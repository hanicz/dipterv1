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E078D4"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662728D0" w14:textId="619C3235" w:rsidR="00BD0724"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499496505" w:history="1">
        <w:r w:rsidR="00BD0724" w:rsidRPr="009E2083">
          <w:rPr>
            <w:rStyle w:val="Hyperlink"/>
            <w:noProof/>
          </w:rPr>
          <w:t>Összefoglaló</w:t>
        </w:r>
        <w:r w:rsidR="00BD0724">
          <w:rPr>
            <w:noProof/>
            <w:webHidden/>
          </w:rPr>
          <w:tab/>
        </w:r>
        <w:r w:rsidR="00BD0724">
          <w:rPr>
            <w:noProof/>
            <w:webHidden/>
          </w:rPr>
          <w:fldChar w:fldCharType="begin"/>
        </w:r>
        <w:r w:rsidR="00BD0724">
          <w:rPr>
            <w:noProof/>
            <w:webHidden/>
          </w:rPr>
          <w:instrText xml:space="preserve"> PAGEREF _Toc499496505 \h </w:instrText>
        </w:r>
        <w:r w:rsidR="00BD0724">
          <w:rPr>
            <w:noProof/>
            <w:webHidden/>
          </w:rPr>
        </w:r>
        <w:r w:rsidR="00BD0724">
          <w:rPr>
            <w:noProof/>
            <w:webHidden/>
          </w:rPr>
          <w:fldChar w:fldCharType="separate"/>
        </w:r>
        <w:r w:rsidR="00BD0724">
          <w:rPr>
            <w:noProof/>
            <w:webHidden/>
          </w:rPr>
          <w:t>5</w:t>
        </w:r>
        <w:r w:rsidR="00BD0724">
          <w:rPr>
            <w:noProof/>
            <w:webHidden/>
          </w:rPr>
          <w:fldChar w:fldCharType="end"/>
        </w:r>
      </w:hyperlink>
    </w:p>
    <w:p w14:paraId="0755A010" w14:textId="1030FBD8" w:rsidR="00BD0724" w:rsidRDefault="00E078D4">
      <w:pPr>
        <w:pStyle w:val="TOC1"/>
        <w:rPr>
          <w:rFonts w:asciiTheme="minorHAnsi" w:eastAsiaTheme="minorEastAsia" w:hAnsiTheme="minorHAnsi" w:cstheme="minorBidi"/>
          <w:b w:val="0"/>
          <w:noProof/>
          <w:sz w:val="22"/>
          <w:szCs w:val="22"/>
          <w:lang w:val="en-US"/>
        </w:rPr>
      </w:pPr>
      <w:hyperlink w:anchor="_Toc499496506" w:history="1">
        <w:r w:rsidR="00BD0724" w:rsidRPr="009E2083">
          <w:rPr>
            <w:rStyle w:val="Hyperlink"/>
            <w:noProof/>
          </w:rPr>
          <w:t>Abstract</w:t>
        </w:r>
        <w:r w:rsidR="00BD0724">
          <w:rPr>
            <w:noProof/>
            <w:webHidden/>
          </w:rPr>
          <w:tab/>
        </w:r>
        <w:r w:rsidR="00BD0724">
          <w:rPr>
            <w:noProof/>
            <w:webHidden/>
          </w:rPr>
          <w:fldChar w:fldCharType="begin"/>
        </w:r>
        <w:r w:rsidR="00BD0724">
          <w:rPr>
            <w:noProof/>
            <w:webHidden/>
          </w:rPr>
          <w:instrText xml:space="preserve"> PAGEREF _Toc499496506 \h </w:instrText>
        </w:r>
        <w:r w:rsidR="00BD0724">
          <w:rPr>
            <w:noProof/>
            <w:webHidden/>
          </w:rPr>
        </w:r>
        <w:r w:rsidR="00BD0724">
          <w:rPr>
            <w:noProof/>
            <w:webHidden/>
          </w:rPr>
          <w:fldChar w:fldCharType="separate"/>
        </w:r>
        <w:r w:rsidR="00BD0724">
          <w:rPr>
            <w:noProof/>
            <w:webHidden/>
          </w:rPr>
          <w:t>6</w:t>
        </w:r>
        <w:r w:rsidR="00BD0724">
          <w:rPr>
            <w:noProof/>
            <w:webHidden/>
          </w:rPr>
          <w:fldChar w:fldCharType="end"/>
        </w:r>
      </w:hyperlink>
    </w:p>
    <w:p w14:paraId="7AEA39E2" w14:textId="1529C677" w:rsidR="00BD0724" w:rsidRDefault="00E078D4">
      <w:pPr>
        <w:pStyle w:val="TOC1"/>
        <w:rPr>
          <w:rFonts w:asciiTheme="minorHAnsi" w:eastAsiaTheme="minorEastAsia" w:hAnsiTheme="minorHAnsi" w:cstheme="minorBidi"/>
          <w:b w:val="0"/>
          <w:noProof/>
          <w:sz w:val="22"/>
          <w:szCs w:val="22"/>
          <w:lang w:val="en-US"/>
        </w:rPr>
      </w:pPr>
      <w:hyperlink w:anchor="_Toc499496507" w:history="1">
        <w:r w:rsidR="00BD0724" w:rsidRPr="009E2083">
          <w:rPr>
            <w:rStyle w:val="Hyperlink"/>
            <w:noProof/>
          </w:rPr>
          <w:t>1 Bevezetés</w:t>
        </w:r>
        <w:r w:rsidR="00BD0724">
          <w:rPr>
            <w:noProof/>
            <w:webHidden/>
          </w:rPr>
          <w:tab/>
        </w:r>
        <w:r w:rsidR="00BD0724">
          <w:rPr>
            <w:noProof/>
            <w:webHidden/>
          </w:rPr>
          <w:fldChar w:fldCharType="begin"/>
        </w:r>
        <w:r w:rsidR="00BD0724">
          <w:rPr>
            <w:noProof/>
            <w:webHidden/>
          </w:rPr>
          <w:instrText xml:space="preserve"> PAGEREF _Toc499496507 \h </w:instrText>
        </w:r>
        <w:r w:rsidR="00BD0724">
          <w:rPr>
            <w:noProof/>
            <w:webHidden/>
          </w:rPr>
        </w:r>
        <w:r w:rsidR="00BD0724">
          <w:rPr>
            <w:noProof/>
            <w:webHidden/>
          </w:rPr>
          <w:fldChar w:fldCharType="separate"/>
        </w:r>
        <w:r w:rsidR="00BD0724">
          <w:rPr>
            <w:noProof/>
            <w:webHidden/>
          </w:rPr>
          <w:t>7</w:t>
        </w:r>
        <w:r w:rsidR="00BD0724">
          <w:rPr>
            <w:noProof/>
            <w:webHidden/>
          </w:rPr>
          <w:fldChar w:fldCharType="end"/>
        </w:r>
      </w:hyperlink>
    </w:p>
    <w:p w14:paraId="06BB9C86" w14:textId="6FD29584"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08" w:history="1">
        <w:r w:rsidR="00BD0724" w:rsidRPr="009E2083">
          <w:rPr>
            <w:rStyle w:val="Hyperlink"/>
            <w:noProof/>
          </w:rPr>
          <w:t>1.1 Felhasználás</w:t>
        </w:r>
        <w:r w:rsidR="00BD0724">
          <w:rPr>
            <w:noProof/>
            <w:webHidden/>
          </w:rPr>
          <w:tab/>
        </w:r>
        <w:r w:rsidR="00BD0724">
          <w:rPr>
            <w:noProof/>
            <w:webHidden/>
          </w:rPr>
          <w:fldChar w:fldCharType="begin"/>
        </w:r>
        <w:r w:rsidR="00BD0724">
          <w:rPr>
            <w:noProof/>
            <w:webHidden/>
          </w:rPr>
          <w:instrText xml:space="preserve"> PAGEREF _Toc499496508 \h </w:instrText>
        </w:r>
        <w:r w:rsidR="00BD0724">
          <w:rPr>
            <w:noProof/>
            <w:webHidden/>
          </w:rPr>
        </w:r>
        <w:r w:rsidR="00BD0724">
          <w:rPr>
            <w:noProof/>
            <w:webHidden/>
          </w:rPr>
          <w:fldChar w:fldCharType="separate"/>
        </w:r>
        <w:r w:rsidR="00BD0724">
          <w:rPr>
            <w:noProof/>
            <w:webHidden/>
          </w:rPr>
          <w:t>8</w:t>
        </w:r>
        <w:r w:rsidR="00BD0724">
          <w:rPr>
            <w:noProof/>
            <w:webHidden/>
          </w:rPr>
          <w:fldChar w:fldCharType="end"/>
        </w:r>
      </w:hyperlink>
    </w:p>
    <w:p w14:paraId="66707940" w14:textId="6F52641C" w:rsidR="00BD0724" w:rsidRDefault="00E078D4">
      <w:pPr>
        <w:pStyle w:val="TOC1"/>
        <w:rPr>
          <w:rFonts w:asciiTheme="minorHAnsi" w:eastAsiaTheme="minorEastAsia" w:hAnsiTheme="minorHAnsi" w:cstheme="minorBidi"/>
          <w:b w:val="0"/>
          <w:noProof/>
          <w:sz w:val="22"/>
          <w:szCs w:val="22"/>
          <w:lang w:val="en-US"/>
        </w:rPr>
      </w:pPr>
      <w:hyperlink w:anchor="_Toc499496509" w:history="1">
        <w:r w:rsidR="00BD0724" w:rsidRPr="009E2083">
          <w:rPr>
            <w:rStyle w:val="Hyperlink"/>
            <w:noProof/>
          </w:rPr>
          <w:t>2 Technológiák</w:t>
        </w:r>
        <w:r w:rsidR="00BD0724">
          <w:rPr>
            <w:noProof/>
            <w:webHidden/>
          </w:rPr>
          <w:tab/>
        </w:r>
        <w:r w:rsidR="00BD0724">
          <w:rPr>
            <w:noProof/>
            <w:webHidden/>
          </w:rPr>
          <w:fldChar w:fldCharType="begin"/>
        </w:r>
        <w:r w:rsidR="00BD0724">
          <w:rPr>
            <w:noProof/>
            <w:webHidden/>
          </w:rPr>
          <w:instrText xml:space="preserve"> PAGEREF _Toc499496509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03E86B6A" w14:textId="73691A5A"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10" w:history="1">
        <w:r w:rsidR="00BD0724" w:rsidRPr="009E2083">
          <w:rPr>
            <w:rStyle w:val="Hyperlink"/>
            <w:noProof/>
          </w:rPr>
          <w:t>2.1 Frontend</w:t>
        </w:r>
        <w:r w:rsidR="00BD0724">
          <w:rPr>
            <w:noProof/>
            <w:webHidden/>
          </w:rPr>
          <w:tab/>
        </w:r>
        <w:r w:rsidR="00BD0724">
          <w:rPr>
            <w:noProof/>
            <w:webHidden/>
          </w:rPr>
          <w:fldChar w:fldCharType="begin"/>
        </w:r>
        <w:r w:rsidR="00BD0724">
          <w:rPr>
            <w:noProof/>
            <w:webHidden/>
          </w:rPr>
          <w:instrText xml:space="preserve"> PAGEREF _Toc499496510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066D68D9" w14:textId="5CFCF5AA"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11" w:history="1">
        <w:r w:rsidR="00BD0724" w:rsidRPr="009E2083">
          <w:rPr>
            <w:rStyle w:val="Hyperlink"/>
            <w:noProof/>
          </w:rPr>
          <w:t>2.2 Backend</w:t>
        </w:r>
        <w:r w:rsidR="00BD0724">
          <w:rPr>
            <w:noProof/>
            <w:webHidden/>
          </w:rPr>
          <w:tab/>
        </w:r>
        <w:r w:rsidR="00BD0724">
          <w:rPr>
            <w:noProof/>
            <w:webHidden/>
          </w:rPr>
          <w:fldChar w:fldCharType="begin"/>
        </w:r>
        <w:r w:rsidR="00BD0724">
          <w:rPr>
            <w:noProof/>
            <w:webHidden/>
          </w:rPr>
          <w:instrText xml:space="preserve"> PAGEREF _Toc499496511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2E5C0E2C" w14:textId="5A51CE33"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12" w:history="1">
        <w:r w:rsidR="00BD0724" w:rsidRPr="009E2083">
          <w:rPr>
            <w:rStyle w:val="Hyperlink"/>
            <w:noProof/>
          </w:rPr>
          <w:t>2.2.1 Könytárak</w:t>
        </w:r>
        <w:r w:rsidR="00BD0724">
          <w:rPr>
            <w:noProof/>
            <w:webHidden/>
          </w:rPr>
          <w:tab/>
        </w:r>
        <w:r w:rsidR="00BD0724">
          <w:rPr>
            <w:noProof/>
            <w:webHidden/>
          </w:rPr>
          <w:fldChar w:fldCharType="begin"/>
        </w:r>
        <w:r w:rsidR="00BD0724">
          <w:rPr>
            <w:noProof/>
            <w:webHidden/>
          </w:rPr>
          <w:instrText xml:space="preserve"> PAGEREF _Toc499496512 \h </w:instrText>
        </w:r>
        <w:r w:rsidR="00BD0724">
          <w:rPr>
            <w:noProof/>
            <w:webHidden/>
          </w:rPr>
        </w:r>
        <w:r w:rsidR="00BD0724">
          <w:rPr>
            <w:noProof/>
            <w:webHidden/>
          </w:rPr>
          <w:fldChar w:fldCharType="separate"/>
        </w:r>
        <w:r w:rsidR="00BD0724">
          <w:rPr>
            <w:noProof/>
            <w:webHidden/>
          </w:rPr>
          <w:t>10</w:t>
        </w:r>
        <w:r w:rsidR="00BD0724">
          <w:rPr>
            <w:noProof/>
            <w:webHidden/>
          </w:rPr>
          <w:fldChar w:fldCharType="end"/>
        </w:r>
      </w:hyperlink>
    </w:p>
    <w:p w14:paraId="1C987073" w14:textId="696D4B5B"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13" w:history="1">
        <w:r w:rsidR="00BD0724" w:rsidRPr="009E2083">
          <w:rPr>
            <w:rStyle w:val="Hyperlink"/>
            <w:noProof/>
          </w:rPr>
          <w:t>2.2.2 Dropbox</w:t>
        </w:r>
        <w:r w:rsidR="00BD0724">
          <w:rPr>
            <w:noProof/>
            <w:webHidden/>
          </w:rPr>
          <w:tab/>
        </w:r>
        <w:r w:rsidR="00BD0724">
          <w:rPr>
            <w:noProof/>
            <w:webHidden/>
          </w:rPr>
          <w:fldChar w:fldCharType="begin"/>
        </w:r>
        <w:r w:rsidR="00BD0724">
          <w:rPr>
            <w:noProof/>
            <w:webHidden/>
          </w:rPr>
          <w:instrText xml:space="preserve"> PAGEREF _Toc499496513 \h </w:instrText>
        </w:r>
        <w:r w:rsidR="00BD0724">
          <w:rPr>
            <w:noProof/>
            <w:webHidden/>
          </w:rPr>
        </w:r>
        <w:r w:rsidR="00BD0724">
          <w:rPr>
            <w:noProof/>
            <w:webHidden/>
          </w:rPr>
          <w:fldChar w:fldCharType="separate"/>
        </w:r>
        <w:r w:rsidR="00BD0724">
          <w:rPr>
            <w:noProof/>
            <w:webHidden/>
          </w:rPr>
          <w:t>10</w:t>
        </w:r>
        <w:r w:rsidR="00BD0724">
          <w:rPr>
            <w:noProof/>
            <w:webHidden/>
          </w:rPr>
          <w:fldChar w:fldCharType="end"/>
        </w:r>
      </w:hyperlink>
    </w:p>
    <w:p w14:paraId="1F1EA3AD" w14:textId="5FEA6916"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14" w:history="1">
        <w:r w:rsidR="00BD0724" w:rsidRPr="009E2083">
          <w:rPr>
            <w:rStyle w:val="Hyperlink"/>
            <w:noProof/>
          </w:rPr>
          <w:t>2.3 Raspberry PI</w:t>
        </w:r>
        <w:r w:rsidR="00BD0724">
          <w:rPr>
            <w:noProof/>
            <w:webHidden/>
          </w:rPr>
          <w:tab/>
        </w:r>
        <w:r w:rsidR="00BD0724">
          <w:rPr>
            <w:noProof/>
            <w:webHidden/>
          </w:rPr>
          <w:fldChar w:fldCharType="begin"/>
        </w:r>
        <w:r w:rsidR="00BD0724">
          <w:rPr>
            <w:noProof/>
            <w:webHidden/>
          </w:rPr>
          <w:instrText xml:space="preserve"> PAGEREF _Toc499496514 \h </w:instrText>
        </w:r>
        <w:r w:rsidR="00BD0724">
          <w:rPr>
            <w:noProof/>
            <w:webHidden/>
          </w:rPr>
        </w:r>
        <w:r w:rsidR="00BD0724">
          <w:rPr>
            <w:noProof/>
            <w:webHidden/>
          </w:rPr>
          <w:fldChar w:fldCharType="separate"/>
        </w:r>
        <w:r w:rsidR="00BD0724">
          <w:rPr>
            <w:noProof/>
            <w:webHidden/>
          </w:rPr>
          <w:t>11</w:t>
        </w:r>
        <w:r w:rsidR="00BD0724">
          <w:rPr>
            <w:noProof/>
            <w:webHidden/>
          </w:rPr>
          <w:fldChar w:fldCharType="end"/>
        </w:r>
      </w:hyperlink>
    </w:p>
    <w:p w14:paraId="7579EAA7" w14:textId="1E5FCE0D"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15" w:history="1">
        <w:r w:rsidR="00BD0724" w:rsidRPr="009E2083">
          <w:rPr>
            <w:rStyle w:val="Hyperlink"/>
            <w:noProof/>
          </w:rPr>
          <w:t>2.3.1 Raspbian</w:t>
        </w:r>
        <w:r w:rsidR="00BD0724">
          <w:rPr>
            <w:noProof/>
            <w:webHidden/>
          </w:rPr>
          <w:tab/>
        </w:r>
        <w:r w:rsidR="00BD0724">
          <w:rPr>
            <w:noProof/>
            <w:webHidden/>
          </w:rPr>
          <w:fldChar w:fldCharType="begin"/>
        </w:r>
        <w:r w:rsidR="00BD0724">
          <w:rPr>
            <w:noProof/>
            <w:webHidden/>
          </w:rPr>
          <w:instrText xml:space="preserve"> PAGEREF _Toc499496515 \h </w:instrText>
        </w:r>
        <w:r w:rsidR="00BD0724">
          <w:rPr>
            <w:noProof/>
            <w:webHidden/>
          </w:rPr>
        </w:r>
        <w:r w:rsidR="00BD0724">
          <w:rPr>
            <w:noProof/>
            <w:webHidden/>
          </w:rPr>
          <w:fldChar w:fldCharType="separate"/>
        </w:r>
        <w:r w:rsidR="00BD0724">
          <w:rPr>
            <w:noProof/>
            <w:webHidden/>
          </w:rPr>
          <w:t>11</w:t>
        </w:r>
        <w:r w:rsidR="00BD0724">
          <w:rPr>
            <w:noProof/>
            <w:webHidden/>
          </w:rPr>
          <w:fldChar w:fldCharType="end"/>
        </w:r>
      </w:hyperlink>
    </w:p>
    <w:p w14:paraId="612BFB75" w14:textId="7D390040" w:rsidR="00BD0724" w:rsidRDefault="00E078D4">
      <w:pPr>
        <w:pStyle w:val="TOC1"/>
        <w:rPr>
          <w:rFonts w:asciiTheme="minorHAnsi" w:eastAsiaTheme="minorEastAsia" w:hAnsiTheme="minorHAnsi" w:cstheme="minorBidi"/>
          <w:b w:val="0"/>
          <w:noProof/>
          <w:sz w:val="22"/>
          <w:szCs w:val="22"/>
          <w:lang w:val="en-US"/>
        </w:rPr>
      </w:pPr>
      <w:hyperlink w:anchor="_Toc499496516" w:history="1">
        <w:r w:rsidR="00BD0724" w:rsidRPr="009E2083">
          <w:rPr>
            <w:rStyle w:val="Hyperlink"/>
            <w:noProof/>
          </w:rPr>
          <w:t>3 Specifikáció</w:t>
        </w:r>
        <w:r w:rsidR="00BD0724">
          <w:rPr>
            <w:noProof/>
            <w:webHidden/>
          </w:rPr>
          <w:tab/>
        </w:r>
        <w:r w:rsidR="00BD0724">
          <w:rPr>
            <w:noProof/>
            <w:webHidden/>
          </w:rPr>
          <w:fldChar w:fldCharType="begin"/>
        </w:r>
        <w:r w:rsidR="00BD0724">
          <w:rPr>
            <w:noProof/>
            <w:webHidden/>
          </w:rPr>
          <w:instrText xml:space="preserve"> PAGEREF _Toc499496516 \h </w:instrText>
        </w:r>
        <w:r w:rsidR="00BD0724">
          <w:rPr>
            <w:noProof/>
            <w:webHidden/>
          </w:rPr>
        </w:r>
        <w:r w:rsidR="00BD0724">
          <w:rPr>
            <w:noProof/>
            <w:webHidden/>
          </w:rPr>
          <w:fldChar w:fldCharType="separate"/>
        </w:r>
        <w:r w:rsidR="00BD0724">
          <w:rPr>
            <w:noProof/>
            <w:webHidden/>
          </w:rPr>
          <w:t>12</w:t>
        </w:r>
        <w:r w:rsidR="00BD0724">
          <w:rPr>
            <w:noProof/>
            <w:webHidden/>
          </w:rPr>
          <w:fldChar w:fldCharType="end"/>
        </w:r>
      </w:hyperlink>
    </w:p>
    <w:p w14:paraId="6F5A9BD5" w14:textId="18746E7D"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17" w:history="1">
        <w:r w:rsidR="00BD0724" w:rsidRPr="009E2083">
          <w:rPr>
            <w:rStyle w:val="Hyperlink"/>
            <w:noProof/>
          </w:rPr>
          <w:t>3.1 Use Case</w:t>
        </w:r>
        <w:r w:rsidR="00BD0724">
          <w:rPr>
            <w:noProof/>
            <w:webHidden/>
          </w:rPr>
          <w:tab/>
        </w:r>
        <w:r w:rsidR="00BD0724">
          <w:rPr>
            <w:noProof/>
            <w:webHidden/>
          </w:rPr>
          <w:fldChar w:fldCharType="begin"/>
        </w:r>
        <w:r w:rsidR="00BD0724">
          <w:rPr>
            <w:noProof/>
            <w:webHidden/>
          </w:rPr>
          <w:instrText xml:space="preserve"> PAGEREF _Toc499496517 \h </w:instrText>
        </w:r>
        <w:r w:rsidR="00BD0724">
          <w:rPr>
            <w:noProof/>
            <w:webHidden/>
          </w:rPr>
        </w:r>
        <w:r w:rsidR="00BD0724">
          <w:rPr>
            <w:noProof/>
            <w:webHidden/>
          </w:rPr>
          <w:fldChar w:fldCharType="separate"/>
        </w:r>
        <w:r w:rsidR="00BD0724">
          <w:rPr>
            <w:noProof/>
            <w:webHidden/>
          </w:rPr>
          <w:t>14</w:t>
        </w:r>
        <w:r w:rsidR="00BD0724">
          <w:rPr>
            <w:noProof/>
            <w:webHidden/>
          </w:rPr>
          <w:fldChar w:fldCharType="end"/>
        </w:r>
      </w:hyperlink>
    </w:p>
    <w:p w14:paraId="02191C8A" w14:textId="39E97BA8" w:rsidR="00BD0724" w:rsidRDefault="00E078D4">
      <w:pPr>
        <w:pStyle w:val="TOC1"/>
        <w:rPr>
          <w:rFonts w:asciiTheme="minorHAnsi" w:eastAsiaTheme="minorEastAsia" w:hAnsiTheme="minorHAnsi" w:cstheme="minorBidi"/>
          <w:b w:val="0"/>
          <w:noProof/>
          <w:sz w:val="22"/>
          <w:szCs w:val="22"/>
          <w:lang w:val="en-US"/>
        </w:rPr>
      </w:pPr>
      <w:hyperlink w:anchor="_Toc499496518" w:history="1">
        <w:r w:rsidR="00BD0724" w:rsidRPr="009E2083">
          <w:rPr>
            <w:rStyle w:val="Hyperlink"/>
            <w:noProof/>
          </w:rPr>
          <w:t>4 Tervezés és fejlesztés</w:t>
        </w:r>
        <w:r w:rsidR="00BD0724">
          <w:rPr>
            <w:noProof/>
            <w:webHidden/>
          </w:rPr>
          <w:tab/>
        </w:r>
        <w:r w:rsidR="00BD0724">
          <w:rPr>
            <w:noProof/>
            <w:webHidden/>
          </w:rPr>
          <w:fldChar w:fldCharType="begin"/>
        </w:r>
        <w:r w:rsidR="00BD0724">
          <w:rPr>
            <w:noProof/>
            <w:webHidden/>
          </w:rPr>
          <w:instrText xml:space="preserve"> PAGEREF _Toc499496518 \h </w:instrText>
        </w:r>
        <w:r w:rsidR="00BD0724">
          <w:rPr>
            <w:noProof/>
            <w:webHidden/>
          </w:rPr>
        </w:r>
        <w:r w:rsidR="00BD0724">
          <w:rPr>
            <w:noProof/>
            <w:webHidden/>
          </w:rPr>
          <w:fldChar w:fldCharType="separate"/>
        </w:r>
        <w:r w:rsidR="00BD0724">
          <w:rPr>
            <w:noProof/>
            <w:webHidden/>
          </w:rPr>
          <w:t>17</w:t>
        </w:r>
        <w:r w:rsidR="00BD0724">
          <w:rPr>
            <w:noProof/>
            <w:webHidden/>
          </w:rPr>
          <w:fldChar w:fldCharType="end"/>
        </w:r>
      </w:hyperlink>
    </w:p>
    <w:p w14:paraId="18688BD0" w14:textId="792CF004"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19" w:history="1">
        <w:r w:rsidR="00BD0724" w:rsidRPr="009E2083">
          <w:rPr>
            <w:rStyle w:val="Hyperlink"/>
            <w:noProof/>
          </w:rPr>
          <w:t>4.1 Architektúra</w:t>
        </w:r>
        <w:r w:rsidR="00BD0724">
          <w:rPr>
            <w:noProof/>
            <w:webHidden/>
          </w:rPr>
          <w:tab/>
        </w:r>
        <w:r w:rsidR="00BD0724">
          <w:rPr>
            <w:noProof/>
            <w:webHidden/>
          </w:rPr>
          <w:fldChar w:fldCharType="begin"/>
        </w:r>
        <w:r w:rsidR="00BD0724">
          <w:rPr>
            <w:noProof/>
            <w:webHidden/>
          </w:rPr>
          <w:instrText xml:space="preserve"> PAGEREF _Toc499496519 \h </w:instrText>
        </w:r>
        <w:r w:rsidR="00BD0724">
          <w:rPr>
            <w:noProof/>
            <w:webHidden/>
          </w:rPr>
        </w:r>
        <w:r w:rsidR="00BD0724">
          <w:rPr>
            <w:noProof/>
            <w:webHidden/>
          </w:rPr>
          <w:fldChar w:fldCharType="separate"/>
        </w:r>
        <w:r w:rsidR="00BD0724">
          <w:rPr>
            <w:noProof/>
            <w:webHidden/>
          </w:rPr>
          <w:t>17</w:t>
        </w:r>
        <w:r w:rsidR="00BD0724">
          <w:rPr>
            <w:noProof/>
            <w:webHidden/>
          </w:rPr>
          <w:fldChar w:fldCharType="end"/>
        </w:r>
      </w:hyperlink>
    </w:p>
    <w:p w14:paraId="7DC86E72" w14:textId="659AF949"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20" w:history="1">
        <w:r w:rsidR="00BD0724" w:rsidRPr="009E2083">
          <w:rPr>
            <w:rStyle w:val="Hyperlink"/>
            <w:noProof/>
          </w:rPr>
          <w:t>4.2 Fejlesztőkörnyezet bemutatása</w:t>
        </w:r>
        <w:r w:rsidR="00BD0724">
          <w:rPr>
            <w:noProof/>
            <w:webHidden/>
          </w:rPr>
          <w:tab/>
        </w:r>
        <w:r w:rsidR="00BD0724">
          <w:rPr>
            <w:noProof/>
            <w:webHidden/>
          </w:rPr>
          <w:fldChar w:fldCharType="begin"/>
        </w:r>
        <w:r w:rsidR="00BD0724">
          <w:rPr>
            <w:noProof/>
            <w:webHidden/>
          </w:rPr>
          <w:instrText xml:space="preserve"> PAGEREF _Toc499496520 \h </w:instrText>
        </w:r>
        <w:r w:rsidR="00BD0724">
          <w:rPr>
            <w:noProof/>
            <w:webHidden/>
          </w:rPr>
        </w:r>
        <w:r w:rsidR="00BD0724">
          <w:rPr>
            <w:noProof/>
            <w:webHidden/>
          </w:rPr>
          <w:fldChar w:fldCharType="separate"/>
        </w:r>
        <w:r w:rsidR="00BD0724">
          <w:rPr>
            <w:noProof/>
            <w:webHidden/>
          </w:rPr>
          <w:t>18</w:t>
        </w:r>
        <w:r w:rsidR="00BD0724">
          <w:rPr>
            <w:noProof/>
            <w:webHidden/>
          </w:rPr>
          <w:fldChar w:fldCharType="end"/>
        </w:r>
      </w:hyperlink>
    </w:p>
    <w:p w14:paraId="0D4211FD" w14:textId="06F87497"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21" w:history="1">
        <w:r w:rsidR="00BD0724" w:rsidRPr="009E2083">
          <w:rPr>
            <w:rStyle w:val="Hyperlink"/>
            <w:noProof/>
          </w:rPr>
          <w:t>4.3 Telepítő script</w:t>
        </w:r>
        <w:r w:rsidR="00BD0724">
          <w:rPr>
            <w:noProof/>
            <w:webHidden/>
          </w:rPr>
          <w:tab/>
        </w:r>
        <w:r w:rsidR="00BD0724">
          <w:rPr>
            <w:noProof/>
            <w:webHidden/>
          </w:rPr>
          <w:fldChar w:fldCharType="begin"/>
        </w:r>
        <w:r w:rsidR="00BD0724">
          <w:rPr>
            <w:noProof/>
            <w:webHidden/>
          </w:rPr>
          <w:instrText xml:space="preserve"> PAGEREF _Toc499496521 \h </w:instrText>
        </w:r>
        <w:r w:rsidR="00BD0724">
          <w:rPr>
            <w:noProof/>
            <w:webHidden/>
          </w:rPr>
        </w:r>
        <w:r w:rsidR="00BD0724">
          <w:rPr>
            <w:noProof/>
            <w:webHidden/>
          </w:rPr>
          <w:fldChar w:fldCharType="separate"/>
        </w:r>
        <w:r w:rsidR="00BD0724">
          <w:rPr>
            <w:noProof/>
            <w:webHidden/>
          </w:rPr>
          <w:t>18</w:t>
        </w:r>
        <w:r w:rsidR="00BD0724">
          <w:rPr>
            <w:noProof/>
            <w:webHidden/>
          </w:rPr>
          <w:fldChar w:fldCharType="end"/>
        </w:r>
      </w:hyperlink>
    </w:p>
    <w:p w14:paraId="3AB8D314" w14:textId="0F738ABE"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22" w:history="1">
        <w:r w:rsidR="00BD0724" w:rsidRPr="009E2083">
          <w:rPr>
            <w:rStyle w:val="Hyperlink"/>
            <w:noProof/>
          </w:rPr>
          <w:t>4.4 Adatbázis</w:t>
        </w:r>
        <w:r w:rsidR="00BD0724">
          <w:rPr>
            <w:noProof/>
            <w:webHidden/>
          </w:rPr>
          <w:tab/>
        </w:r>
        <w:r w:rsidR="00BD0724">
          <w:rPr>
            <w:noProof/>
            <w:webHidden/>
          </w:rPr>
          <w:fldChar w:fldCharType="begin"/>
        </w:r>
        <w:r w:rsidR="00BD0724">
          <w:rPr>
            <w:noProof/>
            <w:webHidden/>
          </w:rPr>
          <w:instrText xml:space="preserve"> PAGEREF _Toc499496522 \h </w:instrText>
        </w:r>
        <w:r w:rsidR="00BD0724">
          <w:rPr>
            <w:noProof/>
            <w:webHidden/>
          </w:rPr>
        </w:r>
        <w:r w:rsidR="00BD0724">
          <w:rPr>
            <w:noProof/>
            <w:webHidden/>
          </w:rPr>
          <w:fldChar w:fldCharType="separate"/>
        </w:r>
        <w:r w:rsidR="00BD0724">
          <w:rPr>
            <w:noProof/>
            <w:webHidden/>
          </w:rPr>
          <w:t>19</w:t>
        </w:r>
        <w:r w:rsidR="00BD0724">
          <w:rPr>
            <w:noProof/>
            <w:webHidden/>
          </w:rPr>
          <w:fldChar w:fldCharType="end"/>
        </w:r>
      </w:hyperlink>
    </w:p>
    <w:p w14:paraId="5F867AA2" w14:textId="39C21393"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23" w:history="1">
        <w:r w:rsidR="00BD0724" w:rsidRPr="009E2083">
          <w:rPr>
            <w:rStyle w:val="Hyperlink"/>
            <w:noProof/>
          </w:rPr>
          <w:t>4.4.1 User</w:t>
        </w:r>
        <w:r w:rsidR="00BD0724">
          <w:rPr>
            <w:noProof/>
            <w:webHidden/>
          </w:rPr>
          <w:tab/>
        </w:r>
        <w:r w:rsidR="00BD0724">
          <w:rPr>
            <w:noProof/>
            <w:webHidden/>
          </w:rPr>
          <w:fldChar w:fldCharType="begin"/>
        </w:r>
        <w:r w:rsidR="00BD0724">
          <w:rPr>
            <w:noProof/>
            <w:webHidden/>
          </w:rPr>
          <w:instrText xml:space="preserve"> PAGEREF _Toc499496523 \h </w:instrText>
        </w:r>
        <w:r w:rsidR="00BD0724">
          <w:rPr>
            <w:noProof/>
            <w:webHidden/>
          </w:rPr>
        </w:r>
        <w:r w:rsidR="00BD0724">
          <w:rPr>
            <w:noProof/>
            <w:webHidden/>
          </w:rPr>
          <w:fldChar w:fldCharType="separate"/>
        </w:r>
        <w:r w:rsidR="00BD0724">
          <w:rPr>
            <w:noProof/>
            <w:webHidden/>
          </w:rPr>
          <w:t>21</w:t>
        </w:r>
        <w:r w:rsidR="00BD0724">
          <w:rPr>
            <w:noProof/>
            <w:webHidden/>
          </w:rPr>
          <w:fldChar w:fldCharType="end"/>
        </w:r>
      </w:hyperlink>
    </w:p>
    <w:p w14:paraId="451B86EC" w14:textId="1BAB770A"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24" w:history="1">
        <w:r w:rsidR="00BD0724" w:rsidRPr="009E2083">
          <w:rPr>
            <w:rStyle w:val="Hyperlink"/>
            <w:noProof/>
          </w:rPr>
          <w:t>4.4.2 File</w:t>
        </w:r>
        <w:r w:rsidR="00BD0724">
          <w:rPr>
            <w:noProof/>
            <w:webHidden/>
          </w:rPr>
          <w:tab/>
        </w:r>
        <w:r w:rsidR="00BD0724">
          <w:rPr>
            <w:noProof/>
            <w:webHidden/>
          </w:rPr>
          <w:fldChar w:fldCharType="begin"/>
        </w:r>
        <w:r w:rsidR="00BD0724">
          <w:rPr>
            <w:noProof/>
            <w:webHidden/>
          </w:rPr>
          <w:instrText xml:space="preserve"> PAGEREF _Toc499496524 \h </w:instrText>
        </w:r>
        <w:r w:rsidR="00BD0724">
          <w:rPr>
            <w:noProof/>
            <w:webHidden/>
          </w:rPr>
        </w:r>
        <w:r w:rsidR="00BD0724">
          <w:rPr>
            <w:noProof/>
            <w:webHidden/>
          </w:rPr>
          <w:fldChar w:fldCharType="separate"/>
        </w:r>
        <w:r w:rsidR="00BD0724">
          <w:rPr>
            <w:noProof/>
            <w:webHidden/>
          </w:rPr>
          <w:t>21</w:t>
        </w:r>
        <w:r w:rsidR="00BD0724">
          <w:rPr>
            <w:noProof/>
            <w:webHidden/>
          </w:rPr>
          <w:fldChar w:fldCharType="end"/>
        </w:r>
      </w:hyperlink>
    </w:p>
    <w:p w14:paraId="4C13DF0E" w14:textId="5A7EEE72"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25" w:history="1">
        <w:r w:rsidR="00BD0724" w:rsidRPr="009E2083">
          <w:rPr>
            <w:rStyle w:val="Hyperlink"/>
            <w:noProof/>
          </w:rPr>
          <w:t>4.4.3 Folder</w:t>
        </w:r>
        <w:r w:rsidR="00BD0724">
          <w:rPr>
            <w:noProof/>
            <w:webHidden/>
          </w:rPr>
          <w:tab/>
        </w:r>
        <w:r w:rsidR="00BD0724">
          <w:rPr>
            <w:noProof/>
            <w:webHidden/>
          </w:rPr>
          <w:fldChar w:fldCharType="begin"/>
        </w:r>
        <w:r w:rsidR="00BD0724">
          <w:rPr>
            <w:noProof/>
            <w:webHidden/>
          </w:rPr>
          <w:instrText xml:space="preserve"> PAGEREF _Toc499496525 \h </w:instrText>
        </w:r>
        <w:r w:rsidR="00BD0724">
          <w:rPr>
            <w:noProof/>
            <w:webHidden/>
          </w:rPr>
        </w:r>
        <w:r w:rsidR="00BD0724">
          <w:rPr>
            <w:noProof/>
            <w:webHidden/>
          </w:rPr>
          <w:fldChar w:fldCharType="separate"/>
        </w:r>
        <w:r w:rsidR="00BD0724">
          <w:rPr>
            <w:noProof/>
            <w:webHidden/>
          </w:rPr>
          <w:t>22</w:t>
        </w:r>
        <w:r w:rsidR="00BD0724">
          <w:rPr>
            <w:noProof/>
            <w:webHidden/>
          </w:rPr>
          <w:fldChar w:fldCharType="end"/>
        </w:r>
      </w:hyperlink>
    </w:p>
    <w:p w14:paraId="3160F554" w14:textId="62FCC7C2"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26" w:history="1">
        <w:r w:rsidR="00BD0724" w:rsidRPr="009E2083">
          <w:rPr>
            <w:rStyle w:val="Hyperlink"/>
            <w:noProof/>
          </w:rPr>
          <w:t>4.4.4 File share</w:t>
        </w:r>
        <w:r w:rsidR="00BD0724">
          <w:rPr>
            <w:noProof/>
            <w:webHidden/>
          </w:rPr>
          <w:tab/>
        </w:r>
        <w:r w:rsidR="00BD0724">
          <w:rPr>
            <w:noProof/>
            <w:webHidden/>
          </w:rPr>
          <w:fldChar w:fldCharType="begin"/>
        </w:r>
        <w:r w:rsidR="00BD0724">
          <w:rPr>
            <w:noProof/>
            <w:webHidden/>
          </w:rPr>
          <w:instrText xml:space="preserve"> PAGEREF _Toc499496526 \h </w:instrText>
        </w:r>
        <w:r w:rsidR="00BD0724">
          <w:rPr>
            <w:noProof/>
            <w:webHidden/>
          </w:rPr>
        </w:r>
        <w:r w:rsidR="00BD0724">
          <w:rPr>
            <w:noProof/>
            <w:webHidden/>
          </w:rPr>
          <w:fldChar w:fldCharType="separate"/>
        </w:r>
        <w:r w:rsidR="00BD0724">
          <w:rPr>
            <w:noProof/>
            <w:webHidden/>
          </w:rPr>
          <w:t>23</w:t>
        </w:r>
        <w:r w:rsidR="00BD0724">
          <w:rPr>
            <w:noProof/>
            <w:webHidden/>
          </w:rPr>
          <w:fldChar w:fldCharType="end"/>
        </w:r>
      </w:hyperlink>
    </w:p>
    <w:p w14:paraId="6FB057CD" w14:textId="071C0131"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27" w:history="1">
        <w:r w:rsidR="00BD0724" w:rsidRPr="009E2083">
          <w:rPr>
            <w:rStyle w:val="Hyperlink"/>
            <w:noProof/>
          </w:rPr>
          <w:t>4.4.5 Role</w:t>
        </w:r>
        <w:r w:rsidR="00BD0724">
          <w:rPr>
            <w:noProof/>
            <w:webHidden/>
          </w:rPr>
          <w:tab/>
        </w:r>
        <w:r w:rsidR="00BD0724">
          <w:rPr>
            <w:noProof/>
            <w:webHidden/>
          </w:rPr>
          <w:fldChar w:fldCharType="begin"/>
        </w:r>
        <w:r w:rsidR="00BD0724">
          <w:rPr>
            <w:noProof/>
            <w:webHidden/>
          </w:rPr>
          <w:instrText xml:space="preserve"> PAGEREF _Toc499496527 \h </w:instrText>
        </w:r>
        <w:r w:rsidR="00BD0724">
          <w:rPr>
            <w:noProof/>
            <w:webHidden/>
          </w:rPr>
        </w:r>
        <w:r w:rsidR="00BD0724">
          <w:rPr>
            <w:noProof/>
            <w:webHidden/>
          </w:rPr>
          <w:fldChar w:fldCharType="separate"/>
        </w:r>
        <w:r w:rsidR="00BD0724">
          <w:rPr>
            <w:noProof/>
            <w:webHidden/>
          </w:rPr>
          <w:t>23</w:t>
        </w:r>
        <w:r w:rsidR="00BD0724">
          <w:rPr>
            <w:noProof/>
            <w:webHidden/>
          </w:rPr>
          <w:fldChar w:fldCharType="end"/>
        </w:r>
      </w:hyperlink>
    </w:p>
    <w:p w14:paraId="5B254DD4" w14:textId="42E52AD1"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28" w:history="1">
        <w:r w:rsidR="00BD0724" w:rsidRPr="009E2083">
          <w:rPr>
            <w:rStyle w:val="Hyperlink"/>
            <w:noProof/>
          </w:rPr>
          <w:t>4.4.6 Credential store</w:t>
        </w:r>
        <w:r w:rsidR="00BD0724">
          <w:rPr>
            <w:noProof/>
            <w:webHidden/>
          </w:rPr>
          <w:tab/>
        </w:r>
        <w:r w:rsidR="00BD0724">
          <w:rPr>
            <w:noProof/>
            <w:webHidden/>
          </w:rPr>
          <w:fldChar w:fldCharType="begin"/>
        </w:r>
        <w:r w:rsidR="00BD0724">
          <w:rPr>
            <w:noProof/>
            <w:webHidden/>
          </w:rPr>
          <w:instrText xml:space="preserve"> PAGEREF _Toc499496528 \h </w:instrText>
        </w:r>
        <w:r w:rsidR="00BD0724">
          <w:rPr>
            <w:noProof/>
            <w:webHidden/>
          </w:rPr>
        </w:r>
        <w:r w:rsidR="00BD0724">
          <w:rPr>
            <w:noProof/>
            <w:webHidden/>
          </w:rPr>
          <w:fldChar w:fldCharType="separate"/>
        </w:r>
        <w:r w:rsidR="00BD0724">
          <w:rPr>
            <w:noProof/>
            <w:webHidden/>
          </w:rPr>
          <w:t>24</w:t>
        </w:r>
        <w:r w:rsidR="00BD0724">
          <w:rPr>
            <w:noProof/>
            <w:webHidden/>
          </w:rPr>
          <w:fldChar w:fldCharType="end"/>
        </w:r>
      </w:hyperlink>
    </w:p>
    <w:p w14:paraId="4127AFAF" w14:textId="07E0BC66"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29" w:history="1">
        <w:r w:rsidR="00BD0724" w:rsidRPr="009E2083">
          <w:rPr>
            <w:rStyle w:val="Hyperlink"/>
            <w:noProof/>
          </w:rPr>
          <w:t>4.4.7 Log</w:t>
        </w:r>
        <w:r w:rsidR="00BD0724">
          <w:rPr>
            <w:noProof/>
            <w:webHidden/>
          </w:rPr>
          <w:tab/>
        </w:r>
        <w:r w:rsidR="00BD0724">
          <w:rPr>
            <w:noProof/>
            <w:webHidden/>
          </w:rPr>
          <w:fldChar w:fldCharType="begin"/>
        </w:r>
        <w:r w:rsidR="00BD0724">
          <w:rPr>
            <w:noProof/>
            <w:webHidden/>
          </w:rPr>
          <w:instrText xml:space="preserve"> PAGEREF _Toc499496529 \h </w:instrText>
        </w:r>
        <w:r w:rsidR="00BD0724">
          <w:rPr>
            <w:noProof/>
            <w:webHidden/>
          </w:rPr>
        </w:r>
        <w:r w:rsidR="00BD0724">
          <w:rPr>
            <w:noProof/>
            <w:webHidden/>
          </w:rPr>
          <w:fldChar w:fldCharType="separate"/>
        </w:r>
        <w:r w:rsidR="00BD0724">
          <w:rPr>
            <w:noProof/>
            <w:webHidden/>
          </w:rPr>
          <w:t>24</w:t>
        </w:r>
        <w:r w:rsidR="00BD0724">
          <w:rPr>
            <w:noProof/>
            <w:webHidden/>
          </w:rPr>
          <w:fldChar w:fldCharType="end"/>
        </w:r>
      </w:hyperlink>
    </w:p>
    <w:p w14:paraId="2A8B951B" w14:textId="0A933E02"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30" w:history="1">
        <w:r w:rsidR="00BD0724" w:rsidRPr="009E2083">
          <w:rPr>
            <w:rStyle w:val="Hyperlink"/>
            <w:noProof/>
          </w:rPr>
          <w:t>4.5 Végpontok</w:t>
        </w:r>
        <w:r w:rsidR="00BD0724">
          <w:rPr>
            <w:noProof/>
            <w:webHidden/>
          </w:rPr>
          <w:tab/>
        </w:r>
        <w:r w:rsidR="00BD0724">
          <w:rPr>
            <w:noProof/>
            <w:webHidden/>
          </w:rPr>
          <w:fldChar w:fldCharType="begin"/>
        </w:r>
        <w:r w:rsidR="00BD0724">
          <w:rPr>
            <w:noProof/>
            <w:webHidden/>
          </w:rPr>
          <w:instrText xml:space="preserve"> PAGEREF _Toc499496530 \h </w:instrText>
        </w:r>
        <w:r w:rsidR="00BD0724">
          <w:rPr>
            <w:noProof/>
            <w:webHidden/>
          </w:rPr>
        </w:r>
        <w:r w:rsidR="00BD0724">
          <w:rPr>
            <w:noProof/>
            <w:webHidden/>
          </w:rPr>
          <w:fldChar w:fldCharType="separate"/>
        </w:r>
        <w:r w:rsidR="00BD0724">
          <w:rPr>
            <w:noProof/>
            <w:webHidden/>
          </w:rPr>
          <w:t>25</w:t>
        </w:r>
        <w:r w:rsidR="00BD0724">
          <w:rPr>
            <w:noProof/>
            <w:webHidden/>
          </w:rPr>
          <w:fldChar w:fldCharType="end"/>
        </w:r>
      </w:hyperlink>
    </w:p>
    <w:p w14:paraId="47E4000E" w14:textId="14F47AE1"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1" w:history="1">
        <w:r w:rsidR="00BD0724" w:rsidRPr="009E2083">
          <w:rPr>
            <w:rStyle w:val="Hyperlink"/>
            <w:noProof/>
          </w:rPr>
          <w:t>4.5.1 Autentikáció</w:t>
        </w:r>
        <w:r w:rsidR="00BD0724">
          <w:rPr>
            <w:noProof/>
            <w:webHidden/>
          </w:rPr>
          <w:tab/>
        </w:r>
        <w:r w:rsidR="00BD0724">
          <w:rPr>
            <w:noProof/>
            <w:webHidden/>
          </w:rPr>
          <w:fldChar w:fldCharType="begin"/>
        </w:r>
        <w:r w:rsidR="00BD0724">
          <w:rPr>
            <w:noProof/>
            <w:webHidden/>
          </w:rPr>
          <w:instrText xml:space="preserve"> PAGEREF _Toc499496531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10E2EB5C" w14:textId="5A98151E"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2" w:history="1">
        <w:r w:rsidR="00BD0724" w:rsidRPr="009E2083">
          <w:rPr>
            <w:rStyle w:val="Hyperlink"/>
            <w:noProof/>
          </w:rPr>
          <w:t>4.5.2 Adatok ellenőrzése</w:t>
        </w:r>
        <w:r w:rsidR="00BD0724">
          <w:rPr>
            <w:noProof/>
            <w:webHidden/>
          </w:rPr>
          <w:tab/>
        </w:r>
        <w:r w:rsidR="00BD0724">
          <w:rPr>
            <w:noProof/>
            <w:webHidden/>
          </w:rPr>
          <w:fldChar w:fldCharType="begin"/>
        </w:r>
        <w:r w:rsidR="00BD0724">
          <w:rPr>
            <w:noProof/>
            <w:webHidden/>
          </w:rPr>
          <w:instrText xml:space="preserve"> PAGEREF _Toc499496532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6C6BECD4" w14:textId="3D9ADFC5"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3" w:history="1">
        <w:r w:rsidR="00BD0724" w:rsidRPr="009E2083">
          <w:rPr>
            <w:rStyle w:val="Hyperlink"/>
            <w:noProof/>
          </w:rPr>
          <w:t>4.5.3 UsersAPI</w:t>
        </w:r>
        <w:r w:rsidR="00BD0724">
          <w:rPr>
            <w:noProof/>
            <w:webHidden/>
          </w:rPr>
          <w:tab/>
        </w:r>
        <w:r w:rsidR="00BD0724">
          <w:rPr>
            <w:noProof/>
            <w:webHidden/>
          </w:rPr>
          <w:fldChar w:fldCharType="begin"/>
        </w:r>
        <w:r w:rsidR="00BD0724">
          <w:rPr>
            <w:noProof/>
            <w:webHidden/>
          </w:rPr>
          <w:instrText xml:space="preserve"> PAGEREF _Toc499496533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03697B01" w14:textId="4EEC2087"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4" w:history="1">
        <w:r w:rsidR="00BD0724" w:rsidRPr="009E2083">
          <w:rPr>
            <w:rStyle w:val="Hyperlink"/>
            <w:noProof/>
          </w:rPr>
          <w:t>4.5.4 RolesAPI</w:t>
        </w:r>
        <w:r w:rsidR="00BD0724">
          <w:rPr>
            <w:noProof/>
            <w:webHidden/>
          </w:rPr>
          <w:tab/>
        </w:r>
        <w:r w:rsidR="00BD0724">
          <w:rPr>
            <w:noProof/>
            <w:webHidden/>
          </w:rPr>
          <w:fldChar w:fldCharType="begin"/>
        </w:r>
        <w:r w:rsidR="00BD0724">
          <w:rPr>
            <w:noProof/>
            <w:webHidden/>
          </w:rPr>
          <w:instrText xml:space="preserve"> PAGEREF _Toc499496534 \h </w:instrText>
        </w:r>
        <w:r w:rsidR="00BD0724">
          <w:rPr>
            <w:noProof/>
            <w:webHidden/>
          </w:rPr>
        </w:r>
        <w:r w:rsidR="00BD0724">
          <w:rPr>
            <w:noProof/>
            <w:webHidden/>
          </w:rPr>
          <w:fldChar w:fldCharType="separate"/>
        </w:r>
        <w:r w:rsidR="00BD0724">
          <w:rPr>
            <w:noProof/>
            <w:webHidden/>
          </w:rPr>
          <w:t>27</w:t>
        </w:r>
        <w:r w:rsidR="00BD0724">
          <w:rPr>
            <w:noProof/>
            <w:webHidden/>
          </w:rPr>
          <w:fldChar w:fldCharType="end"/>
        </w:r>
      </w:hyperlink>
    </w:p>
    <w:p w14:paraId="00A07DC1" w14:textId="51A34FF8"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5" w:history="1">
        <w:r w:rsidR="00BD0724" w:rsidRPr="009E2083">
          <w:rPr>
            <w:rStyle w:val="Hyperlink"/>
            <w:noProof/>
          </w:rPr>
          <w:t>4.5.5 LogsAPI</w:t>
        </w:r>
        <w:r w:rsidR="00BD0724">
          <w:rPr>
            <w:noProof/>
            <w:webHidden/>
          </w:rPr>
          <w:tab/>
        </w:r>
        <w:r w:rsidR="00BD0724">
          <w:rPr>
            <w:noProof/>
            <w:webHidden/>
          </w:rPr>
          <w:fldChar w:fldCharType="begin"/>
        </w:r>
        <w:r w:rsidR="00BD0724">
          <w:rPr>
            <w:noProof/>
            <w:webHidden/>
          </w:rPr>
          <w:instrText xml:space="preserve"> PAGEREF _Toc499496535 \h </w:instrText>
        </w:r>
        <w:r w:rsidR="00BD0724">
          <w:rPr>
            <w:noProof/>
            <w:webHidden/>
          </w:rPr>
        </w:r>
        <w:r w:rsidR="00BD0724">
          <w:rPr>
            <w:noProof/>
            <w:webHidden/>
          </w:rPr>
          <w:fldChar w:fldCharType="separate"/>
        </w:r>
        <w:r w:rsidR="00BD0724">
          <w:rPr>
            <w:noProof/>
            <w:webHidden/>
          </w:rPr>
          <w:t>27</w:t>
        </w:r>
        <w:r w:rsidR="00BD0724">
          <w:rPr>
            <w:noProof/>
            <w:webHidden/>
          </w:rPr>
          <w:fldChar w:fldCharType="end"/>
        </w:r>
      </w:hyperlink>
    </w:p>
    <w:p w14:paraId="280504EB" w14:textId="1A7D99B5"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6" w:history="1">
        <w:r w:rsidR="00BD0724" w:rsidRPr="009E2083">
          <w:rPr>
            <w:rStyle w:val="Hyperlink"/>
            <w:noProof/>
          </w:rPr>
          <w:t>4.5.6 NotesAPI</w:t>
        </w:r>
        <w:r w:rsidR="00BD0724">
          <w:rPr>
            <w:noProof/>
            <w:webHidden/>
          </w:rPr>
          <w:tab/>
        </w:r>
        <w:r w:rsidR="00BD0724">
          <w:rPr>
            <w:noProof/>
            <w:webHidden/>
          </w:rPr>
          <w:fldChar w:fldCharType="begin"/>
        </w:r>
        <w:r w:rsidR="00BD0724">
          <w:rPr>
            <w:noProof/>
            <w:webHidden/>
          </w:rPr>
          <w:instrText xml:space="preserve"> PAGEREF _Toc499496536 \h </w:instrText>
        </w:r>
        <w:r w:rsidR="00BD0724">
          <w:rPr>
            <w:noProof/>
            <w:webHidden/>
          </w:rPr>
        </w:r>
        <w:r w:rsidR="00BD0724">
          <w:rPr>
            <w:noProof/>
            <w:webHidden/>
          </w:rPr>
          <w:fldChar w:fldCharType="separate"/>
        </w:r>
        <w:r w:rsidR="00BD0724">
          <w:rPr>
            <w:noProof/>
            <w:webHidden/>
          </w:rPr>
          <w:t>28</w:t>
        </w:r>
        <w:r w:rsidR="00BD0724">
          <w:rPr>
            <w:noProof/>
            <w:webHidden/>
          </w:rPr>
          <w:fldChar w:fldCharType="end"/>
        </w:r>
      </w:hyperlink>
    </w:p>
    <w:p w14:paraId="639A80DD" w14:textId="7D0481D5"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7" w:history="1">
        <w:r w:rsidR="00BD0724" w:rsidRPr="009E2083">
          <w:rPr>
            <w:rStyle w:val="Hyperlink"/>
            <w:noProof/>
          </w:rPr>
          <w:t>4.5.7 DropboxAPI</w:t>
        </w:r>
        <w:r w:rsidR="00BD0724">
          <w:rPr>
            <w:noProof/>
            <w:webHidden/>
          </w:rPr>
          <w:tab/>
        </w:r>
        <w:r w:rsidR="00BD0724">
          <w:rPr>
            <w:noProof/>
            <w:webHidden/>
          </w:rPr>
          <w:fldChar w:fldCharType="begin"/>
        </w:r>
        <w:r w:rsidR="00BD0724">
          <w:rPr>
            <w:noProof/>
            <w:webHidden/>
          </w:rPr>
          <w:instrText xml:space="preserve"> PAGEREF _Toc499496537 \h </w:instrText>
        </w:r>
        <w:r w:rsidR="00BD0724">
          <w:rPr>
            <w:noProof/>
            <w:webHidden/>
          </w:rPr>
        </w:r>
        <w:r w:rsidR="00BD0724">
          <w:rPr>
            <w:noProof/>
            <w:webHidden/>
          </w:rPr>
          <w:fldChar w:fldCharType="separate"/>
        </w:r>
        <w:r w:rsidR="00BD0724">
          <w:rPr>
            <w:noProof/>
            <w:webHidden/>
          </w:rPr>
          <w:t>29</w:t>
        </w:r>
        <w:r w:rsidR="00BD0724">
          <w:rPr>
            <w:noProof/>
            <w:webHidden/>
          </w:rPr>
          <w:fldChar w:fldCharType="end"/>
        </w:r>
      </w:hyperlink>
    </w:p>
    <w:p w14:paraId="394E8D4B" w14:textId="5C211749"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8" w:history="1">
        <w:r w:rsidR="00BD0724" w:rsidRPr="009E2083">
          <w:rPr>
            <w:rStyle w:val="Hyperlink"/>
            <w:noProof/>
          </w:rPr>
          <w:t>4.5.8 FilesharesAPI</w:t>
        </w:r>
        <w:r w:rsidR="00BD0724">
          <w:rPr>
            <w:noProof/>
            <w:webHidden/>
          </w:rPr>
          <w:tab/>
        </w:r>
        <w:r w:rsidR="00BD0724">
          <w:rPr>
            <w:noProof/>
            <w:webHidden/>
          </w:rPr>
          <w:fldChar w:fldCharType="begin"/>
        </w:r>
        <w:r w:rsidR="00BD0724">
          <w:rPr>
            <w:noProof/>
            <w:webHidden/>
          </w:rPr>
          <w:instrText xml:space="preserve"> PAGEREF _Toc499496538 \h </w:instrText>
        </w:r>
        <w:r w:rsidR="00BD0724">
          <w:rPr>
            <w:noProof/>
            <w:webHidden/>
          </w:rPr>
        </w:r>
        <w:r w:rsidR="00BD0724">
          <w:rPr>
            <w:noProof/>
            <w:webHidden/>
          </w:rPr>
          <w:fldChar w:fldCharType="separate"/>
        </w:r>
        <w:r w:rsidR="00BD0724">
          <w:rPr>
            <w:noProof/>
            <w:webHidden/>
          </w:rPr>
          <w:t>29</w:t>
        </w:r>
        <w:r w:rsidR="00BD0724">
          <w:rPr>
            <w:noProof/>
            <w:webHidden/>
          </w:rPr>
          <w:fldChar w:fldCharType="end"/>
        </w:r>
      </w:hyperlink>
    </w:p>
    <w:p w14:paraId="158F40BA" w14:textId="4E5F8FEB"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39" w:history="1">
        <w:r w:rsidR="00BD0724" w:rsidRPr="009E2083">
          <w:rPr>
            <w:rStyle w:val="Hyperlink"/>
            <w:noProof/>
          </w:rPr>
          <w:t>4.5.9 FilesAPI</w:t>
        </w:r>
        <w:r w:rsidR="00BD0724">
          <w:rPr>
            <w:noProof/>
            <w:webHidden/>
          </w:rPr>
          <w:tab/>
        </w:r>
        <w:r w:rsidR="00BD0724">
          <w:rPr>
            <w:noProof/>
            <w:webHidden/>
          </w:rPr>
          <w:fldChar w:fldCharType="begin"/>
        </w:r>
        <w:r w:rsidR="00BD0724">
          <w:rPr>
            <w:noProof/>
            <w:webHidden/>
          </w:rPr>
          <w:instrText xml:space="preserve"> PAGEREF _Toc499496539 \h </w:instrText>
        </w:r>
        <w:r w:rsidR="00BD0724">
          <w:rPr>
            <w:noProof/>
            <w:webHidden/>
          </w:rPr>
        </w:r>
        <w:r w:rsidR="00BD0724">
          <w:rPr>
            <w:noProof/>
            <w:webHidden/>
          </w:rPr>
          <w:fldChar w:fldCharType="separate"/>
        </w:r>
        <w:r w:rsidR="00BD0724">
          <w:rPr>
            <w:noProof/>
            <w:webHidden/>
          </w:rPr>
          <w:t>30</w:t>
        </w:r>
        <w:r w:rsidR="00BD0724">
          <w:rPr>
            <w:noProof/>
            <w:webHidden/>
          </w:rPr>
          <w:fldChar w:fldCharType="end"/>
        </w:r>
      </w:hyperlink>
    </w:p>
    <w:p w14:paraId="33B2E82D" w14:textId="075DDE64"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40" w:history="1">
        <w:r w:rsidR="00BD0724" w:rsidRPr="009E2083">
          <w:rPr>
            <w:rStyle w:val="Hyperlink"/>
            <w:noProof/>
          </w:rPr>
          <w:t>4.6 Modell</w:t>
        </w:r>
        <w:r w:rsidR="00BD0724">
          <w:rPr>
            <w:noProof/>
            <w:webHidden/>
          </w:rPr>
          <w:tab/>
        </w:r>
        <w:r w:rsidR="00BD0724">
          <w:rPr>
            <w:noProof/>
            <w:webHidden/>
          </w:rPr>
          <w:fldChar w:fldCharType="begin"/>
        </w:r>
        <w:r w:rsidR="00BD0724">
          <w:rPr>
            <w:noProof/>
            <w:webHidden/>
          </w:rPr>
          <w:instrText xml:space="preserve"> PAGEREF _Toc499496540 \h </w:instrText>
        </w:r>
        <w:r w:rsidR="00BD0724">
          <w:rPr>
            <w:noProof/>
            <w:webHidden/>
          </w:rPr>
        </w:r>
        <w:r w:rsidR="00BD0724">
          <w:rPr>
            <w:noProof/>
            <w:webHidden/>
          </w:rPr>
          <w:fldChar w:fldCharType="separate"/>
        </w:r>
        <w:r w:rsidR="00BD0724">
          <w:rPr>
            <w:noProof/>
            <w:webHidden/>
          </w:rPr>
          <w:t>32</w:t>
        </w:r>
        <w:r w:rsidR="00BD0724">
          <w:rPr>
            <w:noProof/>
            <w:webHidden/>
          </w:rPr>
          <w:fldChar w:fldCharType="end"/>
        </w:r>
      </w:hyperlink>
    </w:p>
    <w:p w14:paraId="7181E08F" w14:textId="2B901CC3"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1" w:history="1">
        <w:r w:rsidR="00BD0724" w:rsidRPr="009E2083">
          <w:rPr>
            <w:rStyle w:val="Hyperlink"/>
            <w:noProof/>
          </w:rPr>
          <w:t>4.6.1 DropboxModel</w:t>
        </w:r>
        <w:r w:rsidR="00BD0724">
          <w:rPr>
            <w:noProof/>
            <w:webHidden/>
          </w:rPr>
          <w:tab/>
        </w:r>
        <w:r w:rsidR="00BD0724">
          <w:rPr>
            <w:noProof/>
            <w:webHidden/>
          </w:rPr>
          <w:fldChar w:fldCharType="begin"/>
        </w:r>
        <w:r w:rsidR="00BD0724">
          <w:rPr>
            <w:noProof/>
            <w:webHidden/>
          </w:rPr>
          <w:instrText xml:space="preserve"> PAGEREF _Toc499496541 \h </w:instrText>
        </w:r>
        <w:r w:rsidR="00BD0724">
          <w:rPr>
            <w:noProof/>
            <w:webHidden/>
          </w:rPr>
        </w:r>
        <w:r w:rsidR="00BD0724">
          <w:rPr>
            <w:noProof/>
            <w:webHidden/>
          </w:rPr>
          <w:fldChar w:fldCharType="separate"/>
        </w:r>
        <w:r w:rsidR="00BD0724">
          <w:rPr>
            <w:noProof/>
            <w:webHidden/>
          </w:rPr>
          <w:t>32</w:t>
        </w:r>
        <w:r w:rsidR="00BD0724">
          <w:rPr>
            <w:noProof/>
            <w:webHidden/>
          </w:rPr>
          <w:fldChar w:fldCharType="end"/>
        </w:r>
      </w:hyperlink>
    </w:p>
    <w:p w14:paraId="1E90C277" w14:textId="07FFAD9D"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2" w:history="1">
        <w:r w:rsidR="00BD0724" w:rsidRPr="009E2083">
          <w:rPr>
            <w:rStyle w:val="Hyperlink"/>
            <w:noProof/>
          </w:rPr>
          <w:t>4.6.2 CredentialstoreModel</w:t>
        </w:r>
        <w:r w:rsidR="00BD0724">
          <w:rPr>
            <w:noProof/>
            <w:webHidden/>
          </w:rPr>
          <w:tab/>
        </w:r>
        <w:r w:rsidR="00BD0724">
          <w:rPr>
            <w:noProof/>
            <w:webHidden/>
          </w:rPr>
          <w:fldChar w:fldCharType="begin"/>
        </w:r>
        <w:r w:rsidR="00BD0724">
          <w:rPr>
            <w:noProof/>
            <w:webHidden/>
          </w:rPr>
          <w:instrText xml:space="preserve"> PAGEREF _Toc499496542 \h </w:instrText>
        </w:r>
        <w:r w:rsidR="00BD0724">
          <w:rPr>
            <w:noProof/>
            <w:webHidden/>
          </w:rPr>
        </w:r>
        <w:r w:rsidR="00BD0724">
          <w:rPr>
            <w:noProof/>
            <w:webHidden/>
          </w:rPr>
          <w:fldChar w:fldCharType="separate"/>
        </w:r>
        <w:r w:rsidR="00BD0724">
          <w:rPr>
            <w:noProof/>
            <w:webHidden/>
          </w:rPr>
          <w:t>34</w:t>
        </w:r>
        <w:r w:rsidR="00BD0724">
          <w:rPr>
            <w:noProof/>
            <w:webHidden/>
          </w:rPr>
          <w:fldChar w:fldCharType="end"/>
        </w:r>
      </w:hyperlink>
    </w:p>
    <w:p w14:paraId="32811417" w14:textId="0E4EB4D0"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3" w:history="1">
        <w:r w:rsidR="00BD0724" w:rsidRPr="009E2083">
          <w:rPr>
            <w:rStyle w:val="Hyperlink"/>
            <w:noProof/>
          </w:rPr>
          <w:t>4.6.3 UsersModel</w:t>
        </w:r>
        <w:r w:rsidR="00BD0724">
          <w:rPr>
            <w:noProof/>
            <w:webHidden/>
          </w:rPr>
          <w:tab/>
        </w:r>
        <w:r w:rsidR="00BD0724">
          <w:rPr>
            <w:noProof/>
            <w:webHidden/>
          </w:rPr>
          <w:fldChar w:fldCharType="begin"/>
        </w:r>
        <w:r w:rsidR="00BD0724">
          <w:rPr>
            <w:noProof/>
            <w:webHidden/>
          </w:rPr>
          <w:instrText xml:space="preserve"> PAGEREF _Toc499496543 \h </w:instrText>
        </w:r>
        <w:r w:rsidR="00BD0724">
          <w:rPr>
            <w:noProof/>
            <w:webHidden/>
          </w:rPr>
        </w:r>
        <w:r w:rsidR="00BD0724">
          <w:rPr>
            <w:noProof/>
            <w:webHidden/>
          </w:rPr>
          <w:fldChar w:fldCharType="separate"/>
        </w:r>
        <w:r w:rsidR="00BD0724">
          <w:rPr>
            <w:noProof/>
            <w:webHidden/>
          </w:rPr>
          <w:t>34</w:t>
        </w:r>
        <w:r w:rsidR="00BD0724">
          <w:rPr>
            <w:noProof/>
            <w:webHidden/>
          </w:rPr>
          <w:fldChar w:fldCharType="end"/>
        </w:r>
      </w:hyperlink>
    </w:p>
    <w:p w14:paraId="1CEC8D6D" w14:textId="4471DB2C"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4" w:history="1">
        <w:r w:rsidR="00BD0724" w:rsidRPr="009E2083">
          <w:rPr>
            <w:rStyle w:val="Hyperlink"/>
            <w:noProof/>
          </w:rPr>
          <w:t>4.6.4 RolesModel</w:t>
        </w:r>
        <w:r w:rsidR="00BD0724">
          <w:rPr>
            <w:noProof/>
            <w:webHidden/>
          </w:rPr>
          <w:tab/>
        </w:r>
        <w:r w:rsidR="00BD0724">
          <w:rPr>
            <w:noProof/>
            <w:webHidden/>
          </w:rPr>
          <w:fldChar w:fldCharType="begin"/>
        </w:r>
        <w:r w:rsidR="00BD0724">
          <w:rPr>
            <w:noProof/>
            <w:webHidden/>
          </w:rPr>
          <w:instrText xml:space="preserve"> PAGEREF _Toc499496544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39FA449F" w14:textId="4B9B10A5"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5" w:history="1">
        <w:r w:rsidR="00BD0724" w:rsidRPr="009E2083">
          <w:rPr>
            <w:rStyle w:val="Hyperlink"/>
            <w:noProof/>
          </w:rPr>
          <w:t>4.6.5 NotesModel</w:t>
        </w:r>
        <w:r w:rsidR="00BD0724">
          <w:rPr>
            <w:noProof/>
            <w:webHidden/>
          </w:rPr>
          <w:tab/>
        </w:r>
        <w:r w:rsidR="00BD0724">
          <w:rPr>
            <w:noProof/>
            <w:webHidden/>
          </w:rPr>
          <w:fldChar w:fldCharType="begin"/>
        </w:r>
        <w:r w:rsidR="00BD0724">
          <w:rPr>
            <w:noProof/>
            <w:webHidden/>
          </w:rPr>
          <w:instrText xml:space="preserve"> PAGEREF _Toc499496545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5127602D" w14:textId="2F012012"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6" w:history="1">
        <w:r w:rsidR="00BD0724" w:rsidRPr="009E2083">
          <w:rPr>
            <w:rStyle w:val="Hyperlink"/>
            <w:noProof/>
          </w:rPr>
          <w:t>4.6.6 LogsModel</w:t>
        </w:r>
        <w:r w:rsidR="00BD0724">
          <w:rPr>
            <w:noProof/>
            <w:webHidden/>
          </w:rPr>
          <w:tab/>
        </w:r>
        <w:r w:rsidR="00BD0724">
          <w:rPr>
            <w:noProof/>
            <w:webHidden/>
          </w:rPr>
          <w:fldChar w:fldCharType="begin"/>
        </w:r>
        <w:r w:rsidR="00BD0724">
          <w:rPr>
            <w:noProof/>
            <w:webHidden/>
          </w:rPr>
          <w:instrText xml:space="preserve"> PAGEREF _Toc499496546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6EA18512" w14:textId="7E6BC0C1"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7" w:history="1">
        <w:r w:rsidR="00BD0724" w:rsidRPr="009E2083">
          <w:rPr>
            <w:rStyle w:val="Hyperlink"/>
            <w:noProof/>
          </w:rPr>
          <w:t>4.6.7 FilesModel</w:t>
        </w:r>
        <w:r w:rsidR="00BD0724">
          <w:rPr>
            <w:noProof/>
            <w:webHidden/>
          </w:rPr>
          <w:tab/>
        </w:r>
        <w:r w:rsidR="00BD0724">
          <w:rPr>
            <w:noProof/>
            <w:webHidden/>
          </w:rPr>
          <w:fldChar w:fldCharType="begin"/>
        </w:r>
        <w:r w:rsidR="00BD0724">
          <w:rPr>
            <w:noProof/>
            <w:webHidden/>
          </w:rPr>
          <w:instrText xml:space="preserve"> PAGEREF _Toc499496547 \h </w:instrText>
        </w:r>
        <w:r w:rsidR="00BD0724">
          <w:rPr>
            <w:noProof/>
            <w:webHidden/>
          </w:rPr>
        </w:r>
        <w:r w:rsidR="00BD0724">
          <w:rPr>
            <w:noProof/>
            <w:webHidden/>
          </w:rPr>
          <w:fldChar w:fldCharType="separate"/>
        </w:r>
        <w:r w:rsidR="00BD0724">
          <w:rPr>
            <w:noProof/>
            <w:webHidden/>
          </w:rPr>
          <w:t>36</w:t>
        </w:r>
        <w:r w:rsidR="00BD0724">
          <w:rPr>
            <w:noProof/>
            <w:webHidden/>
          </w:rPr>
          <w:fldChar w:fldCharType="end"/>
        </w:r>
      </w:hyperlink>
    </w:p>
    <w:p w14:paraId="457B04DE" w14:textId="79A71C0C"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8" w:history="1">
        <w:r w:rsidR="00BD0724" w:rsidRPr="009E2083">
          <w:rPr>
            <w:rStyle w:val="Hyperlink"/>
            <w:noProof/>
          </w:rPr>
          <w:t>4.6.8 FilesharesModel</w:t>
        </w:r>
        <w:r w:rsidR="00BD0724">
          <w:rPr>
            <w:noProof/>
            <w:webHidden/>
          </w:rPr>
          <w:tab/>
        </w:r>
        <w:r w:rsidR="00BD0724">
          <w:rPr>
            <w:noProof/>
            <w:webHidden/>
          </w:rPr>
          <w:fldChar w:fldCharType="begin"/>
        </w:r>
        <w:r w:rsidR="00BD0724">
          <w:rPr>
            <w:noProof/>
            <w:webHidden/>
          </w:rPr>
          <w:instrText xml:space="preserve"> PAGEREF _Toc499496548 \h </w:instrText>
        </w:r>
        <w:r w:rsidR="00BD0724">
          <w:rPr>
            <w:noProof/>
            <w:webHidden/>
          </w:rPr>
        </w:r>
        <w:r w:rsidR="00BD0724">
          <w:rPr>
            <w:noProof/>
            <w:webHidden/>
          </w:rPr>
          <w:fldChar w:fldCharType="separate"/>
        </w:r>
        <w:r w:rsidR="00BD0724">
          <w:rPr>
            <w:noProof/>
            <w:webHidden/>
          </w:rPr>
          <w:t>38</w:t>
        </w:r>
        <w:r w:rsidR="00BD0724">
          <w:rPr>
            <w:noProof/>
            <w:webHidden/>
          </w:rPr>
          <w:fldChar w:fldCharType="end"/>
        </w:r>
      </w:hyperlink>
    </w:p>
    <w:p w14:paraId="1B767FE8" w14:textId="3D636845"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49" w:history="1">
        <w:r w:rsidR="00BD0724" w:rsidRPr="009E2083">
          <w:rPr>
            <w:rStyle w:val="Hyperlink"/>
            <w:noProof/>
          </w:rPr>
          <w:t>4.6.9 TokensModel</w:t>
        </w:r>
        <w:r w:rsidR="00BD0724">
          <w:rPr>
            <w:noProof/>
            <w:webHidden/>
          </w:rPr>
          <w:tab/>
        </w:r>
        <w:r w:rsidR="00BD0724">
          <w:rPr>
            <w:noProof/>
            <w:webHidden/>
          </w:rPr>
          <w:fldChar w:fldCharType="begin"/>
        </w:r>
        <w:r w:rsidR="00BD0724">
          <w:rPr>
            <w:noProof/>
            <w:webHidden/>
          </w:rPr>
          <w:instrText xml:space="preserve"> PAGEREF _Toc499496549 \h </w:instrText>
        </w:r>
        <w:r w:rsidR="00BD0724">
          <w:rPr>
            <w:noProof/>
            <w:webHidden/>
          </w:rPr>
        </w:r>
        <w:r w:rsidR="00BD0724">
          <w:rPr>
            <w:noProof/>
            <w:webHidden/>
          </w:rPr>
          <w:fldChar w:fldCharType="separate"/>
        </w:r>
        <w:r w:rsidR="00BD0724">
          <w:rPr>
            <w:noProof/>
            <w:webHidden/>
          </w:rPr>
          <w:t>39</w:t>
        </w:r>
        <w:r w:rsidR="00BD0724">
          <w:rPr>
            <w:noProof/>
            <w:webHidden/>
          </w:rPr>
          <w:fldChar w:fldCharType="end"/>
        </w:r>
      </w:hyperlink>
    </w:p>
    <w:p w14:paraId="2C15B728" w14:textId="2CF2A800"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50" w:history="1">
        <w:r w:rsidR="00BD0724" w:rsidRPr="009E2083">
          <w:rPr>
            <w:rStyle w:val="Hyperlink"/>
            <w:noProof/>
          </w:rPr>
          <w:t>4.6.10 Felhasználói limitek</w:t>
        </w:r>
        <w:r w:rsidR="00BD0724">
          <w:rPr>
            <w:noProof/>
            <w:webHidden/>
          </w:rPr>
          <w:tab/>
        </w:r>
        <w:r w:rsidR="00BD0724">
          <w:rPr>
            <w:noProof/>
            <w:webHidden/>
          </w:rPr>
          <w:fldChar w:fldCharType="begin"/>
        </w:r>
        <w:r w:rsidR="00BD0724">
          <w:rPr>
            <w:noProof/>
            <w:webHidden/>
          </w:rPr>
          <w:instrText xml:space="preserve"> PAGEREF _Toc499496550 \h </w:instrText>
        </w:r>
        <w:r w:rsidR="00BD0724">
          <w:rPr>
            <w:noProof/>
            <w:webHidden/>
          </w:rPr>
        </w:r>
        <w:r w:rsidR="00BD0724">
          <w:rPr>
            <w:noProof/>
            <w:webHidden/>
          </w:rPr>
          <w:fldChar w:fldCharType="separate"/>
        </w:r>
        <w:r w:rsidR="00BD0724">
          <w:rPr>
            <w:noProof/>
            <w:webHidden/>
          </w:rPr>
          <w:t>40</w:t>
        </w:r>
        <w:r w:rsidR="00BD0724">
          <w:rPr>
            <w:noProof/>
            <w:webHidden/>
          </w:rPr>
          <w:fldChar w:fldCharType="end"/>
        </w:r>
      </w:hyperlink>
    </w:p>
    <w:p w14:paraId="58204522" w14:textId="1B31FF53"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51" w:history="1">
        <w:r w:rsidR="00BD0724" w:rsidRPr="009E2083">
          <w:rPr>
            <w:rStyle w:val="Hyperlink"/>
            <w:noProof/>
          </w:rPr>
          <w:t>4.6.11 Logolás</w:t>
        </w:r>
        <w:r w:rsidR="00BD0724">
          <w:rPr>
            <w:noProof/>
            <w:webHidden/>
          </w:rPr>
          <w:tab/>
        </w:r>
        <w:r w:rsidR="00BD0724">
          <w:rPr>
            <w:noProof/>
            <w:webHidden/>
          </w:rPr>
          <w:fldChar w:fldCharType="begin"/>
        </w:r>
        <w:r w:rsidR="00BD0724">
          <w:rPr>
            <w:noProof/>
            <w:webHidden/>
          </w:rPr>
          <w:instrText xml:space="preserve"> PAGEREF _Toc499496551 \h </w:instrText>
        </w:r>
        <w:r w:rsidR="00BD0724">
          <w:rPr>
            <w:noProof/>
            <w:webHidden/>
          </w:rPr>
        </w:r>
        <w:r w:rsidR="00BD0724">
          <w:rPr>
            <w:noProof/>
            <w:webHidden/>
          </w:rPr>
          <w:fldChar w:fldCharType="separate"/>
        </w:r>
        <w:r w:rsidR="00BD0724">
          <w:rPr>
            <w:noProof/>
            <w:webHidden/>
          </w:rPr>
          <w:t>40</w:t>
        </w:r>
        <w:r w:rsidR="00BD0724">
          <w:rPr>
            <w:noProof/>
            <w:webHidden/>
          </w:rPr>
          <w:fldChar w:fldCharType="end"/>
        </w:r>
      </w:hyperlink>
    </w:p>
    <w:p w14:paraId="69090DC1" w14:textId="5AFF7577"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52" w:history="1">
        <w:r w:rsidR="00BD0724" w:rsidRPr="009E2083">
          <w:rPr>
            <w:rStyle w:val="Hyperlink"/>
            <w:noProof/>
          </w:rPr>
          <w:t>4.7 UI</w:t>
        </w:r>
        <w:r w:rsidR="00BD0724">
          <w:rPr>
            <w:noProof/>
            <w:webHidden/>
          </w:rPr>
          <w:tab/>
        </w:r>
        <w:r w:rsidR="00BD0724">
          <w:rPr>
            <w:noProof/>
            <w:webHidden/>
          </w:rPr>
          <w:fldChar w:fldCharType="begin"/>
        </w:r>
        <w:r w:rsidR="00BD0724">
          <w:rPr>
            <w:noProof/>
            <w:webHidden/>
          </w:rPr>
          <w:instrText xml:space="preserve"> PAGEREF _Toc499496552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1B618E3D" w14:textId="1A9CD360"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53" w:history="1">
        <w:r w:rsidR="00BD0724" w:rsidRPr="009E2083">
          <w:rPr>
            <w:rStyle w:val="Hyperlink"/>
            <w:noProof/>
          </w:rPr>
          <w:t>4.7.1 Művelet sikeressége</w:t>
        </w:r>
        <w:r w:rsidR="00BD0724">
          <w:rPr>
            <w:noProof/>
            <w:webHidden/>
          </w:rPr>
          <w:tab/>
        </w:r>
        <w:r w:rsidR="00BD0724">
          <w:rPr>
            <w:noProof/>
            <w:webHidden/>
          </w:rPr>
          <w:fldChar w:fldCharType="begin"/>
        </w:r>
        <w:r w:rsidR="00BD0724">
          <w:rPr>
            <w:noProof/>
            <w:webHidden/>
          </w:rPr>
          <w:instrText xml:space="preserve"> PAGEREF _Toc499496553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089A8DEF" w14:textId="6D882366"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54" w:history="1">
        <w:r w:rsidR="00BD0724" w:rsidRPr="009E2083">
          <w:rPr>
            <w:rStyle w:val="Hyperlink"/>
            <w:noProof/>
          </w:rPr>
          <w:t>4.7.2 Bejelentkezés</w:t>
        </w:r>
        <w:r w:rsidR="00BD0724">
          <w:rPr>
            <w:noProof/>
            <w:webHidden/>
          </w:rPr>
          <w:tab/>
        </w:r>
        <w:r w:rsidR="00BD0724">
          <w:rPr>
            <w:noProof/>
            <w:webHidden/>
          </w:rPr>
          <w:fldChar w:fldCharType="begin"/>
        </w:r>
        <w:r w:rsidR="00BD0724">
          <w:rPr>
            <w:noProof/>
            <w:webHidden/>
          </w:rPr>
          <w:instrText xml:space="preserve"> PAGEREF _Toc499496554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2C43C026" w14:textId="555A81B5"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55" w:history="1">
        <w:r w:rsidR="00BD0724" w:rsidRPr="009E2083">
          <w:rPr>
            <w:rStyle w:val="Hyperlink"/>
            <w:noProof/>
          </w:rPr>
          <w:t>4.7.3 Regisztráció</w:t>
        </w:r>
        <w:r w:rsidR="00BD0724">
          <w:rPr>
            <w:noProof/>
            <w:webHidden/>
          </w:rPr>
          <w:tab/>
        </w:r>
        <w:r w:rsidR="00BD0724">
          <w:rPr>
            <w:noProof/>
            <w:webHidden/>
          </w:rPr>
          <w:fldChar w:fldCharType="begin"/>
        </w:r>
        <w:r w:rsidR="00BD0724">
          <w:rPr>
            <w:noProof/>
            <w:webHidden/>
          </w:rPr>
          <w:instrText xml:space="preserve"> PAGEREF _Toc499496555 \h </w:instrText>
        </w:r>
        <w:r w:rsidR="00BD0724">
          <w:rPr>
            <w:noProof/>
            <w:webHidden/>
          </w:rPr>
        </w:r>
        <w:r w:rsidR="00BD0724">
          <w:rPr>
            <w:noProof/>
            <w:webHidden/>
          </w:rPr>
          <w:fldChar w:fldCharType="separate"/>
        </w:r>
        <w:r w:rsidR="00BD0724">
          <w:rPr>
            <w:noProof/>
            <w:webHidden/>
          </w:rPr>
          <w:t>42</w:t>
        </w:r>
        <w:r w:rsidR="00BD0724">
          <w:rPr>
            <w:noProof/>
            <w:webHidden/>
          </w:rPr>
          <w:fldChar w:fldCharType="end"/>
        </w:r>
      </w:hyperlink>
    </w:p>
    <w:p w14:paraId="3E2F3FBB" w14:textId="6F53BA94"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56" w:history="1">
        <w:r w:rsidR="00BD0724" w:rsidRPr="009E2083">
          <w:rPr>
            <w:rStyle w:val="Hyperlink"/>
            <w:noProof/>
          </w:rPr>
          <w:t>4.7.4 Files menü</w:t>
        </w:r>
        <w:r w:rsidR="00BD0724">
          <w:rPr>
            <w:noProof/>
            <w:webHidden/>
          </w:rPr>
          <w:tab/>
        </w:r>
        <w:r w:rsidR="00BD0724">
          <w:rPr>
            <w:noProof/>
            <w:webHidden/>
          </w:rPr>
          <w:fldChar w:fldCharType="begin"/>
        </w:r>
        <w:r w:rsidR="00BD0724">
          <w:rPr>
            <w:noProof/>
            <w:webHidden/>
          </w:rPr>
          <w:instrText xml:space="preserve"> PAGEREF _Toc499496556 \h </w:instrText>
        </w:r>
        <w:r w:rsidR="00BD0724">
          <w:rPr>
            <w:noProof/>
            <w:webHidden/>
          </w:rPr>
        </w:r>
        <w:r w:rsidR="00BD0724">
          <w:rPr>
            <w:noProof/>
            <w:webHidden/>
          </w:rPr>
          <w:fldChar w:fldCharType="separate"/>
        </w:r>
        <w:r w:rsidR="00BD0724">
          <w:rPr>
            <w:noProof/>
            <w:webHidden/>
          </w:rPr>
          <w:t>43</w:t>
        </w:r>
        <w:r w:rsidR="00BD0724">
          <w:rPr>
            <w:noProof/>
            <w:webHidden/>
          </w:rPr>
          <w:fldChar w:fldCharType="end"/>
        </w:r>
      </w:hyperlink>
    </w:p>
    <w:p w14:paraId="35ACBF2D" w14:textId="4DA93D0F"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57" w:history="1">
        <w:r w:rsidR="00BD0724" w:rsidRPr="009E2083">
          <w:rPr>
            <w:rStyle w:val="Hyperlink"/>
            <w:noProof/>
          </w:rPr>
          <w:t>4.7.5 Notes menü</w:t>
        </w:r>
        <w:r w:rsidR="00BD0724">
          <w:rPr>
            <w:noProof/>
            <w:webHidden/>
          </w:rPr>
          <w:tab/>
        </w:r>
        <w:r w:rsidR="00BD0724">
          <w:rPr>
            <w:noProof/>
            <w:webHidden/>
          </w:rPr>
          <w:fldChar w:fldCharType="begin"/>
        </w:r>
        <w:r w:rsidR="00BD0724">
          <w:rPr>
            <w:noProof/>
            <w:webHidden/>
          </w:rPr>
          <w:instrText xml:space="preserve"> PAGEREF _Toc499496557 \h </w:instrText>
        </w:r>
        <w:r w:rsidR="00BD0724">
          <w:rPr>
            <w:noProof/>
            <w:webHidden/>
          </w:rPr>
        </w:r>
        <w:r w:rsidR="00BD0724">
          <w:rPr>
            <w:noProof/>
            <w:webHidden/>
          </w:rPr>
          <w:fldChar w:fldCharType="separate"/>
        </w:r>
        <w:r w:rsidR="00BD0724">
          <w:rPr>
            <w:noProof/>
            <w:webHidden/>
          </w:rPr>
          <w:t>48</w:t>
        </w:r>
        <w:r w:rsidR="00BD0724">
          <w:rPr>
            <w:noProof/>
            <w:webHidden/>
          </w:rPr>
          <w:fldChar w:fldCharType="end"/>
        </w:r>
      </w:hyperlink>
    </w:p>
    <w:p w14:paraId="3F2EFDCF" w14:textId="53CCF2BF" w:rsidR="00BD0724" w:rsidRDefault="00E078D4">
      <w:pPr>
        <w:pStyle w:val="TOC3"/>
        <w:tabs>
          <w:tab w:val="right" w:leader="dot" w:pos="8494"/>
        </w:tabs>
        <w:rPr>
          <w:rFonts w:asciiTheme="minorHAnsi" w:eastAsiaTheme="minorEastAsia" w:hAnsiTheme="minorHAnsi" w:cstheme="minorBidi"/>
          <w:noProof/>
          <w:sz w:val="22"/>
          <w:szCs w:val="22"/>
          <w:lang w:val="en-US"/>
        </w:rPr>
      </w:pPr>
      <w:hyperlink w:anchor="_Toc499496558" w:history="1">
        <w:r w:rsidR="00BD0724" w:rsidRPr="009E2083">
          <w:rPr>
            <w:rStyle w:val="Hyperlink"/>
            <w:noProof/>
          </w:rPr>
          <w:t>4.7.6 User menü</w:t>
        </w:r>
        <w:r w:rsidR="00BD0724">
          <w:rPr>
            <w:noProof/>
            <w:webHidden/>
          </w:rPr>
          <w:tab/>
        </w:r>
        <w:r w:rsidR="00BD0724">
          <w:rPr>
            <w:noProof/>
            <w:webHidden/>
          </w:rPr>
          <w:fldChar w:fldCharType="begin"/>
        </w:r>
        <w:r w:rsidR="00BD0724">
          <w:rPr>
            <w:noProof/>
            <w:webHidden/>
          </w:rPr>
          <w:instrText xml:space="preserve"> PAGEREF _Toc499496558 \h </w:instrText>
        </w:r>
        <w:r w:rsidR="00BD0724">
          <w:rPr>
            <w:noProof/>
            <w:webHidden/>
          </w:rPr>
        </w:r>
        <w:r w:rsidR="00BD0724">
          <w:rPr>
            <w:noProof/>
            <w:webHidden/>
          </w:rPr>
          <w:fldChar w:fldCharType="separate"/>
        </w:r>
        <w:r w:rsidR="00BD0724">
          <w:rPr>
            <w:noProof/>
            <w:webHidden/>
          </w:rPr>
          <w:t>50</w:t>
        </w:r>
        <w:r w:rsidR="00BD0724">
          <w:rPr>
            <w:noProof/>
            <w:webHidden/>
          </w:rPr>
          <w:fldChar w:fldCharType="end"/>
        </w:r>
      </w:hyperlink>
    </w:p>
    <w:p w14:paraId="08CBCD96" w14:textId="21580505" w:rsidR="00BD0724" w:rsidRDefault="00E078D4">
      <w:pPr>
        <w:pStyle w:val="TOC1"/>
        <w:rPr>
          <w:rFonts w:asciiTheme="minorHAnsi" w:eastAsiaTheme="minorEastAsia" w:hAnsiTheme="minorHAnsi" w:cstheme="minorBidi"/>
          <w:b w:val="0"/>
          <w:noProof/>
          <w:sz w:val="22"/>
          <w:szCs w:val="22"/>
          <w:lang w:val="en-US"/>
        </w:rPr>
      </w:pPr>
      <w:hyperlink w:anchor="_Toc499496559" w:history="1">
        <w:r w:rsidR="00BD0724" w:rsidRPr="009E2083">
          <w:rPr>
            <w:rStyle w:val="Hyperlink"/>
            <w:noProof/>
          </w:rPr>
          <w:t>5 Mérések</w:t>
        </w:r>
        <w:r w:rsidR="00BD0724">
          <w:rPr>
            <w:noProof/>
            <w:webHidden/>
          </w:rPr>
          <w:tab/>
        </w:r>
        <w:r w:rsidR="00BD0724">
          <w:rPr>
            <w:noProof/>
            <w:webHidden/>
          </w:rPr>
          <w:fldChar w:fldCharType="begin"/>
        </w:r>
        <w:r w:rsidR="00BD0724">
          <w:rPr>
            <w:noProof/>
            <w:webHidden/>
          </w:rPr>
          <w:instrText xml:space="preserve"> PAGEREF _Toc499496559 \h </w:instrText>
        </w:r>
        <w:r w:rsidR="00BD0724">
          <w:rPr>
            <w:noProof/>
            <w:webHidden/>
          </w:rPr>
        </w:r>
        <w:r w:rsidR="00BD0724">
          <w:rPr>
            <w:noProof/>
            <w:webHidden/>
          </w:rPr>
          <w:fldChar w:fldCharType="separate"/>
        </w:r>
        <w:r w:rsidR="00BD0724">
          <w:rPr>
            <w:noProof/>
            <w:webHidden/>
          </w:rPr>
          <w:t>53</w:t>
        </w:r>
        <w:r w:rsidR="00BD0724">
          <w:rPr>
            <w:noProof/>
            <w:webHidden/>
          </w:rPr>
          <w:fldChar w:fldCharType="end"/>
        </w:r>
      </w:hyperlink>
    </w:p>
    <w:p w14:paraId="0D9AAFBD" w14:textId="6ABA0DCC" w:rsidR="00BD0724" w:rsidRDefault="00E078D4">
      <w:pPr>
        <w:pStyle w:val="TOC1"/>
        <w:rPr>
          <w:rFonts w:asciiTheme="minorHAnsi" w:eastAsiaTheme="minorEastAsia" w:hAnsiTheme="minorHAnsi" w:cstheme="minorBidi"/>
          <w:b w:val="0"/>
          <w:noProof/>
          <w:sz w:val="22"/>
          <w:szCs w:val="22"/>
          <w:lang w:val="en-US"/>
        </w:rPr>
      </w:pPr>
      <w:hyperlink w:anchor="_Toc499496560" w:history="1">
        <w:r w:rsidR="00BD0724" w:rsidRPr="009E2083">
          <w:rPr>
            <w:rStyle w:val="Hyperlink"/>
            <w:noProof/>
          </w:rPr>
          <w:t>6 Összefoglalás</w:t>
        </w:r>
        <w:r w:rsidR="00BD0724">
          <w:rPr>
            <w:noProof/>
            <w:webHidden/>
          </w:rPr>
          <w:tab/>
        </w:r>
        <w:r w:rsidR="00BD0724">
          <w:rPr>
            <w:noProof/>
            <w:webHidden/>
          </w:rPr>
          <w:fldChar w:fldCharType="begin"/>
        </w:r>
        <w:r w:rsidR="00BD0724">
          <w:rPr>
            <w:noProof/>
            <w:webHidden/>
          </w:rPr>
          <w:instrText xml:space="preserve"> PAGEREF _Toc499496560 \h </w:instrText>
        </w:r>
        <w:r w:rsidR="00BD0724">
          <w:rPr>
            <w:noProof/>
            <w:webHidden/>
          </w:rPr>
        </w:r>
        <w:r w:rsidR="00BD0724">
          <w:rPr>
            <w:noProof/>
            <w:webHidden/>
          </w:rPr>
          <w:fldChar w:fldCharType="separate"/>
        </w:r>
        <w:r w:rsidR="00BD0724">
          <w:rPr>
            <w:noProof/>
            <w:webHidden/>
          </w:rPr>
          <w:t>57</w:t>
        </w:r>
        <w:r w:rsidR="00BD0724">
          <w:rPr>
            <w:noProof/>
            <w:webHidden/>
          </w:rPr>
          <w:fldChar w:fldCharType="end"/>
        </w:r>
      </w:hyperlink>
    </w:p>
    <w:p w14:paraId="02549AA3" w14:textId="770B1B52" w:rsidR="00BD0724" w:rsidRDefault="00E078D4">
      <w:pPr>
        <w:pStyle w:val="TOC2"/>
        <w:tabs>
          <w:tab w:val="right" w:leader="dot" w:pos="8494"/>
        </w:tabs>
        <w:rPr>
          <w:rFonts w:asciiTheme="minorHAnsi" w:eastAsiaTheme="minorEastAsia" w:hAnsiTheme="minorHAnsi" w:cstheme="minorBidi"/>
          <w:noProof/>
          <w:sz w:val="22"/>
          <w:szCs w:val="22"/>
          <w:lang w:val="en-US"/>
        </w:rPr>
      </w:pPr>
      <w:hyperlink w:anchor="_Toc499496561" w:history="1">
        <w:r w:rsidR="00BD0724" w:rsidRPr="009E2083">
          <w:rPr>
            <w:rStyle w:val="Hyperlink"/>
            <w:noProof/>
          </w:rPr>
          <w:t>6.1 Továbbfejlesztés</w:t>
        </w:r>
        <w:r w:rsidR="00BD0724">
          <w:rPr>
            <w:noProof/>
            <w:webHidden/>
          </w:rPr>
          <w:tab/>
        </w:r>
        <w:r w:rsidR="00BD0724">
          <w:rPr>
            <w:noProof/>
            <w:webHidden/>
          </w:rPr>
          <w:fldChar w:fldCharType="begin"/>
        </w:r>
        <w:r w:rsidR="00BD0724">
          <w:rPr>
            <w:noProof/>
            <w:webHidden/>
          </w:rPr>
          <w:instrText xml:space="preserve"> PAGEREF _Toc499496561 \h </w:instrText>
        </w:r>
        <w:r w:rsidR="00BD0724">
          <w:rPr>
            <w:noProof/>
            <w:webHidden/>
          </w:rPr>
        </w:r>
        <w:r w:rsidR="00BD0724">
          <w:rPr>
            <w:noProof/>
            <w:webHidden/>
          </w:rPr>
          <w:fldChar w:fldCharType="separate"/>
        </w:r>
        <w:r w:rsidR="00BD0724">
          <w:rPr>
            <w:noProof/>
            <w:webHidden/>
          </w:rPr>
          <w:t>57</w:t>
        </w:r>
        <w:r w:rsidR="00BD0724">
          <w:rPr>
            <w:noProof/>
            <w:webHidden/>
          </w:rPr>
          <w:fldChar w:fldCharType="end"/>
        </w:r>
      </w:hyperlink>
    </w:p>
    <w:p w14:paraId="02BD22CE" w14:textId="3FF3F00A" w:rsidR="00BD0724" w:rsidRDefault="00E078D4">
      <w:pPr>
        <w:pStyle w:val="TOC1"/>
        <w:rPr>
          <w:rFonts w:asciiTheme="minorHAnsi" w:eastAsiaTheme="minorEastAsia" w:hAnsiTheme="minorHAnsi" w:cstheme="minorBidi"/>
          <w:b w:val="0"/>
          <w:noProof/>
          <w:sz w:val="22"/>
          <w:szCs w:val="22"/>
          <w:lang w:val="en-US"/>
        </w:rPr>
      </w:pPr>
      <w:hyperlink w:anchor="_Toc499496562" w:history="1">
        <w:r w:rsidR="00BD0724" w:rsidRPr="009E2083">
          <w:rPr>
            <w:rStyle w:val="Hyperlink"/>
            <w:noProof/>
          </w:rPr>
          <w:t>7 Irodalomjegyzék</w:t>
        </w:r>
        <w:r w:rsidR="00BD0724">
          <w:rPr>
            <w:noProof/>
            <w:webHidden/>
          </w:rPr>
          <w:tab/>
        </w:r>
        <w:r w:rsidR="00BD0724">
          <w:rPr>
            <w:noProof/>
            <w:webHidden/>
          </w:rPr>
          <w:fldChar w:fldCharType="begin"/>
        </w:r>
        <w:r w:rsidR="00BD0724">
          <w:rPr>
            <w:noProof/>
            <w:webHidden/>
          </w:rPr>
          <w:instrText xml:space="preserve"> PAGEREF _Toc499496562 \h </w:instrText>
        </w:r>
        <w:r w:rsidR="00BD0724">
          <w:rPr>
            <w:noProof/>
            <w:webHidden/>
          </w:rPr>
        </w:r>
        <w:r w:rsidR="00BD0724">
          <w:rPr>
            <w:noProof/>
            <w:webHidden/>
          </w:rPr>
          <w:fldChar w:fldCharType="separate"/>
        </w:r>
        <w:r w:rsidR="00BD0724">
          <w:rPr>
            <w:noProof/>
            <w:webHidden/>
          </w:rPr>
          <w:t>60</w:t>
        </w:r>
        <w:r w:rsidR="00BD0724">
          <w:rPr>
            <w:noProof/>
            <w:webHidden/>
          </w:rPr>
          <w:fldChar w:fldCharType="end"/>
        </w:r>
      </w:hyperlink>
    </w:p>
    <w:p w14:paraId="45012F29" w14:textId="3B8E88E9"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48259227" w:rsidR="00681E99" w:rsidRPr="00BB07F9" w:rsidRDefault="00681E99" w:rsidP="00681E99">
      <w:pPr>
        <w:pStyle w:val="Nyilatkozatkeltezs"/>
      </w:pPr>
      <w:r w:rsidRPr="00BB07F9">
        <w:t xml:space="preserve">Kelt: Budapest, </w:t>
      </w:r>
      <w:r w:rsidR="00653043" w:rsidRPr="00BB07F9">
        <w:t>2017</w:t>
      </w:r>
      <w:r w:rsidR="00630A92" w:rsidRPr="00BB07F9">
        <w:t>.</w:t>
      </w:r>
      <w:r w:rsidR="00653043" w:rsidRPr="00BB07F9">
        <w:t xml:space="preserve"> 04</w:t>
      </w:r>
      <w:r w:rsidR="00630A92" w:rsidRPr="00BB07F9">
        <w:t xml:space="preserve">. </w:t>
      </w:r>
      <w:r w:rsidR="00653043" w:rsidRPr="00BB07F9">
        <w:t>29</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499496505"/>
      <w:r w:rsidRPr="00BB07F9">
        <w:lastRenderedPageBreak/>
        <w:t>Összefoglaló</w:t>
      </w:r>
      <w:bookmarkEnd w:id="0"/>
    </w:p>
    <w:p w14:paraId="1E81E437" w14:textId="1A89C8F3"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2959F9">
        <w:t>esetleg több tárhelyért kell csak fizetni.</w:t>
      </w:r>
      <w:r w:rsidR="00A3314E">
        <w:t xml:space="preserve"> Egy ilyen rendszer követelményeihez tartozik, hogy bármikor elérhető legyen egy egyszerű böngészővel, kényelmesen lehessen </w:t>
      </w:r>
      <w:r w:rsidR="00A32415">
        <w:t>használni és a felhasználónak ne kelljen egy egyszerű regisztrációnál többet tennie.</w:t>
      </w:r>
    </w:p>
    <w:p w14:paraId="6B9B5999" w14:textId="77777777"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p>
    <w:p w14:paraId="32EED39E" w14:textId="260F3BEC" w:rsidR="00A32415" w:rsidRPr="00BB07F9" w:rsidRDefault="00FD2071" w:rsidP="0088376B">
      <w:r>
        <w:t xml:space="preserve">Megismerkedtem </w:t>
      </w:r>
      <w:r w:rsidR="009F2C5B">
        <w:t xml:space="preserve"> </w:t>
      </w:r>
    </w:p>
    <w:p w14:paraId="68C22B44" w14:textId="4F2CA960" w:rsidR="0063585C" w:rsidRPr="00BB07F9" w:rsidRDefault="0063585C" w:rsidP="00816BCB">
      <w:pPr>
        <w:pStyle w:val="Fejezetcimszmozsnlkl"/>
      </w:pPr>
      <w:bookmarkStart w:id="1" w:name="_Toc499496506"/>
      <w:r w:rsidRPr="00BB07F9">
        <w:lastRenderedPageBreak/>
        <w:t>Abstract</w:t>
      </w:r>
      <w:bookmarkEnd w:id="1"/>
    </w:p>
    <w:p w14:paraId="7F6AA784" w14:textId="78E39A5C" w:rsidR="00476FB2" w:rsidRPr="00BB07F9" w:rsidRDefault="00A32415" w:rsidP="00476FB2">
      <w:r>
        <w:t xml:space="preserve">Nowadays the filesharing portals are very popular, they offer a big variety of functions, the users have almost unlimited storage and they are easy to use and manage the uploaded files. </w:t>
      </w:r>
      <w:r w:rsidR="00573201">
        <w:t xml:space="preserve">These services in most cases are free </w:t>
      </w:r>
    </w:p>
    <w:p w14:paraId="7EFA7F5D" w14:textId="260FEE6A" w:rsidR="008A3762" w:rsidRPr="00BB07F9" w:rsidRDefault="003F5425" w:rsidP="00684B0F">
      <w:pPr>
        <w:pStyle w:val="Heading1"/>
      </w:pPr>
      <w:bookmarkStart w:id="2" w:name="_Toc332797397"/>
      <w:bookmarkStart w:id="3" w:name="_Toc499496507"/>
      <w:r w:rsidRPr="00BB07F9">
        <w:lastRenderedPageBreak/>
        <w:t>Bevezetés</w:t>
      </w:r>
      <w:bookmarkEnd w:id="2"/>
      <w:bookmarkEnd w:id="3"/>
    </w:p>
    <w:p w14:paraId="27335E3F" w14:textId="4E75666F"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p w14:paraId="777C3366" w14:textId="77777777" w:rsidR="008605BB" w:rsidRPr="00BB07F9" w:rsidRDefault="008605BB" w:rsidP="008605BB"/>
    <w:p w14:paraId="3E0C4A33" w14:textId="77777777" w:rsidR="00E843B7" w:rsidRPr="00BB07F9" w:rsidRDefault="00E843B7" w:rsidP="00E843B7">
      <w:pPr>
        <w:pStyle w:val="Heading2"/>
      </w:pPr>
      <w:bookmarkStart w:id="6" w:name="_Toc499496508"/>
      <w:bookmarkEnd w:id="4"/>
      <w:r w:rsidRPr="00BB07F9">
        <w:lastRenderedPageBreak/>
        <w:t>Felhasználás</w:t>
      </w:r>
      <w:bookmarkEnd w:id="6"/>
    </w:p>
    <w:p w14:paraId="788756D9" w14:textId="4E656AA8" w:rsidR="00E843B7" w:rsidRPr="00BB07F9" w:rsidRDefault="00E843B7" w:rsidP="00E843B7">
      <w:r>
        <w:t>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499496509"/>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499496510"/>
      <w:r w:rsidRPr="00BB07F9">
        <w:t>Frontend</w:t>
      </w:r>
      <w:bookmarkEnd w:id="8"/>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12D6DE7B"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D956AC" w:rsidRPr="00D956AC">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4DEB4DB5" w14:textId="60AD88B9" w:rsidR="00205806" w:rsidRPr="00205806" w:rsidRDefault="003A19C7" w:rsidP="00205806">
      <w:r w:rsidRPr="003A19C7">
        <w:rPr>
          <w:u w:val="single"/>
        </w:rPr>
        <w:t>Angular</w:t>
      </w:r>
      <w:r>
        <w:t xml:space="preserve">: </w:t>
      </w:r>
      <w:r w:rsidR="00A3314E">
        <w:t xml:space="preserve">Az Angular </w:t>
      </w:r>
      <w:sdt>
        <w:sdtPr>
          <w:id w:val="2937966"/>
          <w:citation/>
        </w:sdtPr>
        <w:sdtContent>
          <w:r w:rsidR="00A3314E">
            <w:fldChar w:fldCharType="begin"/>
          </w:r>
          <w:r w:rsidR="00A3314E">
            <w:rPr>
              <w:lang w:val="en-US"/>
            </w:rPr>
            <w:instrText xml:space="preserve"> CITATION Angular \l 1033 </w:instrText>
          </w:r>
          <w:r w:rsidR="00A3314E">
            <w:fldChar w:fldCharType="separate"/>
          </w:r>
          <w:r w:rsidR="00D956AC" w:rsidRPr="00D956AC">
            <w:rPr>
              <w:noProof/>
              <w:lang w:val="en-US"/>
            </w:rPr>
            <w:t>[2]</w:t>
          </w:r>
          <w:r w:rsidR="00A3314E">
            <w:fldChar w:fldCharType="end"/>
          </w:r>
        </w:sdtContent>
      </w:sdt>
      <w:r w:rsidR="00A3314E">
        <w:t xml:space="preserve"> egy platform, ami megkönnyíti webes alklamazások készítését </w:t>
      </w:r>
    </w:p>
    <w:p w14:paraId="5B634EF5" w14:textId="107A1FCE" w:rsidR="00205806" w:rsidRP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D956AC" w:rsidRPr="00D956AC">
            <w:rPr>
              <w:noProof/>
              <w:lang w:val="en-US"/>
            </w:rPr>
            <w:t>[3]</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209F03D9" w14:textId="198BA4F8"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D956AC" w:rsidRPr="00D956AC">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499496511"/>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A REST szolgáltatás azt jelenti, hogy a rendszerben definiált erőforrásokhoz elérési pontokon keresztül lehet hozzáférni, azokat módosítani vagy törölni. A kommunikáció JSON objektumok segítségével történik, ezek reprezentálják az egyes erőforr</w:t>
      </w:r>
      <w:r w:rsidR="00FF7D21">
        <w:t>ásokat.</w:t>
      </w:r>
    </w:p>
    <w:p w14:paraId="7D47AF72" w14:textId="4B69867E" w:rsidR="001E5C7A" w:rsidRDefault="00FF7D21" w:rsidP="00FF7D21">
      <w:r w:rsidRPr="00FF7D21">
        <w:rPr>
          <w:u w:val="single"/>
        </w:rPr>
        <w:lastRenderedPageBreak/>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D956AC" w:rsidRPr="00D956AC">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1FAB96B7"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D956AC" w:rsidRPr="00D956AC">
            <w:rPr>
              <w:noProof/>
              <w:lang w:val="en-US"/>
            </w:rPr>
            <w:t>[6]</w:t>
          </w:r>
          <w:r w:rsidR="00877F73">
            <w:fldChar w:fldCharType="end"/>
          </w:r>
        </w:sdtContent>
      </w:sdt>
      <w:r w:rsidRPr="00BB07F9">
        <w:t xml:space="preserve"> esett annak gyorsasága és egyszerűsége miatt.</w:t>
      </w:r>
    </w:p>
    <w:p w14:paraId="4222A672" w14:textId="0D1C3B51" w:rsidR="001E5C7A" w:rsidRPr="00BB07F9" w:rsidRDefault="00E746A8" w:rsidP="001E5C7A">
      <w:pPr>
        <w:pStyle w:val="Heading3"/>
      </w:pPr>
      <w:bookmarkStart w:id="10" w:name="_Toc499496512"/>
      <w:r>
        <w:t>Könytárak</w:t>
      </w:r>
      <w:bookmarkEnd w:id="10"/>
    </w:p>
    <w:p w14:paraId="46582AF8" w14:textId="2D90079E"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D956AC" w:rsidRPr="00D956AC">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07BAF01C"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D956AC" w:rsidRPr="00D956AC">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5745B2A9"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D956AC" w:rsidRPr="00D956AC">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1E5C7A">
      <w:pPr>
        <w:pStyle w:val="Heading3"/>
      </w:pPr>
      <w:bookmarkStart w:id="11" w:name="_Toc499496513"/>
      <w:r w:rsidRPr="00BB07F9">
        <w:t>Dropbox</w:t>
      </w:r>
      <w:bookmarkEnd w:id="11"/>
    </w:p>
    <w:p w14:paraId="0431A0CC" w14:textId="54465D01" w:rsidR="000C5D4F" w:rsidRP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xml:space="preserve">. Az oldal ingyenes verzió esetén 2GB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alkalmazást 500 db felhasználóhoz lehet hozzárendelni amíg fejlesztés állapotban van a szoftver</w:t>
      </w:r>
      <w:r w:rsidR="00D33114">
        <w:t>, több beállítást nem igényel</w:t>
      </w:r>
      <w:r w:rsidR="00043FE0">
        <w:t>.</w:t>
      </w:r>
    </w:p>
    <w:p w14:paraId="1148FB82" w14:textId="77777777" w:rsidR="001E5C7A" w:rsidRPr="00BB07F9" w:rsidRDefault="001E5C7A" w:rsidP="001E5C7A">
      <w:pPr>
        <w:pStyle w:val="Heading2"/>
      </w:pPr>
      <w:bookmarkStart w:id="12" w:name="_Toc499496514"/>
      <w:r w:rsidRPr="00BB07F9">
        <w:lastRenderedPageBreak/>
        <w:t>Raspberry PI</w:t>
      </w:r>
      <w:bookmarkEnd w:id="12"/>
    </w:p>
    <w:p w14:paraId="37E55B4E" w14:textId="1E78EEE8"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D956AC" w:rsidRPr="00D956AC">
            <w:rPr>
              <w:noProof/>
              <w:lang w:val="en-US"/>
            </w:rPr>
            <w:t>[10]</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49190139" wp14:editId="558B6EF0">
            <wp:extent cx="5400040" cy="4050030"/>
            <wp:effectExtent l="0" t="0" r="0" b="762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04D4C3C2" wp14:editId="5ACFE3B0">
            <wp:extent cx="5400040" cy="4050030"/>
            <wp:effectExtent l="0" t="0" r="0" b="762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3" w:name="_Toc499496515"/>
      <w:r>
        <w:t>Raspbian</w:t>
      </w:r>
      <w:bookmarkEnd w:id="13"/>
    </w:p>
    <w:p w14:paraId="38B03D6F" w14:textId="2D0FC9D3"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D956AC">
            <w:rPr>
              <w:noProof/>
            </w:rPr>
            <w:t>[11]</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4" w:name="_Toc499496516"/>
      <w:r w:rsidRPr="00BB07F9">
        <w:lastRenderedPageBreak/>
        <w:t>Specifikáció</w:t>
      </w:r>
      <w:bookmarkEnd w:id="14"/>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77D9CA89"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D956AC">
            <w:rPr>
              <w:noProof/>
            </w:rPr>
            <w:t>[12]</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1C335D5A" w14:textId="77777777" w:rsidR="008D04B4" w:rsidRPr="00355D7B" w:rsidRDefault="008D04B4" w:rsidP="00355D7B"/>
    <w:p w14:paraId="5E60F3D0" w14:textId="77777777" w:rsidR="009540AC" w:rsidRPr="00BB07F9" w:rsidRDefault="009540AC" w:rsidP="009540AC">
      <w:pPr>
        <w:pStyle w:val="Heading2"/>
      </w:pPr>
      <w:bookmarkStart w:id="15" w:name="_Toc499496517"/>
      <w:r w:rsidRPr="00BB07F9">
        <w:lastRenderedPageBreak/>
        <w:t>Use Case</w:t>
      </w:r>
      <w:bookmarkEnd w:id="15"/>
    </w:p>
    <w:p w14:paraId="48766893" w14:textId="60F4C71F"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60911B9" w:rsidR="00DF45B1" w:rsidRPr="00415625" w:rsidRDefault="00DF45B1" w:rsidP="00DF45B1">
      <w:pPr>
        <w:ind w:firstLine="0"/>
      </w:pPr>
      <w:r w:rsidRPr="00DF45B1">
        <w:rPr>
          <w:b/>
        </w:rPr>
        <w:t>Note-okon végzett műveletek</w:t>
      </w:r>
      <w:r>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fldSimple w:instr=" SEQ Kép \* ARABIC ">
        <w:r w:rsidR="0041054F">
          <w:rPr>
            <w:noProof/>
          </w:rPr>
          <w:t>5</w:t>
        </w:r>
      </w:fldSimple>
      <w:r>
        <w:t xml:space="preserve"> N</w:t>
      </w:r>
      <w:r w:rsidR="0001142C">
        <w:t>ote-okon végzett műveletek Use C</w:t>
      </w:r>
      <w:r>
        <w:t>ase</w:t>
      </w:r>
    </w:p>
    <w:p w14:paraId="0D17D4CA" w14:textId="307138D2" w:rsidR="00145F75" w:rsidRPr="00145F75" w:rsidRDefault="00145F75" w:rsidP="00145F75">
      <w:r>
        <w:lastRenderedPageBreak/>
        <w:t>Az utolsó tevékenység csoport a note-okon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6" w:name="_Toc499496518"/>
      <w:r w:rsidRPr="00BB07F9">
        <w:lastRenderedPageBreak/>
        <w:t>Tervezés és fejlesztés</w:t>
      </w:r>
      <w:bookmarkEnd w:id="16"/>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7" w:name="_Toc499496519"/>
      <w:r>
        <w:t>Architektúra</w:t>
      </w:r>
      <w:bookmarkEnd w:id="17"/>
    </w:p>
    <w:p w14:paraId="6DD6FBEB" w14:textId="24210C9B" w:rsidR="00256F6F" w:rsidRDefault="00252BE0" w:rsidP="00256F6F">
      <w:r>
        <w:t>A rendszer több rétegből épül fel,</w:t>
      </w:r>
      <w:r w:rsidR="00D92832">
        <w:t xml:space="preserve"> </w:t>
      </w:r>
      <w:r>
        <w:t>amely fejlesztés szempontjából jól elkülöníthető két fő részre, frontend</w:t>
      </w:r>
      <w:r w:rsidR="00D92832">
        <w:t>-re</w:t>
      </w:r>
      <w:r>
        <w:t xml:space="preserve"> és backend</w:t>
      </w:r>
      <w:r w:rsidR="00D92832">
        <w:t>-re</w:t>
      </w:r>
      <w:r>
        <w:t>.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C5772B2" w:rsidR="0019472F" w:rsidRDefault="0019472F" w:rsidP="002C05E0">
      <w:r>
        <w:t>Ahogy azt korábban említettem</w:t>
      </w:r>
      <w:r w:rsidR="00D92832">
        <w:t>,</w:t>
      </w:r>
      <w:r>
        <w:t xml:space="preserve"> a megjelenítésért felelős kódrész Angular</w:t>
      </w:r>
      <w:r w:rsidR="001877E6">
        <w:t>JS</w:t>
      </w:r>
      <w:r>
        <w:t xml:space="preserve">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ami lényegéb</w:t>
      </w:r>
      <w:r w:rsidR="001877E6">
        <w:t>en egy sablon.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0D5218ED" w:rsidR="00396D1C" w:rsidRDefault="00396D1C" w:rsidP="002C05E0">
      <w:r>
        <w:t xml:space="preserve">A backend felépítése is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20F81DF9" w:rsidR="00877B5B" w:rsidRPr="00256F6F" w:rsidRDefault="00877B5B" w:rsidP="002C05E0">
      <w:r>
        <w:t>A frontend futtatására Lite szervert haszná</w:t>
      </w:r>
      <w:r w:rsidR="00F65DAD">
        <w:t>lok</w:t>
      </w:r>
      <w:r w:rsidR="00B75229">
        <w:t>,</w:t>
      </w:r>
      <w:r w:rsidR="00F65DAD">
        <w:t xml:space="preserve"> míg a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8" w:name="_Toc499496520"/>
      <w:r w:rsidRPr="00BB07F9">
        <w:lastRenderedPageBreak/>
        <w:t>Fejlesztőkörnyezet bemutatása</w:t>
      </w:r>
      <w:bookmarkEnd w:id="18"/>
    </w:p>
    <w:p w14:paraId="28FFB41C" w14:textId="3E371C06" w:rsidR="00337AFC" w:rsidRPr="00337AFC" w:rsidRDefault="00337AFC" w:rsidP="00337AFC">
      <w:r>
        <w:t>Az alkalmazást a saját gépemen készítettem és teszteltem</w:t>
      </w:r>
      <w:r w:rsidR="00B75229">
        <w:t>,</w:t>
      </w:r>
      <w:r>
        <w:t xml:space="preserve"> majd töltöttem át a Raspberry PI eszk</w:t>
      </w:r>
      <w:r w:rsidR="00B75229">
        <w:t>özre további tesztelés céljából. A</w:t>
      </w:r>
      <w:r>
        <w:t xml:space="preserve"> szoftver szempontjából csak néhány beállításbeli különbség van, </w:t>
      </w:r>
      <w:r w:rsidR="0063186B">
        <w:t xml:space="preserve">attól függően, </w:t>
      </w:r>
      <w:r>
        <w:t>hogy éppen hol fut.</w:t>
      </w:r>
    </w:p>
    <w:p w14:paraId="49E1ABCA" w14:textId="1A21DE05"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D956AC" w:rsidRPr="00D956AC">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D956AC" w:rsidRPr="00D956AC">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1EA95B73"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D956AC" w:rsidRPr="00D956AC">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6DB81C18"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D956AC" w:rsidRPr="00D956AC">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9" w:name="_Toc499496521"/>
      <w:r>
        <w:t>Telepítő script</w:t>
      </w:r>
      <w:bookmarkEnd w:id="19"/>
    </w:p>
    <w:p w14:paraId="296B9640" w14:textId="6912079F"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is igénybe vehet a r</w:t>
      </w:r>
      <w:r w:rsidR="0063186B">
        <w:t>endszer frissítése és az újabb</w:t>
      </w:r>
      <w:r w:rsidR="000C551C">
        <w:t xml:space="preserve"> Python telepítése miatt):</w:t>
      </w:r>
      <w:r w:rsidR="00390B4F">
        <w:t xml:space="preserve"> </w:t>
      </w:r>
    </w:p>
    <w:p w14:paraId="48A72871" w14:textId="575F9779" w:rsidR="00390B4F" w:rsidRDefault="00390B4F" w:rsidP="001453A1">
      <w:pPr>
        <w:pStyle w:val="ListParagraph"/>
        <w:numPr>
          <w:ilvl w:val="0"/>
          <w:numId w:val="45"/>
        </w:numPr>
      </w:pPr>
      <w:r>
        <w:t>A projekt letöltése Github-ról.</w:t>
      </w:r>
    </w:p>
    <w:p w14:paraId="09518C50" w14:textId="7B9E2203" w:rsidR="001453A1" w:rsidRDefault="007E7134" w:rsidP="001453A1">
      <w:pPr>
        <w:pStyle w:val="ListParagraph"/>
        <w:numPr>
          <w:ilvl w:val="0"/>
          <w:numId w:val="45"/>
        </w:numPr>
      </w:pPr>
      <w:r>
        <w:t>Az első feladat frissíteni az operációs re</w:t>
      </w:r>
      <w:r w:rsidR="001453A1">
        <w:t>ndszerre telepített csomagokat.</w:t>
      </w:r>
    </w:p>
    <w:p w14:paraId="5F03A699" w14:textId="78A20DD5" w:rsidR="00BE45C7" w:rsidRDefault="00BE45C7" w:rsidP="001453A1">
      <w:pPr>
        <w:pStyle w:val="ListParagraph"/>
        <w:numPr>
          <w:ilvl w:val="0"/>
          <w:numId w:val="45"/>
        </w:numPr>
      </w:pPr>
      <w:r>
        <w:lastRenderedPageBreak/>
        <w:t>Feltelepíti az sqlite3 csomagot, hogy az adatbázis parancssoron keresztül is elérhető legyen. Ez nem szükséges a szoftver futtatásához, de kényelmesebb, ha később módosítani kell valamit.</w:t>
      </w:r>
    </w:p>
    <w:p w14:paraId="01643CCF" w14:textId="1C20602E" w:rsidR="001453A1" w:rsidRDefault="001453A1" w:rsidP="001453A1">
      <w:pPr>
        <w:pStyle w:val="ListParagraph"/>
        <w:numPr>
          <w:ilvl w:val="0"/>
          <w:numId w:val="45"/>
        </w:numPr>
      </w:pPr>
      <w:r>
        <w:t>F</w:t>
      </w:r>
      <w:r w:rsidR="007E7134">
        <w:t xml:space="preserve">eltelepíteni az npm-et. </w:t>
      </w:r>
    </w:p>
    <w:p w14:paraId="22072022" w14:textId="425418B5" w:rsidR="001453A1" w:rsidRDefault="007E7134" w:rsidP="001453A1">
      <w:pPr>
        <w:pStyle w:val="ListParagraph"/>
        <w:numPr>
          <w:ilvl w:val="0"/>
          <w:numId w:val="45"/>
        </w:numPr>
      </w:pPr>
      <w:r>
        <w:t>Mivel a backend futásához Python</w:t>
      </w:r>
      <w:r w:rsidR="00EB35DF">
        <w:t>_</w:t>
      </w:r>
      <w:r>
        <w:t>3.6-ra van szükség, ezért a script azt</w:t>
      </w:r>
      <w:r w:rsidR="003C10F2">
        <w:t xml:space="preserve"> is</w:t>
      </w:r>
      <w:r>
        <w:t xml:space="preserve"> letölti majd telepíti.</w:t>
      </w:r>
    </w:p>
    <w:p w14:paraId="2F44B471" w14:textId="6DA858FF" w:rsidR="00B968FD" w:rsidRDefault="00B968FD" w:rsidP="001453A1">
      <w:pPr>
        <w:pStyle w:val="ListParagraph"/>
        <w:numPr>
          <w:ilvl w:val="0"/>
          <w:numId w:val="45"/>
        </w:numPr>
      </w:pPr>
      <w:r>
        <w:t xml:space="preserve">A requirements.txt fájlban található 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D956AC" w:rsidRPr="00D956AC">
            <w:rPr>
              <w:noProof/>
              <w:lang w:val="en-US"/>
            </w:rPr>
            <w:t>[17]</w:t>
          </w:r>
          <w:r>
            <w:fldChar w:fldCharType="end"/>
          </w:r>
        </w:sdtContent>
      </w:sdt>
      <w:r>
        <w:t xml:space="preserve"> egy Pythonhoz használt csomag menedzselő, segítségével gyorsan lehet a kívánt könyvtárakat feltelepíteni.</w:t>
      </w:r>
    </w:p>
    <w:p w14:paraId="59C1BDC6" w14:textId="065020E8" w:rsidR="008713F1" w:rsidRDefault="008713F1" w:rsidP="001453A1">
      <w:pPr>
        <w:pStyle w:val="ListParagraph"/>
        <w:numPr>
          <w:ilvl w:val="0"/>
          <w:numId w:val="45"/>
        </w:numPr>
      </w:pPr>
      <w:r>
        <w:t>A nodejs frissítése újabb verzióra.</w:t>
      </w:r>
    </w:p>
    <w:p w14:paraId="59C39E17" w14:textId="405499DE" w:rsidR="00F66B78" w:rsidRPr="007609D6" w:rsidRDefault="007E7134" w:rsidP="001453A1">
      <w:pPr>
        <w:pStyle w:val="ListParagraph"/>
        <w:numPr>
          <w:ilvl w:val="0"/>
          <w:numId w:val="45"/>
        </w:numPr>
      </w:pPr>
      <w:r>
        <w:t xml:space="preserve"> </w:t>
      </w:r>
      <w:r w:rsidR="00EC1330">
        <w:t>Létrehozza</w:t>
      </w:r>
      <w:r>
        <w:t xml:space="preserve"> az SQLite adatbázis fájlt</w:t>
      </w:r>
      <w:r w:rsidR="00EC1330">
        <w:t>,</w:t>
      </w:r>
      <w:r>
        <w:t xml:space="preserve"> és létrehozza benne a Role és Crendetial_Store táblákat</w:t>
      </w:r>
      <w:r w:rsidR="00D56514">
        <w:t>,</w:t>
      </w:r>
      <w:r>
        <w:t xml:space="preserve"> </w:t>
      </w:r>
      <w:r w:rsidR="00D56514">
        <w:t>amelyekbe</w:t>
      </w:r>
      <w:r>
        <w:t xml:space="preserve"> be</w:t>
      </w:r>
      <w:r w:rsidR="003C10F2">
        <w:t>szúr pár rek</w:t>
      </w:r>
      <w:r>
        <w:t>ordot, hogy az alkalmazás hiba nélkül tudjon indulni.</w:t>
      </w:r>
      <w:r w:rsidR="00EC1330">
        <w:t xml:space="preserve"> A Role tábla az előre definiált jogosultságokat tartalmazza, míg a Credential_Store tábla a rendszer működéséshez elengedhetetlen kódokat</w:t>
      </w:r>
      <w:r w:rsidR="00387DCA">
        <w:t>, ezeket a script futás</w:t>
      </w:r>
      <w:r w:rsidR="00B5213E">
        <w:t>a során kéri be a scriptet futtatótól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20" w:name="_Toc499496522"/>
      <w:r w:rsidRPr="00BB07F9">
        <w:t>Adatbázis</w:t>
      </w:r>
      <w:bookmarkEnd w:id="20"/>
    </w:p>
    <w:p w14:paraId="2BC7A748" w14:textId="17EB9964"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024F04C" w:rsidR="001E7D56" w:rsidRPr="00BB07F9" w:rsidRDefault="008B5D94" w:rsidP="002E323A">
      <w:r>
        <w:lastRenderedPageBreak/>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Végül a második megoldás mellett döntöttem, mert később, ha a rendszert szeretném továbbfejleszteni, akkor ebből még előnyöm származhat. </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77777777" w:rsidR="00E86289" w:rsidRDefault="001C2B94" w:rsidP="00E86289">
      <w:pPr>
        <w:keepNext/>
        <w:ind w:firstLine="0"/>
        <w:jc w:val="center"/>
      </w:pPr>
      <w:r w:rsidRPr="00BB07F9">
        <w:rPr>
          <w:noProof/>
          <w:lang w:val="en-US"/>
        </w:rPr>
        <w:lastRenderedPageBreak/>
        <w:drawing>
          <wp:inline distT="0" distB="0" distL="0" distR="0" wp14:anchorId="0B44F730" wp14:editId="4EDC2210">
            <wp:extent cx="5400040" cy="511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116195"/>
                    </a:xfrm>
                    <a:prstGeom prst="rect">
                      <a:avLst/>
                    </a:prstGeom>
                  </pic:spPr>
                </pic:pic>
              </a:graphicData>
            </a:graphic>
          </wp:inline>
        </w:drawing>
      </w:r>
    </w:p>
    <w:p w14:paraId="488ACC89" w14:textId="7B87FE35" w:rsidR="008D3512" w:rsidRPr="00BB07F9" w:rsidRDefault="00E86289" w:rsidP="0041054F">
      <w:pPr>
        <w:pStyle w:val="Caption"/>
      </w:pPr>
      <w:r>
        <w:t xml:space="preserve">Kép </w:t>
      </w:r>
      <w:fldSimple w:instr=" SEQ Kép \* ARABIC ">
        <w:r w:rsidR="0041054F">
          <w:rPr>
            <w:noProof/>
          </w:rPr>
          <w:t>6</w:t>
        </w:r>
      </w:fldSimple>
      <w:r>
        <w:t xml:space="preserve"> Adatbázis struktúra</w:t>
      </w:r>
    </w:p>
    <w:p w14:paraId="117BFF6E" w14:textId="46F31ED5" w:rsidR="002B65DB" w:rsidRPr="00BB07F9" w:rsidRDefault="002B65DB" w:rsidP="002B65DB">
      <w:pPr>
        <w:pStyle w:val="Heading3"/>
      </w:pPr>
      <w:bookmarkStart w:id="21" w:name="_Toc499496523"/>
      <w:r w:rsidRPr="00BB07F9">
        <w:t>User</w:t>
      </w:r>
      <w:bookmarkEnd w:id="21"/>
    </w:p>
    <w:p w14:paraId="023D0C46" w14:textId="57DDDDD5" w:rsidR="005C2931" w:rsidRPr="00BB07F9" w:rsidRDefault="002B65DB" w:rsidP="002B65DB">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r w:rsidR="00812D32" w:rsidRPr="00BB07F9">
        <w:t xml:space="preserve"> </w:t>
      </w:r>
    </w:p>
    <w:p w14:paraId="77F2B8ED" w14:textId="59682529" w:rsidR="002B65DB" w:rsidRDefault="005C2931" w:rsidP="002B65DB">
      <w:r w:rsidRPr="00BB07F9">
        <w:t>Atttribútumok:</w:t>
      </w:r>
    </w:p>
    <w:tbl>
      <w:tblPr>
        <w:tblStyle w:val="TableGrid"/>
        <w:tblW w:w="0" w:type="auto"/>
        <w:jc w:val="center"/>
        <w:tblLook w:val="04A0" w:firstRow="1" w:lastRow="0" w:firstColumn="1" w:lastColumn="0" w:noHBand="0" w:noVBand="1"/>
      </w:tblPr>
      <w:tblGrid>
        <w:gridCol w:w="1701"/>
        <w:gridCol w:w="3821"/>
      </w:tblGrid>
      <w:tr w:rsidR="00473BEE" w14:paraId="0C5BEEDA" w14:textId="77777777" w:rsidTr="00E65188">
        <w:trPr>
          <w:trHeight w:val="477"/>
          <w:jc w:val="center"/>
        </w:trPr>
        <w:tc>
          <w:tcPr>
            <w:tcW w:w="1701" w:type="dxa"/>
            <w:vAlign w:val="center"/>
          </w:tcPr>
          <w:p w14:paraId="62C263A8" w14:textId="4E755EAB" w:rsidR="00473BEE" w:rsidRDefault="00473BEE" w:rsidP="00A22570">
            <w:pPr>
              <w:ind w:firstLine="0"/>
              <w:jc w:val="center"/>
            </w:pPr>
            <w:r>
              <w:t>id</w:t>
            </w:r>
          </w:p>
        </w:tc>
        <w:tc>
          <w:tcPr>
            <w:tcW w:w="3821" w:type="dxa"/>
            <w:vAlign w:val="center"/>
          </w:tcPr>
          <w:p w14:paraId="56761DA4" w14:textId="0D8B6E0C" w:rsidR="00473BEE" w:rsidRDefault="00473BEE" w:rsidP="00A22570">
            <w:pPr>
              <w:ind w:firstLine="0"/>
              <w:jc w:val="center"/>
            </w:pPr>
            <w:r w:rsidRPr="00BB07F9">
              <w:t>felhasználó egyedi azonosítója</w:t>
            </w:r>
          </w:p>
        </w:tc>
      </w:tr>
      <w:tr w:rsidR="00473BEE" w14:paraId="064F05D7" w14:textId="77777777" w:rsidTr="00E65188">
        <w:trPr>
          <w:trHeight w:val="403"/>
          <w:jc w:val="center"/>
        </w:trPr>
        <w:tc>
          <w:tcPr>
            <w:tcW w:w="1701" w:type="dxa"/>
            <w:vAlign w:val="center"/>
          </w:tcPr>
          <w:p w14:paraId="517D32DD" w14:textId="28727F74" w:rsidR="00473BEE" w:rsidRDefault="00473BEE" w:rsidP="00A22570">
            <w:pPr>
              <w:ind w:firstLine="0"/>
              <w:jc w:val="center"/>
            </w:pPr>
            <w:r>
              <w:t>name</w:t>
            </w:r>
          </w:p>
        </w:tc>
        <w:tc>
          <w:tcPr>
            <w:tcW w:w="3821" w:type="dxa"/>
            <w:vAlign w:val="center"/>
          </w:tcPr>
          <w:p w14:paraId="4B152C3D" w14:textId="556A6693" w:rsidR="00473BEE" w:rsidRPr="00BB07F9" w:rsidRDefault="00473BEE" w:rsidP="00A22570">
            <w:pPr>
              <w:ind w:firstLine="0"/>
              <w:jc w:val="center"/>
            </w:pPr>
            <w:r w:rsidRPr="00BB07F9">
              <w:t>választott név</w:t>
            </w:r>
          </w:p>
        </w:tc>
      </w:tr>
      <w:tr w:rsidR="00473BEE" w14:paraId="05E9EC2F" w14:textId="77777777" w:rsidTr="00E65188">
        <w:trPr>
          <w:trHeight w:val="403"/>
          <w:jc w:val="center"/>
        </w:trPr>
        <w:tc>
          <w:tcPr>
            <w:tcW w:w="1701" w:type="dxa"/>
            <w:vAlign w:val="center"/>
          </w:tcPr>
          <w:p w14:paraId="0CF03E3F" w14:textId="5929AAA0" w:rsidR="00473BEE" w:rsidRDefault="00473BEE" w:rsidP="00A22570">
            <w:pPr>
              <w:ind w:firstLine="0"/>
              <w:jc w:val="center"/>
            </w:pPr>
            <w:r>
              <w:lastRenderedPageBreak/>
              <w:t>email</w:t>
            </w:r>
          </w:p>
        </w:tc>
        <w:tc>
          <w:tcPr>
            <w:tcW w:w="3821" w:type="dxa"/>
            <w:vAlign w:val="center"/>
          </w:tcPr>
          <w:p w14:paraId="7790B7D9" w14:textId="660B8F28" w:rsidR="00473BEE" w:rsidRPr="00BB07F9" w:rsidRDefault="00473BEE" w:rsidP="00A22570">
            <w:pPr>
              <w:ind w:firstLine="0"/>
              <w:jc w:val="center"/>
            </w:pPr>
            <w:r w:rsidRPr="00BB07F9">
              <w:t>e-mail cím, amire az aktiváló e-mail megy</w:t>
            </w:r>
          </w:p>
        </w:tc>
      </w:tr>
      <w:tr w:rsidR="00473BEE" w14:paraId="117DA159" w14:textId="77777777" w:rsidTr="00E65188">
        <w:trPr>
          <w:trHeight w:val="403"/>
          <w:jc w:val="center"/>
        </w:trPr>
        <w:tc>
          <w:tcPr>
            <w:tcW w:w="1701" w:type="dxa"/>
            <w:vAlign w:val="center"/>
          </w:tcPr>
          <w:p w14:paraId="03CD4E2C" w14:textId="19A81172" w:rsidR="00473BEE" w:rsidRDefault="00473BEE" w:rsidP="00A22570">
            <w:pPr>
              <w:ind w:firstLine="0"/>
              <w:jc w:val="center"/>
            </w:pPr>
            <w:r>
              <w:t>password_hash</w:t>
            </w:r>
          </w:p>
        </w:tc>
        <w:tc>
          <w:tcPr>
            <w:tcW w:w="3821" w:type="dxa"/>
            <w:vAlign w:val="center"/>
          </w:tcPr>
          <w:p w14:paraId="763CB1CB" w14:textId="0CD321A3" w:rsidR="00473BEE" w:rsidRPr="00BB07F9" w:rsidRDefault="00473BEE" w:rsidP="00A22570">
            <w:pPr>
              <w:ind w:firstLine="0"/>
              <w:jc w:val="center"/>
            </w:pPr>
            <w:r w:rsidRPr="00BB07F9">
              <w:t>jelszó „hashelve”</w:t>
            </w:r>
          </w:p>
        </w:tc>
      </w:tr>
      <w:tr w:rsidR="00473BEE" w14:paraId="53069846" w14:textId="77777777" w:rsidTr="00E65188">
        <w:trPr>
          <w:trHeight w:val="403"/>
          <w:jc w:val="center"/>
        </w:trPr>
        <w:tc>
          <w:tcPr>
            <w:tcW w:w="1701" w:type="dxa"/>
            <w:vAlign w:val="center"/>
          </w:tcPr>
          <w:p w14:paraId="57AEA20F" w14:textId="67F3ED35" w:rsidR="00473BEE" w:rsidRDefault="00473BEE" w:rsidP="00A22570">
            <w:pPr>
              <w:ind w:firstLine="0"/>
              <w:jc w:val="center"/>
            </w:pPr>
            <w:r w:rsidRPr="00BB07F9">
              <w:t>activation_link</w:t>
            </w:r>
          </w:p>
        </w:tc>
        <w:tc>
          <w:tcPr>
            <w:tcW w:w="3821" w:type="dxa"/>
            <w:vAlign w:val="center"/>
          </w:tcPr>
          <w:p w14:paraId="618C00C6" w14:textId="49295E08" w:rsidR="00473BEE" w:rsidRPr="00BB07F9" w:rsidRDefault="00473BEE" w:rsidP="009164ED">
            <w:pPr>
              <w:ind w:firstLine="0"/>
              <w:jc w:val="center"/>
            </w:pPr>
            <w:r w:rsidRPr="00BB07F9">
              <w:t>a token, amivel a felhasználó aktiválni tudja a regisztrációját</w:t>
            </w:r>
          </w:p>
        </w:tc>
      </w:tr>
      <w:tr w:rsidR="00473BEE" w14:paraId="45D3A5D3" w14:textId="77777777" w:rsidTr="00E65188">
        <w:trPr>
          <w:trHeight w:val="403"/>
          <w:jc w:val="center"/>
        </w:trPr>
        <w:tc>
          <w:tcPr>
            <w:tcW w:w="1701" w:type="dxa"/>
            <w:vAlign w:val="center"/>
          </w:tcPr>
          <w:p w14:paraId="0F24110B" w14:textId="0E59495A" w:rsidR="00473BEE" w:rsidRPr="00BB07F9" w:rsidRDefault="00473BEE" w:rsidP="00A22570">
            <w:pPr>
              <w:ind w:firstLine="0"/>
              <w:jc w:val="center"/>
            </w:pPr>
            <w:r w:rsidRPr="00BB07F9">
              <w:t>created</w:t>
            </w:r>
          </w:p>
        </w:tc>
        <w:tc>
          <w:tcPr>
            <w:tcW w:w="3821" w:type="dxa"/>
            <w:vAlign w:val="center"/>
          </w:tcPr>
          <w:p w14:paraId="75AE9694" w14:textId="545A0F14" w:rsidR="00473BEE" w:rsidRPr="00BB07F9" w:rsidRDefault="00473BEE" w:rsidP="00A22570">
            <w:pPr>
              <w:ind w:firstLine="0"/>
              <w:jc w:val="center"/>
            </w:pPr>
            <w:r w:rsidRPr="00BB07F9">
              <w:t>a létrehozás pontos dátuma</w:t>
            </w:r>
          </w:p>
        </w:tc>
      </w:tr>
      <w:tr w:rsidR="00473BEE" w14:paraId="1DD18C88" w14:textId="77777777" w:rsidTr="00E65188">
        <w:trPr>
          <w:trHeight w:val="403"/>
          <w:jc w:val="center"/>
        </w:trPr>
        <w:tc>
          <w:tcPr>
            <w:tcW w:w="1701" w:type="dxa"/>
            <w:vAlign w:val="center"/>
          </w:tcPr>
          <w:p w14:paraId="06A99DBB" w14:textId="7E8D0C15" w:rsidR="00473BEE" w:rsidRPr="00BB07F9" w:rsidRDefault="00473BEE" w:rsidP="00A22570">
            <w:pPr>
              <w:ind w:firstLine="0"/>
              <w:jc w:val="center"/>
            </w:pPr>
            <w:r w:rsidRPr="00BB07F9">
              <w:t>failed_attempts</w:t>
            </w:r>
          </w:p>
        </w:tc>
        <w:tc>
          <w:tcPr>
            <w:tcW w:w="3821" w:type="dxa"/>
            <w:vAlign w:val="center"/>
          </w:tcPr>
          <w:p w14:paraId="3414D238" w14:textId="6FD7FBEC" w:rsidR="00473BEE" w:rsidRPr="00BB07F9" w:rsidRDefault="00473BEE" w:rsidP="00A22570">
            <w:pPr>
              <w:ind w:firstLine="0"/>
              <w:jc w:val="center"/>
            </w:pPr>
            <w:r w:rsidRPr="00BB07F9">
              <w:t>hibás jelszó próbálkozások</w:t>
            </w:r>
          </w:p>
        </w:tc>
      </w:tr>
      <w:tr w:rsidR="00473BEE" w14:paraId="7CB395F6" w14:textId="77777777" w:rsidTr="00E65188">
        <w:trPr>
          <w:trHeight w:val="403"/>
          <w:jc w:val="center"/>
        </w:trPr>
        <w:tc>
          <w:tcPr>
            <w:tcW w:w="1701" w:type="dxa"/>
            <w:vAlign w:val="center"/>
          </w:tcPr>
          <w:p w14:paraId="69938A69" w14:textId="1E98CBA7" w:rsidR="00473BEE" w:rsidRPr="00BB07F9" w:rsidRDefault="00473BEE" w:rsidP="00A22570">
            <w:pPr>
              <w:ind w:firstLine="0"/>
              <w:jc w:val="center"/>
            </w:pPr>
            <w:r w:rsidRPr="00BB07F9">
              <w:t>dropbox_auth</w:t>
            </w:r>
          </w:p>
        </w:tc>
        <w:tc>
          <w:tcPr>
            <w:tcW w:w="3821" w:type="dxa"/>
            <w:vAlign w:val="center"/>
          </w:tcPr>
          <w:p w14:paraId="5C31C731" w14:textId="01591778" w:rsidR="00473BEE" w:rsidRPr="00BB07F9" w:rsidRDefault="00473BEE" w:rsidP="00A22570">
            <w:pPr>
              <w:ind w:firstLine="0"/>
              <w:jc w:val="center"/>
            </w:pPr>
            <w:r w:rsidRPr="00BB07F9">
              <w:t>amennyiben összekötötte dropbox-szal a fiókját, a token itt kerül eltárolásra</w:t>
            </w:r>
          </w:p>
        </w:tc>
      </w:tr>
      <w:tr w:rsidR="00473BEE" w14:paraId="1BAC2866" w14:textId="77777777" w:rsidTr="00E65188">
        <w:trPr>
          <w:trHeight w:val="403"/>
          <w:jc w:val="center"/>
        </w:trPr>
        <w:tc>
          <w:tcPr>
            <w:tcW w:w="1701" w:type="dxa"/>
            <w:vAlign w:val="center"/>
          </w:tcPr>
          <w:p w14:paraId="3B8ED4F0" w14:textId="2BB210A6" w:rsidR="00473BEE" w:rsidRPr="00BB07F9" w:rsidRDefault="00473BEE" w:rsidP="00A22570">
            <w:pPr>
              <w:ind w:firstLine="0"/>
              <w:jc w:val="center"/>
            </w:pPr>
            <w:r w:rsidRPr="00BB07F9">
              <w:t>main_folder</w:t>
            </w:r>
          </w:p>
        </w:tc>
        <w:tc>
          <w:tcPr>
            <w:tcW w:w="3821" w:type="dxa"/>
            <w:vAlign w:val="center"/>
          </w:tcPr>
          <w:p w14:paraId="718BCFB4" w14:textId="2C81B989" w:rsidR="00473BEE" w:rsidRPr="00BB07F9" w:rsidRDefault="00473BEE" w:rsidP="00E86289">
            <w:pPr>
              <w:keepNext/>
              <w:ind w:firstLine="0"/>
              <w:jc w:val="center"/>
            </w:pPr>
            <w:r w:rsidRPr="00BB07F9">
              <w:t>a felhasználó fő mappájának egyedi azonosítója;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2" w:name="_Toc499496524"/>
      <w:r w:rsidRPr="00BB07F9">
        <w:t>File</w:t>
      </w:r>
      <w:bookmarkEnd w:id="22"/>
    </w:p>
    <w:p w14:paraId="6BC64DB2" w14:textId="37C1B7EF" w:rsidR="002B65DB" w:rsidRPr="00BB07F9" w:rsidRDefault="002B65DB" w:rsidP="00D83075">
      <w:r w:rsidRPr="00BB07F9">
        <w:t>A File tábla a felhasználók által feltö</w:t>
      </w:r>
      <w:r w:rsidR="006E6321" w:rsidRPr="00BB07F9">
        <w:t>ltö</w:t>
      </w:r>
      <w:r w:rsidRPr="00BB07F9">
        <w:t xml:space="preserve">tt fájlokról tárol információkat. </w:t>
      </w:r>
    </w:p>
    <w:p w14:paraId="1DBA2404" w14:textId="093DE1D5"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963"/>
        <w:gridCol w:w="3821"/>
      </w:tblGrid>
      <w:tr w:rsidR="00DA6656" w14:paraId="315F67E2" w14:textId="77777777" w:rsidTr="00E65188">
        <w:trPr>
          <w:trHeight w:val="477"/>
          <w:jc w:val="center"/>
        </w:trPr>
        <w:tc>
          <w:tcPr>
            <w:tcW w:w="1701" w:type="dxa"/>
            <w:vAlign w:val="center"/>
          </w:tcPr>
          <w:p w14:paraId="36665D4B" w14:textId="77777777" w:rsidR="00DA6656" w:rsidRDefault="00DA6656" w:rsidP="009B63EF">
            <w:pPr>
              <w:ind w:firstLine="0"/>
              <w:jc w:val="center"/>
            </w:pPr>
            <w:r>
              <w:t>id</w:t>
            </w:r>
          </w:p>
        </w:tc>
        <w:tc>
          <w:tcPr>
            <w:tcW w:w="3821" w:type="dxa"/>
            <w:vAlign w:val="center"/>
          </w:tcPr>
          <w:p w14:paraId="1015DA2B" w14:textId="3571AFF6" w:rsidR="00DA6656" w:rsidRDefault="00DA6656" w:rsidP="009B63EF">
            <w:pPr>
              <w:ind w:firstLine="0"/>
              <w:jc w:val="center"/>
            </w:pPr>
            <w:r w:rsidRPr="00BB07F9">
              <w:t>fájl egyedi azonosítója</w:t>
            </w:r>
          </w:p>
        </w:tc>
      </w:tr>
      <w:tr w:rsidR="00DA6656" w14:paraId="2176A483" w14:textId="77777777" w:rsidTr="00E65188">
        <w:trPr>
          <w:trHeight w:val="403"/>
          <w:jc w:val="center"/>
        </w:trPr>
        <w:tc>
          <w:tcPr>
            <w:tcW w:w="1701" w:type="dxa"/>
            <w:vAlign w:val="center"/>
          </w:tcPr>
          <w:p w14:paraId="34210EC9" w14:textId="6A1BC554" w:rsidR="00DA6656" w:rsidRDefault="00DA6656" w:rsidP="009B63EF">
            <w:pPr>
              <w:ind w:firstLine="0"/>
              <w:jc w:val="center"/>
            </w:pPr>
            <w:r w:rsidRPr="00BB07F9">
              <w:t>user_id</w:t>
            </w:r>
          </w:p>
        </w:tc>
        <w:tc>
          <w:tcPr>
            <w:tcW w:w="3821" w:type="dxa"/>
            <w:vAlign w:val="center"/>
          </w:tcPr>
          <w:p w14:paraId="73410C02" w14:textId="3689023C" w:rsidR="00DA6656" w:rsidRPr="00BB07F9" w:rsidRDefault="00DA6656" w:rsidP="009B63EF">
            <w:pPr>
              <w:ind w:firstLine="0"/>
              <w:jc w:val="center"/>
            </w:pPr>
            <w:r w:rsidRPr="00BB07F9">
              <w:t>fájl tulajdonosa, külső kulcs a User táblából</w:t>
            </w:r>
          </w:p>
        </w:tc>
      </w:tr>
      <w:tr w:rsidR="00DA6656" w14:paraId="530BFC49" w14:textId="77777777" w:rsidTr="00E65188">
        <w:trPr>
          <w:trHeight w:val="403"/>
          <w:jc w:val="center"/>
        </w:trPr>
        <w:tc>
          <w:tcPr>
            <w:tcW w:w="1701" w:type="dxa"/>
            <w:vAlign w:val="center"/>
          </w:tcPr>
          <w:p w14:paraId="5F91EBC3" w14:textId="6BEAD437" w:rsidR="00DA6656" w:rsidRDefault="00DA6656" w:rsidP="009B63EF">
            <w:pPr>
              <w:ind w:firstLine="0"/>
              <w:jc w:val="center"/>
            </w:pPr>
            <w:r w:rsidRPr="00BB07F9">
              <w:t>file_name</w:t>
            </w:r>
          </w:p>
        </w:tc>
        <w:tc>
          <w:tcPr>
            <w:tcW w:w="3821" w:type="dxa"/>
            <w:vAlign w:val="center"/>
          </w:tcPr>
          <w:p w14:paraId="7C0E7E30" w14:textId="528AD7D1" w:rsidR="00DA6656" w:rsidRPr="00BB07F9" w:rsidRDefault="00DA6656" w:rsidP="009B63EF">
            <w:pPr>
              <w:ind w:firstLine="0"/>
              <w:jc w:val="center"/>
            </w:pPr>
            <w:r w:rsidRPr="00BB07F9">
              <w:t>a felhasználó által választott név</w:t>
            </w:r>
          </w:p>
        </w:tc>
      </w:tr>
      <w:tr w:rsidR="00DA6656" w14:paraId="55CF0844" w14:textId="77777777" w:rsidTr="00E65188">
        <w:trPr>
          <w:trHeight w:val="403"/>
          <w:jc w:val="center"/>
        </w:trPr>
        <w:tc>
          <w:tcPr>
            <w:tcW w:w="1701" w:type="dxa"/>
            <w:vAlign w:val="center"/>
          </w:tcPr>
          <w:p w14:paraId="0DDA584F" w14:textId="328819B7" w:rsidR="00DA6656" w:rsidRDefault="00DA6656" w:rsidP="009B63EF">
            <w:pPr>
              <w:ind w:firstLine="0"/>
              <w:jc w:val="center"/>
            </w:pPr>
            <w:r w:rsidRPr="00BB07F9">
              <w:t>system_file_name</w:t>
            </w:r>
          </w:p>
        </w:tc>
        <w:tc>
          <w:tcPr>
            <w:tcW w:w="3821" w:type="dxa"/>
            <w:vAlign w:val="center"/>
          </w:tcPr>
          <w:p w14:paraId="0C7A95BC" w14:textId="30045AA3" w:rsidR="00DA6656" w:rsidRPr="00BB07F9" w:rsidRDefault="00DA6656" w:rsidP="009B63EF">
            <w:pPr>
              <w:ind w:firstLine="0"/>
              <w:jc w:val="center"/>
            </w:pPr>
            <w:r w:rsidRPr="00BB07F9">
              <w:t>a név ahogy a rendszeren van eltárolva</w:t>
            </w:r>
          </w:p>
        </w:tc>
      </w:tr>
      <w:tr w:rsidR="00DA6656" w14:paraId="6307E0B1" w14:textId="77777777" w:rsidTr="00E65188">
        <w:trPr>
          <w:trHeight w:val="403"/>
          <w:jc w:val="center"/>
        </w:trPr>
        <w:tc>
          <w:tcPr>
            <w:tcW w:w="1701" w:type="dxa"/>
            <w:vAlign w:val="center"/>
          </w:tcPr>
          <w:p w14:paraId="055CB848" w14:textId="51286A2B" w:rsidR="00DA6656" w:rsidRPr="00BB07F9" w:rsidRDefault="00DA6656" w:rsidP="009B63EF">
            <w:pPr>
              <w:ind w:firstLine="0"/>
              <w:jc w:val="center"/>
            </w:pPr>
            <w:r>
              <w:t>created</w:t>
            </w:r>
          </w:p>
        </w:tc>
        <w:tc>
          <w:tcPr>
            <w:tcW w:w="3821" w:type="dxa"/>
            <w:vAlign w:val="center"/>
          </w:tcPr>
          <w:p w14:paraId="51166404" w14:textId="6F93F21F" w:rsidR="00DA6656" w:rsidRPr="00BB07F9" w:rsidRDefault="00DA6656" w:rsidP="009B63EF">
            <w:pPr>
              <w:ind w:firstLine="0"/>
              <w:jc w:val="center"/>
            </w:pPr>
            <w:r>
              <w:t>a fájl létrehozásának dátuma</w:t>
            </w:r>
          </w:p>
        </w:tc>
      </w:tr>
      <w:tr w:rsidR="00DA6656" w14:paraId="6C5CB851" w14:textId="77777777" w:rsidTr="00E65188">
        <w:trPr>
          <w:trHeight w:val="403"/>
          <w:jc w:val="center"/>
        </w:trPr>
        <w:tc>
          <w:tcPr>
            <w:tcW w:w="1701" w:type="dxa"/>
            <w:vAlign w:val="center"/>
          </w:tcPr>
          <w:p w14:paraId="7BC63865" w14:textId="37B5E97F" w:rsidR="00DA6656" w:rsidRDefault="00DA6656" w:rsidP="009B63EF">
            <w:pPr>
              <w:ind w:firstLine="0"/>
              <w:jc w:val="center"/>
            </w:pPr>
            <w:r>
              <w:t>public_link</w:t>
            </w:r>
          </w:p>
        </w:tc>
        <w:tc>
          <w:tcPr>
            <w:tcW w:w="3821" w:type="dxa"/>
            <w:vAlign w:val="center"/>
          </w:tcPr>
          <w:p w14:paraId="7E6E666F" w14:textId="60D3A1D2" w:rsidR="00DA6656" w:rsidRDefault="00DA6656" w:rsidP="009B63EF">
            <w:pPr>
              <w:ind w:firstLine="0"/>
              <w:jc w:val="center"/>
            </w:pPr>
            <w:r>
              <w:t>publikus fájl esetén egy egyedi token</w:t>
            </w:r>
          </w:p>
        </w:tc>
      </w:tr>
      <w:tr w:rsidR="00DA6656" w14:paraId="30CF727A" w14:textId="77777777" w:rsidTr="00E65188">
        <w:trPr>
          <w:trHeight w:val="403"/>
          <w:jc w:val="center"/>
        </w:trPr>
        <w:tc>
          <w:tcPr>
            <w:tcW w:w="1701" w:type="dxa"/>
            <w:vAlign w:val="center"/>
          </w:tcPr>
          <w:p w14:paraId="5EAC2193" w14:textId="03188D1E" w:rsidR="00DA6656" w:rsidRDefault="00DA6656" w:rsidP="009B63EF">
            <w:pPr>
              <w:ind w:firstLine="0"/>
              <w:jc w:val="center"/>
            </w:pPr>
            <w:r>
              <w:t>content</w:t>
            </w:r>
          </w:p>
        </w:tc>
        <w:tc>
          <w:tcPr>
            <w:tcW w:w="3821" w:type="dxa"/>
            <w:vAlign w:val="center"/>
          </w:tcPr>
          <w:p w14:paraId="0C90F9E5" w14:textId="4CE35A2D" w:rsidR="00DA6656" w:rsidRDefault="00DA6656" w:rsidP="009B63EF">
            <w:pPr>
              <w:ind w:firstLine="0"/>
              <w:jc w:val="center"/>
            </w:pPr>
            <w:r w:rsidRPr="00BB07F9">
              <w:t>ha ez a fájl egy note akkor van kitöltve</w:t>
            </w:r>
          </w:p>
        </w:tc>
      </w:tr>
      <w:tr w:rsidR="00DA6656" w14:paraId="5F5078DD" w14:textId="77777777" w:rsidTr="00E65188">
        <w:trPr>
          <w:trHeight w:val="403"/>
          <w:jc w:val="center"/>
        </w:trPr>
        <w:tc>
          <w:tcPr>
            <w:tcW w:w="1701" w:type="dxa"/>
            <w:vAlign w:val="center"/>
          </w:tcPr>
          <w:p w14:paraId="2D89BC25" w14:textId="0CC03F2E" w:rsidR="00DA6656" w:rsidRDefault="00DA6656" w:rsidP="009B63EF">
            <w:pPr>
              <w:ind w:firstLine="0"/>
              <w:jc w:val="center"/>
            </w:pPr>
            <w:r w:rsidRPr="00BB07F9">
              <w:lastRenderedPageBreak/>
              <w:t>folder_id</w:t>
            </w:r>
          </w:p>
        </w:tc>
        <w:tc>
          <w:tcPr>
            <w:tcW w:w="3821" w:type="dxa"/>
            <w:vAlign w:val="center"/>
          </w:tcPr>
          <w:p w14:paraId="1803A7FE" w14:textId="40412384" w:rsidR="00DA6656" w:rsidRPr="00BB07F9" w:rsidRDefault="00DA6656" w:rsidP="009B63EF">
            <w:pPr>
              <w:ind w:firstLine="0"/>
              <w:jc w:val="center"/>
            </w:pPr>
            <w:r w:rsidRPr="00BB07F9">
              <w:t>a fájlt tartalmazó mappa, külső kulcs a Folder mappából</w:t>
            </w:r>
          </w:p>
        </w:tc>
      </w:tr>
      <w:tr w:rsidR="00DA6656" w14:paraId="7439A977" w14:textId="77777777" w:rsidTr="00E65188">
        <w:trPr>
          <w:trHeight w:val="403"/>
          <w:jc w:val="center"/>
        </w:trPr>
        <w:tc>
          <w:tcPr>
            <w:tcW w:w="1701" w:type="dxa"/>
            <w:vAlign w:val="center"/>
          </w:tcPr>
          <w:p w14:paraId="5ED02D28" w14:textId="7773EDD6" w:rsidR="00DA6656" w:rsidRPr="00BB07F9" w:rsidRDefault="00DA6656" w:rsidP="009B63EF">
            <w:pPr>
              <w:ind w:firstLine="0"/>
              <w:jc w:val="center"/>
            </w:pPr>
            <w:r w:rsidRPr="00BB07F9">
              <w:t>delete_date</w:t>
            </w:r>
          </w:p>
        </w:tc>
        <w:tc>
          <w:tcPr>
            <w:tcW w:w="3821" w:type="dxa"/>
            <w:vAlign w:val="center"/>
          </w:tcPr>
          <w:p w14:paraId="73613BA2" w14:textId="6E8D180B" w:rsidR="00DA6656" w:rsidRPr="00BB07F9" w:rsidRDefault="00DA6656" w:rsidP="009B63EF">
            <w:pPr>
              <w:ind w:firstLine="0"/>
              <w:jc w:val="center"/>
            </w:pPr>
            <w:r w:rsidRPr="00BB07F9">
              <w:t>ha a fájlt kijelölte a tulajdonos törlésre, akkor ide bekerül a törlés ideje</w:t>
            </w:r>
          </w:p>
        </w:tc>
      </w:tr>
      <w:tr w:rsidR="00DA6656" w14:paraId="7204374C" w14:textId="77777777" w:rsidTr="00E65188">
        <w:trPr>
          <w:trHeight w:val="403"/>
          <w:jc w:val="center"/>
        </w:trPr>
        <w:tc>
          <w:tcPr>
            <w:tcW w:w="1701" w:type="dxa"/>
            <w:vAlign w:val="center"/>
          </w:tcPr>
          <w:p w14:paraId="117CE003" w14:textId="08EFFE89" w:rsidR="00DA6656" w:rsidRPr="00BB07F9" w:rsidRDefault="00DA6656" w:rsidP="009B63EF">
            <w:pPr>
              <w:ind w:firstLine="0"/>
              <w:jc w:val="center"/>
            </w:pPr>
            <w:r w:rsidRPr="00BB07F9">
              <w:t>version</w:t>
            </w:r>
          </w:p>
        </w:tc>
        <w:tc>
          <w:tcPr>
            <w:tcW w:w="3821" w:type="dxa"/>
            <w:vAlign w:val="center"/>
          </w:tcPr>
          <w:p w14:paraId="7EAA9ADE" w14:textId="280FF7DB" w:rsidR="00DA6656" w:rsidRPr="00BB07F9" w:rsidRDefault="00DA6656" w:rsidP="00C0551D">
            <w:pPr>
              <w:keepNext/>
              <w:ind w:firstLine="0"/>
              <w:jc w:val="center"/>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3" w:name="_Toc499496525"/>
      <w:r w:rsidRPr="00BB07F9">
        <w:t>Folder</w:t>
      </w:r>
      <w:bookmarkEnd w:id="23"/>
    </w:p>
    <w:p w14:paraId="44DE6197" w14:textId="32CE28D6" w:rsidR="005C2931" w:rsidRPr="00BB07F9" w:rsidRDefault="006D4C78" w:rsidP="00823BD6">
      <w:r w:rsidRPr="00BB07F9">
        <w:t>A mappákat reprezentálja és táro</w:t>
      </w:r>
      <w:r w:rsidR="00474FD1" w:rsidRPr="00BB07F9">
        <w:t>l róluk információt azok azonosí</w:t>
      </w:r>
      <w:r w:rsidRPr="00BB07F9">
        <w:t xml:space="preserve">tása és megtalálása érdekében. </w:t>
      </w:r>
    </w:p>
    <w:p w14:paraId="56BC1C90" w14:textId="4C44F436" w:rsidR="00823BD6" w:rsidRDefault="005C2931" w:rsidP="00823BD6">
      <w:r w:rsidRPr="00BB07F9">
        <w:t>Atttribútumok:</w:t>
      </w:r>
    </w:p>
    <w:tbl>
      <w:tblPr>
        <w:tblStyle w:val="TableGrid"/>
        <w:tblW w:w="0" w:type="auto"/>
        <w:jc w:val="center"/>
        <w:tblLook w:val="04A0" w:firstRow="1" w:lastRow="0" w:firstColumn="1" w:lastColumn="0" w:noHBand="0" w:noVBand="1"/>
      </w:tblPr>
      <w:tblGrid>
        <w:gridCol w:w="1701"/>
        <w:gridCol w:w="3821"/>
      </w:tblGrid>
      <w:tr w:rsidR="00FF4359" w:rsidRPr="00BB07F9" w14:paraId="0C452073" w14:textId="77777777" w:rsidTr="00E65188">
        <w:trPr>
          <w:trHeight w:val="403"/>
          <w:jc w:val="center"/>
        </w:trPr>
        <w:tc>
          <w:tcPr>
            <w:tcW w:w="1701" w:type="dxa"/>
            <w:vAlign w:val="center"/>
          </w:tcPr>
          <w:p w14:paraId="05A204FE" w14:textId="3A9E8EF8" w:rsidR="00FF4359" w:rsidRDefault="00FF4359" w:rsidP="009B63EF">
            <w:pPr>
              <w:ind w:firstLine="0"/>
              <w:jc w:val="center"/>
            </w:pPr>
            <w:r w:rsidRPr="00BB07F9">
              <w:t>id</w:t>
            </w:r>
          </w:p>
        </w:tc>
        <w:tc>
          <w:tcPr>
            <w:tcW w:w="3821" w:type="dxa"/>
            <w:vAlign w:val="center"/>
          </w:tcPr>
          <w:p w14:paraId="33A6422A" w14:textId="52A9811E" w:rsidR="00FF4359" w:rsidRPr="00BB07F9" w:rsidRDefault="00FF4359" w:rsidP="009B63EF">
            <w:pPr>
              <w:ind w:firstLine="0"/>
              <w:jc w:val="center"/>
            </w:pPr>
            <w:r w:rsidRPr="00BB07F9">
              <w:t>a mappa egyedi azonosítója</w:t>
            </w:r>
          </w:p>
        </w:tc>
      </w:tr>
      <w:tr w:rsidR="00FF4359" w:rsidRPr="00BB07F9" w14:paraId="1CCB02BE" w14:textId="77777777" w:rsidTr="00E65188">
        <w:trPr>
          <w:trHeight w:val="403"/>
          <w:jc w:val="center"/>
        </w:trPr>
        <w:tc>
          <w:tcPr>
            <w:tcW w:w="1701" w:type="dxa"/>
            <w:vAlign w:val="center"/>
          </w:tcPr>
          <w:p w14:paraId="52FA916D" w14:textId="104450C5" w:rsidR="00FF4359" w:rsidRDefault="00FF4359" w:rsidP="00FF4359">
            <w:pPr>
              <w:ind w:firstLine="0"/>
              <w:jc w:val="center"/>
            </w:pPr>
            <w:r>
              <w:t>user_id</w:t>
            </w:r>
          </w:p>
        </w:tc>
        <w:tc>
          <w:tcPr>
            <w:tcW w:w="3821" w:type="dxa"/>
            <w:vAlign w:val="center"/>
          </w:tcPr>
          <w:p w14:paraId="71A9DE88" w14:textId="2B4CC2D6" w:rsidR="00FF4359" w:rsidRPr="00BB07F9" w:rsidRDefault="00FF4359" w:rsidP="009B63EF">
            <w:pPr>
              <w:ind w:firstLine="0"/>
              <w:jc w:val="center"/>
            </w:pPr>
            <w:r w:rsidRPr="00BB07F9">
              <w:t>a mappa tulajdonosa, külső kulcs a User táblából</w:t>
            </w:r>
          </w:p>
        </w:tc>
      </w:tr>
      <w:tr w:rsidR="00FF4359" w:rsidRPr="00BB07F9" w14:paraId="1FD6B840" w14:textId="77777777" w:rsidTr="00E65188">
        <w:trPr>
          <w:trHeight w:val="403"/>
          <w:jc w:val="center"/>
        </w:trPr>
        <w:tc>
          <w:tcPr>
            <w:tcW w:w="1701" w:type="dxa"/>
            <w:vAlign w:val="center"/>
          </w:tcPr>
          <w:p w14:paraId="3334E5E7" w14:textId="19EC2DEA" w:rsidR="00FF4359" w:rsidRPr="00BB07F9" w:rsidRDefault="00576B51" w:rsidP="009B63EF">
            <w:pPr>
              <w:ind w:firstLine="0"/>
              <w:jc w:val="center"/>
            </w:pPr>
            <w:r w:rsidRPr="00BB07F9">
              <w:t>parent_folder</w:t>
            </w:r>
          </w:p>
        </w:tc>
        <w:tc>
          <w:tcPr>
            <w:tcW w:w="3821" w:type="dxa"/>
            <w:vAlign w:val="center"/>
          </w:tcPr>
          <w:p w14:paraId="0F648F36" w14:textId="1D72189F" w:rsidR="00FF4359" w:rsidRPr="00BB07F9" w:rsidRDefault="00576B51" w:rsidP="009B63EF">
            <w:pPr>
              <w:ind w:firstLine="0"/>
              <w:jc w:val="center"/>
            </w:pPr>
            <w:r w:rsidRPr="00BB07F9">
              <w:t>a mappa szülő mappájának azonosítója</w:t>
            </w:r>
          </w:p>
        </w:tc>
      </w:tr>
      <w:tr w:rsidR="00FF4359" w:rsidRPr="00BB07F9" w14:paraId="06694242" w14:textId="77777777" w:rsidTr="00E65188">
        <w:trPr>
          <w:trHeight w:val="403"/>
          <w:jc w:val="center"/>
        </w:trPr>
        <w:tc>
          <w:tcPr>
            <w:tcW w:w="1701" w:type="dxa"/>
            <w:vAlign w:val="center"/>
          </w:tcPr>
          <w:p w14:paraId="0B673A7B" w14:textId="49D92023" w:rsidR="00FF4359" w:rsidRPr="00BB07F9" w:rsidRDefault="00576B51" w:rsidP="009B63EF">
            <w:pPr>
              <w:ind w:firstLine="0"/>
              <w:jc w:val="center"/>
            </w:pPr>
            <w:r w:rsidRPr="00BB07F9">
              <w:t>folder_name</w:t>
            </w:r>
          </w:p>
        </w:tc>
        <w:tc>
          <w:tcPr>
            <w:tcW w:w="3821" w:type="dxa"/>
            <w:vAlign w:val="center"/>
          </w:tcPr>
          <w:p w14:paraId="123B4240" w14:textId="2BB28321" w:rsidR="00FF4359" w:rsidRPr="00BB07F9" w:rsidRDefault="00576B51" w:rsidP="009B63EF">
            <w:pPr>
              <w:ind w:firstLine="0"/>
              <w:jc w:val="center"/>
            </w:pPr>
            <w:r w:rsidRPr="00BB07F9">
              <w:t>a felhasználó által választott mappa név</w:t>
            </w:r>
          </w:p>
        </w:tc>
      </w:tr>
      <w:tr w:rsidR="00FF4359" w:rsidRPr="00BB07F9" w14:paraId="24648C8B" w14:textId="77777777" w:rsidTr="00E65188">
        <w:trPr>
          <w:trHeight w:val="403"/>
          <w:jc w:val="center"/>
        </w:trPr>
        <w:tc>
          <w:tcPr>
            <w:tcW w:w="1701" w:type="dxa"/>
            <w:vAlign w:val="center"/>
          </w:tcPr>
          <w:p w14:paraId="0F1F8983" w14:textId="675B33D4" w:rsidR="00FF4359" w:rsidRPr="00BB07F9" w:rsidRDefault="00576B51" w:rsidP="009B63EF">
            <w:pPr>
              <w:ind w:firstLine="0"/>
              <w:jc w:val="center"/>
            </w:pPr>
            <w:r w:rsidRPr="00BB07F9">
              <w:t>path</w:t>
            </w:r>
          </w:p>
        </w:tc>
        <w:tc>
          <w:tcPr>
            <w:tcW w:w="3821" w:type="dxa"/>
            <w:vAlign w:val="center"/>
          </w:tcPr>
          <w:p w14:paraId="47EB2E85" w14:textId="4CE58E64" w:rsidR="00FF4359" w:rsidRPr="00BB07F9" w:rsidRDefault="00576B51" w:rsidP="009B63EF">
            <w:pPr>
              <w:ind w:firstLine="0"/>
              <w:jc w:val="center"/>
            </w:pPr>
            <w:r w:rsidRPr="00BB07F9">
              <w:t>a mappa fizikai elérésének útvonala</w:t>
            </w:r>
          </w:p>
        </w:tc>
      </w:tr>
      <w:tr w:rsidR="00FF4359" w:rsidRPr="00BB07F9" w14:paraId="62E71950" w14:textId="77777777" w:rsidTr="00E65188">
        <w:trPr>
          <w:trHeight w:val="403"/>
          <w:jc w:val="center"/>
        </w:trPr>
        <w:tc>
          <w:tcPr>
            <w:tcW w:w="1701" w:type="dxa"/>
            <w:vAlign w:val="center"/>
          </w:tcPr>
          <w:p w14:paraId="40707D5F" w14:textId="547516AF" w:rsidR="00FF4359" w:rsidRPr="00BB07F9" w:rsidRDefault="00576B51" w:rsidP="00576B51">
            <w:pPr>
              <w:ind w:firstLine="0"/>
              <w:jc w:val="center"/>
            </w:pPr>
            <w:r w:rsidRPr="00BB07F9">
              <w:t>created</w:t>
            </w:r>
          </w:p>
        </w:tc>
        <w:tc>
          <w:tcPr>
            <w:tcW w:w="3821" w:type="dxa"/>
            <w:vAlign w:val="center"/>
          </w:tcPr>
          <w:p w14:paraId="36868D4A" w14:textId="776E94A3" w:rsidR="00FF4359" w:rsidRPr="00BB07F9" w:rsidRDefault="00576B51" w:rsidP="009B63EF">
            <w:pPr>
              <w:ind w:firstLine="0"/>
              <w:jc w:val="center"/>
            </w:pPr>
            <w:r w:rsidRPr="00BB07F9">
              <w:t>a mappa létrehozásának dátuma</w:t>
            </w:r>
          </w:p>
        </w:tc>
      </w:tr>
      <w:tr w:rsidR="00576B51" w:rsidRPr="00BB07F9" w14:paraId="345DEFE5" w14:textId="77777777" w:rsidTr="00E65188">
        <w:trPr>
          <w:trHeight w:val="403"/>
          <w:jc w:val="center"/>
        </w:trPr>
        <w:tc>
          <w:tcPr>
            <w:tcW w:w="1701" w:type="dxa"/>
            <w:vAlign w:val="center"/>
          </w:tcPr>
          <w:p w14:paraId="5865AF24" w14:textId="5C878203" w:rsidR="00576B51" w:rsidRPr="00BB07F9" w:rsidRDefault="00576B51" w:rsidP="00576B51">
            <w:pPr>
              <w:ind w:firstLine="0"/>
              <w:jc w:val="center"/>
            </w:pPr>
            <w:r w:rsidRPr="00BB07F9">
              <w:t>delete_date</w:t>
            </w:r>
          </w:p>
        </w:tc>
        <w:tc>
          <w:tcPr>
            <w:tcW w:w="3821" w:type="dxa"/>
            <w:vAlign w:val="center"/>
          </w:tcPr>
          <w:p w14:paraId="4FFCE805" w14:textId="5F335AB9" w:rsidR="00576B51" w:rsidRPr="00BB07F9" w:rsidRDefault="00576B51" w:rsidP="00C0551D">
            <w:pPr>
              <w:keepNext/>
              <w:ind w:firstLine="0"/>
              <w:jc w:val="center"/>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4" w:name="_Toc499496526"/>
      <w:r w:rsidRPr="00BB07F9">
        <w:t>File share</w:t>
      </w:r>
      <w:bookmarkEnd w:id="24"/>
    </w:p>
    <w:p w14:paraId="092BB2C4" w14:textId="65944941" w:rsidR="005C2931" w:rsidRPr="00BB07F9" w:rsidRDefault="00526CF5" w:rsidP="005C2931">
      <w:r w:rsidRPr="00BB07F9">
        <w:t>A fájlok megosztásának tárolásáért felelős tábla, melynek minden rekordja egy fájl hozzárendelésre egy új felhasználóhoz valamilyen jogosultsággal.</w:t>
      </w:r>
    </w:p>
    <w:p w14:paraId="4415A123" w14:textId="52425BD6" w:rsidR="008B4FF1" w:rsidRDefault="005C2931" w:rsidP="005C2931">
      <w:r w:rsidRPr="00BB07F9">
        <w:lastRenderedPageBreak/>
        <w:t>Atttribútumok:</w:t>
      </w:r>
    </w:p>
    <w:tbl>
      <w:tblPr>
        <w:tblStyle w:val="TableGrid"/>
        <w:tblW w:w="0" w:type="auto"/>
        <w:jc w:val="center"/>
        <w:tblLook w:val="04A0" w:firstRow="1" w:lastRow="0" w:firstColumn="1" w:lastColumn="0" w:noHBand="0" w:noVBand="1"/>
      </w:tblPr>
      <w:tblGrid>
        <w:gridCol w:w="1701"/>
        <w:gridCol w:w="3821"/>
      </w:tblGrid>
      <w:tr w:rsidR="000E5402" w:rsidRPr="00BB07F9" w14:paraId="083FAC78" w14:textId="77777777" w:rsidTr="00E2138A">
        <w:trPr>
          <w:trHeight w:val="403"/>
          <w:jc w:val="center"/>
        </w:trPr>
        <w:tc>
          <w:tcPr>
            <w:tcW w:w="1701" w:type="dxa"/>
            <w:vAlign w:val="center"/>
          </w:tcPr>
          <w:p w14:paraId="5415D9E5" w14:textId="77777777" w:rsidR="000E5402" w:rsidRDefault="000E5402" w:rsidP="009B63EF">
            <w:pPr>
              <w:ind w:firstLine="0"/>
              <w:jc w:val="center"/>
            </w:pPr>
            <w:r w:rsidRPr="00BB07F9">
              <w:t>id</w:t>
            </w:r>
          </w:p>
        </w:tc>
        <w:tc>
          <w:tcPr>
            <w:tcW w:w="3821" w:type="dxa"/>
            <w:vAlign w:val="center"/>
          </w:tcPr>
          <w:p w14:paraId="6554FB75" w14:textId="74DA32ED" w:rsidR="000E5402" w:rsidRPr="00BB07F9" w:rsidRDefault="000E5402" w:rsidP="009B63EF">
            <w:pPr>
              <w:ind w:firstLine="0"/>
              <w:jc w:val="center"/>
            </w:pPr>
            <w:r w:rsidRPr="00BB07F9">
              <w:t>a megosztás egyedi azonosítója</w:t>
            </w:r>
          </w:p>
        </w:tc>
      </w:tr>
      <w:tr w:rsidR="000E5402" w:rsidRPr="00BB07F9" w14:paraId="3E693BB9" w14:textId="77777777" w:rsidTr="00E2138A">
        <w:trPr>
          <w:trHeight w:val="403"/>
          <w:jc w:val="center"/>
        </w:trPr>
        <w:tc>
          <w:tcPr>
            <w:tcW w:w="1701" w:type="dxa"/>
            <w:vAlign w:val="center"/>
          </w:tcPr>
          <w:p w14:paraId="0DC83FD4" w14:textId="4D5AD187" w:rsidR="000E5402" w:rsidRDefault="000E5402" w:rsidP="009B63EF">
            <w:pPr>
              <w:ind w:firstLine="0"/>
              <w:jc w:val="center"/>
            </w:pPr>
            <w:r w:rsidRPr="00BB07F9">
              <w:t>file_id</w:t>
            </w:r>
          </w:p>
        </w:tc>
        <w:tc>
          <w:tcPr>
            <w:tcW w:w="3821" w:type="dxa"/>
            <w:vAlign w:val="center"/>
          </w:tcPr>
          <w:p w14:paraId="56455F63" w14:textId="3A06ED42" w:rsidR="000E5402" w:rsidRPr="00BB07F9" w:rsidRDefault="000E5402" w:rsidP="009B63EF">
            <w:pPr>
              <w:ind w:firstLine="0"/>
              <w:jc w:val="center"/>
            </w:pPr>
            <w:r w:rsidRPr="00BB07F9">
              <w:t>a fájl azonosítója, külső kulcs a File táblából</w:t>
            </w:r>
          </w:p>
        </w:tc>
      </w:tr>
      <w:tr w:rsidR="000E5402" w:rsidRPr="00BB07F9" w14:paraId="4E2F71C1" w14:textId="77777777" w:rsidTr="00E2138A">
        <w:trPr>
          <w:trHeight w:val="403"/>
          <w:jc w:val="center"/>
        </w:trPr>
        <w:tc>
          <w:tcPr>
            <w:tcW w:w="1701" w:type="dxa"/>
            <w:vAlign w:val="center"/>
          </w:tcPr>
          <w:p w14:paraId="6624EB1E" w14:textId="7B47DF59" w:rsidR="000E5402" w:rsidRPr="00BB07F9" w:rsidRDefault="000E5402" w:rsidP="009B63EF">
            <w:pPr>
              <w:ind w:firstLine="0"/>
              <w:jc w:val="center"/>
            </w:pPr>
            <w:r w:rsidRPr="00BB07F9">
              <w:t>user_id</w:t>
            </w:r>
          </w:p>
        </w:tc>
        <w:tc>
          <w:tcPr>
            <w:tcW w:w="3821" w:type="dxa"/>
            <w:vAlign w:val="center"/>
          </w:tcPr>
          <w:p w14:paraId="315CBF9B" w14:textId="1EC8B25F" w:rsidR="000E5402" w:rsidRPr="00BB07F9" w:rsidRDefault="000E5402" w:rsidP="009B63EF">
            <w:pPr>
              <w:ind w:firstLine="0"/>
              <w:jc w:val="center"/>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E2138A">
        <w:trPr>
          <w:trHeight w:val="403"/>
          <w:jc w:val="center"/>
        </w:trPr>
        <w:tc>
          <w:tcPr>
            <w:tcW w:w="1701" w:type="dxa"/>
            <w:vAlign w:val="center"/>
          </w:tcPr>
          <w:p w14:paraId="0D2BC7CB" w14:textId="19E7E493" w:rsidR="000E5402" w:rsidRPr="00BB07F9" w:rsidRDefault="000E5402" w:rsidP="009B63EF">
            <w:pPr>
              <w:ind w:firstLine="0"/>
              <w:jc w:val="center"/>
            </w:pPr>
            <w:r w:rsidRPr="00BB07F9">
              <w:t>role_id</w:t>
            </w:r>
          </w:p>
        </w:tc>
        <w:tc>
          <w:tcPr>
            <w:tcW w:w="3821" w:type="dxa"/>
            <w:vAlign w:val="center"/>
          </w:tcPr>
          <w:p w14:paraId="639C5F95" w14:textId="361B8836" w:rsidR="000E5402" w:rsidRPr="00BB07F9" w:rsidRDefault="000E5402" w:rsidP="009B63EF">
            <w:pPr>
              <w:ind w:firstLine="0"/>
              <w:jc w:val="center"/>
            </w:pPr>
            <w:r w:rsidRPr="00BB07F9">
              <w:t>a jogosultság azonosítója, külső kulcs a Role táblából</w:t>
            </w:r>
          </w:p>
        </w:tc>
      </w:tr>
      <w:tr w:rsidR="000E5402" w:rsidRPr="00BB07F9" w14:paraId="702C8B4C" w14:textId="77777777" w:rsidTr="00E2138A">
        <w:trPr>
          <w:trHeight w:val="403"/>
          <w:jc w:val="center"/>
        </w:trPr>
        <w:tc>
          <w:tcPr>
            <w:tcW w:w="1701" w:type="dxa"/>
            <w:vAlign w:val="center"/>
          </w:tcPr>
          <w:p w14:paraId="38884C28" w14:textId="19C116FC" w:rsidR="000E5402" w:rsidRPr="00BB07F9" w:rsidRDefault="000E5402" w:rsidP="009B63EF">
            <w:pPr>
              <w:ind w:firstLine="0"/>
              <w:jc w:val="center"/>
            </w:pPr>
            <w:r w:rsidRPr="00BB07F9">
              <w:t>created</w:t>
            </w:r>
          </w:p>
        </w:tc>
        <w:tc>
          <w:tcPr>
            <w:tcW w:w="3821" w:type="dxa"/>
            <w:vAlign w:val="center"/>
          </w:tcPr>
          <w:p w14:paraId="5FDE59EC" w14:textId="685B9F9B" w:rsidR="000E5402" w:rsidRPr="00BB07F9" w:rsidRDefault="000E5402" w:rsidP="00C0551D">
            <w:pPr>
              <w:keepNext/>
              <w:ind w:firstLine="0"/>
              <w:jc w:val="center"/>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5" w:name="_Toc499496527"/>
      <w:r w:rsidRPr="00BB07F9">
        <w:t>Role</w:t>
      </w:r>
      <w:bookmarkEnd w:id="25"/>
    </w:p>
    <w:p w14:paraId="35C5FA34" w14:textId="573538DF" w:rsidR="00023263" w:rsidRPr="00BB07F9" w:rsidRDefault="007F75C5" w:rsidP="00023263">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7273433D" w14:textId="1FF30A16"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41EE79D7" w14:textId="77777777" w:rsidTr="00E2138A">
        <w:trPr>
          <w:trHeight w:val="403"/>
          <w:jc w:val="center"/>
        </w:trPr>
        <w:tc>
          <w:tcPr>
            <w:tcW w:w="1701" w:type="dxa"/>
            <w:vAlign w:val="center"/>
          </w:tcPr>
          <w:p w14:paraId="416734F8" w14:textId="77777777" w:rsidR="00E2138A" w:rsidRDefault="00E2138A" w:rsidP="009B63EF">
            <w:pPr>
              <w:ind w:firstLine="0"/>
              <w:jc w:val="center"/>
            </w:pPr>
            <w:r w:rsidRPr="00BB07F9">
              <w:t>id</w:t>
            </w:r>
          </w:p>
        </w:tc>
        <w:tc>
          <w:tcPr>
            <w:tcW w:w="3821" w:type="dxa"/>
            <w:vAlign w:val="center"/>
          </w:tcPr>
          <w:p w14:paraId="2F67F353" w14:textId="5A249B93" w:rsidR="00E2138A" w:rsidRPr="00BB07F9" w:rsidRDefault="00E2138A" w:rsidP="009B63EF">
            <w:pPr>
              <w:ind w:firstLine="0"/>
              <w:jc w:val="center"/>
            </w:pPr>
            <w:r w:rsidRPr="00BB07F9">
              <w:t>egyedi azonosító</w:t>
            </w:r>
          </w:p>
        </w:tc>
      </w:tr>
      <w:tr w:rsidR="00E2138A" w:rsidRPr="00BB07F9" w14:paraId="6F59B1E7" w14:textId="77777777" w:rsidTr="00E2138A">
        <w:trPr>
          <w:trHeight w:val="403"/>
          <w:jc w:val="center"/>
        </w:trPr>
        <w:tc>
          <w:tcPr>
            <w:tcW w:w="1701" w:type="dxa"/>
            <w:vAlign w:val="center"/>
          </w:tcPr>
          <w:p w14:paraId="74C4F9E7" w14:textId="39DB73E0" w:rsidR="00E2138A" w:rsidRDefault="00E2138A" w:rsidP="009B63EF">
            <w:pPr>
              <w:ind w:firstLine="0"/>
              <w:jc w:val="center"/>
            </w:pPr>
            <w:r w:rsidRPr="00BB07F9">
              <w:t>name</w:t>
            </w:r>
          </w:p>
        </w:tc>
        <w:tc>
          <w:tcPr>
            <w:tcW w:w="3821" w:type="dxa"/>
            <w:vAlign w:val="center"/>
          </w:tcPr>
          <w:p w14:paraId="43B41A17" w14:textId="22F59776" w:rsidR="00E2138A" w:rsidRPr="00BB07F9" w:rsidRDefault="00E2138A" w:rsidP="009B63EF">
            <w:pPr>
              <w:ind w:firstLine="0"/>
              <w:jc w:val="center"/>
            </w:pPr>
            <w:r w:rsidRPr="00BB07F9">
              <w:t>a jogosultság szöveges neve</w:t>
            </w:r>
          </w:p>
        </w:tc>
      </w:tr>
      <w:tr w:rsidR="00E2138A" w:rsidRPr="00BB07F9" w14:paraId="1DDD6111" w14:textId="77777777" w:rsidTr="00E2138A">
        <w:trPr>
          <w:trHeight w:val="403"/>
          <w:jc w:val="center"/>
        </w:trPr>
        <w:tc>
          <w:tcPr>
            <w:tcW w:w="1701" w:type="dxa"/>
            <w:vAlign w:val="center"/>
          </w:tcPr>
          <w:p w14:paraId="5F0AEB0B" w14:textId="6B3F2B45" w:rsidR="00E2138A" w:rsidRPr="00BB07F9" w:rsidRDefault="00E2138A" w:rsidP="009B63EF">
            <w:pPr>
              <w:ind w:firstLine="0"/>
              <w:jc w:val="center"/>
            </w:pPr>
            <w:r w:rsidRPr="00BB07F9">
              <w:t>priority</w:t>
            </w:r>
          </w:p>
        </w:tc>
        <w:tc>
          <w:tcPr>
            <w:tcW w:w="3821" w:type="dxa"/>
            <w:vAlign w:val="center"/>
          </w:tcPr>
          <w:p w14:paraId="40E7F637" w14:textId="36C1D551" w:rsidR="00E2138A" w:rsidRPr="00BB07F9" w:rsidRDefault="00E2138A" w:rsidP="00C0551D">
            <w:pPr>
              <w:keepNext/>
              <w:ind w:firstLine="0"/>
              <w:jc w:val="center"/>
            </w:pPr>
            <w:r w:rsidRPr="00BB07F9">
              <w:t>egy olyan érték, mely meghatározza az adott jogosultság erősségét a későbbi adatbázis műveletek könnyítésére</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6" w:name="_Toc499496528"/>
      <w:r w:rsidRPr="00BB07F9">
        <w:lastRenderedPageBreak/>
        <w:t>Credential store</w:t>
      </w:r>
      <w:bookmarkEnd w:id="26"/>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B41CD7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65FAD6C0"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500427D6" w14:textId="77777777" w:rsidTr="009B63EF">
        <w:trPr>
          <w:trHeight w:val="403"/>
          <w:jc w:val="center"/>
        </w:trPr>
        <w:tc>
          <w:tcPr>
            <w:tcW w:w="1701" w:type="dxa"/>
            <w:vAlign w:val="center"/>
          </w:tcPr>
          <w:p w14:paraId="0248AE37" w14:textId="77777777" w:rsidR="00E2138A" w:rsidRDefault="00E2138A" w:rsidP="009B63EF">
            <w:pPr>
              <w:ind w:firstLine="0"/>
              <w:jc w:val="center"/>
            </w:pPr>
            <w:r w:rsidRPr="00BB07F9">
              <w:t>id</w:t>
            </w:r>
          </w:p>
        </w:tc>
        <w:tc>
          <w:tcPr>
            <w:tcW w:w="3821" w:type="dxa"/>
            <w:vAlign w:val="center"/>
          </w:tcPr>
          <w:p w14:paraId="39501360" w14:textId="77777777" w:rsidR="00E2138A" w:rsidRPr="00BB07F9" w:rsidRDefault="00E2138A" w:rsidP="009B63EF">
            <w:pPr>
              <w:ind w:firstLine="0"/>
              <w:jc w:val="center"/>
            </w:pPr>
            <w:r w:rsidRPr="00BB07F9">
              <w:t>egyedi azonosító</w:t>
            </w:r>
          </w:p>
        </w:tc>
      </w:tr>
      <w:tr w:rsidR="00E2138A" w:rsidRPr="00BB07F9" w14:paraId="19D41DC3" w14:textId="77777777" w:rsidTr="009B63EF">
        <w:trPr>
          <w:trHeight w:val="403"/>
          <w:jc w:val="center"/>
        </w:trPr>
        <w:tc>
          <w:tcPr>
            <w:tcW w:w="1701" w:type="dxa"/>
            <w:vAlign w:val="center"/>
          </w:tcPr>
          <w:p w14:paraId="4A79250B" w14:textId="1DEB3205" w:rsidR="00E2138A" w:rsidRDefault="00E2138A" w:rsidP="009B63EF">
            <w:pPr>
              <w:ind w:firstLine="0"/>
              <w:jc w:val="center"/>
            </w:pPr>
            <w:r w:rsidRPr="00BB07F9">
              <w:t>environment</w:t>
            </w:r>
          </w:p>
        </w:tc>
        <w:tc>
          <w:tcPr>
            <w:tcW w:w="3821" w:type="dxa"/>
            <w:vAlign w:val="center"/>
          </w:tcPr>
          <w:p w14:paraId="248EEAD8" w14:textId="578AD667" w:rsidR="00E2138A" w:rsidRPr="00BB07F9" w:rsidRDefault="00E2138A" w:rsidP="009B63EF">
            <w:pPr>
              <w:ind w:firstLine="0"/>
              <w:jc w:val="center"/>
            </w:pPr>
            <w:r w:rsidRPr="00BB07F9">
              <w:t>szöveges név, ami leírja melyik ez a jelszó pontosan</w:t>
            </w:r>
          </w:p>
        </w:tc>
      </w:tr>
      <w:tr w:rsidR="00E2138A" w:rsidRPr="00BB07F9" w14:paraId="7F69B9E3" w14:textId="77777777" w:rsidTr="009B63EF">
        <w:trPr>
          <w:trHeight w:val="403"/>
          <w:jc w:val="center"/>
        </w:trPr>
        <w:tc>
          <w:tcPr>
            <w:tcW w:w="1701" w:type="dxa"/>
            <w:vAlign w:val="center"/>
          </w:tcPr>
          <w:p w14:paraId="79868BA4" w14:textId="5A9DE7F3" w:rsidR="00E2138A" w:rsidRPr="00BB07F9" w:rsidRDefault="00E2138A" w:rsidP="009B63EF">
            <w:pPr>
              <w:ind w:firstLine="0"/>
              <w:jc w:val="center"/>
            </w:pPr>
            <w:r w:rsidRPr="00BB07F9">
              <w:t>code</w:t>
            </w:r>
          </w:p>
        </w:tc>
        <w:tc>
          <w:tcPr>
            <w:tcW w:w="3821" w:type="dxa"/>
            <w:vAlign w:val="center"/>
          </w:tcPr>
          <w:p w14:paraId="39A80F8F" w14:textId="34864E5E" w:rsidR="00E2138A" w:rsidRPr="00BB07F9" w:rsidRDefault="00E2138A" w:rsidP="00C0551D">
            <w:pPr>
              <w:keepNext/>
              <w:ind w:firstLine="0"/>
              <w:jc w:val="center"/>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7" w:name="_Toc499496529"/>
      <w:r w:rsidRPr="00BB07F9">
        <w:t>Log</w:t>
      </w:r>
      <w:bookmarkEnd w:id="27"/>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6B7C3FAD" w:rsidR="007161E5"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7B166C" w:rsidRPr="00BB07F9" w14:paraId="49532DE0" w14:textId="77777777" w:rsidTr="009B63EF">
        <w:trPr>
          <w:trHeight w:val="403"/>
          <w:jc w:val="center"/>
        </w:trPr>
        <w:tc>
          <w:tcPr>
            <w:tcW w:w="1701" w:type="dxa"/>
            <w:vAlign w:val="center"/>
          </w:tcPr>
          <w:p w14:paraId="3CE14310" w14:textId="77777777" w:rsidR="007B166C" w:rsidRDefault="007B166C" w:rsidP="009B63EF">
            <w:pPr>
              <w:ind w:firstLine="0"/>
              <w:jc w:val="center"/>
            </w:pPr>
            <w:r w:rsidRPr="00BB07F9">
              <w:t>id</w:t>
            </w:r>
          </w:p>
        </w:tc>
        <w:tc>
          <w:tcPr>
            <w:tcW w:w="3821" w:type="dxa"/>
            <w:vAlign w:val="center"/>
          </w:tcPr>
          <w:p w14:paraId="28D68904" w14:textId="111FD449" w:rsidR="007B166C" w:rsidRPr="00BB07F9" w:rsidRDefault="007B166C" w:rsidP="009B63EF">
            <w:pPr>
              <w:ind w:firstLine="0"/>
              <w:jc w:val="center"/>
            </w:pPr>
            <w:r w:rsidRPr="00BB07F9">
              <w:t>a log bejegyzés egyedi azonosítója</w:t>
            </w:r>
          </w:p>
        </w:tc>
      </w:tr>
      <w:tr w:rsidR="007B166C" w:rsidRPr="00BB07F9" w14:paraId="682960E1" w14:textId="77777777" w:rsidTr="009B63EF">
        <w:trPr>
          <w:trHeight w:val="403"/>
          <w:jc w:val="center"/>
        </w:trPr>
        <w:tc>
          <w:tcPr>
            <w:tcW w:w="1701" w:type="dxa"/>
            <w:vAlign w:val="center"/>
          </w:tcPr>
          <w:p w14:paraId="1713D8E6" w14:textId="6F14A28E" w:rsidR="007B166C" w:rsidRDefault="007B166C" w:rsidP="009B63EF">
            <w:pPr>
              <w:ind w:firstLine="0"/>
              <w:jc w:val="center"/>
            </w:pPr>
            <w:r w:rsidRPr="00BB07F9">
              <w:t>user_id</w:t>
            </w:r>
          </w:p>
        </w:tc>
        <w:tc>
          <w:tcPr>
            <w:tcW w:w="3821" w:type="dxa"/>
            <w:vAlign w:val="center"/>
          </w:tcPr>
          <w:p w14:paraId="6F749FF5" w14:textId="6756E220" w:rsidR="007B166C" w:rsidRPr="00BB07F9" w:rsidRDefault="007B166C" w:rsidP="009B63EF">
            <w:pPr>
              <w:ind w:firstLine="0"/>
              <w:jc w:val="center"/>
            </w:pPr>
            <w:r w:rsidRPr="00BB07F9">
              <w:t>a felhasználó akihez a log tartozik, külső kulcsa a User táblából</w:t>
            </w:r>
          </w:p>
        </w:tc>
      </w:tr>
      <w:tr w:rsidR="007B166C" w:rsidRPr="00BB07F9" w14:paraId="0FA98BFF" w14:textId="77777777" w:rsidTr="009B63EF">
        <w:trPr>
          <w:trHeight w:val="403"/>
          <w:jc w:val="center"/>
        </w:trPr>
        <w:tc>
          <w:tcPr>
            <w:tcW w:w="1701" w:type="dxa"/>
            <w:vAlign w:val="center"/>
          </w:tcPr>
          <w:p w14:paraId="167680B7" w14:textId="27E583A7" w:rsidR="007B166C" w:rsidRPr="00BB07F9" w:rsidRDefault="007B166C" w:rsidP="009B63EF">
            <w:pPr>
              <w:ind w:firstLine="0"/>
              <w:jc w:val="center"/>
            </w:pPr>
            <w:r w:rsidRPr="00BB07F9">
              <w:t>file_id</w:t>
            </w:r>
          </w:p>
        </w:tc>
        <w:tc>
          <w:tcPr>
            <w:tcW w:w="3821" w:type="dxa"/>
            <w:vAlign w:val="center"/>
          </w:tcPr>
          <w:p w14:paraId="5B34B250" w14:textId="01CC84FA" w:rsidR="007B166C" w:rsidRPr="00BB07F9" w:rsidRDefault="007B166C" w:rsidP="009B63EF">
            <w:pPr>
              <w:ind w:firstLine="0"/>
              <w:jc w:val="center"/>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9B63EF">
        <w:trPr>
          <w:trHeight w:val="403"/>
          <w:jc w:val="center"/>
        </w:trPr>
        <w:tc>
          <w:tcPr>
            <w:tcW w:w="1701" w:type="dxa"/>
            <w:vAlign w:val="center"/>
          </w:tcPr>
          <w:p w14:paraId="1D00E7DB" w14:textId="4CBBB8DA" w:rsidR="007B166C" w:rsidRPr="00BB07F9" w:rsidRDefault="007B166C" w:rsidP="009B63EF">
            <w:pPr>
              <w:ind w:firstLine="0"/>
              <w:jc w:val="center"/>
            </w:pPr>
            <w:r w:rsidRPr="00BB07F9">
              <w:lastRenderedPageBreak/>
              <w:t>folder_id</w:t>
            </w:r>
          </w:p>
        </w:tc>
        <w:tc>
          <w:tcPr>
            <w:tcW w:w="3821" w:type="dxa"/>
            <w:vAlign w:val="center"/>
          </w:tcPr>
          <w:p w14:paraId="46CB6D6A" w14:textId="24F65D73" w:rsidR="007B166C" w:rsidRPr="00BB07F9" w:rsidRDefault="007B166C" w:rsidP="009B63EF">
            <w:pPr>
              <w:ind w:firstLine="0"/>
              <w:jc w:val="center"/>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9B63EF">
        <w:trPr>
          <w:trHeight w:val="403"/>
          <w:jc w:val="center"/>
        </w:trPr>
        <w:tc>
          <w:tcPr>
            <w:tcW w:w="1701" w:type="dxa"/>
            <w:vAlign w:val="center"/>
          </w:tcPr>
          <w:p w14:paraId="644ED82D" w14:textId="0C5804B0" w:rsidR="007B166C" w:rsidRPr="00BB07F9" w:rsidRDefault="007B166C" w:rsidP="009B63EF">
            <w:pPr>
              <w:ind w:firstLine="0"/>
              <w:jc w:val="center"/>
            </w:pPr>
            <w:r>
              <w:t>c</w:t>
            </w:r>
            <w:r w:rsidRPr="00BB07F9">
              <w:t>reated</w:t>
            </w:r>
          </w:p>
        </w:tc>
        <w:tc>
          <w:tcPr>
            <w:tcW w:w="3821" w:type="dxa"/>
            <w:vAlign w:val="center"/>
          </w:tcPr>
          <w:p w14:paraId="3FC81A3A" w14:textId="08DDB948" w:rsidR="007B166C" w:rsidRPr="00BB07F9" w:rsidRDefault="007B166C" w:rsidP="009B63EF">
            <w:pPr>
              <w:ind w:firstLine="0"/>
              <w:jc w:val="center"/>
            </w:pPr>
            <w:r w:rsidRPr="00BB07F9">
              <w:t>az esemény dátuma</w:t>
            </w:r>
          </w:p>
        </w:tc>
      </w:tr>
      <w:tr w:rsidR="007B166C" w:rsidRPr="00BB07F9" w14:paraId="0DB95859" w14:textId="77777777" w:rsidTr="009B63EF">
        <w:trPr>
          <w:trHeight w:val="403"/>
          <w:jc w:val="center"/>
        </w:trPr>
        <w:tc>
          <w:tcPr>
            <w:tcW w:w="1701" w:type="dxa"/>
            <w:vAlign w:val="center"/>
          </w:tcPr>
          <w:p w14:paraId="18CA1B98" w14:textId="680324A2" w:rsidR="007B166C" w:rsidRPr="00BB07F9" w:rsidRDefault="007B166C" w:rsidP="009B63EF">
            <w:pPr>
              <w:ind w:firstLine="0"/>
              <w:jc w:val="center"/>
            </w:pPr>
            <w:r w:rsidRPr="00BB07F9">
              <w:t>message</w:t>
            </w:r>
          </w:p>
        </w:tc>
        <w:tc>
          <w:tcPr>
            <w:tcW w:w="3821" w:type="dxa"/>
            <w:vAlign w:val="center"/>
          </w:tcPr>
          <w:p w14:paraId="1C915011" w14:textId="44E98DE3" w:rsidR="007B166C" w:rsidRPr="00BB07F9" w:rsidRDefault="007B166C" w:rsidP="00C0551D">
            <w:pPr>
              <w:keepNext/>
              <w:ind w:firstLine="0"/>
              <w:jc w:val="center"/>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8" w:name="_Toc499496530"/>
      <w:r>
        <w:t>Végpontok</w:t>
      </w:r>
      <w:bookmarkEnd w:id="28"/>
    </w:p>
    <w:p w14:paraId="2AC58DFC" w14:textId="6F09C63D" w:rsidR="00532BF6" w:rsidRPr="00BB07F9" w:rsidRDefault="009F576B" w:rsidP="00532BF6">
      <w:r>
        <w:t>A webes réteg</w:t>
      </w:r>
      <w:r w:rsidR="00532BF6" w:rsidRPr="00BB07F9">
        <w:t xml:space="preserve"> úgynevezett route-okat</w:t>
      </w:r>
      <w:r>
        <w:t xml:space="preserve"> vagy 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2313C73A" w:rsidR="004A3B8E" w:rsidRPr="00BB07F9" w:rsidRDefault="00B04880" w:rsidP="0042171B">
      <w:pPr>
        <w:pStyle w:val="ListParagraph"/>
        <w:numPr>
          <w:ilvl w:val="0"/>
          <w:numId w:val="12"/>
        </w:numPr>
      </w:pPr>
      <w:r w:rsidRPr="00BB07F9">
        <w:t>GET : adatok lekérdezése</w:t>
      </w:r>
    </w:p>
    <w:p w14:paraId="3D31ABFD" w14:textId="5B2D8654" w:rsidR="00220BE1" w:rsidRPr="00BB07F9" w:rsidRDefault="004A3B8E" w:rsidP="0042171B">
      <w:pPr>
        <w:pStyle w:val="ListParagraph"/>
        <w:numPr>
          <w:ilvl w:val="0"/>
          <w:numId w:val="12"/>
        </w:numPr>
      </w:pPr>
      <w:r w:rsidRPr="00BB07F9">
        <w:t xml:space="preserve">POST : </w:t>
      </w:r>
      <w:r w:rsidR="00B04880" w:rsidRPr="00BB07F9">
        <w:t>új 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4BCFB61B" w:rsidR="004A3B8E" w:rsidRPr="00BB07F9" w:rsidRDefault="00B04880" w:rsidP="0042171B">
      <w:pPr>
        <w:pStyle w:val="ListParagraph"/>
        <w:numPr>
          <w:ilvl w:val="0"/>
          <w:numId w:val="12"/>
        </w:numPr>
      </w:pPr>
      <w:r w:rsidRPr="00BB07F9">
        <w:t>DELETE : adatok törlése</w:t>
      </w:r>
    </w:p>
    <w:p w14:paraId="3696A4BC" w14:textId="77777777" w:rsidR="00220BE1" w:rsidRPr="00BB07F9" w:rsidRDefault="00220BE1" w:rsidP="00220BE1"/>
    <w:p w14:paraId="4787DFA1" w14:textId="0D7AFB36" w:rsidR="00686CBB" w:rsidRPr="00BB07F9" w:rsidRDefault="00686CBB">
      <w:pPr>
        <w:pStyle w:val="Heading3"/>
      </w:pPr>
      <w:bookmarkStart w:id="29" w:name="_Toc499496531"/>
      <w:r w:rsidRPr="00BB07F9">
        <w:t>Autentikáció</w:t>
      </w:r>
      <w:bookmarkEnd w:id="29"/>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1C099453" w:rsidR="00F669C6" w:rsidRPr="00BB07F9" w:rsidRDefault="00F669C6" w:rsidP="00F669C6">
      <w:r w:rsidRPr="00BB07F9">
        <w:t xml:space="preserve">Néhány route-ot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a a kérést a megfelelő route-ra, ellenkező esetben a válaszban jelzi, hogy problémát talált.</w:t>
      </w:r>
      <w:r w:rsidR="00E30B92" w:rsidRPr="00BB07F9">
        <w:t xml:space="preserve"> </w:t>
      </w:r>
    </w:p>
    <w:p w14:paraId="6066823A" w14:textId="15063715" w:rsidR="0098084B" w:rsidRPr="00BB07F9" w:rsidRDefault="0098084B" w:rsidP="00F669C6">
      <w:r w:rsidRPr="00BB07F9">
        <w:lastRenderedPageBreak/>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30" w:name="_Toc499496532"/>
      <w:r w:rsidRPr="00BB07F9">
        <w:t>Adatok ellenőrzése</w:t>
      </w:r>
      <w:bookmarkEnd w:id="30"/>
    </w:p>
    <w:p w14:paraId="47379CE4" w14:textId="3A32AD29" w:rsidR="00411E52" w:rsidRPr="00BB07F9" w:rsidRDefault="005A69F6" w:rsidP="00411E52">
      <w:r w:rsidRPr="00BB07F9">
        <w:t>Minden route-ban sp</w:t>
      </w:r>
      <w:r w:rsidR="00F35B86" w:rsidRPr="00BB07F9">
        <w:t>e</w:t>
      </w:r>
      <w:r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1" w:name="_Toc499496533"/>
      <w:r w:rsidRPr="00BB07F9">
        <w:t>User</w:t>
      </w:r>
      <w:r w:rsidR="00136FDE" w:rsidRPr="00BB07F9">
        <w:t>s</w:t>
      </w:r>
      <w:r w:rsidRPr="00BB07F9">
        <w:t>API</w:t>
      </w:r>
      <w:bookmarkEnd w:id="31"/>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CB726C8" w:rsidR="00411E52" w:rsidRPr="00BB07F9" w:rsidRDefault="00A95335" w:rsidP="0042171B">
      <w:pPr>
        <w:pStyle w:val="ListParagraph"/>
        <w:numPr>
          <w:ilvl w:val="0"/>
          <w:numId w:val="21"/>
        </w:numPr>
      </w:pPr>
      <w:r w:rsidRPr="00BB07F9">
        <w:rPr>
          <w:u w:val="single"/>
        </w:rPr>
        <w:t>/users/register</w:t>
      </w:r>
      <w:r w:rsidRPr="00BB07F9">
        <w:t>: Új fehasználókat lehet létrehozni ezen a route-on 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7A37651D"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 xml:space="preserve">mail címre egy linket, amely segítségével új jelszót </w:t>
      </w:r>
      <w:r w:rsidR="002A7A1D" w:rsidRPr="00BB07F9">
        <w:lastRenderedPageBreak/>
        <w:t>lehet megadni. A body-ba</w:t>
      </w:r>
      <w:r w:rsidR="00A43822">
        <w:t>n</w:t>
      </w:r>
      <w:r w:rsidR="002A7A1D" w:rsidRPr="00BB07F9">
        <w:t xml:space="preserve"> az 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1C938DCD"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g ezen a route-on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06B77456"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Lehetőség van kijelentkezni ezen a route-on.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2" w:name="_Toc499496534"/>
      <w:r w:rsidRPr="00BB07F9">
        <w:t>RolesAPI</w:t>
      </w:r>
      <w:bookmarkEnd w:id="32"/>
    </w:p>
    <w:p w14:paraId="41917715" w14:textId="6A8E8755" w:rsidR="00D14394" w:rsidRPr="00BB07F9" w:rsidRDefault="00927F40" w:rsidP="00D14394">
      <w:r w:rsidRPr="00BB07F9">
        <w:t>A tárolt fájlok és note-ok megosztásához szükséges jogok kérdezhetők le.</w:t>
      </w:r>
    </w:p>
    <w:p w14:paraId="7F643C51" w14:textId="4D1266F1" w:rsidR="00C72DF4" w:rsidRPr="00BB07F9" w:rsidRDefault="00C72DF4" w:rsidP="0042171B">
      <w:pPr>
        <w:pStyle w:val="ListParagraph"/>
        <w:numPr>
          <w:ilvl w:val="0"/>
          <w:numId w:val="22"/>
        </w:numPr>
      </w:pPr>
      <w:r w:rsidRPr="00BB07F9">
        <w:rPr>
          <w:u w:val="single"/>
        </w:rPr>
        <w:t>/roles</w:t>
      </w:r>
      <w:r w:rsidRPr="00BB07F9">
        <w:t xml:space="preserve">: Ezen a route-on keresztül kérhetőek le a rendszerben található jogok. </w:t>
      </w:r>
    </w:p>
    <w:p w14:paraId="0770A266" w14:textId="0123B1FA" w:rsidR="00136FDE" w:rsidRPr="00BB07F9" w:rsidRDefault="00136FDE">
      <w:pPr>
        <w:pStyle w:val="Heading3"/>
      </w:pPr>
      <w:bookmarkStart w:id="33" w:name="_Toc499496535"/>
      <w:r w:rsidRPr="00BB07F9">
        <w:t>LogsAPI</w:t>
      </w:r>
      <w:bookmarkEnd w:id="33"/>
    </w:p>
    <w:p w14:paraId="7CA92A95" w14:textId="77777777" w:rsidR="006673CE" w:rsidRPr="00BB07F9" w:rsidRDefault="006673CE" w:rsidP="001E2A48">
      <w:r w:rsidRPr="00BB07F9">
        <w:t>Ezeken a route-okon keresztül lehet lekérni a felhasználókhoz tartozó logokat. Van lehetőség csak egy adott fájlra vagy mappára vonatkozó bejegyzéseket lekérni.</w:t>
      </w:r>
    </w:p>
    <w:p w14:paraId="516F6A68" w14:textId="4014AA3C" w:rsidR="001E2A48" w:rsidRPr="00BB07F9" w:rsidRDefault="006673CE" w:rsidP="0042171B">
      <w:pPr>
        <w:pStyle w:val="ListParagraph"/>
        <w:numPr>
          <w:ilvl w:val="0"/>
          <w:numId w:val="22"/>
        </w:numPr>
      </w:pPr>
      <w:r w:rsidRPr="00BB07F9">
        <w:rPr>
          <w:u w:val="single"/>
        </w:rPr>
        <w:t>/logs</w:t>
      </w:r>
      <w:r w:rsidR="0076209E" w:rsidRPr="00BB07F9">
        <w:t xml:space="preserve">: Ezen a route-on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4" w:name="_Toc499496536"/>
      <w:r w:rsidRPr="00BB07F9">
        <w:lastRenderedPageBreak/>
        <w:t>NotesAPI</w:t>
      </w:r>
      <w:bookmarkEnd w:id="34"/>
    </w:p>
    <w:p w14:paraId="5C7A7EDE" w14:textId="105C2940" w:rsidR="003612D9" w:rsidRPr="00BB07F9" w:rsidRDefault="003612D9" w:rsidP="003612D9">
      <w:r w:rsidRPr="00BB07F9">
        <w:t>Az alkalmazás képes note-okat is tárolni, melyek nem a fájlrendszerben, hanem az adatbázisban vannak tárolva, hiszen csak szöveges tartalomból állnak. Ezek a note-ok később törölhetőek, módosíthatóak és megoszthatóak is a route-okon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375F59C4" w:rsidR="00D678F3" w:rsidRPr="00BB07F9" w:rsidRDefault="00D678F3" w:rsidP="0042171B">
      <w:pPr>
        <w:pStyle w:val="ListParagraph"/>
        <w:numPr>
          <w:ilvl w:val="0"/>
          <w:numId w:val="23"/>
        </w:numPr>
      </w:pPr>
      <w:r w:rsidRPr="00BB07F9">
        <w:rPr>
          <w:u w:val="single"/>
        </w:rPr>
        <w:t>/notes/note</w:t>
      </w:r>
      <w:r w:rsidRPr="00BB07F9">
        <w:t xml:space="preserve">: </w:t>
      </w:r>
      <w:r w:rsidR="0038616B" w:rsidRPr="00BB07F9">
        <w:t>Ezen a route-on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1D1BCCD"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zt tudják megtenni ezen a route-on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5" w:name="_Toc499496537"/>
      <w:r w:rsidRPr="00BB07F9">
        <w:lastRenderedPageBreak/>
        <w:t>DropboxAPI</w:t>
      </w:r>
      <w:bookmarkEnd w:id="35"/>
    </w:p>
    <w:p w14:paraId="0372F3AD" w14:textId="2FA101DE" w:rsidR="002632C3" w:rsidRPr="00BB07F9" w:rsidRDefault="00670652" w:rsidP="002632C3">
      <w:r w:rsidRPr="00BB07F9">
        <w:t>Ezeken a route-okon keresztül lehet műv</w:t>
      </w:r>
      <w:r w:rsidR="00905514">
        <w:t>eleteket végezni a felhasználó D</w:t>
      </w:r>
      <w:r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1F1D5E92"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route-ra. </w:t>
      </w:r>
    </w:p>
    <w:p w14:paraId="44C1DBC8" w14:textId="75C323C1" w:rsidR="00FB7C65" w:rsidRPr="00BB07F9" w:rsidRDefault="00FB7C65" w:rsidP="0042171B">
      <w:pPr>
        <w:pStyle w:val="ListParagraph"/>
        <w:numPr>
          <w:ilvl w:val="0"/>
          <w:numId w:val="24"/>
        </w:numPr>
      </w:pPr>
      <w:r w:rsidRPr="00BB07F9">
        <w:rPr>
          <w:u w:val="single"/>
        </w:rPr>
        <w:t>/dropbox/upload/&lt;file_id&gt;</w:t>
      </w:r>
      <w:r w:rsidRPr="00BB07F9">
        <w:t>: Ezen a route-on 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6" w:name="_Toc499496538"/>
      <w:r w:rsidRPr="00BB07F9">
        <w:t>FilesharesAPI</w:t>
      </w:r>
      <w:bookmarkEnd w:id="36"/>
    </w:p>
    <w:p w14:paraId="66E1C589" w14:textId="51B30EE1" w:rsidR="005078F6" w:rsidRPr="00BB07F9" w:rsidRDefault="005078F6" w:rsidP="005078F6">
      <w:r w:rsidRPr="00BB07F9">
        <w:t>A fájlok megosztásához szükséges funkcionalitás érhető el ezeken a route-okon. A hozzáféréseket törölni is lehet utólag.</w:t>
      </w:r>
    </w:p>
    <w:p w14:paraId="5D4E9D9C" w14:textId="43DA3A24"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lastRenderedPageBreak/>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7" w:name="_Toc499496539"/>
      <w:r w:rsidRPr="00BB07F9">
        <w:t>FilesAPI</w:t>
      </w:r>
      <w:bookmarkEnd w:id="37"/>
    </w:p>
    <w:p w14:paraId="3E25E61E" w14:textId="0047D325" w:rsidR="00165A78" w:rsidRPr="00BB07F9" w:rsidRDefault="006E2C61" w:rsidP="00165A78">
      <w:r w:rsidRPr="00BB07F9">
        <w:t xml:space="preserve">A fájlokkal kapcsolatos műveletek végezhetőek el az alábbiakban bemutatott route-okon.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09679B49"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route-hoz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0B70F03B" w:rsidR="00B00D53" w:rsidRPr="00BB07F9" w:rsidRDefault="00B00D53" w:rsidP="0042171B">
      <w:pPr>
        <w:pStyle w:val="ListParagraph"/>
        <w:numPr>
          <w:ilvl w:val="0"/>
          <w:numId w:val="26"/>
        </w:numPr>
      </w:pPr>
      <w:r w:rsidRPr="00BB07F9">
        <w:rPr>
          <w:u w:val="single"/>
        </w:rPr>
        <w:t>/files/file/&lt;folder_id&gt;</w:t>
      </w:r>
      <w:r w:rsidRPr="00BB07F9">
        <w:t xml:space="preserve"> (POST): Ez a route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w:t>
      </w:r>
      <w:r w:rsidRPr="00BB07F9">
        <w:lastRenderedPageBreak/>
        <w:t>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53E22A99"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A publikussá tett fájlok ezen a route-on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355748FC"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0C634E" w:rsidRPr="00BB07F9">
        <w:t xml:space="preserve">Ezen a route-on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76AB763B"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route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lastRenderedPageBreak/>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8" w:name="_Toc499496540"/>
      <w:r w:rsidRPr="00BB07F9">
        <w:t>Modell</w:t>
      </w:r>
      <w:bookmarkEnd w:id="38"/>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9" w:name="_Toc499496541"/>
      <w:r w:rsidRPr="00BB07F9">
        <w:t>Dropbox</w:t>
      </w:r>
      <w:r w:rsidR="001B7BA2" w:rsidRPr="00BB07F9">
        <w:t>Model</w:t>
      </w:r>
      <w:bookmarkEnd w:id="39"/>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lastRenderedPageBreak/>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40" w:name="_Toc499496542"/>
      <w:r w:rsidRPr="00BB07F9">
        <w:t>CredentialstoreModel</w:t>
      </w:r>
      <w:bookmarkEnd w:id="40"/>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1" w:name="_Toc499496543"/>
      <w:r w:rsidRPr="00BB07F9">
        <w:t>UsersModel</w:t>
      </w:r>
      <w:bookmarkEnd w:id="41"/>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lastRenderedPageBreak/>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2" w:name="_Toc499496544"/>
      <w:r w:rsidRPr="00BB07F9">
        <w:t>RolesModel</w:t>
      </w:r>
      <w:bookmarkEnd w:id="42"/>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3" w:name="_Toc499496545"/>
      <w:r w:rsidRPr="00BB07F9">
        <w:t>NotesModel</w:t>
      </w:r>
      <w:bookmarkEnd w:id="43"/>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lastRenderedPageBreak/>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4" w:name="_Toc499496546"/>
      <w:r w:rsidRPr="00BB07F9">
        <w:t>LogsModel</w:t>
      </w:r>
      <w:bookmarkEnd w:id="44"/>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5" w:name="_Toc499496547"/>
      <w:r w:rsidRPr="00BB07F9">
        <w:t>FilesModel</w:t>
      </w:r>
      <w:bookmarkEnd w:id="45"/>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lastRenderedPageBreak/>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lastRenderedPageBreak/>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lastRenderedPageBreak/>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6" w:name="_Toc499496548"/>
      <w:r w:rsidRPr="00BB07F9">
        <w:t>FilesharesModel</w:t>
      </w:r>
      <w:bookmarkEnd w:id="46"/>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7" w:name="_Toc499496549"/>
      <w:r w:rsidRPr="00BB07F9">
        <w:t>TokensModel</w:t>
      </w:r>
      <w:bookmarkEnd w:id="47"/>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lastRenderedPageBreak/>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38AAB94D"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Megvizsgálja, hogy melyik route-ra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767570CE" w14:textId="27A197DA" w:rsidR="004E4265" w:rsidRDefault="004E4265">
      <w:pPr>
        <w:pStyle w:val="Heading3"/>
      </w:pPr>
      <w:bookmarkStart w:id="48" w:name="_Toc499496550"/>
      <w:r>
        <w:t>Felhasználói limitek</w:t>
      </w:r>
      <w:bookmarkEnd w:id="48"/>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5947E8F9" w:rsidR="00387060" w:rsidRDefault="00387060" w:rsidP="00387060">
      <w:r>
        <w:t>Ezek betartásáért létrehoztam két függvényt, amelyek a megfelelő route-ok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9" w:name="_Toc499496551"/>
      <w:r w:rsidRPr="00BB07F9">
        <w:t>Logolás</w:t>
      </w:r>
      <w:bookmarkEnd w:id="49"/>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 xml:space="preserve">Mivel az </w:t>
      </w:r>
      <w:r w:rsidR="00641D82">
        <w:lastRenderedPageBreak/>
        <w:t>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0" w:name="_Toc499496552"/>
      <w:r w:rsidRPr="00BB07F9">
        <w:t>UI</w:t>
      </w:r>
      <w:bookmarkEnd w:id="50"/>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1" w:name="_Toc499496553"/>
      <w:r>
        <w:t>Művelet sikeressége</w:t>
      </w:r>
      <w:bookmarkEnd w:id="51"/>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2" w:name="_Toc499496554"/>
      <w:r w:rsidRPr="00BB07F9">
        <w:t>Bejelentkezés</w:t>
      </w:r>
      <w:bookmarkEnd w:id="52"/>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lastRenderedPageBreak/>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3" w:name="_Toc499496555"/>
      <w:r w:rsidRPr="00BB07F9">
        <w:t>Regisztráció</w:t>
      </w:r>
      <w:bookmarkEnd w:id="53"/>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lastRenderedPageBreak/>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4" w:name="_Toc499496556"/>
      <w:r>
        <w:t>Files m</w:t>
      </w:r>
      <w:r w:rsidR="00195459">
        <w:t>enü</w:t>
      </w:r>
      <w:bookmarkEnd w:id="54"/>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lastRenderedPageBreak/>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w:t>
      </w:r>
      <w:r w:rsidR="004C5BB2">
        <w:t xml:space="preserve"> gombok alatt </w:t>
      </w:r>
      <w:r w:rsidR="004C5BB2">
        <w:t>megjelenik</w:t>
      </w:r>
      <w:r w:rsidR="004C5BB2">
        <w:t xml:space="preserve"> egy lista</w:t>
      </w:r>
      <w:r w:rsidR="004C5BB2">
        <w:t>,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bookmarkStart w:id="55" w:name="_GoBack"/>
      <w:bookmarkEnd w:id="55"/>
      <w:r w:rsidR="001738E3">
        <w:t>.</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6" w:name="_Toc499496557"/>
      <w:r>
        <w:t>Notes menü</w:t>
      </w:r>
      <w:bookmarkEnd w:id="56"/>
    </w:p>
    <w:p w14:paraId="3D1B78CE" w14:textId="775C352D" w:rsidR="00E436C7" w:rsidRPr="00E436C7" w:rsidRDefault="00DF297D" w:rsidP="00DF297D">
      <w:r>
        <w:t xml:space="preserve">A menüsor második a eleme a „Notes” ahol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16BBF8C1" w:rsidR="00DF297D" w:rsidRDefault="00DF297D" w:rsidP="00DF297D">
      <w:r>
        <w:t>Az első menüpont a „My Notes” ahol a felhasználó a saját note-jain tud műveletek végezni vagy teljesen újat létrehozni.</w:t>
      </w:r>
      <w:r w:rsidR="00216C43">
        <w:t xml:space="preserve"> </w:t>
      </w:r>
      <w:r w:rsidR="00BB4149">
        <w:t>Felül e</w:t>
      </w:r>
      <w:r w:rsidR="00216C43">
        <w:t xml:space="preserve">gy listát láthat a note-jaiból, amelyben az egyes elemek kiválaszthatóak. Kiválasztás után az adott note adatai jelennek meg. </w:t>
      </w:r>
      <w:r w:rsidR="00BB4149">
        <w:t>A lehetséges műveletek:</w:t>
      </w:r>
    </w:p>
    <w:p w14:paraId="2B885768" w14:textId="07874CBF" w:rsidR="00216C43" w:rsidRDefault="00216C43" w:rsidP="00216C43">
      <w:pPr>
        <w:pStyle w:val="ListParagraph"/>
        <w:numPr>
          <w:ilvl w:val="0"/>
          <w:numId w:val="37"/>
        </w:numPr>
      </w:pPr>
      <w:r>
        <w:t>Ha még nincs kiválasztva egy note sem akkor a a név és tartalom megadása után a „New” gombra kattintva létrejön az új note. Amennyiben ki van választva egy már létező</w:t>
      </w:r>
      <w:r w:rsidR="004055C3">
        <w:t>,</w:t>
      </w:r>
      <w:r>
        <w:t xml:space="preserve"> akkor a „New” gombra kattintva </w:t>
      </w:r>
      <w:r w:rsidR="004055C3">
        <w:t>törlődik a kiválasztás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33EB268" w:rsidR="00F71990" w:rsidRDefault="00F71990" w:rsidP="00F71990">
      <w:r>
        <w:t xml:space="preserve">A második menüpont a „Shared with me” ahol a felhasnálóval megosztott note-ok tekinthetőek meg. Az oldal kialakítása hasonló az előzőhöz azonban itt csak két műveletre van lehetőség. Az egyik a módosítás az „Update” gombbal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7" w:name="_Toc499496558"/>
      <w:r>
        <w:lastRenderedPageBreak/>
        <w:t>User menü</w:t>
      </w:r>
      <w:bookmarkEnd w:id="57"/>
    </w:p>
    <w:p w14:paraId="6461A58F" w14:textId="5CD97819" w:rsidR="00653CF6" w:rsidRPr="00653CF6" w:rsidRDefault="00653CF6" w:rsidP="00653CF6">
      <w:r>
        <w:t>A menüsor utolsó eleme a „User” menü, itt a felhasználóval kapcsolatos műveletek végezhetőek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2748A831" w:rsidR="0065280A" w:rsidRDefault="0065280A" w:rsidP="0065280A">
      <w:r>
        <w:t xml:space="preserve">Az első menüpont a „Change Data”, amelyre kattintva a felhasználó a </w:t>
      </w:r>
      <w:r w:rsidR="00A03B5D">
        <w:t xml:space="preserve">meg tudja változtatni az e-mail címét és/vagy a a jelszavát. A jelenlegi jeslzavát mindenképp meg kell adnia helyesen ahhoz, hogy a művelet sikeres legyen.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0E1358EA" w:rsidR="00901FA3" w:rsidRDefault="00901FA3" w:rsidP="00901FA3">
      <w:r>
        <w:t>A következő menüpont a „Dropbox” ahol a felhasználó össze tudja kötni a Dropboxos és az itteni fiókját. Az oldalon egy linket lát ahova átnavigálva, be kell lépni a Dropboxos regisztrációjába, majd ott engedélyezni tudja az alkalmazás számára a hozzáférést. A művelet végén kap egy hozzáférési tokent, amelyet az oldalra be kell másolnia és megnyomnia az „Authorize” gombot, ezek után a két regisztráció össze lesz kötve.</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2F66CE2E" w:rsidR="00B34D14" w:rsidRDefault="00B34D14" w:rsidP="00B34D14">
      <w:r>
        <w:t>A harmadik menüpont a lenyíló listában a „Logs” ahol az összes felhasználóhoz kapcsolódó log bejegyzés megtekinthető. Itt lehetnek sikeres és sikertelen bejelentkezési kísérletek vagy a felhasználóhoz tartozó mappákon és fájlokon végzett műveletek. A bejegyzések nem módosíthatóak és nem törölhetőek.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5077E12A" w:rsidR="00F92DED" w:rsidRDefault="00F92DED" w:rsidP="00F92DED">
      <w:r>
        <w:t xml:space="preserve">Az utolsó előtti menüpont a „Logout”, amelyre kattintva a felhasználó kijelentkezik a rendszerből és visszakerül a bejelentkező oldalra. Az utolsó pedig a „Delete Account”, ahol törölni törölni tudja a regisztrációját. Kattintás után felugrik egy </w:t>
      </w:r>
      <w:r>
        <w:lastRenderedPageBreak/>
        <w:t>megerősítő ablak ahol az „OK”-ra kattintva a felhasználó fiókja törlődik véglege</w:t>
      </w:r>
      <w:r w:rsidR="00207BF8">
        <w:t>sen, tehát 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8" w:name="_Toc499496559"/>
      <w:r w:rsidRPr="00BB07F9">
        <w:lastRenderedPageBreak/>
        <w:t>Mérések</w:t>
      </w:r>
      <w:bookmarkEnd w:id="58"/>
    </w:p>
    <w:p w14:paraId="317A53A4" w14:textId="746E2AEE" w:rsidR="00C97BB8" w:rsidRDefault="00F93963" w:rsidP="00F93963">
      <w:r>
        <w:t>A fejezetben olyan mérések eredményét és összehasonlítását fogom bemutatni, amelyeket először elvégeztem a sa</w:t>
      </w:r>
      <w:r w:rsidR="007742A4">
        <w:t xml:space="preserve">ját gépemen, ahol a fejlesztés történt </w:t>
      </w:r>
      <w:r>
        <w:t>majd a Raspberry PI eszközön is</w:t>
      </w:r>
      <w:r w:rsidR="00FF2ACB">
        <w:t>. A kéréseket egy harmadik külön gépről indítottam</w:t>
      </w:r>
      <w:r>
        <w:t xml:space="preserve">. A cél bemutatni, hogy milyen teljesítmény csökenéssel jár a kérések kiszolgálása a lassabb eszközön. </w:t>
      </w:r>
      <w:r w:rsidR="007742A4">
        <w:t>Az alkalmazás Windows és Raspbian operációs rendszeren is tud futni.</w:t>
      </w:r>
    </w:p>
    <w:p w14:paraId="1469326A" w14:textId="5CBBF386" w:rsidR="00F93963" w:rsidRDefault="00F93963" w:rsidP="00F93963">
      <w:r>
        <w:t>Az erősebb gép lényeges specifikációi:</w:t>
      </w:r>
    </w:p>
    <w:p w14:paraId="6232D3EE" w14:textId="034E4151" w:rsidR="00F93963" w:rsidRDefault="00F93963" w:rsidP="00F93963">
      <w:pPr>
        <w:pStyle w:val="ListParagraph"/>
        <w:numPr>
          <w:ilvl w:val="0"/>
          <w:numId w:val="40"/>
        </w:numPr>
      </w:pPr>
      <w:r>
        <w:t>RAM:</w:t>
      </w:r>
      <w:r w:rsidR="00B13050">
        <w:t xml:space="preserve"> 16GB</w:t>
      </w:r>
    </w:p>
    <w:p w14:paraId="1ED1889B" w14:textId="218ED29B" w:rsidR="00F93963" w:rsidRDefault="00F93963" w:rsidP="00F93963">
      <w:pPr>
        <w:pStyle w:val="ListParagraph"/>
        <w:numPr>
          <w:ilvl w:val="0"/>
          <w:numId w:val="40"/>
        </w:numPr>
      </w:pPr>
      <w:r>
        <w:t>Tárhely:</w:t>
      </w:r>
      <w:r w:rsidR="00B13050">
        <w:t xml:space="preserve"> SSD 256GB</w:t>
      </w:r>
      <w:r w:rsidR="007742A4">
        <w:t>, 1TB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29885689" w:rsidR="00C97BB8" w:rsidRDefault="00EF65C5" w:rsidP="00EF65C5">
      <w:r>
        <w:t>Amiről még szót kell ejteni hogy az RPI eszköznek mik a pontos írási és olvasási limitei. Hálózat esetén tehát 100Mbit-re képes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8E4333A" w:rsidR="00EF65C5" w:rsidRDefault="00EF65C5" w:rsidP="00EF65C5">
      <w:pPr>
        <w:ind w:firstLine="0"/>
      </w:pPr>
      <w:r>
        <w:t>A kapott érték írásra 16.8MB/s, míg olvasásra 22.6MB/s, tehát mindkét esetben a hálózat az ami korlátozni fog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28954102" w:rsidR="009023D6" w:rsidRDefault="009023D6" w:rsidP="009023D6">
      <w:r>
        <w:t>A kiválasztott route /files/folder/&lt;folder_id&gt;, amelyet azért választottam, mert van benne adatbázis elérés így jobb képet kapunk.</w:t>
      </w:r>
      <w:r w:rsidR="007136E8">
        <w:t xml:space="preserve"> Arra ügyeltem, hogy az adatbázisban található rekordok azonosak legyenek, tehát azonos a két mappa tartalma.</w:t>
      </w:r>
      <w:r>
        <w:t xml:space="preserve"> A kapott eredmények </w:t>
      </w:r>
      <w:r w:rsidR="00944A6F">
        <w:t>átlagolva</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49556A17">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3A9E5CB1" w:rsidR="00215CDC" w:rsidRDefault="00215CDC" w:rsidP="00215CDC">
      <w:r>
        <w:t xml:space="preserve">A route ugyanaz mint az előző mérés során </w:t>
      </w:r>
      <w:r w:rsidR="004C12F7">
        <w:t>a változás annyi, hogy a kérések több szálon futnak a szerver felé. Összesen 3 szálat használtam és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4C3D1DE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3413C1F3" w:rsidR="000E2590" w:rsidRDefault="000E2590" w:rsidP="00215CDC">
      <w:r>
        <w:t xml:space="preserve">Jól látható javulást értünk </w:t>
      </w:r>
      <w:r w:rsidR="00F31408">
        <w:t>el</w:t>
      </w:r>
      <w:r>
        <w:t xml:space="preserve"> PC esetén</w:t>
      </w:r>
      <w:r w:rsidR="00A23319">
        <w:t>,</w:t>
      </w:r>
      <w:r>
        <w:t xml:space="preserve"> azonban az RPI szinte semmilyen pozitív elváltozást nem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2306756C"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pedig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3D4E63BA" w:rsidR="00346C76" w:rsidRDefault="00520124" w:rsidP="00B3777E">
      <w:r>
        <w:t>Ugyanezt a fájlt ezekután letöltöttem.</w:t>
      </w:r>
    </w:p>
    <w:p w14:paraId="0354B86E" w14:textId="40324ACF" w:rsidR="00520124" w:rsidRDefault="00520124" w:rsidP="00B3777E">
      <w:r>
        <w:rPr>
          <w:noProof/>
          <w:lang w:val="en-US"/>
        </w:rPr>
        <w:drawing>
          <wp:inline distT="0" distB="0" distL="0" distR="0" wp14:anchorId="646CB20D" wp14:editId="3AAD9E22">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460964D" w14:textId="712576E7" w:rsidR="00520124" w:rsidRDefault="00F7411D" w:rsidP="00B3777E">
      <w:r>
        <w:t>PC esetén 15 másodperc elég volt ahhoz, hogy letöltsem a fájlt ez átszámítva 63</w:t>
      </w:r>
      <w:r w:rsidR="00895566">
        <w:t xml:space="preserve"> </w:t>
      </w:r>
      <w:r>
        <w:t xml:space="preserve">MB/s-es letöltési sebességet jelent. Míg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3BEBE66C"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474DB06" w14:textId="0C9BD8AC" w:rsidR="0020748C" w:rsidRDefault="0020748C" w:rsidP="00D4066B">
      <w:pPr>
        <w:pStyle w:val="ListParagraph"/>
        <w:ind w:left="720" w:firstLine="0"/>
      </w:pPr>
      <w:r>
        <w:t>PC feltöltés:</w:t>
      </w:r>
      <w:r w:rsidR="00F1535E">
        <w:t xml:space="preserve"> 60 másodperc</w:t>
      </w:r>
      <w:r w:rsidR="00895566">
        <w:t xml:space="preserve"> 48 MB/s</w:t>
      </w:r>
    </w:p>
    <w:p w14:paraId="7014F7C5" w14:textId="171CD23B" w:rsidR="00EB28D2" w:rsidRDefault="00EB28D2" w:rsidP="00EB28D2">
      <w:pPr>
        <w:pStyle w:val="ListParagraph"/>
        <w:ind w:left="720" w:firstLine="0"/>
      </w:pPr>
      <w:r>
        <w:t xml:space="preserve">RPI feltöltés </w:t>
      </w:r>
      <w:r w:rsidR="00F1535E">
        <w:t>810 másodperc</w:t>
      </w:r>
      <w:r w:rsidR="00895566">
        <w:t xml:space="preserve"> 3.6 MB/s</w:t>
      </w:r>
    </w:p>
    <w:p w14:paraId="1C4D9FEB" w14:textId="32BB589E" w:rsidR="0020748C" w:rsidRDefault="0020748C" w:rsidP="00D4066B">
      <w:pPr>
        <w:pStyle w:val="ListParagraph"/>
        <w:ind w:left="720" w:firstLine="0"/>
      </w:pPr>
      <w:r>
        <w:rPr>
          <w:noProof/>
          <w:lang w:val="en-US"/>
        </w:rPr>
        <w:drawing>
          <wp:inline distT="0" distB="0" distL="0" distR="0" wp14:anchorId="58436C21" wp14:editId="1CDAB54D">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CDD5404" w14:textId="7B88B78D" w:rsidR="00EB28D2" w:rsidRDefault="00EB28D2" w:rsidP="00EB28D2">
      <w:pPr>
        <w:pStyle w:val="ListParagraph"/>
        <w:ind w:left="720" w:firstLine="0"/>
      </w:pPr>
      <w:r>
        <w:t xml:space="preserve">PC letöltés: </w:t>
      </w:r>
      <w:r w:rsidR="00F1535E">
        <w:t>45 másodperc</w:t>
      </w:r>
      <w:r w:rsidR="00FE5C44">
        <w:t xml:space="preserve"> 64 MB/s</w:t>
      </w:r>
    </w:p>
    <w:p w14:paraId="41A468A2" w14:textId="534D6BE8" w:rsidR="00D4066B" w:rsidRDefault="00D4066B" w:rsidP="00D4066B">
      <w:pPr>
        <w:pStyle w:val="ListParagraph"/>
        <w:ind w:left="720" w:firstLine="0"/>
      </w:pPr>
      <w:r>
        <w:t xml:space="preserve">RPI </w:t>
      </w:r>
      <w:r w:rsidR="00EB28D2">
        <w:t>letöltés:</w:t>
      </w:r>
      <w:r>
        <w:t xml:space="preserve"> </w:t>
      </w:r>
      <w:r w:rsidR="00F1535E">
        <w:t>280</w:t>
      </w:r>
      <w:r>
        <w:t xml:space="preserve"> </w:t>
      </w:r>
      <w:r w:rsidR="00F1535E">
        <w:t>másodperc</w:t>
      </w:r>
      <w:r w:rsidR="00FE5C44">
        <w:t xml:space="preserve"> 10.3 MB/s</w:t>
      </w:r>
    </w:p>
    <w:p w14:paraId="7FC2BCE2" w14:textId="77777777" w:rsidR="00842439" w:rsidRDefault="00842439" w:rsidP="00842439"/>
    <w:p w14:paraId="30680766" w14:textId="21306727" w:rsidR="00C52DD6" w:rsidRDefault="00C52DD6" w:rsidP="00C97BB8">
      <w:pPr>
        <w:pStyle w:val="ListParagraph"/>
        <w:numPr>
          <w:ilvl w:val="0"/>
          <w:numId w:val="41"/>
        </w:numPr>
      </w:pPr>
      <w:r>
        <w:t>2 darab 1GB-os fájl feltöltése</w:t>
      </w:r>
      <w:r w:rsidR="00332BE2">
        <w:t xml:space="preserve"> majd</w:t>
      </w:r>
      <w:r w:rsidR="00A76BD6">
        <w:t xml:space="preserve"> letöltése</w:t>
      </w:r>
      <w:r>
        <w:t xml:space="preserve"> egy időben:</w:t>
      </w:r>
    </w:p>
    <w:p w14:paraId="542DA776" w14:textId="45083EB3" w:rsidR="00C97BB8" w:rsidRPr="00F93963" w:rsidRDefault="00C97BB8" w:rsidP="007658C0">
      <w:pPr>
        <w:ind w:left="360" w:firstLine="0"/>
      </w:pPr>
    </w:p>
    <w:p w14:paraId="7F3A2D49" w14:textId="7CF22FBB" w:rsidR="00A72F58" w:rsidRDefault="001E5C7A">
      <w:pPr>
        <w:pStyle w:val="Heading1"/>
      </w:pPr>
      <w:bookmarkStart w:id="59" w:name="_Toc499496560"/>
      <w:r w:rsidRPr="00BB07F9">
        <w:lastRenderedPageBreak/>
        <w:t>Összefoglalás</w:t>
      </w:r>
      <w:bookmarkEnd w:id="59"/>
    </w:p>
    <w:p w14:paraId="721E0CB2" w14:textId="313088C7" w:rsidR="00720017" w:rsidRDefault="00D76D40" w:rsidP="00720017">
      <w:r>
        <w:t>A projekt tervezés</w:t>
      </w:r>
      <w:r w:rsidR="00ED1E6D">
        <w:t>e</w:t>
      </w:r>
      <w:r>
        <w:t xml:space="preserve"> és fejlesztés</w:t>
      </w:r>
      <w:r w:rsidR="00ED1E6D">
        <w:t>e</w:t>
      </w:r>
      <w:r>
        <w:t xml:space="preserve"> alatt megismerkedtem új technológiákkal, így sokat tanultam és fejlődtem szakmailag. A feladat megoldása során több problémába is ütköztem, ahol mérlegelnem kellett több lehetséges megoldást, majd kiválasztani a szerintem legjobbat.</w:t>
      </w:r>
    </w:p>
    <w:p w14:paraId="36EF0A5A" w14:textId="461E6385" w:rsidR="006A047C" w:rsidRDefault="006A047C" w:rsidP="00720017">
      <w:r>
        <w:t xml:space="preserve">A project végére elkészítettem egy jól működő fájlmegosztó portált, amely egy egyszerű felhasználó számára minden igényt kielégít ahhoz, hogy fájljait </w:t>
      </w:r>
      <w:r w:rsidR="00ED1E6D">
        <w:t>ott tárolja és megossza másokkal. A szoftvert összekötöttem egy másik népszerű portállal, úgy ,hogy lehessen oda feltölteni fájlokat</w:t>
      </w:r>
      <w:r w:rsidR="00905E19">
        <w:t>,</w:t>
      </w:r>
      <w:r w:rsidR="00ED1E6D">
        <w:t xml:space="preserve"> illetve onnan letölteni. </w:t>
      </w:r>
    </w:p>
    <w:p w14:paraId="16DCC288" w14:textId="75E9B133" w:rsidR="000C3A5C" w:rsidRPr="00720017" w:rsidRDefault="000C3A5C" w:rsidP="00720017">
      <w:r>
        <w:t>Mesimerkedtem a Raspberry PI eszközzel és sikeresen telepítettem rá az elkészült s</w:t>
      </w:r>
      <w:r w:rsidR="002E385F">
        <w:t>z</w:t>
      </w:r>
      <w:r>
        <w:t>oftvert. Méréseket végeztem, hogy átfogó képet kapjak arról mekkora lassulással jár, ha az alkalmazás az RPI-n fut</w:t>
      </w:r>
      <w:r w:rsidR="0014372D">
        <w:t>,</w:t>
      </w:r>
      <w:r>
        <w:t xml:space="preserve"> nem pedig egy jóval erősebb gépen</w:t>
      </w:r>
      <w:r w:rsidR="002E385F">
        <w:t xml:space="preserve"> asztali gépen</w:t>
      </w:r>
      <w:r>
        <w:t>.</w:t>
      </w:r>
    </w:p>
    <w:p w14:paraId="5FF26BAC" w14:textId="3840C9D5" w:rsidR="00E10887" w:rsidRPr="00BB07F9" w:rsidRDefault="00E10887" w:rsidP="00E10887">
      <w:pPr>
        <w:pStyle w:val="Heading2"/>
      </w:pPr>
      <w:bookmarkStart w:id="60" w:name="_Toc499496561"/>
      <w:r w:rsidRPr="00BB07F9">
        <w:t>Továbbfejlesztés</w:t>
      </w:r>
      <w:bookmarkEnd w:id="60"/>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1C5C8595"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7910AC">
        <w:t>működik, hogy, ha egy fájl feltöltésre kerül a rendszerre akkor azt a cach</w:t>
      </w:r>
      <w:r w:rsidR="00D7269E">
        <w:t>e</w:t>
      </w:r>
      <w:r w:rsidR="007910AC">
        <w:t>-be eltár</w:t>
      </w:r>
      <w:r w:rsidR="003E787B">
        <w:t>olja addig amíg tudja, majd mindig felszabadít annyit, hogy a következő beérkező részletet is be tudja tenni.</w:t>
      </w:r>
      <w:r w:rsidR="00B0397D">
        <w:t xml:space="preserve"> Addig amíg nem kell felszabadítania a feltöltés gyorsabb mint amikor már fel kell szabadítania, ez jól látható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tab/>
        <w:t>A memória állapota a backend indítása után:</w:t>
      </w:r>
    </w:p>
    <w:p w14:paraId="4EBD1995" w14:textId="77777777" w:rsidR="007F10CB" w:rsidRDefault="003E787B" w:rsidP="0075609E">
      <w:pPr>
        <w:keepNext/>
        <w:ind w:firstLine="0"/>
      </w:pPr>
      <w:r>
        <w:rPr>
          <w:noProof/>
          <w:lang w:val="en-US"/>
        </w:rPr>
        <w:lastRenderedPageBreak/>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52D54347" w:rsidR="00A60D92" w:rsidRDefault="00A60D92" w:rsidP="003E787B">
      <w:r>
        <w:tab/>
        <w:t>A memória állapota</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2D760088" w:rsidR="00261D60" w:rsidRDefault="00261D60" w:rsidP="00261D60">
      <w:pPr>
        <w:ind w:left="1440" w:firstLine="0"/>
      </w:pPr>
      <w:r>
        <w:t xml:space="preserve">A képen jól látható, hogy a tényleges szabad memória közel ~600MB (második sor free oszlop), azonban a cached memória ~550MB. A cél az lenne, hogy az eszköznek ne kelljen </w:t>
      </w:r>
      <w:r w:rsidR="004566DB">
        <w:t>a cache-</w:t>
      </w:r>
      <w:r w:rsidR="00E12032">
        <w:t>e</w:t>
      </w:r>
      <w:r w:rsidR="004566DB">
        <w:t>lt memóriából kijelölnie új területet, hanem a szof</w:t>
      </w:r>
      <w:r w:rsidR="00E12032">
        <w:t xml:space="preserve">tver programozottan ürítené azt, majd </w:t>
      </w:r>
      <w:r w:rsidR="004566DB">
        <w:t>megmérni, hogy milyen gyorsulás érhető el így.</w:t>
      </w:r>
    </w:p>
    <w:p w14:paraId="0B20473C" w14:textId="0E350FBE" w:rsidR="00E10887" w:rsidRPr="00BB07F9" w:rsidRDefault="005E34D2" w:rsidP="0042171B">
      <w:pPr>
        <w:pStyle w:val="ListParagraph"/>
        <w:numPr>
          <w:ilvl w:val="0"/>
          <w:numId w:val="34"/>
        </w:numPr>
      </w:pPr>
      <w:r>
        <w:t>Kérés menedzsment: Ha az eszköznek sok kérést kell kiszolgálni például sok fájl feltöltése, akkor előfordulhat hogy ténylegesen elfogy a memória ami a rendszer összeomlásához vezethet. A terv az lenne, hogy egy feltöltés</w:t>
      </w:r>
      <w:r w:rsidR="00385E1E">
        <w:t>, letöltés vagy dropboxos művelet</w:t>
      </w:r>
      <w:r>
        <w:t xml:space="preserve"> elkezdése előtt a szoftver ellenőrízné a szabad memóriát és csak akkor </w:t>
      </w:r>
      <w:r w:rsidR="00385E1E">
        <w:t>engedélyezi, ha van legalább ~150</w:t>
      </w:r>
      <w:r>
        <w:t>MB szabad.</w:t>
      </w:r>
    </w:p>
    <w:p w14:paraId="32E71D41" w14:textId="77F0A260" w:rsidR="00E10887" w:rsidRPr="00BB07F9" w:rsidRDefault="00E10887" w:rsidP="0042171B">
      <w:pPr>
        <w:pStyle w:val="ListParagraph"/>
        <w:numPr>
          <w:ilvl w:val="0"/>
          <w:numId w:val="34"/>
        </w:numPr>
      </w:pPr>
      <w:r w:rsidRPr="00BB07F9">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044D5BA3" w:rsidR="00E10887" w:rsidRDefault="003F4343" w:rsidP="0042171B">
      <w:pPr>
        <w:pStyle w:val="ListParagraph"/>
        <w:numPr>
          <w:ilvl w:val="0"/>
          <w:numId w:val="34"/>
        </w:numPr>
      </w:pPr>
      <w:r>
        <w:lastRenderedPageBreak/>
        <w:t>Tárhelybővítés:</w:t>
      </w:r>
      <w:r w:rsidR="009F2BD2">
        <w:t xml:space="preserve"> </w:t>
      </w:r>
      <w:r w:rsidR="006A047C">
        <w:t xml:space="preserve">Az eszköz jelenleg egy 16 GB-os </w:t>
      </w:r>
      <w:r w:rsidR="006A047C" w:rsidRPr="00BB07F9">
        <w:rPr>
          <w:color w:val="333333"/>
        </w:rPr>
        <w:t xml:space="preserve">microSD </w:t>
      </w:r>
      <w:r w:rsidR="006A047C">
        <w:t xml:space="preserve">kártáyval rendelkezik csak, amely sajnos kis mozgásteret ad. Szeretném kibővíteni és megszűntetni a rendszerben található felhasználói limiteket. </w:t>
      </w:r>
    </w:p>
    <w:p w14:paraId="2CCBA93E" w14:textId="7121DBCE" w:rsidR="003F4343" w:rsidRDefault="003F4343" w:rsidP="0042171B">
      <w:pPr>
        <w:pStyle w:val="ListParagraph"/>
        <w:numPr>
          <w:ilvl w:val="0"/>
          <w:numId w:val="34"/>
        </w:numPr>
      </w:pPr>
      <w:r>
        <w:t>Nginx:</w:t>
      </w:r>
      <w:r w:rsidR="00440097">
        <w:t xml:space="preserve"> </w:t>
      </w:r>
      <w:r w:rsidR="005615FB">
        <w:t>Nginx websze</w:t>
      </w:r>
      <w:r w:rsidR="00AB26E6">
        <w:t>rver feltelepítése az eszközre és bekonfigurálása, hogy a be és kimenő forgalom csak rajta menjen keresztül.</w:t>
      </w:r>
    </w:p>
    <w:p w14:paraId="194B5024" w14:textId="28E53008"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 ezért nem nevezhető biztonságosnak. Https bevezetésével szeretném ezt a problémát kiküszöbölni a későbbiekben.</w:t>
      </w:r>
    </w:p>
    <w:p w14:paraId="2D5A2739" w14:textId="5E5D650C"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 szerveroldalon. Biztonsági okokból viszont jó lenne ennek a megvalósítása.</w:t>
      </w:r>
    </w:p>
    <w:bookmarkStart w:id="61" w:name="_Toc499496562"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1"/>
        </w:p>
        <w:sdt>
          <w:sdtPr>
            <w:id w:val="111145805"/>
            <w:bibliography/>
          </w:sdtPr>
          <w:sdtContent>
            <w:p w14:paraId="49364FD3" w14:textId="77777777" w:rsidR="00D956AC"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956AC" w14:paraId="53A22BAA" w14:textId="77777777">
                <w:trPr>
                  <w:divId w:val="1465152816"/>
                  <w:tblCellSpacing w:w="15" w:type="dxa"/>
                </w:trPr>
                <w:tc>
                  <w:tcPr>
                    <w:tcW w:w="50" w:type="pct"/>
                    <w:hideMark/>
                  </w:tcPr>
                  <w:p w14:paraId="4B5CB551" w14:textId="0EED85E5" w:rsidR="00D956AC" w:rsidRDefault="00D956AC">
                    <w:pPr>
                      <w:pStyle w:val="Bibliography"/>
                    </w:pPr>
                    <w:r>
                      <w:t xml:space="preserve">[1] </w:t>
                    </w:r>
                  </w:p>
                </w:tc>
                <w:tc>
                  <w:tcPr>
                    <w:tcW w:w="0" w:type="auto"/>
                    <w:hideMark/>
                  </w:tcPr>
                  <w:p w14:paraId="3EA4CEE6" w14:textId="77777777" w:rsidR="00D956AC" w:rsidRDefault="00D956AC">
                    <w:pPr>
                      <w:pStyle w:val="Bibliography"/>
                    </w:pPr>
                    <w:r>
                      <w:t>„npm,” [Online]. Available: https://www.npmjs.com/. [Hozzáférés dátuma: 25 november 2017].</w:t>
                    </w:r>
                  </w:p>
                </w:tc>
              </w:tr>
              <w:tr w:rsidR="00D956AC" w14:paraId="175BC422" w14:textId="77777777">
                <w:trPr>
                  <w:divId w:val="1465152816"/>
                  <w:tblCellSpacing w:w="15" w:type="dxa"/>
                </w:trPr>
                <w:tc>
                  <w:tcPr>
                    <w:tcW w:w="50" w:type="pct"/>
                    <w:hideMark/>
                  </w:tcPr>
                  <w:p w14:paraId="0F71F7FF" w14:textId="77777777" w:rsidR="00D956AC" w:rsidRDefault="00D956AC">
                    <w:pPr>
                      <w:pStyle w:val="Bibliography"/>
                    </w:pPr>
                    <w:r>
                      <w:t xml:space="preserve">[2] </w:t>
                    </w:r>
                  </w:p>
                </w:tc>
                <w:tc>
                  <w:tcPr>
                    <w:tcW w:w="0" w:type="auto"/>
                    <w:hideMark/>
                  </w:tcPr>
                  <w:p w14:paraId="22439FF2" w14:textId="77777777" w:rsidR="00D956AC" w:rsidRDefault="00D956AC">
                    <w:pPr>
                      <w:pStyle w:val="Bibliography"/>
                    </w:pPr>
                    <w:r>
                      <w:t>„Angular,” [Online]. Available: https://angular.io/docs. [Hozzáférés dátuma: 25 november 2017].</w:t>
                    </w:r>
                  </w:p>
                </w:tc>
              </w:tr>
              <w:tr w:rsidR="00D956AC" w14:paraId="71C2B9E9" w14:textId="77777777">
                <w:trPr>
                  <w:divId w:val="1465152816"/>
                  <w:tblCellSpacing w:w="15" w:type="dxa"/>
                </w:trPr>
                <w:tc>
                  <w:tcPr>
                    <w:tcW w:w="50" w:type="pct"/>
                    <w:hideMark/>
                  </w:tcPr>
                  <w:p w14:paraId="36800F30" w14:textId="77777777" w:rsidR="00D956AC" w:rsidRDefault="00D956AC">
                    <w:pPr>
                      <w:pStyle w:val="Bibliography"/>
                    </w:pPr>
                    <w:r>
                      <w:t xml:space="preserve">[3] </w:t>
                    </w:r>
                  </w:p>
                </w:tc>
                <w:tc>
                  <w:tcPr>
                    <w:tcW w:w="0" w:type="auto"/>
                    <w:hideMark/>
                  </w:tcPr>
                  <w:p w14:paraId="69D37F2C" w14:textId="77777777" w:rsidR="00D956AC" w:rsidRDefault="00D956AC">
                    <w:pPr>
                      <w:pStyle w:val="Bibliography"/>
                    </w:pPr>
                    <w:r>
                      <w:t>„Typescript,” [Online]. Available: https://www.typescriptlang.org/. [Hozzáférés dátuma: 25 november 2017].</w:t>
                    </w:r>
                  </w:p>
                </w:tc>
              </w:tr>
              <w:tr w:rsidR="00D956AC" w14:paraId="01B9EFF7" w14:textId="77777777">
                <w:trPr>
                  <w:divId w:val="1465152816"/>
                  <w:tblCellSpacing w:w="15" w:type="dxa"/>
                </w:trPr>
                <w:tc>
                  <w:tcPr>
                    <w:tcW w:w="50" w:type="pct"/>
                    <w:hideMark/>
                  </w:tcPr>
                  <w:p w14:paraId="5663144F" w14:textId="77777777" w:rsidR="00D956AC" w:rsidRDefault="00D956AC">
                    <w:pPr>
                      <w:pStyle w:val="Bibliography"/>
                    </w:pPr>
                    <w:r>
                      <w:t xml:space="preserve">[4] </w:t>
                    </w:r>
                  </w:p>
                </w:tc>
                <w:tc>
                  <w:tcPr>
                    <w:tcW w:w="0" w:type="auto"/>
                    <w:hideMark/>
                  </w:tcPr>
                  <w:p w14:paraId="320EED7F" w14:textId="77777777" w:rsidR="00D956AC" w:rsidRDefault="00D956AC">
                    <w:pPr>
                      <w:pStyle w:val="Bibliography"/>
                    </w:pPr>
                    <w:r>
                      <w:t>„Bootstrap,” [Online]. Available: https://getbootstrap.com/. [Hozzáférés dátuma: 25 november 2017].</w:t>
                    </w:r>
                  </w:p>
                </w:tc>
              </w:tr>
              <w:tr w:rsidR="00D956AC" w14:paraId="5A1E7BAE" w14:textId="77777777">
                <w:trPr>
                  <w:divId w:val="1465152816"/>
                  <w:tblCellSpacing w:w="15" w:type="dxa"/>
                </w:trPr>
                <w:tc>
                  <w:tcPr>
                    <w:tcW w:w="50" w:type="pct"/>
                    <w:hideMark/>
                  </w:tcPr>
                  <w:p w14:paraId="55378D81" w14:textId="77777777" w:rsidR="00D956AC" w:rsidRDefault="00D956AC">
                    <w:pPr>
                      <w:pStyle w:val="Bibliography"/>
                    </w:pPr>
                    <w:r>
                      <w:t xml:space="preserve">[5] </w:t>
                    </w:r>
                  </w:p>
                </w:tc>
                <w:tc>
                  <w:tcPr>
                    <w:tcW w:w="0" w:type="auto"/>
                    <w:hideMark/>
                  </w:tcPr>
                  <w:p w14:paraId="4F3C5F3D" w14:textId="77777777" w:rsidR="00D956AC" w:rsidRDefault="00D956AC">
                    <w:pPr>
                      <w:pStyle w:val="Bibliography"/>
                    </w:pPr>
                    <w:r>
                      <w:t>„Flask,” [Online]. Available: http://flask.pocoo.org/docs/0.12/. [Hozzáférés dátuma: 21 november 2017].</w:t>
                    </w:r>
                  </w:p>
                </w:tc>
              </w:tr>
              <w:tr w:rsidR="00D956AC" w14:paraId="56638234" w14:textId="77777777">
                <w:trPr>
                  <w:divId w:val="1465152816"/>
                  <w:tblCellSpacing w:w="15" w:type="dxa"/>
                </w:trPr>
                <w:tc>
                  <w:tcPr>
                    <w:tcW w:w="50" w:type="pct"/>
                    <w:hideMark/>
                  </w:tcPr>
                  <w:p w14:paraId="5E7B97DA" w14:textId="77777777" w:rsidR="00D956AC" w:rsidRDefault="00D956AC">
                    <w:pPr>
                      <w:pStyle w:val="Bibliography"/>
                    </w:pPr>
                    <w:r>
                      <w:t xml:space="preserve">[6] </w:t>
                    </w:r>
                  </w:p>
                </w:tc>
                <w:tc>
                  <w:tcPr>
                    <w:tcW w:w="0" w:type="auto"/>
                    <w:hideMark/>
                  </w:tcPr>
                  <w:p w14:paraId="467D77A3" w14:textId="77777777" w:rsidR="00D956AC" w:rsidRDefault="00D956AC">
                    <w:pPr>
                      <w:pStyle w:val="Bibliography"/>
                    </w:pPr>
                    <w:r>
                      <w:t>„SQLite,” [Online]. Available: https://www.sqlite.org/about.html. [Hozzáférés dátuma: 24 november 2017].</w:t>
                    </w:r>
                  </w:p>
                </w:tc>
              </w:tr>
              <w:tr w:rsidR="00D956AC" w14:paraId="23DC5648" w14:textId="77777777">
                <w:trPr>
                  <w:divId w:val="1465152816"/>
                  <w:tblCellSpacing w:w="15" w:type="dxa"/>
                </w:trPr>
                <w:tc>
                  <w:tcPr>
                    <w:tcW w:w="50" w:type="pct"/>
                    <w:hideMark/>
                  </w:tcPr>
                  <w:p w14:paraId="4286E480" w14:textId="77777777" w:rsidR="00D956AC" w:rsidRDefault="00D956AC">
                    <w:pPr>
                      <w:pStyle w:val="Bibliography"/>
                    </w:pPr>
                    <w:r>
                      <w:t xml:space="preserve">[7] </w:t>
                    </w:r>
                  </w:p>
                </w:tc>
                <w:tc>
                  <w:tcPr>
                    <w:tcW w:w="0" w:type="auto"/>
                    <w:hideMark/>
                  </w:tcPr>
                  <w:p w14:paraId="4BF8D3A6" w14:textId="77777777" w:rsidR="00D956AC" w:rsidRDefault="00D956AC">
                    <w:pPr>
                      <w:pStyle w:val="Bibliography"/>
                    </w:pPr>
                    <w:r>
                      <w:t>„Passlib,” [Online]. Available: https://passlib.readthedocs.io/en/stable/index.html. [Hozzáférés dátuma: 24 november 2017].</w:t>
                    </w:r>
                  </w:p>
                </w:tc>
              </w:tr>
              <w:tr w:rsidR="00D956AC" w14:paraId="24A59BEC" w14:textId="77777777">
                <w:trPr>
                  <w:divId w:val="1465152816"/>
                  <w:tblCellSpacing w:w="15" w:type="dxa"/>
                </w:trPr>
                <w:tc>
                  <w:tcPr>
                    <w:tcW w:w="50" w:type="pct"/>
                    <w:hideMark/>
                  </w:tcPr>
                  <w:p w14:paraId="56E6CCDD" w14:textId="77777777" w:rsidR="00D956AC" w:rsidRDefault="00D956AC">
                    <w:pPr>
                      <w:pStyle w:val="Bibliography"/>
                    </w:pPr>
                    <w:r>
                      <w:t xml:space="preserve">[8] </w:t>
                    </w:r>
                  </w:p>
                </w:tc>
                <w:tc>
                  <w:tcPr>
                    <w:tcW w:w="0" w:type="auto"/>
                    <w:hideMark/>
                  </w:tcPr>
                  <w:p w14:paraId="6F4E29C7" w14:textId="77777777" w:rsidR="00D956AC" w:rsidRDefault="00D956AC">
                    <w:pPr>
                      <w:pStyle w:val="Bibliography"/>
                    </w:pPr>
                    <w:r>
                      <w:t>„SQLAlchemy,” [Online]. Available: https://www.sqlalchemy.org/. [Hozzáférés dátuma: 24 november 2017].</w:t>
                    </w:r>
                  </w:p>
                </w:tc>
              </w:tr>
              <w:tr w:rsidR="00D956AC" w14:paraId="6705285A" w14:textId="77777777">
                <w:trPr>
                  <w:divId w:val="1465152816"/>
                  <w:tblCellSpacing w:w="15" w:type="dxa"/>
                </w:trPr>
                <w:tc>
                  <w:tcPr>
                    <w:tcW w:w="50" w:type="pct"/>
                    <w:hideMark/>
                  </w:tcPr>
                  <w:p w14:paraId="005B847B" w14:textId="77777777" w:rsidR="00D956AC" w:rsidRDefault="00D956AC">
                    <w:pPr>
                      <w:pStyle w:val="Bibliography"/>
                    </w:pPr>
                    <w:r>
                      <w:t xml:space="preserve">[9] </w:t>
                    </w:r>
                  </w:p>
                </w:tc>
                <w:tc>
                  <w:tcPr>
                    <w:tcW w:w="0" w:type="auto"/>
                    <w:hideMark/>
                  </w:tcPr>
                  <w:p w14:paraId="51F60AB2" w14:textId="77777777" w:rsidR="00D956AC" w:rsidRDefault="00D956AC">
                    <w:pPr>
                      <w:pStyle w:val="Bibliography"/>
                    </w:pPr>
                    <w:r>
                      <w:t>„Pyjwt,” [Online]. Available: https://pyjwt.readthedocs.io/en/latest/. [Hozzáférés dátuma: 24 november 2017].</w:t>
                    </w:r>
                  </w:p>
                </w:tc>
              </w:tr>
              <w:tr w:rsidR="00D956AC" w14:paraId="7D7598B8" w14:textId="77777777">
                <w:trPr>
                  <w:divId w:val="1465152816"/>
                  <w:tblCellSpacing w:w="15" w:type="dxa"/>
                </w:trPr>
                <w:tc>
                  <w:tcPr>
                    <w:tcW w:w="50" w:type="pct"/>
                    <w:hideMark/>
                  </w:tcPr>
                  <w:p w14:paraId="4BE9FD2E" w14:textId="77777777" w:rsidR="00D956AC" w:rsidRDefault="00D956AC">
                    <w:pPr>
                      <w:pStyle w:val="Bibliography"/>
                    </w:pPr>
                    <w:r>
                      <w:t xml:space="preserve">[10] </w:t>
                    </w:r>
                  </w:p>
                </w:tc>
                <w:tc>
                  <w:tcPr>
                    <w:tcW w:w="0" w:type="auto"/>
                    <w:hideMark/>
                  </w:tcPr>
                  <w:p w14:paraId="6AA2AA8B" w14:textId="77777777" w:rsidR="00D956AC" w:rsidRDefault="00D956AC">
                    <w:pPr>
                      <w:pStyle w:val="Bibliography"/>
                    </w:pPr>
                    <w:r>
                      <w:t>„RPI,” [Online]. Available: https://www.raspberrypi.org/help/what-%20is-a-raspberry-pi/. [Hozzáférés dátuma: 22 november 2017].</w:t>
                    </w:r>
                  </w:p>
                </w:tc>
              </w:tr>
              <w:tr w:rsidR="00D956AC" w14:paraId="19CD5A72" w14:textId="77777777">
                <w:trPr>
                  <w:divId w:val="1465152816"/>
                  <w:tblCellSpacing w:w="15" w:type="dxa"/>
                </w:trPr>
                <w:tc>
                  <w:tcPr>
                    <w:tcW w:w="50" w:type="pct"/>
                    <w:hideMark/>
                  </w:tcPr>
                  <w:p w14:paraId="2370BF36" w14:textId="77777777" w:rsidR="00D956AC" w:rsidRDefault="00D956AC">
                    <w:pPr>
                      <w:pStyle w:val="Bibliography"/>
                    </w:pPr>
                    <w:r>
                      <w:t xml:space="preserve">[11] </w:t>
                    </w:r>
                  </w:p>
                </w:tc>
                <w:tc>
                  <w:tcPr>
                    <w:tcW w:w="0" w:type="auto"/>
                    <w:hideMark/>
                  </w:tcPr>
                  <w:p w14:paraId="3764318A" w14:textId="77777777" w:rsidR="00D956AC" w:rsidRDefault="00D956AC">
                    <w:pPr>
                      <w:pStyle w:val="Bibliography"/>
                    </w:pPr>
                    <w:r>
                      <w:t>„Raspbian OS,” [Online]. Available: http://www.raspbian.org/. [Hozzáférés dátuma: 6 November 2017].</w:t>
                    </w:r>
                  </w:p>
                </w:tc>
              </w:tr>
              <w:tr w:rsidR="00D956AC" w14:paraId="67904B6A" w14:textId="77777777">
                <w:trPr>
                  <w:divId w:val="1465152816"/>
                  <w:tblCellSpacing w:w="15" w:type="dxa"/>
                </w:trPr>
                <w:tc>
                  <w:tcPr>
                    <w:tcW w:w="50" w:type="pct"/>
                    <w:hideMark/>
                  </w:tcPr>
                  <w:p w14:paraId="76137CAF" w14:textId="77777777" w:rsidR="00D956AC" w:rsidRDefault="00D956AC">
                    <w:pPr>
                      <w:pStyle w:val="Bibliography"/>
                    </w:pPr>
                    <w:r>
                      <w:t xml:space="preserve">[12] </w:t>
                    </w:r>
                  </w:p>
                </w:tc>
                <w:tc>
                  <w:tcPr>
                    <w:tcW w:w="0" w:type="auto"/>
                    <w:hideMark/>
                  </w:tcPr>
                  <w:p w14:paraId="64A34B65" w14:textId="77777777" w:rsidR="00D956AC" w:rsidRDefault="00D956AC">
                    <w:pPr>
                      <w:pStyle w:val="Bibliography"/>
                    </w:pPr>
                    <w:r>
                      <w:t>„Dropbox Python API,” [Online]. Available: http://dropbox-sdk-python.readthedocs.io/en/latest/. [Hozzáférés dátuma: 6 november 2017].</w:t>
                    </w:r>
                  </w:p>
                </w:tc>
              </w:tr>
              <w:tr w:rsidR="00D956AC" w14:paraId="36CB103E" w14:textId="77777777">
                <w:trPr>
                  <w:divId w:val="1465152816"/>
                  <w:tblCellSpacing w:w="15" w:type="dxa"/>
                </w:trPr>
                <w:tc>
                  <w:tcPr>
                    <w:tcW w:w="50" w:type="pct"/>
                    <w:hideMark/>
                  </w:tcPr>
                  <w:p w14:paraId="25AA06AA" w14:textId="77777777" w:rsidR="00D956AC" w:rsidRDefault="00D956AC">
                    <w:pPr>
                      <w:pStyle w:val="Bibliography"/>
                    </w:pPr>
                    <w:r>
                      <w:lastRenderedPageBreak/>
                      <w:t xml:space="preserve">[13] </w:t>
                    </w:r>
                  </w:p>
                </w:tc>
                <w:tc>
                  <w:tcPr>
                    <w:tcW w:w="0" w:type="auto"/>
                    <w:hideMark/>
                  </w:tcPr>
                  <w:p w14:paraId="06CE637B" w14:textId="77777777" w:rsidR="00D956AC" w:rsidRDefault="00D956AC">
                    <w:pPr>
                      <w:pStyle w:val="Bibliography"/>
                    </w:pPr>
                    <w:r>
                      <w:t>„Pycharm,” [Online]. Available: https://www.jetbrains.com/pycharm/features/. [Hozzáférés dátuma: 24 november 2017].</w:t>
                    </w:r>
                  </w:p>
                </w:tc>
              </w:tr>
              <w:tr w:rsidR="00D956AC" w14:paraId="341E7946" w14:textId="77777777">
                <w:trPr>
                  <w:divId w:val="1465152816"/>
                  <w:tblCellSpacing w:w="15" w:type="dxa"/>
                </w:trPr>
                <w:tc>
                  <w:tcPr>
                    <w:tcW w:w="50" w:type="pct"/>
                    <w:hideMark/>
                  </w:tcPr>
                  <w:p w14:paraId="273AFAF5" w14:textId="77777777" w:rsidR="00D956AC" w:rsidRDefault="00D956AC">
                    <w:pPr>
                      <w:pStyle w:val="Bibliography"/>
                    </w:pPr>
                    <w:r>
                      <w:t xml:space="preserve">[14] </w:t>
                    </w:r>
                  </w:p>
                </w:tc>
                <w:tc>
                  <w:tcPr>
                    <w:tcW w:w="0" w:type="auto"/>
                    <w:hideMark/>
                  </w:tcPr>
                  <w:p w14:paraId="1CBA5A14" w14:textId="77777777" w:rsidR="00D956AC" w:rsidRDefault="00D956AC">
                    <w:pPr>
                      <w:pStyle w:val="Bibliography"/>
                    </w:pPr>
                    <w:r>
                      <w:t>„Postman,” [Online]. Available: https://www.getpostman.com/. [Hozzáférés dátuma: 24 november 2017].</w:t>
                    </w:r>
                  </w:p>
                </w:tc>
              </w:tr>
              <w:tr w:rsidR="00D956AC" w14:paraId="11C17ADF" w14:textId="77777777">
                <w:trPr>
                  <w:divId w:val="1465152816"/>
                  <w:tblCellSpacing w:w="15" w:type="dxa"/>
                </w:trPr>
                <w:tc>
                  <w:tcPr>
                    <w:tcW w:w="50" w:type="pct"/>
                    <w:hideMark/>
                  </w:tcPr>
                  <w:p w14:paraId="101F3B43" w14:textId="77777777" w:rsidR="00D956AC" w:rsidRDefault="00D956AC">
                    <w:pPr>
                      <w:pStyle w:val="Bibliography"/>
                    </w:pPr>
                    <w:r>
                      <w:t xml:space="preserve">[15] </w:t>
                    </w:r>
                  </w:p>
                </w:tc>
                <w:tc>
                  <w:tcPr>
                    <w:tcW w:w="0" w:type="auto"/>
                    <w:hideMark/>
                  </w:tcPr>
                  <w:p w14:paraId="19314219" w14:textId="77777777" w:rsidR="00D956AC" w:rsidRDefault="00D956AC">
                    <w:pPr>
                      <w:pStyle w:val="Bibliography"/>
                    </w:pPr>
                    <w:r>
                      <w:t>„DB Browser for SQLite,” [Online]. Available: http://sqlitebrowser.org/. [Hozzáférés dátuma: 24 november 2017].</w:t>
                    </w:r>
                  </w:p>
                </w:tc>
              </w:tr>
              <w:tr w:rsidR="00D956AC" w14:paraId="6F90E91E" w14:textId="77777777">
                <w:trPr>
                  <w:divId w:val="1465152816"/>
                  <w:tblCellSpacing w:w="15" w:type="dxa"/>
                </w:trPr>
                <w:tc>
                  <w:tcPr>
                    <w:tcW w:w="50" w:type="pct"/>
                    <w:hideMark/>
                  </w:tcPr>
                  <w:p w14:paraId="469382EB" w14:textId="77777777" w:rsidR="00D956AC" w:rsidRDefault="00D956AC">
                    <w:pPr>
                      <w:pStyle w:val="Bibliography"/>
                    </w:pPr>
                    <w:r>
                      <w:t xml:space="preserve">[16] </w:t>
                    </w:r>
                  </w:p>
                </w:tc>
                <w:tc>
                  <w:tcPr>
                    <w:tcW w:w="0" w:type="auto"/>
                    <w:hideMark/>
                  </w:tcPr>
                  <w:p w14:paraId="24125D45" w14:textId="77777777" w:rsidR="00D956AC" w:rsidRDefault="00D956AC">
                    <w:pPr>
                      <w:pStyle w:val="Bibliography"/>
                    </w:pPr>
                    <w:r>
                      <w:t>„VS Code,” [Online]. Available: https://code.visualstudio.com/. [Hozzáférés dátuma: 24 november 2017].</w:t>
                    </w:r>
                  </w:p>
                </w:tc>
              </w:tr>
              <w:tr w:rsidR="00D956AC" w14:paraId="3EB6EF74" w14:textId="77777777">
                <w:trPr>
                  <w:divId w:val="1465152816"/>
                  <w:tblCellSpacing w:w="15" w:type="dxa"/>
                </w:trPr>
                <w:tc>
                  <w:tcPr>
                    <w:tcW w:w="50" w:type="pct"/>
                    <w:hideMark/>
                  </w:tcPr>
                  <w:p w14:paraId="254C27ED" w14:textId="77777777" w:rsidR="00D956AC" w:rsidRDefault="00D956AC">
                    <w:pPr>
                      <w:pStyle w:val="Bibliography"/>
                    </w:pPr>
                    <w:r>
                      <w:t xml:space="preserve">[17] </w:t>
                    </w:r>
                  </w:p>
                </w:tc>
                <w:tc>
                  <w:tcPr>
                    <w:tcW w:w="0" w:type="auto"/>
                    <w:hideMark/>
                  </w:tcPr>
                  <w:p w14:paraId="75A464AB" w14:textId="77777777" w:rsidR="00D956AC" w:rsidRDefault="00D956AC">
                    <w:pPr>
                      <w:pStyle w:val="Bibliography"/>
                    </w:pPr>
                    <w:r>
                      <w:t>„pip,” [Online]. Available: https://pip.pypa.io/en/stable/installing/. [Hozzáférés dátuma: 24 november 2017].</w:t>
                    </w:r>
                  </w:p>
                </w:tc>
              </w:tr>
            </w:tbl>
            <w:p w14:paraId="0B0D0E62" w14:textId="77777777" w:rsidR="00D956AC" w:rsidRDefault="00D956AC">
              <w:pPr>
                <w:divId w:val="1465152816"/>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06A4773F" w:rsidR="009B2EED" w:rsidRPr="00BB07F9" w:rsidRDefault="009B2EED" w:rsidP="009B2EED"/>
    <w:sectPr w:rsidR="009B2EED" w:rsidRPr="00BB07F9"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CC14F" w14:textId="77777777" w:rsidR="00A616A9" w:rsidRDefault="00A616A9">
      <w:r>
        <w:separator/>
      </w:r>
    </w:p>
  </w:endnote>
  <w:endnote w:type="continuationSeparator" w:id="0">
    <w:p w14:paraId="73588E38" w14:textId="77777777" w:rsidR="00A616A9" w:rsidRDefault="00A61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E078D4" w:rsidRDefault="00E078D4">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147F3373" w:rsidR="00E078D4" w:rsidRDefault="00E078D4"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60431A">
      <w:rPr>
        <w:rStyle w:val="PageNumber"/>
        <w:noProof/>
      </w:rPr>
      <w:t>58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F3176C" w14:textId="77777777" w:rsidR="00A616A9" w:rsidRDefault="00A616A9">
      <w:r>
        <w:separator/>
      </w:r>
    </w:p>
  </w:footnote>
  <w:footnote w:type="continuationSeparator" w:id="0">
    <w:p w14:paraId="706AA062" w14:textId="77777777" w:rsidR="00A616A9" w:rsidRDefault="00A616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E078D4" w:rsidRDefault="00E078D4"/>
  <w:p w14:paraId="2C6DFBBE" w14:textId="77777777" w:rsidR="00E078D4" w:rsidRDefault="00E078D4"/>
  <w:p w14:paraId="125F8157" w14:textId="77777777" w:rsidR="00E078D4" w:rsidRDefault="00E078D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5.1pt;height:15.1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4"/>
  </w:num>
  <w:num w:numId="3">
    <w:abstractNumId w:val="6"/>
  </w:num>
  <w:num w:numId="4">
    <w:abstractNumId w:val="23"/>
  </w:num>
  <w:num w:numId="5">
    <w:abstractNumId w:val="27"/>
  </w:num>
  <w:num w:numId="6">
    <w:abstractNumId w:val="35"/>
  </w:num>
  <w:num w:numId="7">
    <w:abstractNumId w:val="19"/>
  </w:num>
  <w:num w:numId="8">
    <w:abstractNumId w:val="21"/>
  </w:num>
  <w:num w:numId="9">
    <w:abstractNumId w:val="22"/>
  </w:num>
  <w:num w:numId="10">
    <w:abstractNumId w:val="9"/>
  </w:num>
  <w:num w:numId="11">
    <w:abstractNumId w:val="10"/>
  </w:num>
  <w:num w:numId="12">
    <w:abstractNumId w:val="26"/>
  </w:num>
  <w:num w:numId="13">
    <w:abstractNumId w:val="25"/>
  </w:num>
  <w:num w:numId="14">
    <w:abstractNumId w:val="13"/>
  </w:num>
  <w:num w:numId="15">
    <w:abstractNumId w:val="5"/>
  </w:num>
  <w:num w:numId="16">
    <w:abstractNumId w:val="41"/>
  </w:num>
  <w:num w:numId="17">
    <w:abstractNumId w:val="1"/>
  </w:num>
  <w:num w:numId="18">
    <w:abstractNumId w:val="33"/>
  </w:num>
  <w:num w:numId="19">
    <w:abstractNumId w:val="36"/>
  </w:num>
  <w:num w:numId="20">
    <w:abstractNumId w:val="37"/>
  </w:num>
  <w:num w:numId="21">
    <w:abstractNumId w:val="7"/>
  </w:num>
  <w:num w:numId="22">
    <w:abstractNumId w:val="2"/>
  </w:num>
  <w:num w:numId="23">
    <w:abstractNumId w:val="34"/>
  </w:num>
  <w:num w:numId="24">
    <w:abstractNumId w:val="20"/>
  </w:num>
  <w:num w:numId="25">
    <w:abstractNumId w:val="32"/>
  </w:num>
  <w:num w:numId="26">
    <w:abstractNumId w:val="12"/>
  </w:num>
  <w:num w:numId="27">
    <w:abstractNumId w:val="3"/>
  </w:num>
  <w:num w:numId="28">
    <w:abstractNumId w:val="43"/>
  </w:num>
  <w:num w:numId="29">
    <w:abstractNumId w:val="15"/>
  </w:num>
  <w:num w:numId="30">
    <w:abstractNumId w:val="14"/>
  </w:num>
  <w:num w:numId="31">
    <w:abstractNumId w:val="16"/>
  </w:num>
  <w:num w:numId="32">
    <w:abstractNumId w:val="39"/>
  </w:num>
  <w:num w:numId="33">
    <w:abstractNumId w:val="18"/>
  </w:num>
  <w:num w:numId="34">
    <w:abstractNumId w:val="40"/>
  </w:num>
  <w:num w:numId="35">
    <w:abstractNumId w:val="28"/>
  </w:num>
  <w:num w:numId="36">
    <w:abstractNumId w:val="42"/>
  </w:num>
  <w:num w:numId="37">
    <w:abstractNumId w:val="38"/>
  </w:num>
  <w:num w:numId="38">
    <w:abstractNumId w:val="30"/>
  </w:num>
  <w:num w:numId="39">
    <w:abstractNumId w:val="31"/>
  </w:num>
  <w:num w:numId="40">
    <w:abstractNumId w:val="11"/>
  </w:num>
  <w:num w:numId="41">
    <w:abstractNumId w:val="8"/>
  </w:num>
  <w:num w:numId="42">
    <w:abstractNumId w:val="24"/>
  </w:num>
  <w:num w:numId="43">
    <w:abstractNumId w:val="17"/>
  </w:num>
  <w:num w:numId="44">
    <w:abstractNumId w:val="4"/>
  </w:num>
  <w:num w:numId="45">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32694"/>
    <w:rsid w:val="00032E89"/>
    <w:rsid w:val="00033DEE"/>
    <w:rsid w:val="0003623B"/>
    <w:rsid w:val="0003799B"/>
    <w:rsid w:val="00040D50"/>
    <w:rsid w:val="00043FE0"/>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61E8"/>
    <w:rsid w:val="000A7483"/>
    <w:rsid w:val="000B110B"/>
    <w:rsid w:val="000B18D8"/>
    <w:rsid w:val="000B2C03"/>
    <w:rsid w:val="000B3871"/>
    <w:rsid w:val="000B53E0"/>
    <w:rsid w:val="000B554D"/>
    <w:rsid w:val="000B59B9"/>
    <w:rsid w:val="000B6A23"/>
    <w:rsid w:val="000C1BCC"/>
    <w:rsid w:val="000C3A5C"/>
    <w:rsid w:val="000C551C"/>
    <w:rsid w:val="000C5D4F"/>
    <w:rsid w:val="000C634E"/>
    <w:rsid w:val="000C65D4"/>
    <w:rsid w:val="000C66AA"/>
    <w:rsid w:val="000D486C"/>
    <w:rsid w:val="000E2590"/>
    <w:rsid w:val="000E3579"/>
    <w:rsid w:val="000E5402"/>
    <w:rsid w:val="000E59B3"/>
    <w:rsid w:val="000E6452"/>
    <w:rsid w:val="000E6DFC"/>
    <w:rsid w:val="000F0F39"/>
    <w:rsid w:val="000F1741"/>
    <w:rsid w:val="000F3EA7"/>
    <w:rsid w:val="000F4BAD"/>
    <w:rsid w:val="000F6972"/>
    <w:rsid w:val="000F6B59"/>
    <w:rsid w:val="000F7102"/>
    <w:rsid w:val="001021A9"/>
    <w:rsid w:val="001056A8"/>
    <w:rsid w:val="0010579A"/>
    <w:rsid w:val="0010584B"/>
    <w:rsid w:val="00107D0B"/>
    <w:rsid w:val="00113A25"/>
    <w:rsid w:val="00113E55"/>
    <w:rsid w:val="00117270"/>
    <w:rsid w:val="00117C9F"/>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62512"/>
    <w:rsid w:val="001630ED"/>
    <w:rsid w:val="0016482C"/>
    <w:rsid w:val="00165A78"/>
    <w:rsid w:val="00171054"/>
    <w:rsid w:val="00172467"/>
    <w:rsid w:val="001738E3"/>
    <w:rsid w:val="001807D7"/>
    <w:rsid w:val="00184EF9"/>
    <w:rsid w:val="001877E6"/>
    <w:rsid w:val="001929BB"/>
    <w:rsid w:val="0019472F"/>
    <w:rsid w:val="00195459"/>
    <w:rsid w:val="00196559"/>
    <w:rsid w:val="001A0C21"/>
    <w:rsid w:val="001A2EBA"/>
    <w:rsid w:val="001A4C3A"/>
    <w:rsid w:val="001A4EC0"/>
    <w:rsid w:val="001A57BC"/>
    <w:rsid w:val="001A58F2"/>
    <w:rsid w:val="001B3A7A"/>
    <w:rsid w:val="001B427E"/>
    <w:rsid w:val="001B7BA2"/>
    <w:rsid w:val="001C0C05"/>
    <w:rsid w:val="001C1ACA"/>
    <w:rsid w:val="001C2B94"/>
    <w:rsid w:val="001C48E3"/>
    <w:rsid w:val="001C5C60"/>
    <w:rsid w:val="001D15E6"/>
    <w:rsid w:val="001D4FF2"/>
    <w:rsid w:val="001D66A0"/>
    <w:rsid w:val="001E0370"/>
    <w:rsid w:val="001E2A48"/>
    <w:rsid w:val="001E5A13"/>
    <w:rsid w:val="001E5C7A"/>
    <w:rsid w:val="001E7D56"/>
    <w:rsid w:val="001F55E5"/>
    <w:rsid w:val="002007E5"/>
    <w:rsid w:val="00203E00"/>
    <w:rsid w:val="00205806"/>
    <w:rsid w:val="0020748C"/>
    <w:rsid w:val="00207BF8"/>
    <w:rsid w:val="002102C3"/>
    <w:rsid w:val="00212764"/>
    <w:rsid w:val="00215CDC"/>
    <w:rsid w:val="002166F7"/>
    <w:rsid w:val="00216C43"/>
    <w:rsid w:val="00217F2E"/>
    <w:rsid w:val="00220BE1"/>
    <w:rsid w:val="002231D7"/>
    <w:rsid w:val="002239B0"/>
    <w:rsid w:val="00225F65"/>
    <w:rsid w:val="00227347"/>
    <w:rsid w:val="00235B04"/>
    <w:rsid w:val="00237327"/>
    <w:rsid w:val="0024122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4A07"/>
    <w:rsid w:val="00281E74"/>
    <w:rsid w:val="00282251"/>
    <w:rsid w:val="002841F9"/>
    <w:rsid w:val="00285EB9"/>
    <w:rsid w:val="002878E7"/>
    <w:rsid w:val="00290B73"/>
    <w:rsid w:val="002959F9"/>
    <w:rsid w:val="00295D3C"/>
    <w:rsid w:val="002961CD"/>
    <w:rsid w:val="00296A9A"/>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3506"/>
    <w:rsid w:val="00302BB3"/>
    <w:rsid w:val="003037C3"/>
    <w:rsid w:val="0030535E"/>
    <w:rsid w:val="00305E08"/>
    <w:rsid w:val="003112AA"/>
    <w:rsid w:val="00312EF4"/>
    <w:rsid w:val="00313013"/>
    <w:rsid w:val="00314F40"/>
    <w:rsid w:val="00323C17"/>
    <w:rsid w:val="00325AE9"/>
    <w:rsid w:val="003309A6"/>
    <w:rsid w:val="00332BE2"/>
    <w:rsid w:val="0033301E"/>
    <w:rsid w:val="003361C0"/>
    <w:rsid w:val="00337AFC"/>
    <w:rsid w:val="003401FA"/>
    <w:rsid w:val="00342723"/>
    <w:rsid w:val="00343A8C"/>
    <w:rsid w:val="0034529A"/>
    <w:rsid w:val="003457D8"/>
    <w:rsid w:val="00346C76"/>
    <w:rsid w:val="00350AEC"/>
    <w:rsid w:val="00350BF9"/>
    <w:rsid w:val="003536D7"/>
    <w:rsid w:val="003556AA"/>
    <w:rsid w:val="00355D7B"/>
    <w:rsid w:val="00355DEA"/>
    <w:rsid w:val="003612D9"/>
    <w:rsid w:val="003616E4"/>
    <w:rsid w:val="00362FA3"/>
    <w:rsid w:val="00363D3F"/>
    <w:rsid w:val="00370C0A"/>
    <w:rsid w:val="00371949"/>
    <w:rsid w:val="0037381F"/>
    <w:rsid w:val="003753A0"/>
    <w:rsid w:val="00376832"/>
    <w:rsid w:val="0038239F"/>
    <w:rsid w:val="00385E1E"/>
    <w:rsid w:val="0038616B"/>
    <w:rsid w:val="00387060"/>
    <w:rsid w:val="00387DCA"/>
    <w:rsid w:val="003900BD"/>
    <w:rsid w:val="00390B4F"/>
    <w:rsid w:val="003938B1"/>
    <w:rsid w:val="0039515E"/>
    <w:rsid w:val="00396766"/>
    <w:rsid w:val="00396D1C"/>
    <w:rsid w:val="003A19C7"/>
    <w:rsid w:val="003A4CDB"/>
    <w:rsid w:val="003B3B58"/>
    <w:rsid w:val="003B77D0"/>
    <w:rsid w:val="003B7EE7"/>
    <w:rsid w:val="003C000D"/>
    <w:rsid w:val="003C08F5"/>
    <w:rsid w:val="003C10F2"/>
    <w:rsid w:val="003C32F9"/>
    <w:rsid w:val="003C4CFE"/>
    <w:rsid w:val="003C7A24"/>
    <w:rsid w:val="003D1446"/>
    <w:rsid w:val="003D1FA8"/>
    <w:rsid w:val="003D1FD8"/>
    <w:rsid w:val="003D2B06"/>
    <w:rsid w:val="003D3CF9"/>
    <w:rsid w:val="003D4798"/>
    <w:rsid w:val="003D5944"/>
    <w:rsid w:val="003E2ECB"/>
    <w:rsid w:val="003E3D16"/>
    <w:rsid w:val="003E70B1"/>
    <w:rsid w:val="003E787B"/>
    <w:rsid w:val="003F0508"/>
    <w:rsid w:val="003F3662"/>
    <w:rsid w:val="003F4343"/>
    <w:rsid w:val="003F5425"/>
    <w:rsid w:val="004020AA"/>
    <w:rsid w:val="00404E4F"/>
    <w:rsid w:val="004055C3"/>
    <w:rsid w:val="0041054F"/>
    <w:rsid w:val="00410924"/>
    <w:rsid w:val="00411E52"/>
    <w:rsid w:val="0041279D"/>
    <w:rsid w:val="00413460"/>
    <w:rsid w:val="00415625"/>
    <w:rsid w:val="00416EF3"/>
    <w:rsid w:val="0042171B"/>
    <w:rsid w:val="00430F11"/>
    <w:rsid w:val="00433026"/>
    <w:rsid w:val="00436CD6"/>
    <w:rsid w:val="00437A9A"/>
    <w:rsid w:val="00440097"/>
    <w:rsid w:val="00440627"/>
    <w:rsid w:val="004427A1"/>
    <w:rsid w:val="0044407B"/>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524FC"/>
    <w:rsid w:val="00553629"/>
    <w:rsid w:val="00554668"/>
    <w:rsid w:val="00555DCE"/>
    <w:rsid w:val="00556519"/>
    <w:rsid w:val="005615FB"/>
    <w:rsid w:val="00563A07"/>
    <w:rsid w:val="00564EDE"/>
    <w:rsid w:val="00570D05"/>
    <w:rsid w:val="00570D18"/>
    <w:rsid w:val="00573201"/>
    <w:rsid w:val="00576495"/>
    <w:rsid w:val="00576B51"/>
    <w:rsid w:val="005807A0"/>
    <w:rsid w:val="00596832"/>
    <w:rsid w:val="00597404"/>
    <w:rsid w:val="005A0320"/>
    <w:rsid w:val="005A0A07"/>
    <w:rsid w:val="005A17F7"/>
    <w:rsid w:val="005A3C5E"/>
    <w:rsid w:val="005A45E5"/>
    <w:rsid w:val="005A69F6"/>
    <w:rsid w:val="005B3CB8"/>
    <w:rsid w:val="005B47B8"/>
    <w:rsid w:val="005B4E60"/>
    <w:rsid w:val="005C2931"/>
    <w:rsid w:val="005C37CC"/>
    <w:rsid w:val="005C40FC"/>
    <w:rsid w:val="005C6E6F"/>
    <w:rsid w:val="005D018D"/>
    <w:rsid w:val="005D15F1"/>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5D09"/>
    <w:rsid w:val="006164A0"/>
    <w:rsid w:val="00616928"/>
    <w:rsid w:val="0062185B"/>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47C"/>
    <w:rsid w:val="006A0C33"/>
    <w:rsid w:val="006A11D9"/>
    <w:rsid w:val="006A1B7F"/>
    <w:rsid w:val="006B0CA1"/>
    <w:rsid w:val="006B4988"/>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6991"/>
    <w:rsid w:val="00730B3C"/>
    <w:rsid w:val="00735715"/>
    <w:rsid w:val="0073640A"/>
    <w:rsid w:val="007407FF"/>
    <w:rsid w:val="00741920"/>
    <w:rsid w:val="0074329A"/>
    <w:rsid w:val="0075320E"/>
    <w:rsid w:val="0075609E"/>
    <w:rsid w:val="007562C3"/>
    <w:rsid w:val="00756D62"/>
    <w:rsid w:val="007609D6"/>
    <w:rsid w:val="0076209E"/>
    <w:rsid w:val="007658C0"/>
    <w:rsid w:val="00766851"/>
    <w:rsid w:val="0076742E"/>
    <w:rsid w:val="007742A4"/>
    <w:rsid w:val="007779DF"/>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3BD6"/>
    <w:rsid w:val="00824C22"/>
    <w:rsid w:val="008256E7"/>
    <w:rsid w:val="00830233"/>
    <w:rsid w:val="00841601"/>
    <w:rsid w:val="00841924"/>
    <w:rsid w:val="0084243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6A33"/>
    <w:rsid w:val="00877820"/>
    <w:rsid w:val="00877B5B"/>
    <w:rsid w:val="00877F73"/>
    <w:rsid w:val="00881E71"/>
    <w:rsid w:val="0088376B"/>
    <w:rsid w:val="00884F6C"/>
    <w:rsid w:val="00885714"/>
    <w:rsid w:val="00887F47"/>
    <w:rsid w:val="0089036A"/>
    <w:rsid w:val="008917EC"/>
    <w:rsid w:val="00894602"/>
    <w:rsid w:val="00895566"/>
    <w:rsid w:val="00897648"/>
    <w:rsid w:val="008A20B4"/>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1CA"/>
    <w:rsid w:val="00920349"/>
    <w:rsid w:val="0092342B"/>
    <w:rsid w:val="0092403F"/>
    <w:rsid w:val="00926046"/>
    <w:rsid w:val="00927F40"/>
    <w:rsid w:val="00930A38"/>
    <w:rsid w:val="0093338D"/>
    <w:rsid w:val="00940CB1"/>
    <w:rsid w:val="00941200"/>
    <w:rsid w:val="00944A28"/>
    <w:rsid w:val="00944A6F"/>
    <w:rsid w:val="00947C7C"/>
    <w:rsid w:val="00950F2C"/>
    <w:rsid w:val="009540AC"/>
    <w:rsid w:val="00955571"/>
    <w:rsid w:val="00955B89"/>
    <w:rsid w:val="009622BD"/>
    <w:rsid w:val="0096652E"/>
    <w:rsid w:val="009670E6"/>
    <w:rsid w:val="00973B64"/>
    <w:rsid w:val="0098084B"/>
    <w:rsid w:val="0098532E"/>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245C"/>
    <w:rsid w:val="009F2BD2"/>
    <w:rsid w:val="009F2C5B"/>
    <w:rsid w:val="009F3DDA"/>
    <w:rsid w:val="009F576B"/>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3050"/>
    <w:rsid w:val="00B13415"/>
    <w:rsid w:val="00B13FD0"/>
    <w:rsid w:val="00B14A50"/>
    <w:rsid w:val="00B17F1D"/>
    <w:rsid w:val="00B20762"/>
    <w:rsid w:val="00B2108B"/>
    <w:rsid w:val="00B330EE"/>
    <w:rsid w:val="00B34D14"/>
    <w:rsid w:val="00B35EA5"/>
    <w:rsid w:val="00B3777E"/>
    <w:rsid w:val="00B4104A"/>
    <w:rsid w:val="00B45FEE"/>
    <w:rsid w:val="00B466A0"/>
    <w:rsid w:val="00B46A6B"/>
    <w:rsid w:val="00B50CAA"/>
    <w:rsid w:val="00B5213E"/>
    <w:rsid w:val="00B52441"/>
    <w:rsid w:val="00B5250C"/>
    <w:rsid w:val="00B64946"/>
    <w:rsid w:val="00B667A4"/>
    <w:rsid w:val="00B70743"/>
    <w:rsid w:val="00B70E9F"/>
    <w:rsid w:val="00B73BB9"/>
    <w:rsid w:val="00B74D67"/>
    <w:rsid w:val="00B75229"/>
    <w:rsid w:val="00B83ACE"/>
    <w:rsid w:val="00B87419"/>
    <w:rsid w:val="00B961A0"/>
    <w:rsid w:val="00B96653"/>
    <w:rsid w:val="00B96880"/>
    <w:rsid w:val="00B968FD"/>
    <w:rsid w:val="00BA3744"/>
    <w:rsid w:val="00BA4C31"/>
    <w:rsid w:val="00BB04D1"/>
    <w:rsid w:val="00BB07F9"/>
    <w:rsid w:val="00BB190D"/>
    <w:rsid w:val="00BB1F93"/>
    <w:rsid w:val="00BB4149"/>
    <w:rsid w:val="00BB733C"/>
    <w:rsid w:val="00BB76FF"/>
    <w:rsid w:val="00BC0570"/>
    <w:rsid w:val="00BC4E22"/>
    <w:rsid w:val="00BD0724"/>
    <w:rsid w:val="00BD2232"/>
    <w:rsid w:val="00BD28E0"/>
    <w:rsid w:val="00BD65B5"/>
    <w:rsid w:val="00BD6FF0"/>
    <w:rsid w:val="00BE01ED"/>
    <w:rsid w:val="00BE3247"/>
    <w:rsid w:val="00BE45C7"/>
    <w:rsid w:val="00BF54B6"/>
    <w:rsid w:val="00BF69EC"/>
    <w:rsid w:val="00BF7AAD"/>
    <w:rsid w:val="00C005A3"/>
    <w:rsid w:val="00C00B3C"/>
    <w:rsid w:val="00C04D5C"/>
    <w:rsid w:val="00C0551D"/>
    <w:rsid w:val="00C05874"/>
    <w:rsid w:val="00C07423"/>
    <w:rsid w:val="00C10706"/>
    <w:rsid w:val="00C13408"/>
    <w:rsid w:val="00C13931"/>
    <w:rsid w:val="00C164B8"/>
    <w:rsid w:val="00C16FEF"/>
    <w:rsid w:val="00C17961"/>
    <w:rsid w:val="00C24727"/>
    <w:rsid w:val="00C2686E"/>
    <w:rsid w:val="00C27162"/>
    <w:rsid w:val="00C27F86"/>
    <w:rsid w:val="00C31260"/>
    <w:rsid w:val="00C314F2"/>
    <w:rsid w:val="00C31992"/>
    <w:rsid w:val="00C321A7"/>
    <w:rsid w:val="00C328BA"/>
    <w:rsid w:val="00C34E3B"/>
    <w:rsid w:val="00C352CA"/>
    <w:rsid w:val="00C37244"/>
    <w:rsid w:val="00C43FED"/>
    <w:rsid w:val="00C464F6"/>
    <w:rsid w:val="00C501B6"/>
    <w:rsid w:val="00C52DD6"/>
    <w:rsid w:val="00C53F92"/>
    <w:rsid w:val="00C560EB"/>
    <w:rsid w:val="00C56CB8"/>
    <w:rsid w:val="00C60535"/>
    <w:rsid w:val="00C629AB"/>
    <w:rsid w:val="00C64938"/>
    <w:rsid w:val="00C7039E"/>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BD7"/>
    <w:rsid w:val="00CE7E1A"/>
    <w:rsid w:val="00CF2BC4"/>
    <w:rsid w:val="00CF6095"/>
    <w:rsid w:val="00CF7A0A"/>
    <w:rsid w:val="00D00626"/>
    <w:rsid w:val="00D03974"/>
    <w:rsid w:val="00D07335"/>
    <w:rsid w:val="00D07EE4"/>
    <w:rsid w:val="00D14394"/>
    <w:rsid w:val="00D15D32"/>
    <w:rsid w:val="00D1632F"/>
    <w:rsid w:val="00D167C8"/>
    <w:rsid w:val="00D22B3E"/>
    <w:rsid w:val="00D23BFC"/>
    <w:rsid w:val="00D258A8"/>
    <w:rsid w:val="00D32EB7"/>
    <w:rsid w:val="00D33114"/>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D40"/>
    <w:rsid w:val="00D81927"/>
    <w:rsid w:val="00D82885"/>
    <w:rsid w:val="00D83075"/>
    <w:rsid w:val="00D83735"/>
    <w:rsid w:val="00D83DE5"/>
    <w:rsid w:val="00D900E9"/>
    <w:rsid w:val="00D917BC"/>
    <w:rsid w:val="00D92832"/>
    <w:rsid w:val="00D955D5"/>
    <w:rsid w:val="00D956AC"/>
    <w:rsid w:val="00D95E2C"/>
    <w:rsid w:val="00D979D3"/>
    <w:rsid w:val="00DA5067"/>
    <w:rsid w:val="00DA6656"/>
    <w:rsid w:val="00DB1120"/>
    <w:rsid w:val="00DB19FE"/>
    <w:rsid w:val="00DB5660"/>
    <w:rsid w:val="00DB60BE"/>
    <w:rsid w:val="00DB6DA0"/>
    <w:rsid w:val="00DC5F5C"/>
    <w:rsid w:val="00DD2F71"/>
    <w:rsid w:val="00DD6168"/>
    <w:rsid w:val="00DD67CB"/>
    <w:rsid w:val="00DD6A58"/>
    <w:rsid w:val="00DD6EC5"/>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30358"/>
    <w:rsid w:val="00E30A16"/>
    <w:rsid w:val="00E30B92"/>
    <w:rsid w:val="00E33A3C"/>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791D"/>
    <w:rsid w:val="00E8259A"/>
    <w:rsid w:val="00E8299D"/>
    <w:rsid w:val="00E8385C"/>
    <w:rsid w:val="00E843B7"/>
    <w:rsid w:val="00E86289"/>
    <w:rsid w:val="00E86A0C"/>
    <w:rsid w:val="00E91B70"/>
    <w:rsid w:val="00E9596A"/>
    <w:rsid w:val="00EA5B21"/>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7AF2"/>
    <w:rsid w:val="00F401AB"/>
    <w:rsid w:val="00F40CDB"/>
    <w:rsid w:val="00F461CD"/>
    <w:rsid w:val="00F5269D"/>
    <w:rsid w:val="00F537BF"/>
    <w:rsid w:val="00F53BC2"/>
    <w:rsid w:val="00F6161A"/>
    <w:rsid w:val="00F620F3"/>
    <w:rsid w:val="00F64E03"/>
    <w:rsid w:val="00F65DAD"/>
    <w:rsid w:val="00F669C6"/>
    <w:rsid w:val="00F66B78"/>
    <w:rsid w:val="00F704CC"/>
    <w:rsid w:val="00F7170A"/>
    <w:rsid w:val="00F71990"/>
    <w:rsid w:val="00F7411D"/>
    <w:rsid w:val="00F75F47"/>
    <w:rsid w:val="00F84482"/>
    <w:rsid w:val="00F86F6E"/>
    <w:rsid w:val="00F92DED"/>
    <w:rsid w:val="00F93963"/>
    <w:rsid w:val="00FA00D3"/>
    <w:rsid w:val="00FA2FAA"/>
    <w:rsid w:val="00FB0542"/>
    <w:rsid w:val="00FB14A0"/>
    <w:rsid w:val="00FB248A"/>
    <w:rsid w:val="00FB3D1B"/>
    <w:rsid w:val="00FB59C7"/>
    <w:rsid w:val="00FB7C65"/>
    <w:rsid w:val="00FD2071"/>
    <w:rsid w:val="00FD50C2"/>
    <w:rsid w:val="00FD56B9"/>
    <w:rsid w:val="00FE5C44"/>
    <w:rsid w:val="00FE6EEB"/>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5.xml"/><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3.xm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6.xm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36</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34</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11</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12</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10</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13</b:RefOrder>
  </b:Source>
  <b:Source>
    <b:Tag>Postman</b:Tag>
    <b:SourceType>InternetSite</b:SourceType>
    <b:Guid>{D50E8CB0-F160-484D-AFD4-FC2170553E11}</b:Guid>
    <b:Title>Postman</b:Title>
    <b:YearAccessed>2017</b:YearAccessed>
    <b:MonthAccessed>november</b:MonthAccessed>
    <b:DayAccessed>24</b:DayAccessed>
    <b:URL>https://www.getpostman.com/</b:URL>
    <b:RefOrder>14</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15</b:RefOrder>
  </b:Source>
  <b:Source>
    <b:Tag>VSCode</b:Tag>
    <b:SourceType>InternetSite</b:SourceType>
    <b:Guid>{11F147FE-B15D-47B2-A709-36F4C456D418}</b:Guid>
    <b:Title>VS Code</b:Title>
    <b:YearAccessed>2017</b:YearAccessed>
    <b:MonthAccessed>november</b:MonthAccessed>
    <b:DayAccessed>24</b:DayAccessed>
    <b:URL>https://code.visualstudio.com/</b:URL>
    <b:RefOrder>16</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17</b:RefOrder>
  </b:Source>
  <b:Source>
    <b:Tag>Angular</b:Tag>
    <b:SourceType>InternetSite</b:SourceType>
    <b:Guid>{10CFABDB-05B5-48DF-8E7C-9A3C60A57334}</b:Guid>
    <b:Title>Angular</b:Title>
    <b:YearAccessed>2017</b:YearAccessed>
    <b:MonthAccessed>november</b:MonthAccessed>
    <b:DayAccessed>25</b:DayAccessed>
    <b:URL>https://angular.io/docs</b:URL>
    <b:RefOrder>2</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3</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s>
</file>

<file path=customXml/itemProps1.xml><?xml version="1.0" encoding="utf-8"?>
<ds:datastoreItem xmlns:ds="http://schemas.openxmlformats.org/officeDocument/2006/customXml" ds:itemID="{2A320E2B-5E8B-4546-9D49-3FD2E0237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10147</TotalTime>
  <Pages>62</Pages>
  <Words>11700</Words>
  <Characters>66693</Characters>
  <Application>Microsoft Office Word</Application>
  <DocSecurity>0</DocSecurity>
  <Lines>555</Lines>
  <Paragraphs>156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78237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thanicz</cp:lastModifiedBy>
  <cp:revision>6</cp:revision>
  <cp:lastPrinted>2002-07-08T12:51:00Z</cp:lastPrinted>
  <dcterms:created xsi:type="dcterms:W3CDTF">2015-10-19T08:48:00Z</dcterms:created>
  <dcterms:modified xsi:type="dcterms:W3CDTF">2017-11-28T21:53:00Z</dcterms:modified>
</cp:coreProperties>
</file>