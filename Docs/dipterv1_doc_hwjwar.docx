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D92269"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662728D0" w14:textId="619C3235" w:rsidR="00BD0724"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499496505" w:history="1">
        <w:r w:rsidR="00BD0724" w:rsidRPr="009E2083">
          <w:rPr>
            <w:rStyle w:val="Hyperlink"/>
            <w:noProof/>
          </w:rPr>
          <w:t>Összefoglaló</w:t>
        </w:r>
        <w:r w:rsidR="00BD0724">
          <w:rPr>
            <w:noProof/>
            <w:webHidden/>
          </w:rPr>
          <w:tab/>
        </w:r>
        <w:r w:rsidR="00BD0724">
          <w:rPr>
            <w:noProof/>
            <w:webHidden/>
          </w:rPr>
          <w:fldChar w:fldCharType="begin"/>
        </w:r>
        <w:r w:rsidR="00BD0724">
          <w:rPr>
            <w:noProof/>
            <w:webHidden/>
          </w:rPr>
          <w:instrText xml:space="preserve"> PAGEREF _Toc499496505 \h </w:instrText>
        </w:r>
        <w:r w:rsidR="00BD0724">
          <w:rPr>
            <w:noProof/>
            <w:webHidden/>
          </w:rPr>
        </w:r>
        <w:r w:rsidR="00BD0724">
          <w:rPr>
            <w:noProof/>
            <w:webHidden/>
          </w:rPr>
          <w:fldChar w:fldCharType="separate"/>
        </w:r>
        <w:r w:rsidR="00BD0724">
          <w:rPr>
            <w:noProof/>
            <w:webHidden/>
          </w:rPr>
          <w:t>5</w:t>
        </w:r>
        <w:r w:rsidR="00BD0724">
          <w:rPr>
            <w:noProof/>
            <w:webHidden/>
          </w:rPr>
          <w:fldChar w:fldCharType="end"/>
        </w:r>
      </w:hyperlink>
    </w:p>
    <w:p w14:paraId="0755A010" w14:textId="1030FBD8" w:rsidR="00BD0724" w:rsidRDefault="00D92269">
      <w:pPr>
        <w:pStyle w:val="TOC1"/>
        <w:rPr>
          <w:rFonts w:asciiTheme="minorHAnsi" w:eastAsiaTheme="minorEastAsia" w:hAnsiTheme="minorHAnsi" w:cstheme="minorBidi"/>
          <w:b w:val="0"/>
          <w:noProof/>
          <w:sz w:val="22"/>
          <w:szCs w:val="22"/>
          <w:lang w:val="en-US"/>
        </w:rPr>
      </w:pPr>
      <w:hyperlink w:anchor="_Toc499496506" w:history="1">
        <w:r w:rsidR="00BD0724" w:rsidRPr="009E2083">
          <w:rPr>
            <w:rStyle w:val="Hyperlink"/>
            <w:noProof/>
          </w:rPr>
          <w:t>Abstract</w:t>
        </w:r>
        <w:r w:rsidR="00BD0724">
          <w:rPr>
            <w:noProof/>
            <w:webHidden/>
          </w:rPr>
          <w:tab/>
        </w:r>
        <w:r w:rsidR="00BD0724">
          <w:rPr>
            <w:noProof/>
            <w:webHidden/>
          </w:rPr>
          <w:fldChar w:fldCharType="begin"/>
        </w:r>
        <w:r w:rsidR="00BD0724">
          <w:rPr>
            <w:noProof/>
            <w:webHidden/>
          </w:rPr>
          <w:instrText xml:space="preserve"> PAGEREF _Toc499496506 \h </w:instrText>
        </w:r>
        <w:r w:rsidR="00BD0724">
          <w:rPr>
            <w:noProof/>
            <w:webHidden/>
          </w:rPr>
        </w:r>
        <w:r w:rsidR="00BD0724">
          <w:rPr>
            <w:noProof/>
            <w:webHidden/>
          </w:rPr>
          <w:fldChar w:fldCharType="separate"/>
        </w:r>
        <w:r w:rsidR="00BD0724">
          <w:rPr>
            <w:noProof/>
            <w:webHidden/>
          </w:rPr>
          <w:t>6</w:t>
        </w:r>
        <w:r w:rsidR="00BD0724">
          <w:rPr>
            <w:noProof/>
            <w:webHidden/>
          </w:rPr>
          <w:fldChar w:fldCharType="end"/>
        </w:r>
      </w:hyperlink>
    </w:p>
    <w:p w14:paraId="7AEA39E2" w14:textId="1529C677" w:rsidR="00BD0724" w:rsidRDefault="00D92269">
      <w:pPr>
        <w:pStyle w:val="TOC1"/>
        <w:rPr>
          <w:rFonts w:asciiTheme="minorHAnsi" w:eastAsiaTheme="minorEastAsia" w:hAnsiTheme="minorHAnsi" w:cstheme="minorBidi"/>
          <w:b w:val="0"/>
          <w:noProof/>
          <w:sz w:val="22"/>
          <w:szCs w:val="22"/>
          <w:lang w:val="en-US"/>
        </w:rPr>
      </w:pPr>
      <w:hyperlink w:anchor="_Toc499496507" w:history="1">
        <w:r w:rsidR="00BD0724" w:rsidRPr="009E2083">
          <w:rPr>
            <w:rStyle w:val="Hyperlink"/>
            <w:noProof/>
          </w:rPr>
          <w:t>1 Bevezetés</w:t>
        </w:r>
        <w:r w:rsidR="00BD0724">
          <w:rPr>
            <w:noProof/>
            <w:webHidden/>
          </w:rPr>
          <w:tab/>
        </w:r>
        <w:r w:rsidR="00BD0724">
          <w:rPr>
            <w:noProof/>
            <w:webHidden/>
          </w:rPr>
          <w:fldChar w:fldCharType="begin"/>
        </w:r>
        <w:r w:rsidR="00BD0724">
          <w:rPr>
            <w:noProof/>
            <w:webHidden/>
          </w:rPr>
          <w:instrText xml:space="preserve"> PAGEREF _Toc499496507 \h </w:instrText>
        </w:r>
        <w:r w:rsidR="00BD0724">
          <w:rPr>
            <w:noProof/>
            <w:webHidden/>
          </w:rPr>
        </w:r>
        <w:r w:rsidR="00BD0724">
          <w:rPr>
            <w:noProof/>
            <w:webHidden/>
          </w:rPr>
          <w:fldChar w:fldCharType="separate"/>
        </w:r>
        <w:r w:rsidR="00BD0724">
          <w:rPr>
            <w:noProof/>
            <w:webHidden/>
          </w:rPr>
          <w:t>7</w:t>
        </w:r>
        <w:r w:rsidR="00BD0724">
          <w:rPr>
            <w:noProof/>
            <w:webHidden/>
          </w:rPr>
          <w:fldChar w:fldCharType="end"/>
        </w:r>
      </w:hyperlink>
    </w:p>
    <w:p w14:paraId="06BB9C86" w14:textId="6FD29584"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08" w:history="1">
        <w:r w:rsidR="00BD0724" w:rsidRPr="009E2083">
          <w:rPr>
            <w:rStyle w:val="Hyperlink"/>
            <w:noProof/>
          </w:rPr>
          <w:t>1.1 Felhasználás</w:t>
        </w:r>
        <w:r w:rsidR="00BD0724">
          <w:rPr>
            <w:noProof/>
            <w:webHidden/>
          </w:rPr>
          <w:tab/>
        </w:r>
        <w:r w:rsidR="00BD0724">
          <w:rPr>
            <w:noProof/>
            <w:webHidden/>
          </w:rPr>
          <w:fldChar w:fldCharType="begin"/>
        </w:r>
        <w:r w:rsidR="00BD0724">
          <w:rPr>
            <w:noProof/>
            <w:webHidden/>
          </w:rPr>
          <w:instrText xml:space="preserve"> PAGEREF _Toc499496508 \h </w:instrText>
        </w:r>
        <w:r w:rsidR="00BD0724">
          <w:rPr>
            <w:noProof/>
            <w:webHidden/>
          </w:rPr>
        </w:r>
        <w:r w:rsidR="00BD0724">
          <w:rPr>
            <w:noProof/>
            <w:webHidden/>
          </w:rPr>
          <w:fldChar w:fldCharType="separate"/>
        </w:r>
        <w:r w:rsidR="00BD0724">
          <w:rPr>
            <w:noProof/>
            <w:webHidden/>
          </w:rPr>
          <w:t>8</w:t>
        </w:r>
        <w:r w:rsidR="00BD0724">
          <w:rPr>
            <w:noProof/>
            <w:webHidden/>
          </w:rPr>
          <w:fldChar w:fldCharType="end"/>
        </w:r>
      </w:hyperlink>
    </w:p>
    <w:p w14:paraId="66707940" w14:textId="6F52641C" w:rsidR="00BD0724" w:rsidRDefault="00D92269">
      <w:pPr>
        <w:pStyle w:val="TOC1"/>
        <w:rPr>
          <w:rFonts w:asciiTheme="minorHAnsi" w:eastAsiaTheme="minorEastAsia" w:hAnsiTheme="minorHAnsi" w:cstheme="minorBidi"/>
          <w:b w:val="0"/>
          <w:noProof/>
          <w:sz w:val="22"/>
          <w:szCs w:val="22"/>
          <w:lang w:val="en-US"/>
        </w:rPr>
      </w:pPr>
      <w:hyperlink w:anchor="_Toc499496509" w:history="1">
        <w:r w:rsidR="00BD0724" w:rsidRPr="009E2083">
          <w:rPr>
            <w:rStyle w:val="Hyperlink"/>
            <w:noProof/>
          </w:rPr>
          <w:t>2 Technológiák</w:t>
        </w:r>
        <w:r w:rsidR="00BD0724">
          <w:rPr>
            <w:noProof/>
            <w:webHidden/>
          </w:rPr>
          <w:tab/>
        </w:r>
        <w:r w:rsidR="00BD0724">
          <w:rPr>
            <w:noProof/>
            <w:webHidden/>
          </w:rPr>
          <w:fldChar w:fldCharType="begin"/>
        </w:r>
        <w:r w:rsidR="00BD0724">
          <w:rPr>
            <w:noProof/>
            <w:webHidden/>
          </w:rPr>
          <w:instrText xml:space="preserve"> PAGEREF _Toc499496509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3E86B6A" w14:textId="73691A5A"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10" w:history="1">
        <w:r w:rsidR="00BD0724" w:rsidRPr="009E2083">
          <w:rPr>
            <w:rStyle w:val="Hyperlink"/>
            <w:noProof/>
          </w:rPr>
          <w:t>2.1 Frontend</w:t>
        </w:r>
        <w:r w:rsidR="00BD0724">
          <w:rPr>
            <w:noProof/>
            <w:webHidden/>
          </w:rPr>
          <w:tab/>
        </w:r>
        <w:r w:rsidR="00BD0724">
          <w:rPr>
            <w:noProof/>
            <w:webHidden/>
          </w:rPr>
          <w:fldChar w:fldCharType="begin"/>
        </w:r>
        <w:r w:rsidR="00BD0724">
          <w:rPr>
            <w:noProof/>
            <w:webHidden/>
          </w:rPr>
          <w:instrText xml:space="preserve"> PAGEREF _Toc499496510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066D68D9" w14:textId="5CFCF5AA"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11" w:history="1">
        <w:r w:rsidR="00BD0724" w:rsidRPr="009E2083">
          <w:rPr>
            <w:rStyle w:val="Hyperlink"/>
            <w:noProof/>
          </w:rPr>
          <w:t>2.2 Backend</w:t>
        </w:r>
        <w:r w:rsidR="00BD0724">
          <w:rPr>
            <w:noProof/>
            <w:webHidden/>
          </w:rPr>
          <w:tab/>
        </w:r>
        <w:r w:rsidR="00BD0724">
          <w:rPr>
            <w:noProof/>
            <w:webHidden/>
          </w:rPr>
          <w:fldChar w:fldCharType="begin"/>
        </w:r>
        <w:r w:rsidR="00BD0724">
          <w:rPr>
            <w:noProof/>
            <w:webHidden/>
          </w:rPr>
          <w:instrText xml:space="preserve"> PAGEREF _Toc499496511 \h </w:instrText>
        </w:r>
        <w:r w:rsidR="00BD0724">
          <w:rPr>
            <w:noProof/>
            <w:webHidden/>
          </w:rPr>
        </w:r>
        <w:r w:rsidR="00BD0724">
          <w:rPr>
            <w:noProof/>
            <w:webHidden/>
          </w:rPr>
          <w:fldChar w:fldCharType="separate"/>
        </w:r>
        <w:r w:rsidR="00BD0724">
          <w:rPr>
            <w:noProof/>
            <w:webHidden/>
          </w:rPr>
          <w:t>9</w:t>
        </w:r>
        <w:r w:rsidR="00BD0724">
          <w:rPr>
            <w:noProof/>
            <w:webHidden/>
          </w:rPr>
          <w:fldChar w:fldCharType="end"/>
        </w:r>
      </w:hyperlink>
    </w:p>
    <w:p w14:paraId="2E5C0E2C" w14:textId="5A51CE33"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12" w:history="1">
        <w:r w:rsidR="00BD0724" w:rsidRPr="009E2083">
          <w:rPr>
            <w:rStyle w:val="Hyperlink"/>
            <w:noProof/>
          </w:rPr>
          <w:t>2.2.1 Könytárak</w:t>
        </w:r>
        <w:r w:rsidR="00BD0724">
          <w:rPr>
            <w:noProof/>
            <w:webHidden/>
          </w:rPr>
          <w:tab/>
        </w:r>
        <w:r w:rsidR="00BD0724">
          <w:rPr>
            <w:noProof/>
            <w:webHidden/>
          </w:rPr>
          <w:fldChar w:fldCharType="begin"/>
        </w:r>
        <w:r w:rsidR="00BD0724">
          <w:rPr>
            <w:noProof/>
            <w:webHidden/>
          </w:rPr>
          <w:instrText xml:space="preserve"> PAGEREF _Toc499496512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C987073" w14:textId="696D4B5B"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13" w:history="1">
        <w:r w:rsidR="00BD0724" w:rsidRPr="009E2083">
          <w:rPr>
            <w:rStyle w:val="Hyperlink"/>
            <w:noProof/>
          </w:rPr>
          <w:t>2.2.2 Dropbox</w:t>
        </w:r>
        <w:r w:rsidR="00BD0724">
          <w:rPr>
            <w:noProof/>
            <w:webHidden/>
          </w:rPr>
          <w:tab/>
        </w:r>
        <w:r w:rsidR="00BD0724">
          <w:rPr>
            <w:noProof/>
            <w:webHidden/>
          </w:rPr>
          <w:fldChar w:fldCharType="begin"/>
        </w:r>
        <w:r w:rsidR="00BD0724">
          <w:rPr>
            <w:noProof/>
            <w:webHidden/>
          </w:rPr>
          <w:instrText xml:space="preserve"> PAGEREF _Toc499496513 \h </w:instrText>
        </w:r>
        <w:r w:rsidR="00BD0724">
          <w:rPr>
            <w:noProof/>
            <w:webHidden/>
          </w:rPr>
        </w:r>
        <w:r w:rsidR="00BD0724">
          <w:rPr>
            <w:noProof/>
            <w:webHidden/>
          </w:rPr>
          <w:fldChar w:fldCharType="separate"/>
        </w:r>
        <w:r w:rsidR="00BD0724">
          <w:rPr>
            <w:noProof/>
            <w:webHidden/>
          </w:rPr>
          <w:t>10</w:t>
        </w:r>
        <w:r w:rsidR="00BD0724">
          <w:rPr>
            <w:noProof/>
            <w:webHidden/>
          </w:rPr>
          <w:fldChar w:fldCharType="end"/>
        </w:r>
      </w:hyperlink>
    </w:p>
    <w:p w14:paraId="1F1EA3AD" w14:textId="5FEA6916"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14" w:history="1">
        <w:r w:rsidR="00BD0724" w:rsidRPr="009E2083">
          <w:rPr>
            <w:rStyle w:val="Hyperlink"/>
            <w:noProof/>
          </w:rPr>
          <w:t>2.3 Raspberry PI</w:t>
        </w:r>
        <w:r w:rsidR="00BD0724">
          <w:rPr>
            <w:noProof/>
            <w:webHidden/>
          </w:rPr>
          <w:tab/>
        </w:r>
        <w:r w:rsidR="00BD0724">
          <w:rPr>
            <w:noProof/>
            <w:webHidden/>
          </w:rPr>
          <w:fldChar w:fldCharType="begin"/>
        </w:r>
        <w:r w:rsidR="00BD0724">
          <w:rPr>
            <w:noProof/>
            <w:webHidden/>
          </w:rPr>
          <w:instrText xml:space="preserve"> PAGEREF _Toc499496514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7579EAA7" w14:textId="1E5FCE0D"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15" w:history="1">
        <w:r w:rsidR="00BD0724" w:rsidRPr="009E2083">
          <w:rPr>
            <w:rStyle w:val="Hyperlink"/>
            <w:noProof/>
          </w:rPr>
          <w:t>2.3.1 Raspbian</w:t>
        </w:r>
        <w:r w:rsidR="00BD0724">
          <w:rPr>
            <w:noProof/>
            <w:webHidden/>
          </w:rPr>
          <w:tab/>
        </w:r>
        <w:r w:rsidR="00BD0724">
          <w:rPr>
            <w:noProof/>
            <w:webHidden/>
          </w:rPr>
          <w:fldChar w:fldCharType="begin"/>
        </w:r>
        <w:r w:rsidR="00BD0724">
          <w:rPr>
            <w:noProof/>
            <w:webHidden/>
          </w:rPr>
          <w:instrText xml:space="preserve"> PAGEREF _Toc499496515 \h </w:instrText>
        </w:r>
        <w:r w:rsidR="00BD0724">
          <w:rPr>
            <w:noProof/>
            <w:webHidden/>
          </w:rPr>
        </w:r>
        <w:r w:rsidR="00BD0724">
          <w:rPr>
            <w:noProof/>
            <w:webHidden/>
          </w:rPr>
          <w:fldChar w:fldCharType="separate"/>
        </w:r>
        <w:r w:rsidR="00BD0724">
          <w:rPr>
            <w:noProof/>
            <w:webHidden/>
          </w:rPr>
          <w:t>11</w:t>
        </w:r>
        <w:r w:rsidR="00BD0724">
          <w:rPr>
            <w:noProof/>
            <w:webHidden/>
          </w:rPr>
          <w:fldChar w:fldCharType="end"/>
        </w:r>
      </w:hyperlink>
    </w:p>
    <w:p w14:paraId="612BFB75" w14:textId="7D390040" w:rsidR="00BD0724" w:rsidRDefault="00D92269">
      <w:pPr>
        <w:pStyle w:val="TOC1"/>
        <w:rPr>
          <w:rFonts w:asciiTheme="minorHAnsi" w:eastAsiaTheme="minorEastAsia" w:hAnsiTheme="minorHAnsi" w:cstheme="minorBidi"/>
          <w:b w:val="0"/>
          <w:noProof/>
          <w:sz w:val="22"/>
          <w:szCs w:val="22"/>
          <w:lang w:val="en-US"/>
        </w:rPr>
      </w:pPr>
      <w:hyperlink w:anchor="_Toc499496516" w:history="1">
        <w:r w:rsidR="00BD0724" w:rsidRPr="009E2083">
          <w:rPr>
            <w:rStyle w:val="Hyperlink"/>
            <w:noProof/>
          </w:rPr>
          <w:t>3 Specifikáció</w:t>
        </w:r>
        <w:r w:rsidR="00BD0724">
          <w:rPr>
            <w:noProof/>
            <w:webHidden/>
          </w:rPr>
          <w:tab/>
        </w:r>
        <w:r w:rsidR="00BD0724">
          <w:rPr>
            <w:noProof/>
            <w:webHidden/>
          </w:rPr>
          <w:fldChar w:fldCharType="begin"/>
        </w:r>
        <w:r w:rsidR="00BD0724">
          <w:rPr>
            <w:noProof/>
            <w:webHidden/>
          </w:rPr>
          <w:instrText xml:space="preserve"> PAGEREF _Toc499496516 \h </w:instrText>
        </w:r>
        <w:r w:rsidR="00BD0724">
          <w:rPr>
            <w:noProof/>
            <w:webHidden/>
          </w:rPr>
        </w:r>
        <w:r w:rsidR="00BD0724">
          <w:rPr>
            <w:noProof/>
            <w:webHidden/>
          </w:rPr>
          <w:fldChar w:fldCharType="separate"/>
        </w:r>
        <w:r w:rsidR="00BD0724">
          <w:rPr>
            <w:noProof/>
            <w:webHidden/>
          </w:rPr>
          <w:t>12</w:t>
        </w:r>
        <w:r w:rsidR="00BD0724">
          <w:rPr>
            <w:noProof/>
            <w:webHidden/>
          </w:rPr>
          <w:fldChar w:fldCharType="end"/>
        </w:r>
      </w:hyperlink>
    </w:p>
    <w:p w14:paraId="6F5A9BD5" w14:textId="18746E7D"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17" w:history="1">
        <w:r w:rsidR="00BD0724" w:rsidRPr="009E2083">
          <w:rPr>
            <w:rStyle w:val="Hyperlink"/>
            <w:noProof/>
          </w:rPr>
          <w:t>3.1 Use Case</w:t>
        </w:r>
        <w:r w:rsidR="00BD0724">
          <w:rPr>
            <w:noProof/>
            <w:webHidden/>
          </w:rPr>
          <w:tab/>
        </w:r>
        <w:r w:rsidR="00BD0724">
          <w:rPr>
            <w:noProof/>
            <w:webHidden/>
          </w:rPr>
          <w:fldChar w:fldCharType="begin"/>
        </w:r>
        <w:r w:rsidR="00BD0724">
          <w:rPr>
            <w:noProof/>
            <w:webHidden/>
          </w:rPr>
          <w:instrText xml:space="preserve"> PAGEREF _Toc499496517 \h </w:instrText>
        </w:r>
        <w:r w:rsidR="00BD0724">
          <w:rPr>
            <w:noProof/>
            <w:webHidden/>
          </w:rPr>
        </w:r>
        <w:r w:rsidR="00BD0724">
          <w:rPr>
            <w:noProof/>
            <w:webHidden/>
          </w:rPr>
          <w:fldChar w:fldCharType="separate"/>
        </w:r>
        <w:r w:rsidR="00BD0724">
          <w:rPr>
            <w:noProof/>
            <w:webHidden/>
          </w:rPr>
          <w:t>14</w:t>
        </w:r>
        <w:r w:rsidR="00BD0724">
          <w:rPr>
            <w:noProof/>
            <w:webHidden/>
          </w:rPr>
          <w:fldChar w:fldCharType="end"/>
        </w:r>
      </w:hyperlink>
    </w:p>
    <w:p w14:paraId="02191C8A" w14:textId="39E97BA8" w:rsidR="00BD0724" w:rsidRDefault="00D92269">
      <w:pPr>
        <w:pStyle w:val="TOC1"/>
        <w:rPr>
          <w:rFonts w:asciiTheme="minorHAnsi" w:eastAsiaTheme="minorEastAsia" w:hAnsiTheme="minorHAnsi" w:cstheme="minorBidi"/>
          <w:b w:val="0"/>
          <w:noProof/>
          <w:sz w:val="22"/>
          <w:szCs w:val="22"/>
          <w:lang w:val="en-US"/>
        </w:rPr>
      </w:pPr>
      <w:hyperlink w:anchor="_Toc499496518" w:history="1">
        <w:r w:rsidR="00BD0724" w:rsidRPr="009E2083">
          <w:rPr>
            <w:rStyle w:val="Hyperlink"/>
            <w:noProof/>
          </w:rPr>
          <w:t>4 Tervezés és fejlesztés</w:t>
        </w:r>
        <w:r w:rsidR="00BD0724">
          <w:rPr>
            <w:noProof/>
            <w:webHidden/>
          </w:rPr>
          <w:tab/>
        </w:r>
        <w:r w:rsidR="00BD0724">
          <w:rPr>
            <w:noProof/>
            <w:webHidden/>
          </w:rPr>
          <w:fldChar w:fldCharType="begin"/>
        </w:r>
        <w:r w:rsidR="00BD0724">
          <w:rPr>
            <w:noProof/>
            <w:webHidden/>
          </w:rPr>
          <w:instrText xml:space="preserve"> PAGEREF _Toc499496518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18688BD0" w14:textId="792CF004"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19" w:history="1">
        <w:r w:rsidR="00BD0724" w:rsidRPr="009E2083">
          <w:rPr>
            <w:rStyle w:val="Hyperlink"/>
            <w:noProof/>
          </w:rPr>
          <w:t>4.1 Architektúra</w:t>
        </w:r>
        <w:r w:rsidR="00BD0724">
          <w:rPr>
            <w:noProof/>
            <w:webHidden/>
          </w:rPr>
          <w:tab/>
        </w:r>
        <w:r w:rsidR="00BD0724">
          <w:rPr>
            <w:noProof/>
            <w:webHidden/>
          </w:rPr>
          <w:fldChar w:fldCharType="begin"/>
        </w:r>
        <w:r w:rsidR="00BD0724">
          <w:rPr>
            <w:noProof/>
            <w:webHidden/>
          </w:rPr>
          <w:instrText xml:space="preserve"> PAGEREF _Toc499496519 \h </w:instrText>
        </w:r>
        <w:r w:rsidR="00BD0724">
          <w:rPr>
            <w:noProof/>
            <w:webHidden/>
          </w:rPr>
        </w:r>
        <w:r w:rsidR="00BD0724">
          <w:rPr>
            <w:noProof/>
            <w:webHidden/>
          </w:rPr>
          <w:fldChar w:fldCharType="separate"/>
        </w:r>
        <w:r w:rsidR="00BD0724">
          <w:rPr>
            <w:noProof/>
            <w:webHidden/>
          </w:rPr>
          <w:t>17</w:t>
        </w:r>
        <w:r w:rsidR="00BD0724">
          <w:rPr>
            <w:noProof/>
            <w:webHidden/>
          </w:rPr>
          <w:fldChar w:fldCharType="end"/>
        </w:r>
      </w:hyperlink>
    </w:p>
    <w:p w14:paraId="7DC86E72" w14:textId="659AF949"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20" w:history="1">
        <w:r w:rsidR="00BD0724" w:rsidRPr="009E2083">
          <w:rPr>
            <w:rStyle w:val="Hyperlink"/>
            <w:noProof/>
          </w:rPr>
          <w:t>4.2 Fejlesztőkörnyezet bemutatása</w:t>
        </w:r>
        <w:r w:rsidR="00BD0724">
          <w:rPr>
            <w:noProof/>
            <w:webHidden/>
          </w:rPr>
          <w:tab/>
        </w:r>
        <w:r w:rsidR="00BD0724">
          <w:rPr>
            <w:noProof/>
            <w:webHidden/>
          </w:rPr>
          <w:fldChar w:fldCharType="begin"/>
        </w:r>
        <w:r w:rsidR="00BD0724">
          <w:rPr>
            <w:noProof/>
            <w:webHidden/>
          </w:rPr>
          <w:instrText xml:space="preserve"> PAGEREF _Toc499496520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0D4211FD" w14:textId="06F87497"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21" w:history="1">
        <w:r w:rsidR="00BD0724" w:rsidRPr="009E2083">
          <w:rPr>
            <w:rStyle w:val="Hyperlink"/>
            <w:noProof/>
          </w:rPr>
          <w:t>4.3 Telepítő script</w:t>
        </w:r>
        <w:r w:rsidR="00BD0724">
          <w:rPr>
            <w:noProof/>
            <w:webHidden/>
          </w:rPr>
          <w:tab/>
        </w:r>
        <w:r w:rsidR="00BD0724">
          <w:rPr>
            <w:noProof/>
            <w:webHidden/>
          </w:rPr>
          <w:fldChar w:fldCharType="begin"/>
        </w:r>
        <w:r w:rsidR="00BD0724">
          <w:rPr>
            <w:noProof/>
            <w:webHidden/>
          </w:rPr>
          <w:instrText xml:space="preserve"> PAGEREF _Toc499496521 \h </w:instrText>
        </w:r>
        <w:r w:rsidR="00BD0724">
          <w:rPr>
            <w:noProof/>
            <w:webHidden/>
          </w:rPr>
        </w:r>
        <w:r w:rsidR="00BD0724">
          <w:rPr>
            <w:noProof/>
            <w:webHidden/>
          </w:rPr>
          <w:fldChar w:fldCharType="separate"/>
        </w:r>
        <w:r w:rsidR="00BD0724">
          <w:rPr>
            <w:noProof/>
            <w:webHidden/>
          </w:rPr>
          <w:t>18</w:t>
        </w:r>
        <w:r w:rsidR="00BD0724">
          <w:rPr>
            <w:noProof/>
            <w:webHidden/>
          </w:rPr>
          <w:fldChar w:fldCharType="end"/>
        </w:r>
      </w:hyperlink>
    </w:p>
    <w:p w14:paraId="3AB8D314" w14:textId="0F738ABE"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22" w:history="1">
        <w:r w:rsidR="00BD0724" w:rsidRPr="009E2083">
          <w:rPr>
            <w:rStyle w:val="Hyperlink"/>
            <w:noProof/>
          </w:rPr>
          <w:t>4.4 Adatbázis</w:t>
        </w:r>
        <w:r w:rsidR="00BD0724">
          <w:rPr>
            <w:noProof/>
            <w:webHidden/>
          </w:rPr>
          <w:tab/>
        </w:r>
        <w:r w:rsidR="00BD0724">
          <w:rPr>
            <w:noProof/>
            <w:webHidden/>
          </w:rPr>
          <w:fldChar w:fldCharType="begin"/>
        </w:r>
        <w:r w:rsidR="00BD0724">
          <w:rPr>
            <w:noProof/>
            <w:webHidden/>
          </w:rPr>
          <w:instrText xml:space="preserve"> PAGEREF _Toc499496522 \h </w:instrText>
        </w:r>
        <w:r w:rsidR="00BD0724">
          <w:rPr>
            <w:noProof/>
            <w:webHidden/>
          </w:rPr>
        </w:r>
        <w:r w:rsidR="00BD0724">
          <w:rPr>
            <w:noProof/>
            <w:webHidden/>
          </w:rPr>
          <w:fldChar w:fldCharType="separate"/>
        </w:r>
        <w:r w:rsidR="00BD0724">
          <w:rPr>
            <w:noProof/>
            <w:webHidden/>
          </w:rPr>
          <w:t>19</w:t>
        </w:r>
        <w:r w:rsidR="00BD0724">
          <w:rPr>
            <w:noProof/>
            <w:webHidden/>
          </w:rPr>
          <w:fldChar w:fldCharType="end"/>
        </w:r>
      </w:hyperlink>
    </w:p>
    <w:p w14:paraId="5F867AA2" w14:textId="39C21393"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3" w:history="1">
        <w:r w:rsidR="00BD0724" w:rsidRPr="009E2083">
          <w:rPr>
            <w:rStyle w:val="Hyperlink"/>
            <w:noProof/>
          </w:rPr>
          <w:t>4.4.1 User</w:t>
        </w:r>
        <w:r w:rsidR="00BD0724">
          <w:rPr>
            <w:noProof/>
            <w:webHidden/>
          </w:rPr>
          <w:tab/>
        </w:r>
        <w:r w:rsidR="00BD0724">
          <w:rPr>
            <w:noProof/>
            <w:webHidden/>
          </w:rPr>
          <w:fldChar w:fldCharType="begin"/>
        </w:r>
        <w:r w:rsidR="00BD0724">
          <w:rPr>
            <w:noProof/>
            <w:webHidden/>
          </w:rPr>
          <w:instrText xml:space="preserve"> PAGEREF _Toc499496523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51B86EC" w14:textId="1BAB770A"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4" w:history="1">
        <w:r w:rsidR="00BD0724" w:rsidRPr="009E2083">
          <w:rPr>
            <w:rStyle w:val="Hyperlink"/>
            <w:noProof/>
          </w:rPr>
          <w:t>4.4.2 File</w:t>
        </w:r>
        <w:r w:rsidR="00BD0724">
          <w:rPr>
            <w:noProof/>
            <w:webHidden/>
          </w:rPr>
          <w:tab/>
        </w:r>
        <w:r w:rsidR="00BD0724">
          <w:rPr>
            <w:noProof/>
            <w:webHidden/>
          </w:rPr>
          <w:fldChar w:fldCharType="begin"/>
        </w:r>
        <w:r w:rsidR="00BD0724">
          <w:rPr>
            <w:noProof/>
            <w:webHidden/>
          </w:rPr>
          <w:instrText xml:space="preserve"> PAGEREF _Toc499496524 \h </w:instrText>
        </w:r>
        <w:r w:rsidR="00BD0724">
          <w:rPr>
            <w:noProof/>
            <w:webHidden/>
          </w:rPr>
        </w:r>
        <w:r w:rsidR="00BD0724">
          <w:rPr>
            <w:noProof/>
            <w:webHidden/>
          </w:rPr>
          <w:fldChar w:fldCharType="separate"/>
        </w:r>
        <w:r w:rsidR="00BD0724">
          <w:rPr>
            <w:noProof/>
            <w:webHidden/>
          </w:rPr>
          <w:t>21</w:t>
        </w:r>
        <w:r w:rsidR="00BD0724">
          <w:rPr>
            <w:noProof/>
            <w:webHidden/>
          </w:rPr>
          <w:fldChar w:fldCharType="end"/>
        </w:r>
      </w:hyperlink>
    </w:p>
    <w:p w14:paraId="4C13DF0E" w14:textId="5A7EEE72"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5" w:history="1">
        <w:r w:rsidR="00BD0724" w:rsidRPr="009E2083">
          <w:rPr>
            <w:rStyle w:val="Hyperlink"/>
            <w:noProof/>
          </w:rPr>
          <w:t>4.4.3 Folder</w:t>
        </w:r>
        <w:r w:rsidR="00BD0724">
          <w:rPr>
            <w:noProof/>
            <w:webHidden/>
          </w:rPr>
          <w:tab/>
        </w:r>
        <w:r w:rsidR="00BD0724">
          <w:rPr>
            <w:noProof/>
            <w:webHidden/>
          </w:rPr>
          <w:fldChar w:fldCharType="begin"/>
        </w:r>
        <w:r w:rsidR="00BD0724">
          <w:rPr>
            <w:noProof/>
            <w:webHidden/>
          </w:rPr>
          <w:instrText xml:space="preserve"> PAGEREF _Toc499496525 \h </w:instrText>
        </w:r>
        <w:r w:rsidR="00BD0724">
          <w:rPr>
            <w:noProof/>
            <w:webHidden/>
          </w:rPr>
        </w:r>
        <w:r w:rsidR="00BD0724">
          <w:rPr>
            <w:noProof/>
            <w:webHidden/>
          </w:rPr>
          <w:fldChar w:fldCharType="separate"/>
        </w:r>
        <w:r w:rsidR="00BD0724">
          <w:rPr>
            <w:noProof/>
            <w:webHidden/>
          </w:rPr>
          <w:t>22</w:t>
        </w:r>
        <w:r w:rsidR="00BD0724">
          <w:rPr>
            <w:noProof/>
            <w:webHidden/>
          </w:rPr>
          <w:fldChar w:fldCharType="end"/>
        </w:r>
      </w:hyperlink>
    </w:p>
    <w:p w14:paraId="3160F554" w14:textId="62FCC7C2"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6" w:history="1">
        <w:r w:rsidR="00BD0724" w:rsidRPr="009E2083">
          <w:rPr>
            <w:rStyle w:val="Hyperlink"/>
            <w:noProof/>
          </w:rPr>
          <w:t>4.4.4 File share</w:t>
        </w:r>
        <w:r w:rsidR="00BD0724">
          <w:rPr>
            <w:noProof/>
            <w:webHidden/>
          </w:rPr>
          <w:tab/>
        </w:r>
        <w:r w:rsidR="00BD0724">
          <w:rPr>
            <w:noProof/>
            <w:webHidden/>
          </w:rPr>
          <w:fldChar w:fldCharType="begin"/>
        </w:r>
        <w:r w:rsidR="00BD0724">
          <w:rPr>
            <w:noProof/>
            <w:webHidden/>
          </w:rPr>
          <w:instrText xml:space="preserve"> PAGEREF _Toc499496526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6FB057CD" w14:textId="071C0131"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7" w:history="1">
        <w:r w:rsidR="00BD0724" w:rsidRPr="009E2083">
          <w:rPr>
            <w:rStyle w:val="Hyperlink"/>
            <w:noProof/>
          </w:rPr>
          <w:t>4.4.5 Role</w:t>
        </w:r>
        <w:r w:rsidR="00BD0724">
          <w:rPr>
            <w:noProof/>
            <w:webHidden/>
          </w:rPr>
          <w:tab/>
        </w:r>
        <w:r w:rsidR="00BD0724">
          <w:rPr>
            <w:noProof/>
            <w:webHidden/>
          </w:rPr>
          <w:fldChar w:fldCharType="begin"/>
        </w:r>
        <w:r w:rsidR="00BD0724">
          <w:rPr>
            <w:noProof/>
            <w:webHidden/>
          </w:rPr>
          <w:instrText xml:space="preserve"> PAGEREF _Toc499496527 \h </w:instrText>
        </w:r>
        <w:r w:rsidR="00BD0724">
          <w:rPr>
            <w:noProof/>
            <w:webHidden/>
          </w:rPr>
        </w:r>
        <w:r w:rsidR="00BD0724">
          <w:rPr>
            <w:noProof/>
            <w:webHidden/>
          </w:rPr>
          <w:fldChar w:fldCharType="separate"/>
        </w:r>
        <w:r w:rsidR="00BD0724">
          <w:rPr>
            <w:noProof/>
            <w:webHidden/>
          </w:rPr>
          <w:t>23</w:t>
        </w:r>
        <w:r w:rsidR="00BD0724">
          <w:rPr>
            <w:noProof/>
            <w:webHidden/>
          </w:rPr>
          <w:fldChar w:fldCharType="end"/>
        </w:r>
      </w:hyperlink>
    </w:p>
    <w:p w14:paraId="5B254DD4" w14:textId="42E52AD1"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8" w:history="1">
        <w:r w:rsidR="00BD0724" w:rsidRPr="009E2083">
          <w:rPr>
            <w:rStyle w:val="Hyperlink"/>
            <w:noProof/>
          </w:rPr>
          <w:t>4.4.6 Credential store</w:t>
        </w:r>
        <w:r w:rsidR="00BD0724">
          <w:rPr>
            <w:noProof/>
            <w:webHidden/>
          </w:rPr>
          <w:tab/>
        </w:r>
        <w:r w:rsidR="00BD0724">
          <w:rPr>
            <w:noProof/>
            <w:webHidden/>
          </w:rPr>
          <w:fldChar w:fldCharType="begin"/>
        </w:r>
        <w:r w:rsidR="00BD0724">
          <w:rPr>
            <w:noProof/>
            <w:webHidden/>
          </w:rPr>
          <w:instrText xml:space="preserve"> PAGEREF _Toc499496528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4127AFAF" w14:textId="07E0BC66"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29" w:history="1">
        <w:r w:rsidR="00BD0724" w:rsidRPr="009E2083">
          <w:rPr>
            <w:rStyle w:val="Hyperlink"/>
            <w:noProof/>
          </w:rPr>
          <w:t>4.4.7 Log</w:t>
        </w:r>
        <w:r w:rsidR="00BD0724">
          <w:rPr>
            <w:noProof/>
            <w:webHidden/>
          </w:rPr>
          <w:tab/>
        </w:r>
        <w:r w:rsidR="00BD0724">
          <w:rPr>
            <w:noProof/>
            <w:webHidden/>
          </w:rPr>
          <w:fldChar w:fldCharType="begin"/>
        </w:r>
        <w:r w:rsidR="00BD0724">
          <w:rPr>
            <w:noProof/>
            <w:webHidden/>
          </w:rPr>
          <w:instrText xml:space="preserve"> PAGEREF _Toc499496529 \h </w:instrText>
        </w:r>
        <w:r w:rsidR="00BD0724">
          <w:rPr>
            <w:noProof/>
            <w:webHidden/>
          </w:rPr>
        </w:r>
        <w:r w:rsidR="00BD0724">
          <w:rPr>
            <w:noProof/>
            <w:webHidden/>
          </w:rPr>
          <w:fldChar w:fldCharType="separate"/>
        </w:r>
        <w:r w:rsidR="00BD0724">
          <w:rPr>
            <w:noProof/>
            <w:webHidden/>
          </w:rPr>
          <w:t>24</w:t>
        </w:r>
        <w:r w:rsidR="00BD0724">
          <w:rPr>
            <w:noProof/>
            <w:webHidden/>
          </w:rPr>
          <w:fldChar w:fldCharType="end"/>
        </w:r>
      </w:hyperlink>
    </w:p>
    <w:p w14:paraId="2A8B951B" w14:textId="0A933E02"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30" w:history="1">
        <w:r w:rsidR="00BD0724" w:rsidRPr="009E2083">
          <w:rPr>
            <w:rStyle w:val="Hyperlink"/>
            <w:noProof/>
          </w:rPr>
          <w:t>4.5 Végpontok</w:t>
        </w:r>
        <w:r w:rsidR="00BD0724">
          <w:rPr>
            <w:noProof/>
            <w:webHidden/>
          </w:rPr>
          <w:tab/>
        </w:r>
        <w:r w:rsidR="00BD0724">
          <w:rPr>
            <w:noProof/>
            <w:webHidden/>
          </w:rPr>
          <w:fldChar w:fldCharType="begin"/>
        </w:r>
        <w:r w:rsidR="00BD0724">
          <w:rPr>
            <w:noProof/>
            <w:webHidden/>
          </w:rPr>
          <w:instrText xml:space="preserve"> PAGEREF _Toc499496530 \h </w:instrText>
        </w:r>
        <w:r w:rsidR="00BD0724">
          <w:rPr>
            <w:noProof/>
            <w:webHidden/>
          </w:rPr>
        </w:r>
        <w:r w:rsidR="00BD0724">
          <w:rPr>
            <w:noProof/>
            <w:webHidden/>
          </w:rPr>
          <w:fldChar w:fldCharType="separate"/>
        </w:r>
        <w:r w:rsidR="00BD0724">
          <w:rPr>
            <w:noProof/>
            <w:webHidden/>
          </w:rPr>
          <w:t>25</w:t>
        </w:r>
        <w:r w:rsidR="00BD0724">
          <w:rPr>
            <w:noProof/>
            <w:webHidden/>
          </w:rPr>
          <w:fldChar w:fldCharType="end"/>
        </w:r>
      </w:hyperlink>
    </w:p>
    <w:p w14:paraId="47E4000E" w14:textId="14F47AE1"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1" w:history="1">
        <w:r w:rsidR="00BD0724" w:rsidRPr="009E2083">
          <w:rPr>
            <w:rStyle w:val="Hyperlink"/>
            <w:noProof/>
          </w:rPr>
          <w:t>4.5.1 Autentikáció</w:t>
        </w:r>
        <w:r w:rsidR="00BD0724">
          <w:rPr>
            <w:noProof/>
            <w:webHidden/>
          </w:rPr>
          <w:tab/>
        </w:r>
        <w:r w:rsidR="00BD0724">
          <w:rPr>
            <w:noProof/>
            <w:webHidden/>
          </w:rPr>
          <w:fldChar w:fldCharType="begin"/>
        </w:r>
        <w:r w:rsidR="00BD0724">
          <w:rPr>
            <w:noProof/>
            <w:webHidden/>
          </w:rPr>
          <w:instrText xml:space="preserve"> PAGEREF _Toc499496531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10E2EB5C" w14:textId="5A98151E"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2" w:history="1">
        <w:r w:rsidR="00BD0724" w:rsidRPr="009E2083">
          <w:rPr>
            <w:rStyle w:val="Hyperlink"/>
            <w:noProof/>
          </w:rPr>
          <w:t>4.5.2 Adatok ellenőrzése</w:t>
        </w:r>
        <w:r w:rsidR="00BD0724">
          <w:rPr>
            <w:noProof/>
            <w:webHidden/>
          </w:rPr>
          <w:tab/>
        </w:r>
        <w:r w:rsidR="00BD0724">
          <w:rPr>
            <w:noProof/>
            <w:webHidden/>
          </w:rPr>
          <w:fldChar w:fldCharType="begin"/>
        </w:r>
        <w:r w:rsidR="00BD0724">
          <w:rPr>
            <w:noProof/>
            <w:webHidden/>
          </w:rPr>
          <w:instrText xml:space="preserve"> PAGEREF _Toc499496532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6C6BECD4" w14:textId="3D9ADFC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3" w:history="1">
        <w:r w:rsidR="00BD0724" w:rsidRPr="009E2083">
          <w:rPr>
            <w:rStyle w:val="Hyperlink"/>
            <w:noProof/>
          </w:rPr>
          <w:t>4.5.3 UsersAPI</w:t>
        </w:r>
        <w:r w:rsidR="00BD0724">
          <w:rPr>
            <w:noProof/>
            <w:webHidden/>
          </w:rPr>
          <w:tab/>
        </w:r>
        <w:r w:rsidR="00BD0724">
          <w:rPr>
            <w:noProof/>
            <w:webHidden/>
          </w:rPr>
          <w:fldChar w:fldCharType="begin"/>
        </w:r>
        <w:r w:rsidR="00BD0724">
          <w:rPr>
            <w:noProof/>
            <w:webHidden/>
          </w:rPr>
          <w:instrText xml:space="preserve"> PAGEREF _Toc499496533 \h </w:instrText>
        </w:r>
        <w:r w:rsidR="00BD0724">
          <w:rPr>
            <w:noProof/>
            <w:webHidden/>
          </w:rPr>
        </w:r>
        <w:r w:rsidR="00BD0724">
          <w:rPr>
            <w:noProof/>
            <w:webHidden/>
          </w:rPr>
          <w:fldChar w:fldCharType="separate"/>
        </w:r>
        <w:r w:rsidR="00BD0724">
          <w:rPr>
            <w:noProof/>
            <w:webHidden/>
          </w:rPr>
          <w:t>26</w:t>
        </w:r>
        <w:r w:rsidR="00BD0724">
          <w:rPr>
            <w:noProof/>
            <w:webHidden/>
          </w:rPr>
          <w:fldChar w:fldCharType="end"/>
        </w:r>
      </w:hyperlink>
    </w:p>
    <w:p w14:paraId="03697B01" w14:textId="4EEC2087"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4" w:history="1">
        <w:r w:rsidR="00BD0724" w:rsidRPr="009E2083">
          <w:rPr>
            <w:rStyle w:val="Hyperlink"/>
            <w:noProof/>
          </w:rPr>
          <w:t>4.5.4 RolesAPI</w:t>
        </w:r>
        <w:r w:rsidR="00BD0724">
          <w:rPr>
            <w:noProof/>
            <w:webHidden/>
          </w:rPr>
          <w:tab/>
        </w:r>
        <w:r w:rsidR="00BD0724">
          <w:rPr>
            <w:noProof/>
            <w:webHidden/>
          </w:rPr>
          <w:fldChar w:fldCharType="begin"/>
        </w:r>
        <w:r w:rsidR="00BD0724">
          <w:rPr>
            <w:noProof/>
            <w:webHidden/>
          </w:rPr>
          <w:instrText xml:space="preserve"> PAGEREF _Toc499496534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00A07DC1" w14:textId="51A34FF8"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5" w:history="1">
        <w:r w:rsidR="00BD0724" w:rsidRPr="009E2083">
          <w:rPr>
            <w:rStyle w:val="Hyperlink"/>
            <w:noProof/>
          </w:rPr>
          <w:t>4.5.5 LogsAPI</w:t>
        </w:r>
        <w:r w:rsidR="00BD0724">
          <w:rPr>
            <w:noProof/>
            <w:webHidden/>
          </w:rPr>
          <w:tab/>
        </w:r>
        <w:r w:rsidR="00BD0724">
          <w:rPr>
            <w:noProof/>
            <w:webHidden/>
          </w:rPr>
          <w:fldChar w:fldCharType="begin"/>
        </w:r>
        <w:r w:rsidR="00BD0724">
          <w:rPr>
            <w:noProof/>
            <w:webHidden/>
          </w:rPr>
          <w:instrText xml:space="preserve"> PAGEREF _Toc499496535 \h </w:instrText>
        </w:r>
        <w:r w:rsidR="00BD0724">
          <w:rPr>
            <w:noProof/>
            <w:webHidden/>
          </w:rPr>
        </w:r>
        <w:r w:rsidR="00BD0724">
          <w:rPr>
            <w:noProof/>
            <w:webHidden/>
          </w:rPr>
          <w:fldChar w:fldCharType="separate"/>
        </w:r>
        <w:r w:rsidR="00BD0724">
          <w:rPr>
            <w:noProof/>
            <w:webHidden/>
          </w:rPr>
          <w:t>27</w:t>
        </w:r>
        <w:r w:rsidR="00BD0724">
          <w:rPr>
            <w:noProof/>
            <w:webHidden/>
          </w:rPr>
          <w:fldChar w:fldCharType="end"/>
        </w:r>
      </w:hyperlink>
    </w:p>
    <w:p w14:paraId="280504EB" w14:textId="1A7D99B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6" w:history="1">
        <w:r w:rsidR="00BD0724" w:rsidRPr="009E2083">
          <w:rPr>
            <w:rStyle w:val="Hyperlink"/>
            <w:noProof/>
          </w:rPr>
          <w:t>4.5.6 NotesAPI</w:t>
        </w:r>
        <w:r w:rsidR="00BD0724">
          <w:rPr>
            <w:noProof/>
            <w:webHidden/>
          </w:rPr>
          <w:tab/>
        </w:r>
        <w:r w:rsidR="00BD0724">
          <w:rPr>
            <w:noProof/>
            <w:webHidden/>
          </w:rPr>
          <w:fldChar w:fldCharType="begin"/>
        </w:r>
        <w:r w:rsidR="00BD0724">
          <w:rPr>
            <w:noProof/>
            <w:webHidden/>
          </w:rPr>
          <w:instrText xml:space="preserve"> PAGEREF _Toc499496536 \h </w:instrText>
        </w:r>
        <w:r w:rsidR="00BD0724">
          <w:rPr>
            <w:noProof/>
            <w:webHidden/>
          </w:rPr>
        </w:r>
        <w:r w:rsidR="00BD0724">
          <w:rPr>
            <w:noProof/>
            <w:webHidden/>
          </w:rPr>
          <w:fldChar w:fldCharType="separate"/>
        </w:r>
        <w:r w:rsidR="00BD0724">
          <w:rPr>
            <w:noProof/>
            <w:webHidden/>
          </w:rPr>
          <w:t>28</w:t>
        </w:r>
        <w:r w:rsidR="00BD0724">
          <w:rPr>
            <w:noProof/>
            <w:webHidden/>
          </w:rPr>
          <w:fldChar w:fldCharType="end"/>
        </w:r>
      </w:hyperlink>
    </w:p>
    <w:p w14:paraId="639A80DD" w14:textId="7D0481D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7" w:history="1">
        <w:r w:rsidR="00BD0724" w:rsidRPr="009E2083">
          <w:rPr>
            <w:rStyle w:val="Hyperlink"/>
            <w:noProof/>
          </w:rPr>
          <w:t>4.5.7 DropboxAPI</w:t>
        </w:r>
        <w:r w:rsidR="00BD0724">
          <w:rPr>
            <w:noProof/>
            <w:webHidden/>
          </w:rPr>
          <w:tab/>
        </w:r>
        <w:r w:rsidR="00BD0724">
          <w:rPr>
            <w:noProof/>
            <w:webHidden/>
          </w:rPr>
          <w:fldChar w:fldCharType="begin"/>
        </w:r>
        <w:r w:rsidR="00BD0724">
          <w:rPr>
            <w:noProof/>
            <w:webHidden/>
          </w:rPr>
          <w:instrText xml:space="preserve"> PAGEREF _Toc499496537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394E8D4B" w14:textId="5C211749"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8" w:history="1">
        <w:r w:rsidR="00BD0724" w:rsidRPr="009E2083">
          <w:rPr>
            <w:rStyle w:val="Hyperlink"/>
            <w:noProof/>
          </w:rPr>
          <w:t>4.5.8 FilesharesAPI</w:t>
        </w:r>
        <w:r w:rsidR="00BD0724">
          <w:rPr>
            <w:noProof/>
            <w:webHidden/>
          </w:rPr>
          <w:tab/>
        </w:r>
        <w:r w:rsidR="00BD0724">
          <w:rPr>
            <w:noProof/>
            <w:webHidden/>
          </w:rPr>
          <w:fldChar w:fldCharType="begin"/>
        </w:r>
        <w:r w:rsidR="00BD0724">
          <w:rPr>
            <w:noProof/>
            <w:webHidden/>
          </w:rPr>
          <w:instrText xml:space="preserve"> PAGEREF _Toc499496538 \h </w:instrText>
        </w:r>
        <w:r w:rsidR="00BD0724">
          <w:rPr>
            <w:noProof/>
            <w:webHidden/>
          </w:rPr>
        </w:r>
        <w:r w:rsidR="00BD0724">
          <w:rPr>
            <w:noProof/>
            <w:webHidden/>
          </w:rPr>
          <w:fldChar w:fldCharType="separate"/>
        </w:r>
        <w:r w:rsidR="00BD0724">
          <w:rPr>
            <w:noProof/>
            <w:webHidden/>
          </w:rPr>
          <w:t>29</w:t>
        </w:r>
        <w:r w:rsidR="00BD0724">
          <w:rPr>
            <w:noProof/>
            <w:webHidden/>
          </w:rPr>
          <w:fldChar w:fldCharType="end"/>
        </w:r>
      </w:hyperlink>
    </w:p>
    <w:p w14:paraId="158F40BA" w14:textId="4E5F8FEB"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39" w:history="1">
        <w:r w:rsidR="00BD0724" w:rsidRPr="009E2083">
          <w:rPr>
            <w:rStyle w:val="Hyperlink"/>
            <w:noProof/>
          </w:rPr>
          <w:t>4.5.9 FilesAPI</w:t>
        </w:r>
        <w:r w:rsidR="00BD0724">
          <w:rPr>
            <w:noProof/>
            <w:webHidden/>
          </w:rPr>
          <w:tab/>
        </w:r>
        <w:r w:rsidR="00BD0724">
          <w:rPr>
            <w:noProof/>
            <w:webHidden/>
          </w:rPr>
          <w:fldChar w:fldCharType="begin"/>
        </w:r>
        <w:r w:rsidR="00BD0724">
          <w:rPr>
            <w:noProof/>
            <w:webHidden/>
          </w:rPr>
          <w:instrText xml:space="preserve"> PAGEREF _Toc499496539 \h </w:instrText>
        </w:r>
        <w:r w:rsidR="00BD0724">
          <w:rPr>
            <w:noProof/>
            <w:webHidden/>
          </w:rPr>
        </w:r>
        <w:r w:rsidR="00BD0724">
          <w:rPr>
            <w:noProof/>
            <w:webHidden/>
          </w:rPr>
          <w:fldChar w:fldCharType="separate"/>
        </w:r>
        <w:r w:rsidR="00BD0724">
          <w:rPr>
            <w:noProof/>
            <w:webHidden/>
          </w:rPr>
          <w:t>30</w:t>
        </w:r>
        <w:r w:rsidR="00BD0724">
          <w:rPr>
            <w:noProof/>
            <w:webHidden/>
          </w:rPr>
          <w:fldChar w:fldCharType="end"/>
        </w:r>
      </w:hyperlink>
    </w:p>
    <w:p w14:paraId="33B2E82D" w14:textId="075DDE64"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40" w:history="1">
        <w:r w:rsidR="00BD0724" w:rsidRPr="009E2083">
          <w:rPr>
            <w:rStyle w:val="Hyperlink"/>
            <w:noProof/>
          </w:rPr>
          <w:t>4.6 Modell</w:t>
        </w:r>
        <w:r w:rsidR="00BD0724">
          <w:rPr>
            <w:noProof/>
            <w:webHidden/>
          </w:rPr>
          <w:tab/>
        </w:r>
        <w:r w:rsidR="00BD0724">
          <w:rPr>
            <w:noProof/>
            <w:webHidden/>
          </w:rPr>
          <w:fldChar w:fldCharType="begin"/>
        </w:r>
        <w:r w:rsidR="00BD0724">
          <w:rPr>
            <w:noProof/>
            <w:webHidden/>
          </w:rPr>
          <w:instrText xml:space="preserve"> PAGEREF _Toc499496540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7181E08F" w14:textId="2B901CC3"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1" w:history="1">
        <w:r w:rsidR="00BD0724" w:rsidRPr="009E2083">
          <w:rPr>
            <w:rStyle w:val="Hyperlink"/>
            <w:noProof/>
          </w:rPr>
          <w:t>4.6.1 DropboxModel</w:t>
        </w:r>
        <w:r w:rsidR="00BD0724">
          <w:rPr>
            <w:noProof/>
            <w:webHidden/>
          </w:rPr>
          <w:tab/>
        </w:r>
        <w:r w:rsidR="00BD0724">
          <w:rPr>
            <w:noProof/>
            <w:webHidden/>
          </w:rPr>
          <w:fldChar w:fldCharType="begin"/>
        </w:r>
        <w:r w:rsidR="00BD0724">
          <w:rPr>
            <w:noProof/>
            <w:webHidden/>
          </w:rPr>
          <w:instrText xml:space="preserve"> PAGEREF _Toc499496541 \h </w:instrText>
        </w:r>
        <w:r w:rsidR="00BD0724">
          <w:rPr>
            <w:noProof/>
            <w:webHidden/>
          </w:rPr>
        </w:r>
        <w:r w:rsidR="00BD0724">
          <w:rPr>
            <w:noProof/>
            <w:webHidden/>
          </w:rPr>
          <w:fldChar w:fldCharType="separate"/>
        </w:r>
        <w:r w:rsidR="00BD0724">
          <w:rPr>
            <w:noProof/>
            <w:webHidden/>
          </w:rPr>
          <w:t>32</w:t>
        </w:r>
        <w:r w:rsidR="00BD0724">
          <w:rPr>
            <w:noProof/>
            <w:webHidden/>
          </w:rPr>
          <w:fldChar w:fldCharType="end"/>
        </w:r>
      </w:hyperlink>
    </w:p>
    <w:p w14:paraId="1E90C277" w14:textId="07FFAD9D"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2" w:history="1">
        <w:r w:rsidR="00BD0724" w:rsidRPr="009E2083">
          <w:rPr>
            <w:rStyle w:val="Hyperlink"/>
            <w:noProof/>
          </w:rPr>
          <w:t>4.6.2 CredentialstoreModel</w:t>
        </w:r>
        <w:r w:rsidR="00BD0724">
          <w:rPr>
            <w:noProof/>
            <w:webHidden/>
          </w:rPr>
          <w:tab/>
        </w:r>
        <w:r w:rsidR="00BD0724">
          <w:rPr>
            <w:noProof/>
            <w:webHidden/>
          </w:rPr>
          <w:fldChar w:fldCharType="begin"/>
        </w:r>
        <w:r w:rsidR="00BD0724">
          <w:rPr>
            <w:noProof/>
            <w:webHidden/>
          </w:rPr>
          <w:instrText xml:space="preserve"> PAGEREF _Toc499496542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32811417" w14:textId="0E4EB4D0"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3" w:history="1">
        <w:r w:rsidR="00BD0724" w:rsidRPr="009E2083">
          <w:rPr>
            <w:rStyle w:val="Hyperlink"/>
            <w:noProof/>
          </w:rPr>
          <w:t>4.6.3 UsersModel</w:t>
        </w:r>
        <w:r w:rsidR="00BD0724">
          <w:rPr>
            <w:noProof/>
            <w:webHidden/>
          </w:rPr>
          <w:tab/>
        </w:r>
        <w:r w:rsidR="00BD0724">
          <w:rPr>
            <w:noProof/>
            <w:webHidden/>
          </w:rPr>
          <w:fldChar w:fldCharType="begin"/>
        </w:r>
        <w:r w:rsidR="00BD0724">
          <w:rPr>
            <w:noProof/>
            <w:webHidden/>
          </w:rPr>
          <w:instrText xml:space="preserve"> PAGEREF _Toc499496543 \h </w:instrText>
        </w:r>
        <w:r w:rsidR="00BD0724">
          <w:rPr>
            <w:noProof/>
            <w:webHidden/>
          </w:rPr>
        </w:r>
        <w:r w:rsidR="00BD0724">
          <w:rPr>
            <w:noProof/>
            <w:webHidden/>
          </w:rPr>
          <w:fldChar w:fldCharType="separate"/>
        </w:r>
        <w:r w:rsidR="00BD0724">
          <w:rPr>
            <w:noProof/>
            <w:webHidden/>
          </w:rPr>
          <w:t>34</w:t>
        </w:r>
        <w:r w:rsidR="00BD0724">
          <w:rPr>
            <w:noProof/>
            <w:webHidden/>
          </w:rPr>
          <w:fldChar w:fldCharType="end"/>
        </w:r>
      </w:hyperlink>
    </w:p>
    <w:p w14:paraId="1CEC8D6D" w14:textId="4471DB2C"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4" w:history="1">
        <w:r w:rsidR="00BD0724" w:rsidRPr="009E2083">
          <w:rPr>
            <w:rStyle w:val="Hyperlink"/>
            <w:noProof/>
          </w:rPr>
          <w:t>4.6.4 RolesModel</w:t>
        </w:r>
        <w:r w:rsidR="00BD0724">
          <w:rPr>
            <w:noProof/>
            <w:webHidden/>
          </w:rPr>
          <w:tab/>
        </w:r>
        <w:r w:rsidR="00BD0724">
          <w:rPr>
            <w:noProof/>
            <w:webHidden/>
          </w:rPr>
          <w:fldChar w:fldCharType="begin"/>
        </w:r>
        <w:r w:rsidR="00BD0724">
          <w:rPr>
            <w:noProof/>
            <w:webHidden/>
          </w:rPr>
          <w:instrText xml:space="preserve"> PAGEREF _Toc499496544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39FA449F" w14:textId="4B9B10A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5" w:history="1">
        <w:r w:rsidR="00BD0724" w:rsidRPr="009E2083">
          <w:rPr>
            <w:rStyle w:val="Hyperlink"/>
            <w:noProof/>
          </w:rPr>
          <w:t>4.6.5 NotesModel</w:t>
        </w:r>
        <w:r w:rsidR="00BD0724">
          <w:rPr>
            <w:noProof/>
            <w:webHidden/>
          </w:rPr>
          <w:tab/>
        </w:r>
        <w:r w:rsidR="00BD0724">
          <w:rPr>
            <w:noProof/>
            <w:webHidden/>
          </w:rPr>
          <w:fldChar w:fldCharType="begin"/>
        </w:r>
        <w:r w:rsidR="00BD0724">
          <w:rPr>
            <w:noProof/>
            <w:webHidden/>
          </w:rPr>
          <w:instrText xml:space="preserve"> PAGEREF _Toc499496545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5127602D" w14:textId="2F012012"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6" w:history="1">
        <w:r w:rsidR="00BD0724" w:rsidRPr="009E2083">
          <w:rPr>
            <w:rStyle w:val="Hyperlink"/>
            <w:noProof/>
          </w:rPr>
          <w:t>4.6.6 LogsModel</w:t>
        </w:r>
        <w:r w:rsidR="00BD0724">
          <w:rPr>
            <w:noProof/>
            <w:webHidden/>
          </w:rPr>
          <w:tab/>
        </w:r>
        <w:r w:rsidR="00BD0724">
          <w:rPr>
            <w:noProof/>
            <w:webHidden/>
          </w:rPr>
          <w:fldChar w:fldCharType="begin"/>
        </w:r>
        <w:r w:rsidR="00BD0724">
          <w:rPr>
            <w:noProof/>
            <w:webHidden/>
          </w:rPr>
          <w:instrText xml:space="preserve"> PAGEREF _Toc499496546 \h </w:instrText>
        </w:r>
        <w:r w:rsidR="00BD0724">
          <w:rPr>
            <w:noProof/>
            <w:webHidden/>
          </w:rPr>
        </w:r>
        <w:r w:rsidR="00BD0724">
          <w:rPr>
            <w:noProof/>
            <w:webHidden/>
          </w:rPr>
          <w:fldChar w:fldCharType="separate"/>
        </w:r>
        <w:r w:rsidR="00BD0724">
          <w:rPr>
            <w:noProof/>
            <w:webHidden/>
          </w:rPr>
          <w:t>35</w:t>
        </w:r>
        <w:r w:rsidR="00BD0724">
          <w:rPr>
            <w:noProof/>
            <w:webHidden/>
          </w:rPr>
          <w:fldChar w:fldCharType="end"/>
        </w:r>
      </w:hyperlink>
    </w:p>
    <w:p w14:paraId="6EA18512" w14:textId="7E6BC0C1"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7" w:history="1">
        <w:r w:rsidR="00BD0724" w:rsidRPr="009E2083">
          <w:rPr>
            <w:rStyle w:val="Hyperlink"/>
            <w:noProof/>
          </w:rPr>
          <w:t>4.6.7 FilesModel</w:t>
        </w:r>
        <w:r w:rsidR="00BD0724">
          <w:rPr>
            <w:noProof/>
            <w:webHidden/>
          </w:rPr>
          <w:tab/>
        </w:r>
        <w:r w:rsidR="00BD0724">
          <w:rPr>
            <w:noProof/>
            <w:webHidden/>
          </w:rPr>
          <w:fldChar w:fldCharType="begin"/>
        </w:r>
        <w:r w:rsidR="00BD0724">
          <w:rPr>
            <w:noProof/>
            <w:webHidden/>
          </w:rPr>
          <w:instrText xml:space="preserve"> PAGEREF _Toc499496547 \h </w:instrText>
        </w:r>
        <w:r w:rsidR="00BD0724">
          <w:rPr>
            <w:noProof/>
            <w:webHidden/>
          </w:rPr>
        </w:r>
        <w:r w:rsidR="00BD0724">
          <w:rPr>
            <w:noProof/>
            <w:webHidden/>
          </w:rPr>
          <w:fldChar w:fldCharType="separate"/>
        </w:r>
        <w:r w:rsidR="00BD0724">
          <w:rPr>
            <w:noProof/>
            <w:webHidden/>
          </w:rPr>
          <w:t>36</w:t>
        </w:r>
        <w:r w:rsidR="00BD0724">
          <w:rPr>
            <w:noProof/>
            <w:webHidden/>
          </w:rPr>
          <w:fldChar w:fldCharType="end"/>
        </w:r>
      </w:hyperlink>
    </w:p>
    <w:p w14:paraId="457B04DE" w14:textId="79A71C0C"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8" w:history="1">
        <w:r w:rsidR="00BD0724" w:rsidRPr="009E2083">
          <w:rPr>
            <w:rStyle w:val="Hyperlink"/>
            <w:noProof/>
          </w:rPr>
          <w:t>4.6.8 FilesharesModel</w:t>
        </w:r>
        <w:r w:rsidR="00BD0724">
          <w:rPr>
            <w:noProof/>
            <w:webHidden/>
          </w:rPr>
          <w:tab/>
        </w:r>
        <w:r w:rsidR="00BD0724">
          <w:rPr>
            <w:noProof/>
            <w:webHidden/>
          </w:rPr>
          <w:fldChar w:fldCharType="begin"/>
        </w:r>
        <w:r w:rsidR="00BD0724">
          <w:rPr>
            <w:noProof/>
            <w:webHidden/>
          </w:rPr>
          <w:instrText xml:space="preserve"> PAGEREF _Toc499496548 \h </w:instrText>
        </w:r>
        <w:r w:rsidR="00BD0724">
          <w:rPr>
            <w:noProof/>
            <w:webHidden/>
          </w:rPr>
        </w:r>
        <w:r w:rsidR="00BD0724">
          <w:rPr>
            <w:noProof/>
            <w:webHidden/>
          </w:rPr>
          <w:fldChar w:fldCharType="separate"/>
        </w:r>
        <w:r w:rsidR="00BD0724">
          <w:rPr>
            <w:noProof/>
            <w:webHidden/>
          </w:rPr>
          <w:t>38</w:t>
        </w:r>
        <w:r w:rsidR="00BD0724">
          <w:rPr>
            <w:noProof/>
            <w:webHidden/>
          </w:rPr>
          <w:fldChar w:fldCharType="end"/>
        </w:r>
      </w:hyperlink>
    </w:p>
    <w:p w14:paraId="1B767FE8" w14:textId="3D63684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49" w:history="1">
        <w:r w:rsidR="00BD0724" w:rsidRPr="009E2083">
          <w:rPr>
            <w:rStyle w:val="Hyperlink"/>
            <w:noProof/>
          </w:rPr>
          <w:t>4.6.9 TokensModel</w:t>
        </w:r>
        <w:r w:rsidR="00BD0724">
          <w:rPr>
            <w:noProof/>
            <w:webHidden/>
          </w:rPr>
          <w:tab/>
        </w:r>
        <w:r w:rsidR="00BD0724">
          <w:rPr>
            <w:noProof/>
            <w:webHidden/>
          </w:rPr>
          <w:fldChar w:fldCharType="begin"/>
        </w:r>
        <w:r w:rsidR="00BD0724">
          <w:rPr>
            <w:noProof/>
            <w:webHidden/>
          </w:rPr>
          <w:instrText xml:space="preserve"> PAGEREF _Toc499496549 \h </w:instrText>
        </w:r>
        <w:r w:rsidR="00BD0724">
          <w:rPr>
            <w:noProof/>
            <w:webHidden/>
          </w:rPr>
        </w:r>
        <w:r w:rsidR="00BD0724">
          <w:rPr>
            <w:noProof/>
            <w:webHidden/>
          </w:rPr>
          <w:fldChar w:fldCharType="separate"/>
        </w:r>
        <w:r w:rsidR="00BD0724">
          <w:rPr>
            <w:noProof/>
            <w:webHidden/>
          </w:rPr>
          <w:t>39</w:t>
        </w:r>
        <w:r w:rsidR="00BD0724">
          <w:rPr>
            <w:noProof/>
            <w:webHidden/>
          </w:rPr>
          <w:fldChar w:fldCharType="end"/>
        </w:r>
      </w:hyperlink>
    </w:p>
    <w:p w14:paraId="2C15B728" w14:textId="2CF2A800"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0" w:history="1">
        <w:r w:rsidR="00BD0724" w:rsidRPr="009E2083">
          <w:rPr>
            <w:rStyle w:val="Hyperlink"/>
            <w:noProof/>
          </w:rPr>
          <w:t>4.6.10 Felhasználói limitek</w:t>
        </w:r>
        <w:r w:rsidR="00BD0724">
          <w:rPr>
            <w:noProof/>
            <w:webHidden/>
          </w:rPr>
          <w:tab/>
        </w:r>
        <w:r w:rsidR="00BD0724">
          <w:rPr>
            <w:noProof/>
            <w:webHidden/>
          </w:rPr>
          <w:fldChar w:fldCharType="begin"/>
        </w:r>
        <w:r w:rsidR="00BD0724">
          <w:rPr>
            <w:noProof/>
            <w:webHidden/>
          </w:rPr>
          <w:instrText xml:space="preserve"> PAGEREF _Toc499496550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58204522" w14:textId="1B31FF53"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1" w:history="1">
        <w:r w:rsidR="00BD0724" w:rsidRPr="009E2083">
          <w:rPr>
            <w:rStyle w:val="Hyperlink"/>
            <w:noProof/>
          </w:rPr>
          <w:t>4.6.11 Logolás</w:t>
        </w:r>
        <w:r w:rsidR="00BD0724">
          <w:rPr>
            <w:noProof/>
            <w:webHidden/>
          </w:rPr>
          <w:tab/>
        </w:r>
        <w:r w:rsidR="00BD0724">
          <w:rPr>
            <w:noProof/>
            <w:webHidden/>
          </w:rPr>
          <w:fldChar w:fldCharType="begin"/>
        </w:r>
        <w:r w:rsidR="00BD0724">
          <w:rPr>
            <w:noProof/>
            <w:webHidden/>
          </w:rPr>
          <w:instrText xml:space="preserve"> PAGEREF _Toc499496551 \h </w:instrText>
        </w:r>
        <w:r w:rsidR="00BD0724">
          <w:rPr>
            <w:noProof/>
            <w:webHidden/>
          </w:rPr>
        </w:r>
        <w:r w:rsidR="00BD0724">
          <w:rPr>
            <w:noProof/>
            <w:webHidden/>
          </w:rPr>
          <w:fldChar w:fldCharType="separate"/>
        </w:r>
        <w:r w:rsidR="00BD0724">
          <w:rPr>
            <w:noProof/>
            <w:webHidden/>
          </w:rPr>
          <w:t>40</w:t>
        </w:r>
        <w:r w:rsidR="00BD0724">
          <w:rPr>
            <w:noProof/>
            <w:webHidden/>
          </w:rPr>
          <w:fldChar w:fldCharType="end"/>
        </w:r>
      </w:hyperlink>
    </w:p>
    <w:p w14:paraId="69090DC1" w14:textId="5AFF7577"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52" w:history="1">
        <w:r w:rsidR="00BD0724" w:rsidRPr="009E2083">
          <w:rPr>
            <w:rStyle w:val="Hyperlink"/>
            <w:noProof/>
          </w:rPr>
          <w:t>4.7 UI</w:t>
        </w:r>
        <w:r w:rsidR="00BD0724">
          <w:rPr>
            <w:noProof/>
            <w:webHidden/>
          </w:rPr>
          <w:tab/>
        </w:r>
        <w:r w:rsidR="00BD0724">
          <w:rPr>
            <w:noProof/>
            <w:webHidden/>
          </w:rPr>
          <w:fldChar w:fldCharType="begin"/>
        </w:r>
        <w:r w:rsidR="00BD0724">
          <w:rPr>
            <w:noProof/>
            <w:webHidden/>
          </w:rPr>
          <w:instrText xml:space="preserve"> PAGEREF _Toc499496552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1B618E3D" w14:textId="1A9CD360"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3" w:history="1">
        <w:r w:rsidR="00BD0724" w:rsidRPr="009E2083">
          <w:rPr>
            <w:rStyle w:val="Hyperlink"/>
            <w:noProof/>
          </w:rPr>
          <w:t>4.7.1 Művelet sikeressége</w:t>
        </w:r>
        <w:r w:rsidR="00BD0724">
          <w:rPr>
            <w:noProof/>
            <w:webHidden/>
          </w:rPr>
          <w:tab/>
        </w:r>
        <w:r w:rsidR="00BD0724">
          <w:rPr>
            <w:noProof/>
            <w:webHidden/>
          </w:rPr>
          <w:fldChar w:fldCharType="begin"/>
        </w:r>
        <w:r w:rsidR="00BD0724">
          <w:rPr>
            <w:noProof/>
            <w:webHidden/>
          </w:rPr>
          <w:instrText xml:space="preserve"> PAGEREF _Toc499496553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089A8DEF" w14:textId="6D882366"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4" w:history="1">
        <w:r w:rsidR="00BD0724" w:rsidRPr="009E2083">
          <w:rPr>
            <w:rStyle w:val="Hyperlink"/>
            <w:noProof/>
          </w:rPr>
          <w:t>4.7.2 Bejelentkezés</w:t>
        </w:r>
        <w:r w:rsidR="00BD0724">
          <w:rPr>
            <w:noProof/>
            <w:webHidden/>
          </w:rPr>
          <w:tab/>
        </w:r>
        <w:r w:rsidR="00BD0724">
          <w:rPr>
            <w:noProof/>
            <w:webHidden/>
          </w:rPr>
          <w:fldChar w:fldCharType="begin"/>
        </w:r>
        <w:r w:rsidR="00BD0724">
          <w:rPr>
            <w:noProof/>
            <w:webHidden/>
          </w:rPr>
          <w:instrText xml:space="preserve"> PAGEREF _Toc499496554 \h </w:instrText>
        </w:r>
        <w:r w:rsidR="00BD0724">
          <w:rPr>
            <w:noProof/>
            <w:webHidden/>
          </w:rPr>
        </w:r>
        <w:r w:rsidR="00BD0724">
          <w:rPr>
            <w:noProof/>
            <w:webHidden/>
          </w:rPr>
          <w:fldChar w:fldCharType="separate"/>
        </w:r>
        <w:r w:rsidR="00BD0724">
          <w:rPr>
            <w:noProof/>
            <w:webHidden/>
          </w:rPr>
          <w:t>41</w:t>
        </w:r>
        <w:r w:rsidR="00BD0724">
          <w:rPr>
            <w:noProof/>
            <w:webHidden/>
          </w:rPr>
          <w:fldChar w:fldCharType="end"/>
        </w:r>
      </w:hyperlink>
    </w:p>
    <w:p w14:paraId="2C43C026" w14:textId="555A81B5"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5" w:history="1">
        <w:r w:rsidR="00BD0724" w:rsidRPr="009E2083">
          <w:rPr>
            <w:rStyle w:val="Hyperlink"/>
            <w:noProof/>
          </w:rPr>
          <w:t>4.7.3 Regisztráció</w:t>
        </w:r>
        <w:r w:rsidR="00BD0724">
          <w:rPr>
            <w:noProof/>
            <w:webHidden/>
          </w:rPr>
          <w:tab/>
        </w:r>
        <w:r w:rsidR="00BD0724">
          <w:rPr>
            <w:noProof/>
            <w:webHidden/>
          </w:rPr>
          <w:fldChar w:fldCharType="begin"/>
        </w:r>
        <w:r w:rsidR="00BD0724">
          <w:rPr>
            <w:noProof/>
            <w:webHidden/>
          </w:rPr>
          <w:instrText xml:space="preserve"> PAGEREF _Toc499496555 \h </w:instrText>
        </w:r>
        <w:r w:rsidR="00BD0724">
          <w:rPr>
            <w:noProof/>
            <w:webHidden/>
          </w:rPr>
        </w:r>
        <w:r w:rsidR="00BD0724">
          <w:rPr>
            <w:noProof/>
            <w:webHidden/>
          </w:rPr>
          <w:fldChar w:fldCharType="separate"/>
        </w:r>
        <w:r w:rsidR="00BD0724">
          <w:rPr>
            <w:noProof/>
            <w:webHidden/>
          </w:rPr>
          <w:t>42</w:t>
        </w:r>
        <w:r w:rsidR="00BD0724">
          <w:rPr>
            <w:noProof/>
            <w:webHidden/>
          </w:rPr>
          <w:fldChar w:fldCharType="end"/>
        </w:r>
      </w:hyperlink>
    </w:p>
    <w:p w14:paraId="3E2F3FBB" w14:textId="6F53BA94"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6" w:history="1">
        <w:r w:rsidR="00BD0724" w:rsidRPr="009E2083">
          <w:rPr>
            <w:rStyle w:val="Hyperlink"/>
            <w:noProof/>
          </w:rPr>
          <w:t>4.7.4 Files menü</w:t>
        </w:r>
        <w:r w:rsidR="00BD0724">
          <w:rPr>
            <w:noProof/>
            <w:webHidden/>
          </w:rPr>
          <w:tab/>
        </w:r>
        <w:r w:rsidR="00BD0724">
          <w:rPr>
            <w:noProof/>
            <w:webHidden/>
          </w:rPr>
          <w:fldChar w:fldCharType="begin"/>
        </w:r>
        <w:r w:rsidR="00BD0724">
          <w:rPr>
            <w:noProof/>
            <w:webHidden/>
          </w:rPr>
          <w:instrText xml:space="preserve"> PAGEREF _Toc499496556 \h </w:instrText>
        </w:r>
        <w:r w:rsidR="00BD0724">
          <w:rPr>
            <w:noProof/>
            <w:webHidden/>
          </w:rPr>
        </w:r>
        <w:r w:rsidR="00BD0724">
          <w:rPr>
            <w:noProof/>
            <w:webHidden/>
          </w:rPr>
          <w:fldChar w:fldCharType="separate"/>
        </w:r>
        <w:r w:rsidR="00BD0724">
          <w:rPr>
            <w:noProof/>
            <w:webHidden/>
          </w:rPr>
          <w:t>43</w:t>
        </w:r>
        <w:r w:rsidR="00BD0724">
          <w:rPr>
            <w:noProof/>
            <w:webHidden/>
          </w:rPr>
          <w:fldChar w:fldCharType="end"/>
        </w:r>
      </w:hyperlink>
    </w:p>
    <w:p w14:paraId="35ACBF2D" w14:textId="4DA93D0F"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7" w:history="1">
        <w:r w:rsidR="00BD0724" w:rsidRPr="009E2083">
          <w:rPr>
            <w:rStyle w:val="Hyperlink"/>
            <w:noProof/>
          </w:rPr>
          <w:t>4.7.5 Notes menü</w:t>
        </w:r>
        <w:r w:rsidR="00BD0724">
          <w:rPr>
            <w:noProof/>
            <w:webHidden/>
          </w:rPr>
          <w:tab/>
        </w:r>
        <w:r w:rsidR="00BD0724">
          <w:rPr>
            <w:noProof/>
            <w:webHidden/>
          </w:rPr>
          <w:fldChar w:fldCharType="begin"/>
        </w:r>
        <w:r w:rsidR="00BD0724">
          <w:rPr>
            <w:noProof/>
            <w:webHidden/>
          </w:rPr>
          <w:instrText xml:space="preserve"> PAGEREF _Toc499496557 \h </w:instrText>
        </w:r>
        <w:r w:rsidR="00BD0724">
          <w:rPr>
            <w:noProof/>
            <w:webHidden/>
          </w:rPr>
        </w:r>
        <w:r w:rsidR="00BD0724">
          <w:rPr>
            <w:noProof/>
            <w:webHidden/>
          </w:rPr>
          <w:fldChar w:fldCharType="separate"/>
        </w:r>
        <w:r w:rsidR="00BD0724">
          <w:rPr>
            <w:noProof/>
            <w:webHidden/>
          </w:rPr>
          <w:t>48</w:t>
        </w:r>
        <w:r w:rsidR="00BD0724">
          <w:rPr>
            <w:noProof/>
            <w:webHidden/>
          </w:rPr>
          <w:fldChar w:fldCharType="end"/>
        </w:r>
      </w:hyperlink>
    </w:p>
    <w:p w14:paraId="3F2EFDCF" w14:textId="53CCF2BF" w:rsidR="00BD0724" w:rsidRDefault="00D92269">
      <w:pPr>
        <w:pStyle w:val="TOC3"/>
        <w:tabs>
          <w:tab w:val="right" w:leader="dot" w:pos="8494"/>
        </w:tabs>
        <w:rPr>
          <w:rFonts w:asciiTheme="minorHAnsi" w:eastAsiaTheme="minorEastAsia" w:hAnsiTheme="minorHAnsi" w:cstheme="minorBidi"/>
          <w:noProof/>
          <w:sz w:val="22"/>
          <w:szCs w:val="22"/>
          <w:lang w:val="en-US"/>
        </w:rPr>
      </w:pPr>
      <w:hyperlink w:anchor="_Toc499496558" w:history="1">
        <w:r w:rsidR="00BD0724" w:rsidRPr="009E2083">
          <w:rPr>
            <w:rStyle w:val="Hyperlink"/>
            <w:noProof/>
          </w:rPr>
          <w:t>4.7.6 User menü</w:t>
        </w:r>
        <w:r w:rsidR="00BD0724">
          <w:rPr>
            <w:noProof/>
            <w:webHidden/>
          </w:rPr>
          <w:tab/>
        </w:r>
        <w:r w:rsidR="00BD0724">
          <w:rPr>
            <w:noProof/>
            <w:webHidden/>
          </w:rPr>
          <w:fldChar w:fldCharType="begin"/>
        </w:r>
        <w:r w:rsidR="00BD0724">
          <w:rPr>
            <w:noProof/>
            <w:webHidden/>
          </w:rPr>
          <w:instrText xml:space="preserve"> PAGEREF _Toc499496558 \h </w:instrText>
        </w:r>
        <w:r w:rsidR="00BD0724">
          <w:rPr>
            <w:noProof/>
            <w:webHidden/>
          </w:rPr>
        </w:r>
        <w:r w:rsidR="00BD0724">
          <w:rPr>
            <w:noProof/>
            <w:webHidden/>
          </w:rPr>
          <w:fldChar w:fldCharType="separate"/>
        </w:r>
        <w:r w:rsidR="00BD0724">
          <w:rPr>
            <w:noProof/>
            <w:webHidden/>
          </w:rPr>
          <w:t>50</w:t>
        </w:r>
        <w:r w:rsidR="00BD0724">
          <w:rPr>
            <w:noProof/>
            <w:webHidden/>
          </w:rPr>
          <w:fldChar w:fldCharType="end"/>
        </w:r>
      </w:hyperlink>
    </w:p>
    <w:p w14:paraId="08CBCD96" w14:textId="21580505" w:rsidR="00BD0724" w:rsidRDefault="00D92269">
      <w:pPr>
        <w:pStyle w:val="TOC1"/>
        <w:rPr>
          <w:rFonts w:asciiTheme="minorHAnsi" w:eastAsiaTheme="minorEastAsia" w:hAnsiTheme="minorHAnsi" w:cstheme="minorBidi"/>
          <w:b w:val="0"/>
          <w:noProof/>
          <w:sz w:val="22"/>
          <w:szCs w:val="22"/>
          <w:lang w:val="en-US"/>
        </w:rPr>
      </w:pPr>
      <w:hyperlink w:anchor="_Toc499496559" w:history="1">
        <w:r w:rsidR="00BD0724" w:rsidRPr="009E2083">
          <w:rPr>
            <w:rStyle w:val="Hyperlink"/>
            <w:noProof/>
          </w:rPr>
          <w:t>5 Mérések</w:t>
        </w:r>
        <w:r w:rsidR="00BD0724">
          <w:rPr>
            <w:noProof/>
            <w:webHidden/>
          </w:rPr>
          <w:tab/>
        </w:r>
        <w:r w:rsidR="00BD0724">
          <w:rPr>
            <w:noProof/>
            <w:webHidden/>
          </w:rPr>
          <w:fldChar w:fldCharType="begin"/>
        </w:r>
        <w:r w:rsidR="00BD0724">
          <w:rPr>
            <w:noProof/>
            <w:webHidden/>
          </w:rPr>
          <w:instrText xml:space="preserve"> PAGEREF _Toc499496559 \h </w:instrText>
        </w:r>
        <w:r w:rsidR="00BD0724">
          <w:rPr>
            <w:noProof/>
            <w:webHidden/>
          </w:rPr>
        </w:r>
        <w:r w:rsidR="00BD0724">
          <w:rPr>
            <w:noProof/>
            <w:webHidden/>
          </w:rPr>
          <w:fldChar w:fldCharType="separate"/>
        </w:r>
        <w:r w:rsidR="00BD0724">
          <w:rPr>
            <w:noProof/>
            <w:webHidden/>
          </w:rPr>
          <w:t>53</w:t>
        </w:r>
        <w:r w:rsidR="00BD0724">
          <w:rPr>
            <w:noProof/>
            <w:webHidden/>
          </w:rPr>
          <w:fldChar w:fldCharType="end"/>
        </w:r>
      </w:hyperlink>
    </w:p>
    <w:p w14:paraId="0D9AAFBD" w14:textId="6ABA0DCC" w:rsidR="00BD0724" w:rsidRDefault="00D92269">
      <w:pPr>
        <w:pStyle w:val="TOC1"/>
        <w:rPr>
          <w:rFonts w:asciiTheme="minorHAnsi" w:eastAsiaTheme="minorEastAsia" w:hAnsiTheme="minorHAnsi" w:cstheme="minorBidi"/>
          <w:b w:val="0"/>
          <w:noProof/>
          <w:sz w:val="22"/>
          <w:szCs w:val="22"/>
          <w:lang w:val="en-US"/>
        </w:rPr>
      </w:pPr>
      <w:hyperlink w:anchor="_Toc499496560" w:history="1">
        <w:r w:rsidR="00BD0724" w:rsidRPr="009E2083">
          <w:rPr>
            <w:rStyle w:val="Hyperlink"/>
            <w:noProof/>
          </w:rPr>
          <w:t>6 Összefoglalás</w:t>
        </w:r>
        <w:r w:rsidR="00BD0724">
          <w:rPr>
            <w:noProof/>
            <w:webHidden/>
          </w:rPr>
          <w:tab/>
        </w:r>
        <w:r w:rsidR="00BD0724">
          <w:rPr>
            <w:noProof/>
            <w:webHidden/>
          </w:rPr>
          <w:fldChar w:fldCharType="begin"/>
        </w:r>
        <w:r w:rsidR="00BD0724">
          <w:rPr>
            <w:noProof/>
            <w:webHidden/>
          </w:rPr>
          <w:instrText xml:space="preserve"> PAGEREF _Toc499496560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549AA3" w14:textId="770B1B52" w:rsidR="00BD0724" w:rsidRDefault="00D92269">
      <w:pPr>
        <w:pStyle w:val="TOC2"/>
        <w:tabs>
          <w:tab w:val="right" w:leader="dot" w:pos="8494"/>
        </w:tabs>
        <w:rPr>
          <w:rFonts w:asciiTheme="minorHAnsi" w:eastAsiaTheme="minorEastAsia" w:hAnsiTheme="minorHAnsi" w:cstheme="minorBidi"/>
          <w:noProof/>
          <w:sz w:val="22"/>
          <w:szCs w:val="22"/>
          <w:lang w:val="en-US"/>
        </w:rPr>
      </w:pPr>
      <w:hyperlink w:anchor="_Toc499496561" w:history="1">
        <w:r w:rsidR="00BD0724" w:rsidRPr="009E2083">
          <w:rPr>
            <w:rStyle w:val="Hyperlink"/>
            <w:noProof/>
          </w:rPr>
          <w:t>6.1 Továbbfejlesztés</w:t>
        </w:r>
        <w:r w:rsidR="00BD0724">
          <w:rPr>
            <w:noProof/>
            <w:webHidden/>
          </w:rPr>
          <w:tab/>
        </w:r>
        <w:r w:rsidR="00BD0724">
          <w:rPr>
            <w:noProof/>
            <w:webHidden/>
          </w:rPr>
          <w:fldChar w:fldCharType="begin"/>
        </w:r>
        <w:r w:rsidR="00BD0724">
          <w:rPr>
            <w:noProof/>
            <w:webHidden/>
          </w:rPr>
          <w:instrText xml:space="preserve"> PAGEREF _Toc499496561 \h </w:instrText>
        </w:r>
        <w:r w:rsidR="00BD0724">
          <w:rPr>
            <w:noProof/>
            <w:webHidden/>
          </w:rPr>
        </w:r>
        <w:r w:rsidR="00BD0724">
          <w:rPr>
            <w:noProof/>
            <w:webHidden/>
          </w:rPr>
          <w:fldChar w:fldCharType="separate"/>
        </w:r>
        <w:r w:rsidR="00BD0724">
          <w:rPr>
            <w:noProof/>
            <w:webHidden/>
          </w:rPr>
          <w:t>57</w:t>
        </w:r>
        <w:r w:rsidR="00BD0724">
          <w:rPr>
            <w:noProof/>
            <w:webHidden/>
          </w:rPr>
          <w:fldChar w:fldCharType="end"/>
        </w:r>
      </w:hyperlink>
    </w:p>
    <w:p w14:paraId="02BD22CE" w14:textId="3FF3F00A" w:rsidR="00BD0724" w:rsidRDefault="00D92269">
      <w:pPr>
        <w:pStyle w:val="TOC1"/>
        <w:rPr>
          <w:rFonts w:asciiTheme="minorHAnsi" w:eastAsiaTheme="minorEastAsia" w:hAnsiTheme="minorHAnsi" w:cstheme="minorBidi"/>
          <w:b w:val="0"/>
          <w:noProof/>
          <w:sz w:val="22"/>
          <w:szCs w:val="22"/>
          <w:lang w:val="en-US"/>
        </w:rPr>
      </w:pPr>
      <w:hyperlink w:anchor="_Toc499496562" w:history="1">
        <w:r w:rsidR="00BD0724" w:rsidRPr="009E2083">
          <w:rPr>
            <w:rStyle w:val="Hyperlink"/>
            <w:noProof/>
          </w:rPr>
          <w:t>7 Irodalomjegyzék</w:t>
        </w:r>
        <w:r w:rsidR="00BD0724">
          <w:rPr>
            <w:noProof/>
            <w:webHidden/>
          </w:rPr>
          <w:tab/>
        </w:r>
        <w:r w:rsidR="00BD0724">
          <w:rPr>
            <w:noProof/>
            <w:webHidden/>
          </w:rPr>
          <w:fldChar w:fldCharType="begin"/>
        </w:r>
        <w:r w:rsidR="00BD0724">
          <w:rPr>
            <w:noProof/>
            <w:webHidden/>
          </w:rPr>
          <w:instrText xml:space="preserve"> PAGEREF _Toc499496562 \h </w:instrText>
        </w:r>
        <w:r w:rsidR="00BD0724">
          <w:rPr>
            <w:noProof/>
            <w:webHidden/>
          </w:rPr>
        </w:r>
        <w:r w:rsidR="00BD0724">
          <w:rPr>
            <w:noProof/>
            <w:webHidden/>
          </w:rPr>
          <w:fldChar w:fldCharType="separate"/>
        </w:r>
        <w:r w:rsidR="00BD0724">
          <w:rPr>
            <w:noProof/>
            <w:webHidden/>
          </w:rPr>
          <w:t>60</w:t>
        </w:r>
        <w:r w:rsidR="00BD0724">
          <w:rPr>
            <w:noProof/>
            <w:webHidden/>
          </w:rPr>
          <w:fldChar w:fldCharType="end"/>
        </w:r>
      </w:hyperlink>
    </w:p>
    <w:p w14:paraId="45012F29" w14:textId="3B8E88E9"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48259227" w:rsidR="00681E99" w:rsidRPr="00BB07F9" w:rsidRDefault="00681E99" w:rsidP="00681E99">
      <w:pPr>
        <w:pStyle w:val="Nyilatkozatkeltezs"/>
      </w:pPr>
      <w:r w:rsidRPr="00BB07F9">
        <w:t xml:space="preserve">Kelt: Budapest, </w:t>
      </w:r>
      <w:r w:rsidR="00653043" w:rsidRPr="00BB07F9">
        <w:t>2017</w:t>
      </w:r>
      <w:r w:rsidR="00630A92" w:rsidRPr="00BB07F9">
        <w:t>.</w:t>
      </w:r>
      <w:r w:rsidR="00653043" w:rsidRPr="00BB07F9">
        <w:t xml:space="preserve"> 04</w:t>
      </w:r>
      <w:r w:rsidR="00630A92" w:rsidRPr="00BB07F9">
        <w:t xml:space="preserve">. </w:t>
      </w:r>
      <w:r w:rsidR="00653043" w:rsidRPr="00BB07F9">
        <w:t>29</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499496505"/>
      <w:r w:rsidRPr="00BB07F9">
        <w:lastRenderedPageBreak/>
        <w:t>Összefoglaló</w:t>
      </w:r>
      <w:bookmarkEnd w:id="0"/>
    </w:p>
    <w:p w14:paraId="1E81E437" w14:textId="17BA2CA6"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2959F9">
        <w:t>esetleg több tárhelyért kell csak fizetni.</w:t>
      </w:r>
      <w:r w:rsidR="00A3314E">
        <w:t xml:space="preserve"> Egy ilyen rendszer követelményeihez tartozik, hogy bármikor elérhető legyen egy egyszerű böngészővel, kényelmesen lehessen </w:t>
      </w:r>
      <w:r w:rsidR="00A32415">
        <w:t>használni és a felhasználónak ne kelljen egy regisztrációnál többet tennie</w:t>
      </w:r>
      <w:r w:rsidR="00F83C9A">
        <w:t>, ha használni szeretné a szolgáltatást</w:t>
      </w:r>
      <w:r w:rsidR="00A32415">
        <w:t>.</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6B018859"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Fejlesztetem hozzá egy REST API-t</w:t>
      </w:r>
      <w:r w:rsidR="005C68DF">
        <w:t xml:space="preserve"> Python nyelvben</w:t>
      </w:r>
      <w:r w:rsidR="00F83C9A">
        <w:t xml:space="preserve">, amely segítségével az adatbázisban található adatok lekrédezhetőek és módosíthatóak.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499496506"/>
      <w:r w:rsidRPr="00BB07F9">
        <w:lastRenderedPageBreak/>
        <w:t>Abstract</w:t>
      </w:r>
      <w:bookmarkEnd w:id="1"/>
    </w:p>
    <w:p w14:paraId="7F6AA784" w14:textId="2656FBD4" w:rsidR="00476FB2" w:rsidRDefault="00A32415" w:rsidP="00476FB2">
      <w:r>
        <w:t xml:space="preserve">Nowadays the filesharing portals are very popular, they offer a big variety of functions, the users have almost unlimited storage and they are easy to use and manage the uploaded files. </w:t>
      </w:r>
      <w:r w:rsidR="00573201">
        <w:t>These services in most cases are free</w:t>
      </w:r>
      <w:r w:rsidR="00327D25">
        <w:t>, although</w:t>
      </w:r>
      <w:r w:rsidR="00573201">
        <w:t xml:space="preserve"> </w:t>
      </w:r>
      <w:r w:rsidR="00327D25">
        <w:t>sometimes it requires some additional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4860024E" w14:textId="0AAF2AEB" w:rsidR="006A02C1" w:rsidRDefault="002979CB" w:rsidP="00476FB2">
      <w:r>
        <w:t>In my thesis I created a filesharing portal that fulfills all of the requirements mentioned above and a statisfies all the needs of a simple user</w:t>
      </w:r>
      <w:r w:rsidR="00927481">
        <w:t>,</w:t>
      </w:r>
      <w:r>
        <w:t xml:space="preserve"> furthermore it is easy to use.</w:t>
      </w:r>
    </w:p>
    <w:p w14:paraId="7D0E2341" w14:textId="77777777" w:rsidR="00927481" w:rsidRPr="00BB07F9" w:rsidRDefault="00927481" w:rsidP="00476FB2"/>
    <w:p w14:paraId="7EFA7F5D" w14:textId="260FEE6A" w:rsidR="008A3762" w:rsidRPr="00BB07F9" w:rsidRDefault="003F5425" w:rsidP="00684B0F">
      <w:pPr>
        <w:pStyle w:val="Heading1"/>
      </w:pPr>
      <w:bookmarkStart w:id="2" w:name="_Toc332797397"/>
      <w:bookmarkStart w:id="3" w:name="_Toc499496507"/>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499496508"/>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499496509"/>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499496510"/>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12D6DE7B"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D956AC" w:rsidRPr="00D956AC">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4DEB4DB5" w14:textId="60AD88B9"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D956AC" w:rsidRPr="00D956AC">
            <w:rPr>
              <w:noProof/>
              <w:lang w:val="en-US"/>
            </w:rPr>
            <w:t>[2]</w:t>
          </w:r>
          <w:r w:rsidR="00A3314E">
            <w:fldChar w:fldCharType="end"/>
          </w:r>
        </w:sdtContent>
      </w:sdt>
      <w:r w:rsidR="00A3314E">
        <w:t xml:space="preserve"> egy platform, ami megkönnyíti webes alklamazások készítését </w:t>
      </w:r>
    </w:p>
    <w:p w14:paraId="5B634EF5" w14:textId="107A1FCE"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D956AC" w:rsidRPr="00D956AC">
            <w:rPr>
              <w:noProof/>
              <w:lang w:val="en-US"/>
            </w:rPr>
            <w:t>[3]</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198BA4F8"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D956AC" w:rsidRPr="00D956AC">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499496511"/>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4B69867E"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D956AC" w:rsidRPr="00D956AC">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1FAB96B7"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D956AC" w:rsidRPr="00D956AC">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499496512"/>
      <w:r>
        <w:t>Könytárak</w:t>
      </w:r>
      <w:bookmarkEnd w:id="10"/>
    </w:p>
    <w:p w14:paraId="46582AF8" w14:textId="2D90079E"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D956AC" w:rsidRPr="00D956AC">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07BAF01C"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D956AC" w:rsidRPr="00D956AC">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5745B2A9"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D956AC" w:rsidRPr="00D956AC">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499496513"/>
      <w:r w:rsidRPr="00BB07F9">
        <w:t>Dropbox</w:t>
      </w:r>
      <w:bookmarkEnd w:id="11"/>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499496514"/>
      <w:r w:rsidRPr="00BB07F9">
        <w:lastRenderedPageBreak/>
        <w:t>Raspberry PI</w:t>
      </w:r>
      <w:bookmarkEnd w:id="12"/>
    </w:p>
    <w:p w14:paraId="37E55B4E" w14:textId="1E78EEE8"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D956AC" w:rsidRPr="00D956AC">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r w:rsidR="00D92269">
        <w:fldChar w:fldCharType="begin"/>
      </w:r>
      <w:r w:rsidR="00D92269">
        <w:instrText xml:space="preserve"> SEQ Kép \* ARABIC </w:instrText>
      </w:r>
      <w:r w:rsidR="00D92269">
        <w:fldChar w:fldCharType="separate"/>
      </w:r>
      <w:r w:rsidR="0041054F">
        <w:rPr>
          <w:noProof/>
        </w:rPr>
        <w:t>1</w:t>
      </w:r>
      <w:r w:rsidR="00D92269">
        <w:rPr>
          <w:noProof/>
        </w:rPr>
        <w:fldChar w:fldCharType="end"/>
      </w:r>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r w:rsidR="00D92269">
        <w:fldChar w:fldCharType="begin"/>
      </w:r>
      <w:r w:rsidR="00D92269">
        <w:instrText xml:space="preserve"> SEQ Kép \* ARABIC </w:instrText>
      </w:r>
      <w:r w:rsidR="00D92269">
        <w:fldChar w:fldCharType="separate"/>
      </w:r>
      <w:r>
        <w:rPr>
          <w:noProof/>
        </w:rPr>
        <w:t>2</w:t>
      </w:r>
      <w:r w:rsidR="00D92269">
        <w:rPr>
          <w:noProof/>
        </w:rPr>
        <w:fldChar w:fldCharType="end"/>
      </w:r>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499496515"/>
      <w:r>
        <w:t>Raspbian</w:t>
      </w:r>
      <w:bookmarkEnd w:id="13"/>
    </w:p>
    <w:p w14:paraId="38B03D6F" w14:textId="2D0FC9D3"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D956AC">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499496516"/>
      <w:r w:rsidRPr="00BB07F9">
        <w:lastRenderedPageBreak/>
        <w:t>Specifikáció</w:t>
      </w:r>
      <w:bookmarkEnd w:id="14"/>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3470178A"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D956AC">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499496517"/>
      <w:r w:rsidRPr="00BB07F9">
        <w:lastRenderedPageBreak/>
        <w:t>Use Case</w:t>
      </w:r>
      <w:bookmarkEnd w:id="15"/>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3</w:t>
      </w:r>
      <w:r w:rsidR="00D92269">
        <w:rPr>
          <w:noProof/>
        </w:rPr>
        <w:fldChar w:fldCharType="end"/>
      </w:r>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4</w:t>
      </w:r>
      <w:r w:rsidR="00D92269">
        <w:rPr>
          <w:noProof/>
        </w:rPr>
        <w:fldChar w:fldCharType="end"/>
      </w:r>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5</w:t>
      </w:r>
      <w:r w:rsidR="00D92269">
        <w:rPr>
          <w:noProof/>
        </w:rPr>
        <w:fldChar w:fldCharType="end"/>
      </w:r>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6" w:name="_Toc499496518"/>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499496519"/>
      <w:r>
        <w:t>Architektúra</w:t>
      </w:r>
      <w:bookmarkEnd w:id="17"/>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C5772B2" w:rsidR="0019472F" w:rsidRDefault="0019472F" w:rsidP="002C05E0">
      <w:r>
        <w:t>Ahogy azt korábban említettem</w:t>
      </w:r>
      <w:r w:rsidR="00D92832">
        <w:t>,</w:t>
      </w:r>
      <w:r>
        <w:t xml:space="preserve"> a megjelenítésért felelős kódrész Angular</w:t>
      </w:r>
      <w:r w:rsidR="001877E6">
        <w:t>JS</w:t>
      </w:r>
      <w:r>
        <w:t xml:space="preserve">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499496520"/>
      <w:r w:rsidRPr="00BB07F9">
        <w:lastRenderedPageBreak/>
        <w:t>Fejlesztőkörnyezet bemutatása</w:t>
      </w:r>
      <w:bookmarkEnd w:id="18"/>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1A21DE05"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D956AC" w:rsidRPr="00D956AC">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D956AC" w:rsidRPr="00D956AC">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1EA95B73"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D956AC" w:rsidRPr="00D956AC">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6DB81C18"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D956AC" w:rsidRPr="00D956AC">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499496521"/>
      <w:r>
        <w:t>Telepítő script</w:t>
      </w:r>
      <w:bookmarkEnd w:id="19"/>
    </w:p>
    <w:p w14:paraId="296B9640" w14:textId="59BF0F7B"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természetesen ez változtatha</w:t>
      </w:r>
      <w:r w:rsidR="00CE1320">
        <w:t>tó, de a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lastRenderedPageBreak/>
        <w:t>Frissíti az operációs rendszerre telepített csomagokat</w:t>
      </w:r>
      <w:r>
        <w: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226FEA00"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D956AC" w:rsidRPr="00D956AC">
            <w:rPr>
              <w:noProof/>
              <w:lang w:val="en-US"/>
            </w:rPr>
            <w:t>[17]</w:t>
          </w:r>
          <w:r>
            <w:fldChar w:fldCharType="end"/>
          </w:r>
        </w:sdtContent>
      </w:sdt>
      <w:r>
        <w:t xml:space="preserve"> egy Pythonhoz használt csomag menedzselő, </w:t>
      </w:r>
      <w:r w:rsidR="00D23555">
        <w:t>amellyel</w:t>
      </w:r>
      <w:r>
        <w:t xml:space="preserve"> gyorsan lehet a kívánt könyvtárakat feltelepíteni.</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3CBC146A" w:rsidR="008713F1" w:rsidRDefault="00E76E29" w:rsidP="00182539">
      <w:pPr>
        <w:pStyle w:val="ListParagraph"/>
        <w:ind w:left="1440" w:firstLine="0"/>
      </w:pPr>
      <w:r>
        <w:t xml:space="preserve">A fentebb látható linken egy script </w:t>
      </w:r>
      <w:r w:rsidR="00236893">
        <w:t>fájl érhető el, amelyet lement</w:t>
      </w:r>
      <w:r>
        <w:t xml:space="preserve"> egy fájlba, majd e</w:t>
      </w:r>
      <w:r w:rsidR="00236893">
        <w:t>zt a script futtatva lefrissíti</w:t>
      </w:r>
      <w:r>
        <w:t xml:space="preserve"> a nodejs</w:t>
      </w:r>
      <w:r w:rsidR="00D16480">
        <w:t>-t és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113BAE70" w:rsidR="00D33C26" w:rsidRPr="00D33C26" w:rsidRDefault="00D33C26" w:rsidP="00D33C26">
      <w:pPr>
        <w:pStyle w:val="ListParagraph"/>
        <w:ind w:left="1440" w:firstLine="0"/>
      </w:pPr>
      <w:r w:rsidRPr="00D33C26">
        <w:t>Feltelepíti a frontend-hez szükséges függőségeket, a parancsot a frontend projekt mappájában kell kaidni.</w:t>
      </w:r>
    </w:p>
    <w:p w14:paraId="59C39E17" w14:textId="16B8AD4E" w:rsidR="00F66B78" w:rsidRPr="007609D6" w:rsidRDefault="00EC1330" w:rsidP="00F84D6A">
      <w:pPr>
        <w:pStyle w:val="ListParagraph"/>
        <w:numPr>
          <w:ilvl w:val="0"/>
          <w:numId w:val="45"/>
        </w:numPr>
      </w:pPr>
      <w:bookmarkStart w:id="20" w:name="_GoBack"/>
      <w:bookmarkEnd w:id="20"/>
      <w:r>
        <w:t>Létrehozza</w:t>
      </w:r>
      <w:r w:rsidR="007E7134">
        <w:t xml:space="preserve"> az SQLite adatbázis fájlt</w:t>
      </w:r>
      <w:r>
        <w:t>,</w:t>
      </w:r>
      <w:r w:rsidR="007E7134">
        <w:t xml:space="preserve"> és létrehozza benne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t xml:space="preserve"> A Role tábla az előre definiált </w:t>
      </w:r>
      <w:r>
        <w:lastRenderedPageBreak/>
        <w:t>jogosultságokat tartalmazza, míg a Credential_Store tábla a rendszer működéséshez elengedhetetlen kódokat</w:t>
      </w:r>
      <w:r w:rsidR="00387DCA">
        <w:t>, ezeket a script futás</w:t>
      </w:r>
      <w:r w:rsidR="00B5213E">
        <w:t>a során kéri be a scriptet futtatótól</w:t>
      </w:r>
      <w:r>
        <w:t xml:space="preserve">. Ezek </w:t>
      </w:r>
      <w:r w:rsidR="0033301E">
        <w:t xml:space="preserve">a táblák </w:t>
      </w:r>
      <w:r>
        <w:t>az adatbázis fejezetben r</w:t>
      </w:r>
      <w:r w:rsidR="00BE45C7">
        <w:t>észletesebben be lesznek mutatva</w:t>
      </w:r>
      <w:r>
        <w:t>.</w:t>
      </w:r>
    </w:p>
    <w:p w14:paraId="2152D914" w14:textId="43388B9E" w:rsidR="00C43FED" w:rsidRDefault="00C43FED" w:rsidP="00C43FED">
      <w:pPr>
        <w:pStyle w:val="Heading2"/>
      </w:pPr>
      <w:bookmarkStart w:id="21" w:name="_Toc499496522"/>
      <w:r w:rsidRPr="00BB07F9">
        <w:t>Adatbázis</w:t>
      </w:r>
      <w:bookmarkEnd w:id="21"/>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6</w:t>
      </w:r>
      <w:r w:rsidR="00D92269">
        <w:rPr>
          <w:noProof/>
        </w:rPr>
        <w:fldChar w:fldCharType="end"/>
      </w:r>
      <w:r>
        <w:t xml:space="preserve"> Adatbázis struktúra</w:t>
      </w:r>
    </w:p>
    <w:p w14:paraId="117BFF6E" w14:textId="46F31ED5" w:rsidR="002B65DB" w:rsidRPr="00BB07F9" w:rsidRDefault="002B65DB" w:rsidP="002B65DB">
      <w:pPr>
        <w:pStyle w:val="Heading3"/>
      </w:pPr>
      <w:bookmarkStart w:id="22" w:name="_Toc499496523"/>
      <w:r w:rsidRPr="00BB07F9">
        <w:t>User</w:t>
      </w:r>
      <w:bookmarkEnd w:id="22"/>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r w:rsidR="00D92269">
        <w:fldChar w:fldCharType="begin"/>
      </w:r>
      <w:r w:rsidR="00D92269">
        <w:instrText xml:space="preserve"> SEQ Tábla \* ARABIC </w:instrText>
      </w:r>
      <w:r w:rsidR="00D92269">
        <w:fldChar w:fldCharType="separate"/>
      </w:r>
      <w:r w:rsidR="00C0551D">
        <w:rPr>
          <w:noProof/>
        </w:rPr>
        <w:t>1</w:t>
      </w:r>
      <w:r w:rsidR="00D92269">
        <w:rPr>
          <w:noProof/>
        </w:rPr>
        <w:fldChar w:fldCharType="end"/>
      </w:r>
      <w:r>
        <w:t xml:space="preserve"> User tábla</w:t>
      </w:r>
    </w:p>
    <w:p w14:paraId="65EBC38E" w14:textId="657F9A19" w:rsidR="002B65DB" w:rsidRPr="00BB07F9" w:rsidRDefault="002B65DB">
      <w:pPr>
        <w:pStyle w:val="Heading3"/>
      </w:pPr>
      <w:bookmarkStart w:id="23" w:name="_Toc499496524"/>
      <w:r w:rsidRPr="00BB07F9">
        <w:t>File</w:t>
      </w:r>
      <w:bookmarkEnd w:id="23"/>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2</w:t>
      </w:r>
      <w:r w:rsidR="00D92269">
        <w:rPr>
          <w:noProof/>
        </w:rPr>
        <w:fldChar w:fldCharType="end"/>
      </w:r>
      <w:r>
        <w:t xml:space="preserve"> File tábla</w:t>
      </w:r>
    </w:p>
    <w:p w14:paraId="38C6A2B9" w14:textId="31E26EA9" w:rsidR="002B65DB" w:rsidRPr="00BB07F9" w:rsidRDefault="002B65DB" w:rsidP="00D83075">
      <w:pPr>
        <w:pStyle w:val="Heading3"/>
      </w:pPr>
      <w:bookmarkStart w:id="24" w:name="_Toc499496525"/>
      <w:r w:rsidRPr="00BB07F9">
        <w:t>Folder</w:t>
      </w:r>
      <w:bookmarkEnd w:id="24"/>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3</w:t>
      </w:r>
      <w:r w:rsidR="00D92269">
        <w:rPr>
          <w:noProof/>
        </w:rPr>
        <w:fldChar w:fldCharType="end"/>
      </w:r>
      <w:r>
        <w:t xml:space="preserve"> Folder tábla</w:t>
      </w:r>
    </w:p>
    <w:p w14:paraId="5AA1D6BA" w14:textId="3C7FAD64" w:rsidR="002B65DB" w:rsidRPr="00BB07F9" w:rsidRDefault="002B65DB" w:rsidP="00D83075">
      <w:pPr>
        <w:pStyle w:val="Heading3"/>
      </w:pPr>
      <w:bookmarkStart w:id="25" w:name="_Toc499496526"/>
      <w:r w:rsidRPr="00BB07F9">
        <w:t>File share</w:t>
      </w:r>
      <w:bookmarkEnd w:id="25"/>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4</w:t>
      </w:r>
      <w:r w:rsidR="00D92269">
        <w:rPr>
          <w:noProof/>
        </w:rPr>
        <w:fldChar w:fldCharType="end"/>
      </w:r>
      <w:r>
        <w:t xml:space="preserve"> File_share tábla</w:t>
      </w:r>
    </w:p>
    <w:p w14:paraId="2171C16D" w14:textId="5586F731" w:rsidR="002B65DB" w:rsidRPr="00BB07F9" w:rsidRDefault="002B65DB" w:rsidP="00D83075">
      <w:pPr>
        <w:pStyle w:val="Heading3"/>
      </w:pPr>
      <w:bookmarkStart w:id="26" w:name="_Toc499496527"/>
      <w:r w:rsidRPr="00BB07F9">
        <w:t>Role</w:t>
      </w:r>
      <w:bookmarkEnd w:id="26"/>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5</w:t>
      </w:r>
      <w:r w:rsidR="00D92269">
        <w:rPr>
          <w:noProof/>
        </w:rPr>
        <w:fldChar w:fldCharType="end"/>
      </w:r>
      <w:r>
        <w:t xml:space="preserve"> Role tábla</w:t>
      </w:r>
    </w:p>
    <w:p w14:paraId="65596FD5" w14:textId="3328EC36" w:rsidR="002B65DB" w:rsidRPr="00BB07F9" w:rsidRDefault="002B65DB" w:rsidP="00D83075">
      <w:pPr>
        <w:pStyle w:val="Heading3"/>
      </w:pPr>
      <w:bookmarkStart w:id="27" w:name="_Toc499496528"/>
      <w:r w:rsidRPr="00BB07F9">
        <w:lastRenderedPageBreak/>
        <w:t>Credential store</w:t>
      </w:r>
      <w:bookmarkEnd w:id="27"/>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6</w:t>
      </w:r>
      <w:r w:rsidR="00D92269">
        <w:rPr>
          <w:noProof/>
        </w:rPr>
        <w:fldChar w:fldCharType="end"/>
      </w:r>
      <w:r>
        <w:t xml:space="preserve"> Credential_store tábla</w:t>
      </w:r>
    </w:p>
    <w:p w14:paraId="6A8B53FB" w14:textId="5CA2E92A" w:rsidR="002B65DB" w:rsidRPr="00BB07F9" w:rsidRDefault="002B65DB">
      <w:pPr>
        <w:pStyle w:val="Heading3"/>
      </w:pPr>
      <w:bookmarkStart w:id="28" w:name="_Toc499496529"/>
      <w:r w:rsidRPr="00BB07F9">
        <w:t>Log</w:t>
      </w:r>
      <w:bookmarkEnd w:id="28"/>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r w:rsidR="00D92269">
        <w:fldChar w:fldCharType="begin"/>
      </w:r>
      <w:r w:rsidR="00D92269">
        <w:instrText xml:space="preserve"> SEQ Tábla \* ARABIC </w:instrText>
      </w:r>
      <w:r w:rsidR="00D92269">
        <w:fldChar w:fldCharType="separate"/>
      </w:r>
      <w:r>
        <w:rPr>
          <w:noProof/>
        </w:rPr>
        <w:t>7</w:t>
      </w:r>
      <w:r w:rsidR="00D92269">
        <w:rPr>
          <w:noProof/>
        </w:rPr>
        <w:fldChar w:fldCharType="end"/>
      </w:r>
      <w:r>
        <w:t xml:space="preserve"> Log tábla</w:t>
      </w:r>
    </w:p>
    <w:p w14:paraId="0E7F7AEB" w14:textId="1A7D219F" w:rsidR="00A72F58" w:rsidRPr="00BB07F9" w:rsidRDefault="0092342B">
      <w:pPr>
        <w:pStyle w:val="Heading2"/>
      </w:pPr>
      <w:bookmarkStart w:id="29" w:name="_Toc499496530"/>
      <w:r>
        <w:t>Végpontok</w:t>
      </w:r>
      <w:bookmarkEnd w:id="29"/>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30" w:name="_Toc499496531"/>
      <w:r w:rsidRPr="00BB07F9">
        <w:t>Autentikáció</w:t>
      </w:r>
      <w:bookmarkEnd w:id="30"/>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1" w:name="_Toc499496532"/>
      <w:r w:rsidRPr="00BB07F9">
        <w:t>Adatok ellenőrzése</w:t>
      </w:r>
      <w:bookmarkEnd w:id="31"/>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2" w:name="_Toc499496533"/>
      <w:r w:rsidRPr="00BB07F9">
        <w:t>User</w:t>
      </w:r>
      <w:r w:rsidR="00136FDE" w:rsidRPr="00BB07F9">
        <w:t>s</w:t>
      </w:r>
      <w:r w:rsidRPr="00BB07F9">
        <w:t>API</w:t>
      </w:r>
      <w:bookmarkEnd w:id="32"/>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3" w:name="_Toc499496534"/>
      <w:r w:rsidRPr="00BB07F9">
        <w:t>RolesAPI</w:t>
      </w:r>
      <w:bookmarkEnd w:id="33"/>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4" w:name="_Toc499496535"/>
      <w:r w:rsidRPr="00BB07F9">
        <w:t>LogsAPI</w:t>
      </w:r>
      <w:bookmarkEnd w:id="34"/>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5" w:name="_Toc499496536"/>
      <w:r w:rsidRPr="00BB07F9">
        <w:lastRenderedPageBreak/>
        <w:t>NotesAPI</w:t>
      </w:r>
      <w:bookmarkEnd w:id="35"/>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6" w:name="_Toc499496537"/>
      <w:r w:rsidRPr="00BB07F9">
        <w:lastRenderedPageBreak/>
        <w:t>DropboxAPI</w:t>
      </w:r>
      <w:bookmarkEnd w:id="36"/>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7" w:name="_Toc499496538"/>
      <w:r w:rsidRPr="00BB07F9">
        <w:t>FilesharesAPI</w:t>
      </w:r>
      <w:bookmarkEnd w:id="37"/>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8" w:name="_Toc499496539"/>
      <w:r w:rsidRPr="00BB07F9">
        <w:t>FilesAPI</w:t>
      </w:r>
      <w:bookmarkEnd w:id="38"/>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9" w:name="_Toc499496540"/>
      <w:r w:rsidRPr="00BB07F9">
        <w:t>Modell</w:t>
      </w:r>
      <w:bookmarkEnd w:id="39"/>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40" w:name="_Toc499496541"/>
      <w:r w:rsidRPr="00BB07F9">
        <w:t>Dropbox</w:t>
      </w:r>
      <w:r w:rsidR="001B7BA2" w:rsidRPr="00BB07F9">
        <w:t>Model</w:t>
      </w:r>
      <w:bookmarkEnd w:id="40"/>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7</w:t>
      </w:r>
      <w:r w:rsidR="00D92269">
        <w:rPr>
          <w:noProof/>
        </w:rPr>
        <w:fldChar w:fldCharType="end"/>
      </w:r>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1" w:name="_Toc499496542"/>
      <w:r w:rsidRPr="00BB07F9">
        <w:t>CredentialstoreModel</w:t>
      </w:r>
      <w:bookmarkEnd w:id="41"/>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2" w:name="_Toc499496543"/>
      <w:r w:rsidRPr="00BB07F9">
        <w:t>UsersModel</w:t>
      </w:r>
      <w:bookmarkEnd w:id="42"/>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3" w:name="_Toc499496544"/>
      <w:r w:rsidRPr="00BB07F9">
        <w:t>RolesModel</w:t>
      </w:r>
      <w:bookmarkEnd w:id="43"/>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4" w:name="_Toc499496545"/>
      <w:r w:rsidRPr="00BB07F9">
        <w:t>NotesModel</w:t>
      </w:r>
      <w:bookmarkEnd w:id="44"/>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5" w:name="_Toc499496546"/>
      <w:r w:rsidRPr="00BB07F9">
        <w:t>LogsModel</w:t>
      </w:r>
      <w:bookmarkEnd w:id="45"/>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6" w:name="_Toc499496547"/>
      <w:r w:rsidRPr="00BB07F9">
        <w:t>FilesModel</w:t>
      </w:r>
      <w:bookmarkEnd w:id="46"/>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7" w:name="_Toc499496548"/>
      <w:r w:rsidRPr="00BB07F9">
        <w:t>FilesharesModel</w:t>
      </w:r>
      <w:bookmarkEnd w:id="47"/>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8" w:name="_Toc499496549"/>
      <w:r w:rsidRPr="00BB07F9">
        <w:t>TokensModel</w:t>
      </w:r>
      <w:bookmarkEnd w:id="48"/>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9" w:name="_Toc499496550"/>
      <w:r>
        <w:t>Felhasználói limitek</w:t>
      </w:r>
      <w:bookmarkEnd w:id="49"/>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50" w:name="_Toc499496551"/>
      <w:r w:rsidRPr="00BB07F9">
        <w:t>Logolás</w:t>
      </w:r>
      <w:bookmarkEnd w:id="50"/>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 xml:space="preserve">Mivel az </w:t>
      </w:r>
      <w:r w:rsidR="00641D82">
        <w:lastRenderedPageBreak/>
        <w:t>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1" w:name="_Toc499496552"/>
      <w:r w:rsidRPr="00BB07F9">
        <w:t>UI</w:t>
      </w:r>
      <w:bookmarkEnd w:id="51"/>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2" w:name="_Toc499496553"/>
      <w:r>
        <w:t>Művelet sikeressége</w:t>
      </w:r>
      <w:bookmarkEnd w:id="52"/>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3" w:name="_Toc499496554"/>
      <w:r w:rsidRPr="00BB07F9">
        <w:t>Bejelentkezés</w:t>
      </w:r>
      <w:bookmarkEnd w:id="53"/>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lastRenderedPageBreak/>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8</w:t>
      </w:r>
      <w:r w:rsidR="00D92269">
        <w:rPr>
          <w:noProof/>
        </w:rPr>
        <w:fldChar w:fldCharType="end"/>
      </w:r>
      <w:r>
        <w:t xml:space="preserve"> Bejelentkezés</w:t>
      </w:r>
    </w:p>
    <w:p w14:paraId="526FC0FE" w14:textId="2CF91572" w:rsidR="007D7479" w:rsidRPr="00BB07F9" w:rsidRDefault="007D7479">
      <w:pPr>
        <w:pStyle w:val="Heading3"/>
      </w:pPr>
      <w:bookmarkStart w:id="54" w:name="_Toc499496555"/>
      <w:r w:rsidRPr="00BB07F9">
        <w:t>Regisztráció</w:t>
      </w:r>
      <w:bookmarkEnd w:id="54"/>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9</w:t>
      </w:r>
      <w:r w:rsidR="00D92269">
        <w:rPr>
          <w:noProof/>
        </w:rPr>
        <w:fldChar w:fldCharType="end"/>
      </w:r>
      <w:r>
        <w:t xml:space="preserve"> Regisztráció</w:t>
      </w:r>
    </w:p>
    <w:p w14:paraId="0BBCEF0B" w14:textId="70046445" w:rsidR="00195459" w:rsidRDefault="009C4BBE">
      <w:pPr>
        <w:pStyle w:val="Heading3"/>
      </w:pPr>
      <w:bookmarkStart w:id="55" w:name="_Toc499496556"/>
      <w:r>
        <w:t>Files m</w:t>
      </w:r>
      <w:r w:rsidR="00195459">
        <w:t>enü</w:t>
      </w:r>
      <w:bookmarkEnd w:id="55"/>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10</w:t>
      </w:r>
      <w:r w:rsidR="00D92269">
        <w:rPr>
          <w:noProof/>
        </w:rPr>
        <w:fldChar w:fldCharType="end"/>
      </w:r>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11</w:t>
      </w:r>
      <w:r w:rsidR="00D92269">
        <w:rPr>
          <w:noProof/>
        </w:rPr>
        <w:fldChar w:fldCharType="end"/>
      </w:r>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12</w:t>
      </w:r>
      <w:r w:rsidR="00D92269">
        <w:rPr>
          <w:noProof/>
        </w:rPr>
        <w:fldChar w:fldCharType="end"/>
      </w:r>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13</w:t>
      </w:r>
      <w:r w:rsidR="00D92269">
        <w:rPr>
          <w:noProof/>
        </w:rPr>
        <w:fldChar w:fldCharType="end"/>
      </w:r>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14</w:t>
      </w:r>
      <w:r w:rsidR="00D92269">
        <w:rPr>
          <w:noProof/>
        </w:rPr>
        <w:fldChar w:fldCharType="end"/>
      </w:r>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15</w:t>
      </w:r>
      <w:r w:rsidR="00D92269">
        <w:rPr>
          <w:noProof/>
        </w:rPr>
        <w:fldChar w:fldCharType="end"/>
      </w:r>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16</w:t>
      </w:r>
      <w:r w:rsidR="00D92269">
        <w:rPr>
          <w:noProof/>
        </w:rPr>
        <w:fldChar w:fldCharType="end"/>
      </w:r>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17</w:t>
      </w:r>
      <w:r w:rsidR="00D92269">
        <w:rPr>
          <w:noProof/>
        </w:rPr>
        <w:fldChar w:fldCharType="end"/>
      </w:r>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18</w:t>
      </w:r>
      <w:r w:rsidR="00D92269">
        <w:rPr>
          <w:noProof/>
        </w:rPr>
        <w:fldChar w:fldCharType="end"/>
      </w:r>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19</w:t>
      </w:r>
      <w:r w:rsidR="00D92269">
        <w:rPr>
          <w:noProof/>
        </w:rPr>
        <w:fldChar w:fldCharType="end"/>
      </w:r>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20</w:t>
      </w:r>
      <w:r w:rsidR="00D92269">
        <w:rPr>
          <w:noProof/>
        </w:rPr>
        <w:fldChar w:fldCharType="end"/>
      </w:r>
      <w:r>
        <w:t xml:space="preserve"> Törölt fájlok és mappák</w:t>
      </w:r>
    </w:p>
    <w:p w14:paraId="3F9FACF3" w14:textId="649DF8FD" w:rsidR="00A26F74" w:rsidRDefault="00A26F74">
      <w:pPr>
        <w:pStyle w:val="Heading3"/>
      </w:pPr>
      <w:bookmarkStart w:id="56" w:name="_Toc499496557"/>
      <w:r>
        <w:t>Notes menü</w:t>
      </w:r>
      <w:bookmarkEnd w:id="56"/>
    </w:p>
    <w:p w14:paraId="3D1B78CE" w14:textId="775C352D" w:rsidR="00E436C7" w:rsidRPr="00E436C7" w:rsidRDefault="00DF297D" w:rsidP="00DF297D">
      <w:r>
        <w:t xml:space="preserve">A menüsor második a eleme a „Notes” ahol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21</w:t>
      </w:r>
      <w:r w:rsidR="00D92269">
        <w:rPr>
          <w:noProof/>
        </w:rPr>
        <w:fldChar w:fldCharType="end"/>
      </w:r>
      <w:r>
        <w:t xml:space="preserve"> Notes menü</w:t>
      </w:r>
    </w:p>
    <w:p w14:paraId="6FD75E25" w14:textId="16BBF8C1" w:rsidR="00DF297D" w:rsidRDefault="00DF297D" w:rsidP="00DF297D">
      <w:r>
        <w:t>Az első menüpont a „My Notes” ahol a felhasználó a saját note-jain tud műveletek végezni vagy teljesen újat létrehozni.</w:t>
      </w:r>
      <w:r w:rsidR="00216C43">
        <w:t xml:space="preserve"> </w:t>
      </w:r>
      <w:r w:rsidR="00BB4149">
        <w:t>Felül e</w:t>
      </w:r>
      <w:r w:rsidR="00216C43">
        <w:t xml:space="preserve">gy listát láthat a note-jaiból, amelyben az egyes elemek kiválaszthatóak. Kiválasztás után az adott note adatai jelennek meg. </w:t>
      </w:r>
      <w:r w:rsidR="00BB4149">
        <w:t>A lehetséges műveletek:</w:t>
      </w:r>
    </w:p>
    <w:p w14:paraId="2B885768" w14:textId="07874CBF" w:rsidR="00216C43" w:rsidRDefault="00216C43" w:rsidP="00216C43">
      <w:pPr>
        <w:pStyle w:val="ListParagraph"/>
        <w:numPr>
          <w:ilvl w:val="0"/>
          <w:numId w:val="37"/>
        </w:numPr>
      </w:pPr>
      <w:r>
        <w:t>Ha még nincs kiválasztva egy note sem akkor a a név és tartalom megadása után a „New” gombra kattintva létrejön az új note. Amennyiben ki van választva egy már létező</w:t>
      </w:r>
      <w:r w:rsidR="004055C3">
        <w:t>,</w:t>
      </w:r>
      <w:r>
        <w:t xml:space="preserve"> akkor a „New” gombra kattintva </w:t>
      </w:r>
      <w:r w:rsidR="004055C3">
        <w:t>törlődik a kiválasztás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22</w:t>
      </w:r>
      <w:r w:rsidR="00D92269">
        <w:rPr>
          <w:noProof/>
        </w:rPr>
        <w:fldChar w:fldCharType="end"/>
      </w:r>
      <w:r>
        <w:t xml:space="preserve"> Felhasználóhoz tartozó note-ok</w:t>
      </w:r>
    </w:p>
    <w:p w14:paraId="64BC803A" w14:textId="733EB268" w:rsidR="00F71990" w:rsidRDefault="00F71990" w:rsidP="00F71990">
      <w:r>
        <w:t xml:space="preserve">A második menüpont a „Shared with me” ahol a felhasnálóval megosztott note-ok tekinthetőek meg. Az oldal kialakítása hasonló az előzőhöz azonban itt csak két műveletre van lehetőség. Az egyik a módosítás az „Update” gombbal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23</w:t>
      </w:r>
      <w:r w:rsidR="00D92269">
        <w:rPr>
          <w:noProof/>
        </w:rPr>
        <w:fldChar w:fldCharType="end"/>
      </w:r>
      <w:r>
        <w:t xml:space="preserve"> Felhasználóval megoszott note-ok</w:t>
      </w:r>
    </w:p>
    <w:p w14:paraId="2D780EC6" w14:textId="772F15BB" w:rsidR="008F23F9" w:rsidRDefault="008F23F9">
      <w:pPr>
        <w:pStyle w:val="Heading3"/>
      </w:pPr>
      <w:bookmarkStart w:id="57" w:name="_Toc499496558"/>
      <w:r>
        <w:lastRenderedPageBreak/>
        <w:t>User menü</w:t>
      </w:r>
      <w:bookmarkEnd w:id="57"/>
    </w:p>
    <w:p w14:paraId="6461A58F" w14:textId="5CD97819" w:rsidR="00653CF6" w:rsidRPr="00653CF6" w:rsidRDefault="00653CF6" w:rsidP="00653CF6">
      <w:r>
        <w:t>A menüsor utolsó eleme a „User” menü, itt a felhasználóval kapcsolatos műveletek végezhetőek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24</w:t>
      </w:r>
      <w:r w:rsidR="00D92269">
        <w:rPr>
          <w:noProof/>
        </w:rPr>
        <w:fldChar w:fldCharType="end"/>
      </w:r>
      <w:r>
        <w:t xml:space="preserve"> User menü</w:t>
      </w:r>
    </w:p>
    <w:p w14:paraId="47CC2935" w14:textId="2748A831" w:rsidR="0065280A" w:rsidRDefault="0065280A" w:rsidP="0065280A">
      <w:r>
        <w:t xml:space="preserve">Az első menüpont a „Change Data”, amelyre kattintva a felhasználó a </w:t>
      </w:r>
      <w:r w:rsidR="00A03B5D">
        <w:t xml:space="preserve">meg tudja változtatni az e-mail címét és/vagy a a jelszavát. A jelenlegi jeslzavát mindenképp meg kell adnia helyesen ahhoz, hogy a művelet sikeres legyen.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25</w:t>
      </w:r>
      <w:r w:rsidR="00D92269">
        <w:rPr>
          <w:noProof/>
        </w:rPr>
        <w:fldChar w:fldCharType="end"/>
      </w:r>
      <w:r>
        <w:t xml:space="preserve"> Felhasználói adatok megváltoztatása</w:t>
      </w:r>
    </w:p>
    <w:p w14:paraId="4F7F152E" w14:textId="0E1358EA" w:rsidR="00901FA3" w:rsidRDefault="00901FA3" w:rsidP="00901FA3">
      <w:r>
        <w:t>A következő menüpont a „Dropbox” ahol a felhasználó össze tudja kötni a Dropboxos és az itteni fiókját. Az oldalon egy linket lát ahova átnavigálva, be kell lépni a Dropboxos regisztrációjába, majd ott engedélyezni tudja az alkalmazás számára a hozzáférést. A művelet végén kap egy hozzáférési tokent, amelyet az oldalra be kell másolnia és megnyomnia az „Authorize” gombot, ezek után a két regisztráció össze lesz kötve.</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26</w:t>
      </w:r>
      <w:r w:rsidR="00D92269">
        <w:rPr>
          <w:noProof/>
        </w:rPr>
        <w:fldChar w:fldCharType="end"/>
      </w:r>
      <w:r>
        <w:t xml:space="preserve"> Dropbox engedélyezés megvalósítása</w:t>
      </w:r>
    </w:p>
    <w:p w14:paraId="7828882A" w14:textId="2F66CE2E" w:rsidR="00B34D14" w:rsidRDefault="00B34D14" w:rsidP="00B34D14">
      <w:r>
        <w:t>A harmadik menüpont a lenyíló listában a „Logs” ahol az összes felhasználóhoz kapcsolódó log bejegyzés megtekinthető. Itt lehetnek sikeres és sikertelen bejelentkezési kísérletek vagy a felhasználóhoz tartozó mappákon és fájlokon végzett műveletek. A bejegyzések nem módosíthatóak és nem törölhetőek.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27</w:t>
      </w:r>
      <w:r w:rsidR="00D92269">
        <w:rPr>
          <w:noProof/>
        </w:rPr>
        <w:fldChar w:fldCharType="end"/>
      </w:r>
      <w:r>
        <w:t xml:space="preserve"> Felhasználói logok</w:t>
      </w:r>
    </w:p>
    <w:p w14:paraId="29025C55" w14:textId="5077E12A" w:rsidR="00F92DED" w:rsidRDefault="00F92DED" w:rsidP="00F92DED">
      <w:r>
        <w:t xml:space="preserve">Az utolsó előtti menüpont a „Logout”, amelyre kattintva a felhasználó kijelentkezik a rendszerből és visszakerül a bejelentkező oldalra. Az utolsó pedig a „Delete Account”, ahol törölni törölni tudja a regisztrációját. Kattintás után felugrik egy </w:t>
      </w:r>
      <w:r>
        <w:lastRenderedPageBreak/>
        <w:t>megerősítő ablak ahol az „OK”-ra kattintva a felhasználó fiókja törlődik véglege</w:t>
      </w:r>
      <w:r w:rsidR="00207BF8">
        <w:t>sen, tehát 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28</w:t>
      </w:r>
      <w:r w:rsidR="00D92269">
        <w:rPr>
          <w:noProof/>
        </w:rPr>
        <w:fldChar w:fldCharType="end"/>
      </w:r>
      <w:r>
        <w:t xml:space="preserve"> Regisztáció törlésének megerősítése</w:t>
      </w:r>
    </w:p>
    <w:p w14:paraId="58F5A913" w14:textId="38FE7206" w:rsidR="00A72F58" w:rsidRDefault="00A72F58">
      <w:pPr>
        <w:pStyle w:val="Heading1"/>
      </w:pPr>
      <w:bookmarkStart w:id="58" w:name="_Toc499496559"/>
      <w:r w:rsidRPr="00BB07F9">
        <w:lastRenderedPageBreak/>
        <w:t>Mérések</w:t>
      </w:r>
      <w:bookmarkEnd w:id="58"/>
    </w:p>
    <w:p w14:paraId="317A53A4" w14:textId="746E2AEE" w:rsidR="00C97BB8" w:rsidRDefault="00F93963" w:rsidP="00F93963">
      <w:r>
        <w:t>A fejezetben olyan mérések eredményét és összehasonlítását fogom bemutatni, amelyeket először elvégeztem a sa</w:t>
      </w:r>
      <w:r w:rsidR="007742A4">
        <w:t xml:space="preserve">ját gépemen, ahol a fejlesztés történt </w:t>
      </w:r>
      <w:r>
        <w:t>majd a Raspberry PI eszközön is</w:t>
      </w:r>
      <w:r w:rsidR="00FF2ACB">
        <w:t>. A kéréseket egy harmadik külön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29885689" w:rsidR="00C97BB8" w:rsidRDefault="00EF65C5" w:rsidP="00EF65C5">
      <w:r>
        <w:t>Amiről még szót kell ejteni hogy az RPI eszköznek mik a pontos írási és olvasási limitei. Hálózat esetén tehát 100Mbit-re képes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8E4333A" w:rsidR="00EF65C5" w:rsidRDefault="00EF65C5" w:rsidP="00EF65C5">
      <w:pPr>
        <w:ind w:firstLine="0"/>
      </w:pPr>
      <w:r>
        <w:t>A kapott érték írásra 16.8MB/s, míg olvasásra 22.6MB/s, tehát mindkét esetben a hálózat az ami korlátozni fog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28954102" w:rsidR="009023D6" w:rsidRDefault="009023D6" w:rsidP="009023D6">
      <w:r>
        <w:t>A kiválasztott route /files/folder/&lt;folder_id&gt;, amelyet azért választottam, mert van benne adatbázis elérés így jobb képet kapunk.</w:t>
      </w:r>
      <w:r w:rsidR="007136E8">
        <w:t xml:space="preserve"> Arra ügyeltem, hogy az adatbázisban található rekordok azonosak legyenek, tehát azonos a két mappa tartalma.</w:t>
      </w:r>
      <w:r>
        <w:t xml:space="preserve"> A kapott eredmények </w:t>
      </w:r>
      <w:r w:rsidR="00944A6F">
        <w:t>átlagolva</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r w:rsidR="00D92269">
        <w:fldChar w:fldCharType="begin"/>
      </w:r>
      <w:r w:rsidR="00D92269">
        <w:instrText xml:space="preserve"> SEQ Diagram \* ARABIC </w:instrText>
      </w:r>
      <w:r w:rsidR="00D92269">
        <w:fldChar w:fldCharType="separate"/>
      </w:r>
      <w:r w:rsidR="00887F47">
        <w:rPr>
          <w:noProof/>
        </w:rPr>
        <w:t>1</w:t>
      </w:r>
      <w:r w:rsidR="00D92269">
        <w:rPr>
          <w:noProof/>
        </w:rPr>
        <w:fldChar w:fldCharType="end"/>
      </w:r>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3A9E5CB1" w:rsidR="00215CDC" w:rsidRDefault="00215CDC" w:rsidP="00215CDC">
      <w:r>
        <w:t xml:space="preserve">A route ugyanaz mint az előző mérés során </w:t>
      </w:r>
      <w:r w:rsidR="004C12F7">
        <w:t>a változás annyi, hogy a kérések több szálon futnak a szerver felé. Összesen 3 szálat használtam és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r w:rsidR="00D92269">
        <w:fldChar w:fldCharType="begin"/>
      </w:r>
      <w:r w:rsidR="00D92269">
        <w:instrText xml:space="preserve"> SEQ Diagram \* ARABIC </w:instrText>
      </w:r>
      <w:r w:rsidR="00D92269">
        <w:fldChar w:fldCharType="separate"/>
      </w:r>
      <w:r w:rsidR="00887F47">
        <w:rPr>
          <w:noProof/>
        </w:rPr>
        <w:t>2</w:t>
      </w:r>
      <w:r w:rsidR="00D92269">
        <w:rPr>
          <w:noProof/>
        </w:rPr>
        <w:fldChar w:fldCharType="end"/>
      </w:r>
      <w:r>
        <w:t xml:space="preserve"> 1000 kérés práhuzamosítva</w:t>
      </w:r>
    </w:p>
    <w:p w14:paraId="0A09DE05" w14:textId="3413C1F3" w:rsidR="000E2590" w:rsidRDefault="000E2590" w:rsidP="00215CDC">
      <w:r>
        <w:t xml:space="preserve">Jól látható javulást értünk </w:t>
      </w:r>
      <w:r w:rsidR="00F31408">
        <w:t>el</w:t>
      </w:r>
      <w:r>
        <w:t xml:space="preserve"> PC esetén</w:t>
      </w:r>
      <w:r w:rsidR="00A23319">
        <w:t>,</w:t>
      </w:r>
      <w:r>
        <w:t xml:space="preserve"> azonban az RPI szinte semmilyen pozitív elváltozást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r w:rsidR="00D92269">
        <w:fldChar w:fldCharType="begin"/>
      </w:r>
      <w:r w:rsidR="00D92269">
        <w:instrText xml:space="preserve"> SEQ Diagram \* ARABIC </w:instrText>
      </w:r>
      <w:r w:rsidR="00D92269">
        <w:fldChar w:fldCharType="separate"/>
      </w:r>
      <w:r>
        <w:rPr>
          <w:noProof/>
        </w:rPr>
        <w:t>3</w:t>
      </w:r>
      <w:r w:rsidR="00D92269">
        <w:rPr>
          <w:noProof/>
        </w:rPr>
        <w:fldChar w:fldCharType="end"/>
      </w:r>
      <w:r>
        <w:t xml:space="preserve"> 1GB-os fájl feltöltése</w:t>
      </w:r>
    </w:p>
    <w:p w14:paraId="0296E17A" w14:textId="2306756C"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pedig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3D4E63BA" w:rsidR="00346C76" w:rsidRDefault="00520124" w:rsidP="00B3777E">
      <w:r>
        <w:t>Ugyanezt a fájlt ezekután letöltöttem.</w:t>
      </w:r>
    </w:p>
    <w:p w14:paraId="0354B86E" w14:textId="40324ACF" w:rsidR="00520124" w:rsidRDefault="00520124" w:rsidP="00B3777E">
      <w:r>
        <w:rPr>
          <w:noProof/>
          <w:lang w:val="en-US"/>
        </w:rPr>
        <w:drawing>
          <wp:inline distT="0" distB="0" distL="0" distR="0" wp14:anchorId="646CB20D" wp14:editId="3AAD9E22">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712576E7" w:rsidR="00520124" w:rsidRDefault="00F7411D" w:rsidP="00B3777E">
      <w:r>
        <w:t>PC esetén 15 másodperc elég volt ahhoz, hogy letöltsem a fájlt ez átszámítva 63</w:t>
      </w:r>
      <w:r w:rsidR="00895566">
        <w:t xml:space="preserve"> </w:t>
      </w:r>
      <w:r>
        <w:t xml:space="preserve">MB/s-es letöltési sebességet jelent. Míg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1CDAB54D">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9" w:name="_Toc499496560"/>
      <w:r w:rsidRPr="00BB07F9">
        <w:lastRenderedPageBreak/>
        <w:t>Összefoglalás</w:t>
      </w:r>
      <w:bookmarkEnd w:id="59"/>
    </w:p>
    <w:p w14:paraId="721E0CB2" w14:textId="313088C7" w:rsidR="00720017" w:rsidRDefault="00D76D40" w:rsidP="00720017">
      <w:r>
        <w:t>A projekt tervezés</w:t>
      </w:r>
      <w:r w:rsidR="00ED1E6D">
        <w:t>e</w:t>
      </w:r>
      <w:r>
        <w:t xml:space="preserve"> és fejlesztés</w:t>
      </w:r>
      <w:r w:rsidR="00ED1E6D">
        <w:t>e</w:t>
      </w:r>
      <w:r>
        <w:t xml:space="preserve"> alatt megismerkedtem új technológiákkal, így sokat tanultam és fejlődtem szakmailag. A feladat megoldása során több problémába is ütköztem, ahol mérlegelnem kellett több lehetséges megoldást, majd kiválasztani a szerintem legjobbat.</w:t>
      </w:r>
    </w:p>
    <w:p w14:paraId="36EF0A5A" w14:textId="461E6385" w:rsidR="006A047C" w:rsidRDefault="006A047C" w:rsidP="00720017">
      <w:r>
        <w:t xml:space="preserve">A project végére elkészítettem egy jól működő fájlmegosztó portált, amely egy egyszerű felhasználó számára minden igényt kielégít ahhoz, hogy fájljait </w:t>
      </w:r>
      <w:r w:rsidR="00ED1E6D">
        <w:t>ott tárolja és megossza másokkal. A szoftvert összekötöttem egy másik népszerű portállal, úgy ,hogy lehessen oda feltölteni fájlokat</w:t>
      </w:r>
      <w:r w:rsidR="00905E19">
        <w:t>,</w:t>
      </w:r>
      <w:r w:rsidR="00ED1E6D">
        <w:t xml:space="preserve"> illetve onnan letölteni. </w:t>
      </w:r>
    </w:p>
    <w:p w14:paraId="16DCC288" w14:textId="75E9B133" w:rsidR="000C3A5C" w:rsidRPr="00720017" w:rsidRDefault="000C3A5C" w:rsidP="00720017">
      <w:r>
        <w:t>Mesimerkedtem a Raspberry PI eszközzel és sikeresen telepítettem rá az elkészült s</w:t>
      </w:r>
      <w:r w:rsidR="002E385F">
        <w:t>z</w:t>
      </w:r>
      <w:r>
        <w:t>oftvert. Méréseket végeztem, hogy átfogó képet kapjak arról mekkora lassulással jár, ha az alkalmazás az RPI-n fut</w:t>
      </w:r>
      <w:r w:rsidR="0014372D">
        <w:t>,</w:t>
      </w:r>
      <w:r>
        <w:t xml:space="preserve"> nem pedig egy jóval erősebb gépen</w:t>
      </w:r>
      <w:r w:rsidR="002E385F">
        <w:t xml:space="preserve"> asztali gépen</w:t>
      </w:r>
      <w:r>
        <w:t>.</w:t>
      </w:r>
    </w:p>
    <w:p w14:paraId="5FF26BAC" w14:textId="3840C9D5" w:rsidR="00E10887" w:rsidRPr="00BB07F9" w:rsidRDefault="00E10887" w:rsidP="00E10887">
      <w:pPr>
        <w:pStyle w:val="Heading2"/>
      </w:pPr>
      <w:bookmarkStart w:id="60" w:name="_Toc499496561"/>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1C5C8595"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7910AC">
        <w:t>működik, hogy, ha egy fájl feltöltésre kerül a rendszerre akkor azt a cach</w:t>
      </w:r>
      <w:r w:rsidR="00D7269E">
        <w:t>e</w:t>
      </w:r>
      <w:r w:rsidR="007910AC">
        <w:t>-be eltár</w:t>
      </w:r>
      <w:r w:rsidR="003E787B">
        <w:t>olja addig amíg tudja, majd mindig felszabadít annyit, hogy a következő beérkező részletet is be tudja tenni.</w:t>
      </w:r>
      <w:r w:rsidR="00B0397D">
        <w:t xml:space="preserve"> Addig amíg nem kell felszabadítania a feltöltés gyorsabb mint amikor már fel kell szabadítania, ez jól látható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29</w:t>
      </w:r>
      <w:r w:rsidR="00D92269">
        <w:rPr>
          <w:noProof/>
        </w:rPr>
        <w:fldChar w:fldCharType="end"/>
      </w:r>
      <w:r>
        <w:t xml:space="preserve"> Memória állapota boot után</w:t>
      </w:r>
    </w:p>
    <w:p w14:paraId="06E5625C" w14:textId="5F57C048" w:rsidR="00D7269E" w:rsidRDefault="00D7269E" w:rsidP="003E787B">
      <w:r>
        <w:tab/>
        <w:t>A memória állapota a backend indítása után:</w:t>
      </w:r>
    </w:p>
    <w:p w14:paraId="4EBD1995" w14:textId="77777777" w:rsidR="007F10CB" w:rsidRDefault="003E787B" w:rsidP="0075609E">
      <w:pPr>
        <w:keepNext/>
        <w:ind w:firstLine="0"/>
      </w:pPr>
      <w:r>
        <w:rPr>
          <w:noProof/>
          <w:lang w:val="en-US"/>
        </w:rPr>
        <w:lastRenderedPageBreak/>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30</w:t>
      </w:r>
      <w:r w:rsidR="00D92269">
        <w:rPr>
          <w:noProof/>
        </w:rPr>
        <w:fldChar w:fldCharType="end"/>
      </w:r>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31</w:t>
      </w:r>
      <w:r w:rsidR="00D92269">
        <w:rPr>
          <w:noProof/>
        </w:rPr>
        <w:fldChar w:fldCharType="end"/>
      </w:r>
      <w:r>
        <w:t xml:space="preserve"> Memória állapota frontend indítása után</w:t>
      </w:r>
    </w:p>
    <w:p w14:paraId="63EA3553" w14:textId="52D54347" w:rsidR="00A60D92" w:rsidRDefault="00A60D92" w:rsidP="003E787B">
      <w:r>
        <w:tab/>
        <w:t>A memória állapota</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r w:rsidR="00D92269">
        <w:fldChar w:fldCharType="begin"/>
      </w:r>
      <w:r w:rsidR="00D92269">
        <w:instrText xml:space="preserve"> SEQ Kép \* ARABIC </w:instrText>
      </w:r>
      <w:r w:rsidR="00D92269">
        <w:fldChar w:fldCharType="separate"/>
      </w:r>
      <w:r w:rsidR="0041054F">
        <w:rPr>
          <w:noProof/>
        </w:rPr>
        <w:t>32</w:t>
      </w:r>
      <w:r w:rsidR="00D92269">
        <w:rPr>
          <w:noProof/>
        </w:rPr>
        <w:fldChar w:fldCharType="end"/>
      </w:r>
      <w:r>
        <w:t xml:space="preserve"> Memória állapota fájl feltöltése közben</w:t>
      </w:r>
    </w:p>
    <w:p w14:paraId="4A153B0B" w14:textId="2D760088" w:rsidR="00261D60" w:rsidRDefault="00261D60" w:rsidP="00261D60">
      <w:pPr>
        <w:ind w:left="1440" w:firstLine="0"/>
      </w:pPr>
      <w:r>
        <w:t xml:space="preserve">A képen jól látható, hogy a tényleges szabad memória közel ~600MB (második sor free oszlop), azonban a cached memória ~550MB. A cél az lenne, hogy az eszköznek ne kelljen </w:t>
      </w:r>
      <w:r w:rsidR="004566DB">
        <w:t>a cache-</w:t>
      </w:r>
      <w:r w:rsidR="00E12032">
        <w:t>e</w:t>
      </w:r>
      <w:r w:rsidR="004566DB">
        <w:t>lt memóriából kijelölnie új területet, hanem a szof</w:t>
      </w:r>
      <w:r w:rsidR="00E12032">
        <w:t xml:space="preserve">tver programozottan ürítené azt, majd </w:t>
      </w:r>
      <w:r w:rsidR="004566DB">
        <w:t>megmérni, hogy milyen gyorsulás érhető el így.</w:t>
      </w:r>
    </w:p>
    <w:p w14:paraId="0B20473C" w14:textId="0E350FBE" w:rsidR="00E10887" w:rsidRPr="00BB07F9" w:rsidRDefault="005E34D2" w:rsidP="0042171B">
      <w:pPr>
        <w:pStyle w:val="ListParagraph"/>
        <w:numPr>
          <w:ilvl w:val="0"/>
          <w:numId w:val="34"/>
        </w:numPr>
      </w:pPr>
      <w:r>
        <w:t>Kérés menedzsment: Ha az eszköznek sok kérést kell kiszolgálni például sok fájl feltöltése, akkor előfordulhat hogy ténylegesen elfogy a memória ami a rendszer összeomlásához vezethet. A terv az lenne, hogy egy feltöltés</w:t>
      </w:r>
      <w:r w:rsidR="00385E1E">
        <w:t>, letöltés vagy dropboxos művelet</w:t>
      </w:r>
      <w:r>
        <w:t xml:space="preserve"> elkezdése előtt a szoftver ellenőrízné a szabad memóriát és csak akkor </w:t>
      </w:r>
      <w:r w:rsidR="00385E1E">
        <w:t>engedélyezi, ha van legalább ~150</w:t>
      </w:r>
      <w:r>
        <w:t>MB szabad.</w:t>
      </w:r>
    </w:p>
    <w:p w14:paraId="32E71D41" w14:textId="77F0A260" w:rsidR="00E10887" w:rsidRPr="00BB07F9" w:rsidRDefault="00E10887" w:rsidP="0042171B">
      <w:pPr>
        <w:pStyle w:val="ListParagraph"/>
        <w:numPr>
          <w:ilvl w:val="0"/>
          <w:numId w:val="34"/>
        </w:numPr>
      </w:pPr>
      <w:r w:rsidRPr="00BB07F9">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044D5BA3" w:rsidR="00E10887" w:rsidRDefault="003F4343" w:rsidP="0042171B">
      <w:pPr>
        <w:pStyle w:val="ListParagraph"/>
        <w:numPr>
          <w:ilvl w:val="0"/>
          <w:numId w:val="34"/>
        </w:numPr>
      </w:pPr>
      <w:r>
        <w:lastRenderedPageBreak/>
        <w:t>Tárhelybővítés:</w:t>
      </w:r>
      <w:r w:rsidR="009F2BD2">
        <w:t xml:space="preserve"> </w:t>
      </w:r>
      <w:r w:rsidR="006A047C">
        <w:t xml:space="preserve">Az eszköz jelenleg egy 16 GB-os </w:t>
      </w:r>
      <w:r w:rsidR="006A047C" w:rsidRPr="00BB07F9">
        <w:rPr>
          <w:color w:val="333333"/>
        </w:rPr>
        <w:t xml:space="preserve">microSD </w:t>
      </w:r>
      <w:r w:rsidR="006A047C">
        <w:t xml:space="preserve">kártáyval rendelkezik csak, amely sajnos kis mozgásteret ad. Szeretném kibővíteni és megszűntetni a rendszerben található felhasználói limiteket. </w:t>
      </w:r>
    </w:p>
    <w:p w14:paraId="2CCBA93E" w14:textId="7121DBCE" w:rsidR="003F4343" w:rsidRDefault="003F4343" w:rsidP="0042171B">
      <w:pPr>
        <w:pStyle w:val="ListParagraph"/>
        <w:numPr>
          <w:ilvl w:val="0"/>
          <w:numId w:val="34"/>
        </w:numPr>
      </w:pPr>
      <w:r>
        <w:t>Nginx:</w:t>
      </w:r>
      <w:r w:rsidR="00440097">
        <w:t xml:space="preserve"> </w:t>
      </w:r>
      <w:r w:rsidR="005615FB">
        <w:t>Nginx websze</w:t>
      </w:r>
      <w:r w:rsidR="00AB26E6">
        <w:t>rver feltelepítése az eszközre és bekonfigurálása, hogy a be és kimenő forgalom csak rajta menjen keresztül.</w:t>
      </w:r>
    </w:p>
    <w:p w14:paraId="194B5024" w14:textId="28E53008"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 ezért nem nevezhető biztonságosnak. Https bevezetésével szeretném ezt a problémát kiküszöbölni a későbbiekben.</w:t>
      </w:r>
    </w:p>
    <w:p w14:paraId="2D5A2739" w14:textId="5E5D650C"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 szerveroldalon. Biztonsági okokból viszont jó lenne ennek a megvalósítása.</w:t>
      </w:r>
    </w:p>
    <w:bookmarkStart w:id="61" w:name="_Toc499496562"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49364FD3" w14:textId="77777777" w:rsidR="00D956AC"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956AC" w14:paraId="53A22BAA" w14:textId="77777777">
                <w:trPr>
                  <w:divId w:val="1465152816"/>
                  <w:tblCellSpacing w:w="15" w:type="dxa"/>
                </w:trPr>
                <w:tc>
                  <w:tcPr>
                    <w:tcW w:w="50" w:type="pct"/>
                    <w:hideMark/>
                  </w:tcPr>
                  <w:p w14:paraId="4B5CB551" w14:textId="0EED85E5" w:rsidR="00D956AC" w:rsidRDefault="00D956AC">
                    <w:pPr>
                      <w:pStyle w:val="Bibliography"/>
                    </w:pPr>
                    <w:r>
                      <w:t xml:space="preserve">[1] </w:t>
                    </w:r>
                  </w:p>
                </w:tc>
                <w:tc>
                  <w:tcPr>
                    <w:tcW w:w="0" w:type="auto"/>
                    <w:hideMark/>
                  </w:tcPr>
                  <w:p w14:paraId="3EA4CEE6" w14:textId="77777777" w:rsidR="00D956AC" w:rsidRDefault="00D956AC">
                    <w:pPr>
                      <w:pStyle w:val="Bibliography"/>
                    </w:pPr>
                    <w:r>
                      <w:t>„npm,” [Online]. Available: https://www.npmjs.com/. [Hozzáférés dátuma: 25 november 2017].</w:t>
                    </w:r>
                  </w:p>
                </w:tc>
              </w:tr>
              <w:tr w:rsidR="00D956AC" w14:paraId="175BC422" w14:textId="77777777">
                <w:trPr>
                  <w:divId w:val="1465152816"/>
                  <w:tblCellSpacing w:w="15" w:type="dxa"/>
                </w:trPr>
                <w:tc>
                  <w:tcPr>
                    <w:tcW w:w="50" w:type="pct"/>
                    <w:hideMark/>
                  </w:tcPr>
                  <w:p w14:paraId="0F71F7FF" w14:textId="77777777" w:rsidR="00D956AC" w:rsidRDefault="00D956AC">
                    <w:pPr>
                      <w:pStyle w:val="Bibliography"/>
                    </w:pPr>
                    <w:r>
                      <w:t xml:space="preserve">[2] </w:t>
                    </w:r>
                  </w:p>
                </w:tc>
                <w:tc>
                  <w:tcPr>
                    <w:tcW w:w="0" w:type="auto"/>
                    <w:hideMark/>
                  </w:tcPr>
                  <w:p w14:paraId="22439FF2" w14:textId="77777777" w:rsidR="00D956AC" w:rsidRDefault="00D956AC">
                    <w:pPr>
                      <w:pStyle w:val="Bibliography"/>
                    </w:pPr>
                    <w:r>
                      <w:t>„Angular,” [Online]. Available: https://angular.io/docs. [Hozzáférés dátuma: 25 november 2017].</w:t>
                    </w:r>
                  </w:p>
                </w:tc>
              </w:tr>
              <w:tr w:rsidR="00D956AC" w14:paraId="71C2B9E9" w14:textId="77777777">
                <w:trPr>
                  <w:divId w:val="1465152816"/>
                  <w:tblCellSpacing w:w="15" w:type="dxa"/>
                </w:trPr>
                <w:tc>
                  <w:tcPr>
                    <w:tcW w:w="50" w:type="pct"/>
                    <w:hideMark/>
                  </w:tcPr>
                  <w:p w14:paraId="36800F30" w14:textId="77777777" w:rsidR="00D956AC" w:rsidRDefault="00D956AC">
                    <w:pPr>
                      <w:pStyle w:val="Bibliography"/>
                    </w:pPr>
                    <w:r>
                      <w:t xml:space="preserve">[3] </w:t>
                    </w:r>
                  </w:p>
                </w:tc>
                <w:tc>
                  <w:tcPr>
                    <w:tcW w:w="0" w:type="auto"/>
                    <w:hideMark/>
                  </w:tcPr>
                  <w:p w14:paraId="69D37F2C" w14:textId="77777777" w:rsidR="00D956AC" w:rsidRDefault="00D956AC">
                    <w:pPr>
                      <w:pStyle w:val="Bibliography"/>
                    </w:pPr>
                    <w:r>
                      <w:t>„Typescript,” [Online]. Available: https://www.typescriptlang.org/. [Hozzáférés dátuma: 25 november 2017].</w:t>
                    </w:r>
                  </w:p>
                </w:tc>
              </w:tr>
              <w:tr w:rsidR="00D956AC" w14:paraId="01B9EFF7" w14:textId="77777777">
                <w:trPr>
                  <w:divId w:val="1465152816"/>
                  <w:tblCellSpacing w:w="15" w:type="dxa"/>
                </w:trPr>
                <w:tc>
                  <w:tcPr>
                    <w:tcW w:w="50" w:type="pct"/>
                    <w:hideMark/>
                  </w:tcPr>
                  <w:p w14:paraId="5663144F" w14:textId="77777777" w:rsidR="00D956AC" w:rsidRDefault="00D956AC">
                    <w:pPr>
                      <w:pStyle w:val="Bibliography"/>
                    </w:pPr>
                    <w:r>
                      <w:t xml:space="preserve">[4] </w:t>
                    </w:r>
                  </w:p>
                </w:tc>
                <w:tc>
                  <w:tcPr>
                    <w:tcW w:w="0" w:type="auto"/>
                    <w:hideMark/>
                  </w:tcPr>
                  <w:p w14:paraId="320EED7F" w14:textId="77777777" w:rsidR="00D956AC" w:rsidRDefault="00D956AC">
                    <w:pPr>
                      <w:pStyle w:val="Bibliography"/>
                    </w:pPr>
                    <w:r>
                      <w:t>„Bootstrap,” [Online]. Available: https://getbootstrap.com/. [Hozzáférés dátuma: 25 november 2017].</w:t>
                    </w:r>
                  </w:p>
                </w:tc>
              </w:tr>
              <w:tr w:rsidR="00D956AC" w14:paraId="5A1E7BAE" w14:textId="77777777">
                <w:trPr>
                  <w:divId w:val="1465152816"/>
                  <w:tblCellSpacing w:w="15" w:type="dxa"/>
                </w:trPr>
                <w:tc>
                  <w:tcPr>
                    <w:tcW w:w="50" w:type="pct"/>
                    <w:hideMark/>
                  </w:tcPr>
                  <w:p w14:paraId="55378D81" w14:textId="77777777" w:rsidR="00D956AC" w:rsidRDefault="00D956AC">
                    <w:pPr>
                      <w:pStyle w:val="Bibliography"/>
                    </w:pPr>
                    <w:r>
                      <w:t xml:space="preserve">[5] </w:t>
                    </w:r>
                  </w:p>
                </w:tc>
                <w:tc>
                  <w:tcPr>
                    <w:tcW w:w="0" w:type="auto"/>
                    <w:hideMark/>
                  </w:tcPr>
                  <w:p w14:paraId="4F3C5F3D" w14:textId="77777777" w:rsidR="00D956AC" w:rsidRDefault="00D956AC">
                    <w:pPr>
                      <w:pStyle w:val="Bibliography"/>
                    </w:pPr>
                    <w:r>
                      <w:t>„Flask,” [Online]. Available: http://flask.pocoo.org/docs/0.12/. [Hozzáférés dátuma: 21 november 2017].</w:t>
                    </w:r>
                  </w:p>
                </w:tc>
              </w:tr>
              <w:tr w:rsidR="00D956AC" w14:paraId="56638234" w14:textId="77777777">
                <w:trPr>
                  <w:divId w:val="1465152816"/>
                  <w:tblCellSpacing w:w="15" w:type="dxa"/>
                </w:trPr>
                <w:tc>
                  <w:tcPr>
                    <w:tcW w:w="50" w:type="pct"/>
                    <w:hideMark/>
                  </w:tcPr>
                  <w:p w14:paraId="5E7B97DA" w14:textId="77777777" w:rsidR="00D956AC" w:rsidRDefault="00D956AC">
                    <w:pPr>
                      <w:pStyle w:val="Bibliography"/>
                    </w:pPr>
                    <w:r>
                      <w:t xml:space="preserve">[6] </w:t>
                    </w:r>
                  </w:p>
                </w:tc>
                <w:tc>
                  <w:tcPr>
                    <w:tcW w:w="0" w:type="auto"/>
                    <w:hideMark/>
                  </w:tcPr>
                  <w:p w14:paraId="467D77A3" w14:textId="77777777" w:rsidR="00D956AC" w:rsidRDefault="00D956AC">
                    <w:pPr>
                      <w:pStyle w:val="Bibliography"/>
                    </w:pPr>
                    <w:r>
                      <w:t>„SQLite,” [Online]. Available: https://www.sqlite.org/about.html. [Hozzáférés dátuma: 24 november 2017].</w:t>
                    </w:r>
                  </w:p>
                </w:tc>
              </w:tr>
              <w:tr w:rsidR="00D956AC" w14:paraId="23DC5648" w14:textId="77777777">
                <w:trPr>
                  <w:divId w:val="1465152816"/>
                  <w:tblCellSpacing w:w="15" w:type="dxa"/>
                </w:trPr>
                <w:tc>
                  <w:tcPr>
                    <w:tcW w:w="50" w:type="pct"/>
                    <w:hideMark/>
                  </w:tcPr>
                  <w:p w14:paraId="4286E480" w14:textId="77777777" w:rsidR="00D956AC" w:rsidRDefault="00D956AC">
                    <w:pPr>
                      <w:pStyle w:val="Bibliography"/>
                    </w:pPr>
                    <w:r>
                      <w:t xml:space="preserve">[7] </w:t>
                    </w:r>
                  </w:p>
                </w:tc>
                <w:tc>
                  <w:tcPr>
                    <w:tcW w:w="0" w:type="auto"/>
                    <w:hideMark/>
                  </w:tcPr>
                  <w:p w14:paraId="4BF8D3A6" w14:textId="77777777" w:rsidR="00D956AC" w:rsidRDefault="00D956AC">
                    <w:pPr>
                      <w:pStyle w:val="Bibliography"/>
                    </w:pPr>
                    <w:r>
                      <w:t>„Passlib,” [Online]. Available: https://passlib.readthedocs.io/en/stable/index.html. [Hozzáférés dátuma: 24 november 2017].</w:t>
                    </w:r>
                  </w:p>
                </w:tc>
              </w:tr>
              <w:tr w:rsidR="00D956AC" w14:paraId="24A59BEC" w14:textId="77777777">
                <w:trPr>
                  <w:divId w:val="1465152816"/>
                  <w:tblCellSpacing w:w="15" w:type="dxa"/>
                </w:trPr>
                <w:tc>
                  <w:tcPr>
                    <w:tcW w:w="50" w:type="pct"/>
                    <w:hideMark/>
                  </w:tcPr>
                  <w:p w14:paraId="56E6CCDD" w14:textId="77777777" w:rsidR="00D956AC" w:rsidRDefault="00D956AC">
                    <w:pPr>
                      <w:pStyle w:val="Bibliography"/>
                    </w:pPr>
                    <w:r>
                      <w:t xml:space="preserve">[8] </w:t>
                    </w:r>
                  </w:p>
                </w:tc>
                <w:tc>
                  <w:tcPr>
                    <w:tcW w:w="0" w:type="auto"/>
                    <w:hideMark/>
                  </w:tcPr>
                  <w:p w14:paraId="6F4E29C7" w14:textId="77777777" w:rsidR="00D956AC" w:rsidRDefault="00D956AC">
                    <w:pPr>
                      <w:pStyle w:val="Bibliography"/>
                    </w:pPr>
                    <w:r>
                      <w:t>„SQLAlchemy,” [Online]. Available: https://www.sqlalchemy.org/. [Hozzáférés dátuma: 24 november 2017].</w:t>
                    </w:r>
                  </w:p>
                </w:tc>
              </w:tr>
              <w:tr w:rsidR="00D956AC" w14:paraId="6705285A" w14:textId="77777777">
                <w:trPr>
                  <w:divId w:val="1465152816"/>
                  <w:tblCellSpacing w:w="15" w:type="dxa"/>
                </w:trPr>
                <w:tc>
                  <w:tcPr>
                    <w:tcW w:w="50" w:type="pct"/>
                    <w:hideMark/>
                  </w:tcPr>
                  <w:p w14:paraId="005B847B" w14:textId="77777777" w:rsidR="00D956AC" w:rsidRDefault="00D956AC">
                    <w:pPr>
                      <w:pStyle w:val="Bibliography"/>
                    </w:pPr>
                    <w:r>
                      <w:t xml:space="preserve">[9] </w:t>
                    </w:r>
                  </w:p>
                </w:tc>
                <w:tc>
                  <w:tcPr>
                    <w:tcW w:w="0" w:type="auto"/>
                    <w:hideMark/>
                  </w:tcPr>
                  <w:p w14:paraId="51F60AB2" w14:textId="77777777" w:rsidR="00D956AC" w:rsidRDefault="00D956AC">
                    <w:pPr>
                      <w:pStyle w:val="Bibliography"/>
                    </w:pPr>
                    <w:r>
                      <w:t>„Pyjwt,” [Online]. Available: https://pyjwt.readthedocs.io/en/latest/. [Hozzáférés dátuma: 24 november 2017].</w:t>
                    </w:r>
                  </w:p>
                </w:tc>
              </w:tr>
              <w:tr w:rsidR="00D956AC" w14:paraId="7D7598B8" w14:textId="77777777">
                <w:trPr>
                  <w:divId w:val="1465152816"/>
                  <w:tblCellSpacing w:w="15" w:type="dxa"/>
                </w:trPr>
                <w:tc>
                  <w:tcPr>
                    <w:tcW w:w="50" w:type="pct"/>
                    <w:hideMark/>
                  </w:tcPr>
                  <w:p w14:paraId="4BE9FD2E" w14:textId="77777777" w:rsidR="00D956AC" w:rsidRDefault="00D956AC">
                    <w:pPr>
                      <w:pStyle w:val="Bibliography"/>
                    </w:pPr>
                    <w:r>
                      <w:t xml:space="preserve">[10] </w:t>
                    </w:r>
                  </w:p>
                </w:tc>
                <w:tc>
                  <w:tcPr>
                    <w:tcW w:w="0" w:type="auto"/>
                    <w:hideMark/>
                  </w:tcPr>
                  <w:p w14:paraId="6AA2AA8B" w14:textId="77777777" w:rsidR="00D956AC" w:rsidRDefault="00D956AC">
                    <w:pPr>
                      <w:pStyle w:val="Bibliography"/>
                    </w:pPr>
                    <w:r>
                      <w:t>„RPI,” [Online]. Available: https://www.raspberrypi.org/help/what-%20is-a-raspberry-pi/. [Hozzáférés dátuma: 22 november 2017].</w:t>
                    </w:r>
                  </w:p>
                </w:tc>
              </w:tr>
              <w:tr w:rsidR="00D956AC" w14:paraId="19CD5A72" w14:textId="77777777">
                <w:trPr>
                  <w:divId w:val="1465152816"/>
                  <w:tblCellSpacing w:w="15" w:type="dxa"/>
                </w:trPr>
                <w:tc>
                  <w:tcPr>
                    <w:tcW w:w="50" w:type="pct"/>
                    <w:hideMark/>
                  </w:tcPr>
                  <w:p w14:paraId="2370BF36" w14:textId="77777777" w:rsidR="00D956AC" w:rsidRDefault="00D956AC">
                    <w:pPr>
                      <w:pStyle w:val="Bibliography"/>
                    </w:pPr>
                    <w:r>
                      <w:t xml:space="preserve">[11] </w:t>
                    </w:r>
                  </w:p>
                </w:tc>
                <w:tc>
                  <w:tcPr>
                    <w:tcW w:w="0" w:type="auto"/>
                    <w:hideMark/>
                  </w:tcPr>
                  <w:p w14:paraId="3764318A" w14:textId="77777777" w:rsidR="00D956AC" w:rsidRDefault="00D956AC">
                    <w:pPr>
                      <w:pStyle w:val="Bibliography"/>
                    </w:pPr>
                    <w:r>
                      <w:t>„Raspbian OS,” [Online]. Available: http://www.raspbian.org/. [Hozzáférés dátuma: 6 November 2017].</w:t>
                    </w:r>
                  </w:p>
                </w:tc>
              </w:tr>
              <w:tr w:rsidR="00D956AC" w14:paraId="67904B6A" w14:textId="77777777">
                <w:trPr>
                  <w:divId w:val="1465152816"/>
                  <w:tblCellSpacing w:w="15" w:type="dxa"/>
                </w:trPr>
                <w:tc>
                  <w:tcPr>
                    <w:tcW w:w="50" w:type="pct"/>
                    <w:hideMark/>
                  </w:tcPr>
                  <w:p w14:paraId="76137CAF" w14:textId="77777777" w:rsidR="00D956AC" w:rsidRDefault="00D956AC">
                    <w:pPr>
                      <w:pStyle w:val="Bibliography"/>
                    </w:pPr>
                    <w:r>
                      <w:t xml:space="preserve">[12] </w:t>
                    </w:r>
                  </w:p>
                </w:tc>
                <w:tc>
                  <w:tcPr>
                    <w:tcW w:w="0" w:type="auto"/>
                    <w:hideMark/>
                  </w:tcPr>
                  <w:p w14:paraId="64A34B65" w14:textId="77777777" w:rsidR="00D956AC" w:rsidRDefault="00D956AC">
                    <w:pPr>
                      <w:pStyle w:val="Bibliography"/>
                    </w:pPr>
                    <w:r>
                      <w:t>„Dropbox Python API,” [Online]. Available: http://dropbox-sdk-python.readthedocs.io/en/latest/. [Hozzáférés dátuma: 6 november 2017].</w:t>
                    </w:r>
                  </w:p>
                </w:tc>
              </w:tr>
              <w:tr w:rsidR="00D956AC" w14:paraId="36CB103E" w14:textId="77777777">
                <w:trPr>
                  <w:divId w:val="1465152816"/>
                  <w:tblCellSpacing w:w="15" w:type="dxa"/>
                </w:trPr>
                <w:tc>
                  <w:tcPr>
                    <w:tcW w:w="50" w:type="pct"/>
                    <w:hideMark/>
                  </w:tcPr>
                  <w:p w14:paraId="25AA06AA" w14:textId="77777777" w:rsidR="00D956AC" w:rsidRDefault="00D956AC">
                    <w:pPr>
                      <w:pStyle w:val="Bibliography"/>
                    </w:pPr>
                    <w:r>
                      <w:lastRenderedPageBreak/>
                      <w:t xml:space="preserve">[13] </w:t>
                    </w:r>
                  </w:p>
                </w:tc>
                <w:tc>
                  <w:tcPr>
                    <w:tcW w:w="0" w:type="auto"/>
                    <w:hideMark/>
                  </w:tcPr>
                  <w:p w14:paraId="06CE637B" w14:textId="77777777" w:rsidR="00D956AC" w:rsidRDefault="00D956AC">
                    <w:pPr>
                      <w:pStyle w:val="Bibliography"/>
                    </w:pPr>
                    <w:r>
                      <w:t>„Pycharm,” [Online]. Available: https://www.jetbrains.com/pycharm/features/. [Hozzáférés dátuma: 24 november 2017].</w:t>
                    </w:r>
                  </w:p>
                </w:tc>
              </w:tr>
              <w:tr w:rsidR="00D956AC" w14:paraId="341E7946" w14:textId="77777777">
                <w:trPr>
                  <w:divId w:val="1465152816"/>
                  <w:tblCellSpacing w:w="15" w:type="dxa"/>
                </w:trPr>
                <w:tc>
                  <w:tcPr>
                    <w:tcW w:w="50" w:type="pct"/>
                    <w:hideMark/>
                  </w:tcPr>
                  <w:p w14:paraId="273AFAF5" w14:textId="77777777" w:rsidR="00D956AC" w:rsidRDefault="00D956AC">
                    <w:pPr>
                      <w:pStyle w:val="Bibliography"/>
                    </w:pPr>
                    <w:r>
                      <w:t xml:space="preserve">[14] </w:t>
                    </w:r>
                  </w:p>
                </w:tc>
                <w:tc>
                  <w:tcPr>
                    <w:tcW w:w="0" w:type="auto"/>
                    <w:hideMark/>
                  </w:tcPr>
                  <w:p w14:paraId="1CBA5A14" w14:textId="77777777" w:rsidR="00D956AC" w:rsidRDefault="00D956AC">
                    <w:pPr>
                      <w:pStyle w:val="Bibliography"/>
                    </w:pPr>
                    <w:r>
                      <w:t>„Postman,” [Online]. Available: https://www.getpostman.com/. [Hozzáférés dátuma: 24 november 2017].</w:t>
                    </w:r>
                  </w:p>
                </w:tc>
              </w:tr>
              <w:tr w:rsidR="00D956AC" w14:paraId="11C17ADF" w14:textId="77777777">
                <w:trPr>
                  <w:divId w:val="1465152816"/>
                  <w:tblCellSpacing w:w="15" w:type="dxa"/>
                </w:trPr>
                <w:tc>
                  <w:tcPr>
                    <w:tcW w:w="50" w:type="pct"/>
                    <w:hideMark/>
                  </w:tcPr>
                  <w:p w14:paraId="101F3B43" w14:textId="77777777" w:rsidR="00D956AC" w:rsidRDefault="00D956AC">
                    <w:pPr>
                      <w:pStyle w:val="Bibliography"/>
                    </w:pPr>
                    <w:r>
                      <w:t xml:space="preserve">[15] </w:t>
                    </w:r>
                  </w:p>
                </w:tc>
                <w:tc>
                  <w:tcPr>
                    <w:tcW w:w="0" w:type="auto"/>
                    <w:hideMark/>
                  </w:tcPr>
                  <w:p w14:paraId="19314219" w14:textId="77777777" w:rsidR="00D956AC" w:rsidRDefault="00D956AC">
                    <w:pPr>
                      <w:pStyle w:val="Bibliography"/>
                    </w:pPr>
                    <w:r>
                      <w:t>„DB Browser for SQLite,” [Online]. Available: http://sqlitebrowser.org/. [Hozzáférés dátuma: 24 november 2017].</w:t>
                    </w:r>
                  </w:p>
                </w:tc>
              </w:tr>
              <w:tr w:rsidR="00D956AC" w14:paraId="6F90E91E" w14:textId="77777777">
                <w:trPr>
                  <w:divId w:val="1465152816"/>
                  <w:tblCellSpacing w:w="15" w:type="dxa"/>
                </w:trPr>
                <w:tc>
                  <w:tcPr>
                    <w:tcW w:w="50" w:type="pct"/>
                    <w:hideMark/>
                  </w:tcPr>
                  <w:p w14:paraId="469382EB" w14:textId="77777777" w:rsidR="00D956AC" w:rsidRDefault="00D956AC">
                    <w:pPr>
                      <w:pStyle w:val="Bibliography"/>
                    </w:pPr>
                    <w:r>
                      <w:t xml:space="preserve">[16] </w:t>
                    </w:r>
                  </w:p>
                </w:tc>
                <w:tc>
                  <w:tcPr>
                    <w:tcW w:w="0" w:type="auto"/>
                    <w:hideMark/>
                  </w:tcPr>
                  <w:p w14:paraId="24125D45" w14:textId="77777777" w:rsidR="00D956AC" w:rsidRDefault="00D956AC">
                    <w:pPr>
                      <w:pStyle w:val="Bibliography"/>
                    </w:pPr>
                    <w:r>
                      <w:t>„VS Code,” [Online]. Available: https://code.visualstudio.com/. [Hozzáférés dátuma: 24 november 2017].</w:t>
                    </w:r>
                  </w:p>
                </w:tc>
              </w:tr>
              <w:tr w:rsidR="00D956AC" w14:paraId="3EB6EF74" w14:textId="77777777">
                <w:trPr>
                  <w:divId w:val="1465152816"/>
                  <w:tblCellSpacing w:w="15" w:type="dxa"/>
                </w:trPr>
                <w:tc>
                  <w:tcPr>
                    <w:tcW w:w="50" w:type="pct"/>
                    <w:hideMark/>
                  </w:tcPr>
                  <w:p w14:paraId="254C27ED" w14:textId="77777777" w:rsidR="00D956AC" w:rsidRDefault="00D956AC">
                    <w:pPr>
                      <w:pStyle w:val="Bibliography"/>
                    </w:pPr>
                    <w:r>
                      <w:t xml:space="preserve">[17] </w:t>
                    </w:r>
                  </w:p>
                </w:tc>
                <w:tc>
                  <w:tcPr>
                    <w:tcW w:w="0" w:type="auto"/>
                    <w:hideMark/>
                  </w:tcPr>
                  <w:p w14:paraId="75A464AB" w14:textId="77777777" w:rsidR="00D956AC" w:rsidRDefault="00D956AC">
                    <w:pPr>
                      <w:pStyle w:val="Bibliography"/>
                    </w:pPr>
                    <w:r>
                      <w:t>„pip,” [Online]. Available: https://pip.pypa.io/en/stable/installing/. [Hozzáférés dátuma: 24 november 2017].</w:t>
                    </w:r>
                  </w:p>
                </w:tc>
              </w:tr>
            </w:tbl>
            <w:p w14:paraId="0B0D0E62" w14:textId="77777777" w:rsidR="00D956AC" w:rsidRDefault="00D956AC">
              <w:pPr>
                <w:divId w:val="1465152816"/>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1BFF2644"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7B904" w14:textId="77777777" w:rsidR="00D152EC" w:rsidRDefault="00D152EC">
      <w:r>
        <w:separator/>
      </w:r>
    </w:p>
  </w:endnote>
  <w:endnote w:type="continuationSeparator" w:id="0">
    <w:p w14:paraId="5799E321" w14:textId="77777777" w:rsidR="00D152EC" w:rsidRDefault="00D15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92269" w:rsidRDefault="00D92269">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67B484B6" w:rsidR="00D92269" w:rsidRDefault="00D9226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F84D6A">
      <w:rPr>
        <w:rStyle w:val="PageNumber"/>
        <w:noProof/>
      </w:rPr>
      <w:t>30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92B19" w14:textId="77777777" w:rsidR="00D152EC" w:rsidRDefault="00D152EC">
      <w:r>
        <w:separator/>
      </w:r>
    </w:p>
  </w:footnote>
  <w:footnote w:type="continuationSeparator" w:id="0">
    <w:p w14:paraId="1E7F3F45" w14:textId="77777777" w:rsidR="00D152EC" w:rsidRDefault="00D152E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92269" w:rsidRDefault="00D92269"/>
  <w:p w14:paraId="2C6DFBBE" w14:textId="77777777" w:rsidR="00D92269" w:rsidRDefault="00D92269"/>
  <w:p w14:paraId="125F8157" w14:textId="77777777" w:rsidR="00D92269" w:rsidRDefault="00D9226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5.35pt;height:15.3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807D7"/>
    <w:rsid w:val="00182539"/>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55E5"/>
    <w:rsid w:val="001F62AC"/>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6893"/>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2BB3"/>
    <w:rsid w:val="003037C3"/>
    <w:rsid w:val="0030535E"/>
    <w:rsid w:val="00305E08"/>
    <w:rsid w:val="003112AA"/>
    <w:rsid w:val="00312EF4"/>
    <w:rsid w:val="00313013"/>
    <w:rsid w:val="00314F40"/>
    <w:rsid w:val="00323C17"/>
    <w:rsid w:val="00325AE9"/>
    <w:rsid w:val="00327D25"/>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4020AA"/>
    <w:rsid w:val="00404E4F"/>
    <w:rsid w:val="004055C3"/>
    <w:rsid w:val="0041054F"/>
    <w:rsid w:val="00410924"/>
    <w:rsid w:val="004113AA"/>
    <w:rsid w:val="00411E52"/>
    <w:rsid w:val="0041279D"/>
    <w:rsid w:val="00413460"/>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5571"/>
    <w:rsid w:val="00955B89"/>
    <w:rsid w:val="009622BD"/>
    <w:rsid w:val="0096652E"/>
    <w:rsid w:val="009670E6"/>
    <w:rsid w:val="00973B64"/>
    <w:rsid w:val="0098084B"/>
    <w:rsid w:val="0098532E"/>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570"/>
    <w:rsid w:val="00BC4E22"/>
    <w:rsid w:val="00BD05C6"/>
    <w:rsid w:val="00BD0724"/>
    <w:rsid w:val="00BD2232"/>
    <w:rsid w:val="00BD28E0"/>
    <w:rsid w:val="00BD65B5"/>
    <w:rsid w:val="00BD6FF0"/>
    <w:rsid w:val="00BE01ED"/>
    <w:rsid w:val="00BE3247"/>
    <w:rsid w:val="00BE45C7"/>
    <w:rsid w:val="00BF48AC"/>
    <w:rsid w:val="00BF54B6"/>
    <w:rsid w:val="00BF69EC"/>
    <w:rsid w:val="00BF7AAD"/>
    <w:rsid w:val="00C005A3"/>
    <w:rsid w:val="00C00B3C"/>
    <w:rsid w:val="00C04D5C"/>
    <w:rsid w:val="00C0551D"/>
    <w:rsid w:val="00C05874"/>
    <w:rsid w:val="00C07423"/>
    <w:rsid w:val="00C10706"/>
    <w:rsid w:val="00C13408"/>
    <w:rsid w:val="00C13931"/>
    <w:rsid w:val="00C164B8"/>
    <w:rsid w:val="00C16FEF"/>
    <w:rsid w:val="00C17961"/>
    <w:rsid w:val="00C24727"/>
    <w:rsid w:val="00C24EEF"/>
    <w:rsid w:val="00C2686E"/>
    <w:rsid w:val="00C27162"/>
    <w:rsid w:val="00C27F86"/>
    <w:rsid w:val="00C31260"/>
    <w:rsid w:val="00C314F2"/>
    <w:rsid w:val="00C31992"/>
    <w:rsid w:val="00C321A7"/>
    <w:rsid w:val="00C328BA"/>
    <w:rsid w:val="00C34E3B"/>
    <w:rsid w:val="00C352CA"/>
    <w:rsid w:val="00C3724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7335"/>
    <w:rsid w:val="00D07EE4"/>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5FBC884F-BD1F-4D9A-98CA-A7EC02A5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10682</TotalTime>
  <Pages>62</Pages>
  <Words>12075</Words>
  <Characters>68832</Characters>
  <Application>Microsoft Office Word</Application>
  <DocSecurity>0</DocSecurity>
  <Lines>573</Lines>
  <Paragraphs>161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80746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33</cp:revision>
  <cp:lastPrinted>2002-07-08T12:51:00Z</cp:lastPrinted>
  <dcterms:created xsi:type="dcterms:W3CDTF">2015-10-19T08:48:00Z</dcterms:created>
  <dcterms:modified xsi:type="dcterms:W3CDTF">2017-12-02T18:19:00Z</dcterms:modified>
</cp:coreProperties>
</file>