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1760CF"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5A971818" w14:textId="5CD279F2" w:rsidR="00C015C1"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500006887" w:history="1">
        <w:r w:rsidR="00C015C1" w:rsidRPr="00833DE2">
          <w:rPr>
            <w:rStyle w:val="Hyperlink"/>
            <w:noProof/>
          </w:rPr>
          <w:t>Összefoglaló</w:t>
        </w:r>
        <w:r w:rsidR="00C015C1">
          <w:rPr>
            <w:noProof/>
            <w:webHidden/>
          </w:rPr>
          <w:tab/>
        </w:r>
        <w:r w:rsidR="00C015C1">
          <w:rPr>
            <w:noProof/>
            <w:webHidden/>
          </w:rPr>
          <w:fldChar w:fldCharType="begin"/>
        </w:r>
        <w:r w:rsidR="00C015C1">
          <w:rPr>
            <w:noProof/>
            <w:webHidden/>
          </w:rPr>
          <w:instrText xml:space="preserve"> PAGEREF _Toc500006887 \h </w:instrText>
        </w:r>
        <w:r w:rsidR="00C015C1">
          <w:rPr>
            <w:noProof/>
            <w:webHidden/>
          </w:rPr>
        </w:r>
        <w:r w:rsidR="00C015C1">
          <w:rPr>
            <w:noProof/>
            <w:webHidden/>
          </w:rPr>
          <w:fldChar w:fldCharType="separate"/>
        </w:r>
        <w:r w:rsidR="00C015C1">
          <w:rPr>
            <w:noProof/>
            <w:webHidden/>
          </w:rPr>
          <w:t>5</w:t>
        </w:r>
        <w:r w:rsidR="00C015C1">
          <w:rPr>
            <w:noProof/>
            <w:webHidden/>
          </w:rPr>
          <w:fldChar w:fldCharType="end"/>
        </w:r>
      </w:hyperlink>
    </w:p>
    <w:p w14:paraId="71844767" w14:textId="5A7669A9" w:rsidR="00C015C1" w:rsidRDefault="001760CF">
      <w:pPr>
        <w:pStyle w:val="TOC1"/>
        <w:rPr>
          <w:rFonts w:asciiTheme="minorHAnsi" w:eastAsiaTheme="minorEastAsia" w:hAnsiTheme="minorHAnsi" w:cstheme="minorBidi"/>
          <w:b w:val="0"/>
          <w:noProof/>
          <w:sz w:val="22"/>
          <w:szCs w:val="22"/>
          <w:lang w:val="en-US"/>
        </w:rPr>
      </w:pPr>
      <w:hyperlink w:anchor="_Toc500006888" w:history="1">
        <w:r w:rsidR="00C015C1" w:rsidRPr="00833DE2">
          <w:rPr>
            <w:rStyle w:val="Hyperlink"/>
            <w:noProof/>
          </w:rPr>
          <w:t>Abstract</w:t>
        </w:r>
        <w:r w:rsidR="00C015C1">
          <w:rPr>
            <w:noProof/>
            <w:webHidden/>
          </w:rPr>
          <w:tab/>
        </w:r>
        <w:r w:rsidR="00C015C1">
          <w:rPr>
            <w:noProof/>
            <w:webHidden/>
          </w:rPr>
          <w:fldChar w:fldCharType="begin"/>
        </w:r>
        <w:r w:rsidR="00C015C1">
          <w:rPr>
            <w:noProof/>
            <w:webHidden/>
          </w:rPr>
          <w:instrText xml:space="preserve"> PAGEREF _Toc500006888 \h </w:instrText>
        </w:r>
        <w:r w:rsidR="00C015C1">
          <w:rPr>
            <w:noProof/>
            <w:webHidden/>
          </w:rPr>
        </w:r>
        <w:r w:rsidR="00C015C1">
          <w:rPr>
            <w:noProof/>
            <w:webHidden/>
          </w:rPr>
          <w:fldChar w:fldCharType="separate"/>
        </w:r>
        <w:r w:rsidR="00C015C1">
          <w:rPr>
            <w:noProof/>
            <w:webHidden/>
          </w:rPr>
          <w:t>6</w:t>
        </w:r>
        <w:r w:rsidR="00C015C1">
          <w:rPr>
            <w:noProof/>
            <w:webHidden/>
          </w:rPr>
          <w:fldChar w:fldCharType="end"/>
        </w:r>
      </w:hyperlink>
    </w:p>
    <w:p w14:paraId="7AB42FD4" w14:textId="0B7BDAFB" w:rsidR="00C015C1" w:rsidRDefault="001760CF">
      <w:pPr>
        <w:pStyle w:val="TOC1"/>
        <w:rPr>
          <w:rFonts w:asciiTheme="minorHAnsi" w:eastAsiaTheme="minorEastAsia" w:hAnsiTheme="minorHAnsi" w:cstheme="minorBidi"/>
          <w:b w:val="0"/>
          <w:noProof/>
          <w:sz w:val="22"/>
          <w:szCs w:val="22"/>
          <w:lang w:val="en-US"/>
        </w:rPr>
      </w:pPr>
      <w:hyperlink w:anchor="_Toc500006889" w:history="1">
        <w:r w:rsidR="00C015C1" w:rsidRPr="00833DE2">
          <w:rPr>
            <w:rStyle w:val="Hyperlink"/>
            <w:noProof/>
          </w:rPr>
          <w:t>1 Bevezetés</w:t>
        </w:r>
        <w:r w:rsidR="00C015C1">
          <w:rPr>
            <w:noProof/>
            <w:webHidden/>
          </w:rPr>
          <w:tab/>
        </w:r>
        <w:r w:rsidR="00C015C1">
          <w:rPr>
            <w:noProof/>
            <w:webHidden/>
          </w:rPr>
          <w:fldChar w:fldCharType="begin"/>
        </w:r>
        <w:r w:rsidR="00C015C1">
          <w:rPr>
            <w:noProof/>
            <w:webHidden/>
          </w:rPr>
          <w:instrText xml:space="preserve"> PAGEREF _Toc500006889 \h </w:instrText>
        </w:r>
        <w:r w:rsidR="00C015C1">
          <w:rPr>
            <w:noProof/>
            <w:webHidden/>
          </w:rPr>
        </w:r>
        <w:r w:rsidR="00C015C1">
          <w:rPr>
            <w:noProof/>
            <w:webHidden/>
          </w:rPr>
          <w:fldChar w:fldCharType="separate"/>
        </w:r>
        <w:r w:rsidR="00C015C1">
          <w:rPr>
            <w:noProof/>
            <w:webHidden/>
          </w:rPr>
          <w:t>7</w:t>
        </w:r>
        <w:r w:rsidR="00C015C1">
          <w:rPr>
            <w:noProof/>
            <w:webHidden/>
          </w:rPr>
          <w:fldChar w:fldCharType="end"/>
        </w:r>
      </w:hyperlink>
    </w:p>
    <w:p w14:paraId="6D9BCA21" w14:textId="61A70A1E"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890" w:history="1">
        <w:r w:rsidR="00C015C1" w:rsidRPr="00833DE2">
          <w:rPr>
            <w:rStyle w:val="Hyperlink"/>
            <w:noProof/>
          </w:rPr>
          <w:t>1.1 Felhasználás</w:t>
        </w:r>
        <w:r w:rsidR="00C015C1">
          <w:rPr>
            <w:noProof/>
            <w:webHidden/>
          </w:rPr>
          <w:tab/>
        </w:r>
        <w:r w:rsidR="00C015C1">
          <w:rPr>
            <w:noProof/>
            <w:webHidden/>
          </w:rPr>
          <w:fldChar w:fldCharType="begin"/>
        </w:r>
        <w:r w:rsidR="00C015C1">
          <w:rPr>
            <w:noProof/>
            <w:webHidden/>
          </w:rPr>
          <w:instrText xml:space="preserve"> PAGEREF _Toc500006890 \h </w:instrText>
        </w:r>
        <w:r w:rsidR="00C015C1">
          <w:rPr>
            <w:noProof/>
            <w:webHidden/>
          </w:rPr>
        </w:r>
        <w:r w:rsidR="00C015C1">
          <w:rPr>
            <w:noProof/>
            <w:webHidden/>
          </w:rPr>
          <w:fldChar w:fldCharType="separate"/>
        </w:r>
        <w:r w:rsidR="00C015C1">
          <w:rPr>
            <w:noProof/>
            <w:webHidden/>
          </w:rPr>
          <w:t>8</w:t>
        </w:r>
        <w:r w:rsidR="00C015C1">
          <w:rPr>
            <w:noProof/>
            <w:webHidden/>
          </w:rPr>
          <w:fldChar w:fldCharType="end"/>
        </w:r>
      </w:hyperlink>
    </w:p>
    <w:p w14:paraId="0CA64668" w14:textId="234528B6" w:rsidR="00C015C1" w:rsidRDefault="001760CF">
      <w:pPr>
        <w:pStyle w:val="TOC1"/>
        <w:rPr>
          <w:rFonts w:asciiTheme="minorHAnsi" w:eastAsiaTheme="minorEastAsia" w:hAnsiTheme="minorHAnsi" w:cstheme="minorBidi"/>
          <w:b w:val="0"/>
          <w:noProof/>
          <w:sz w:val="22"/>
          <w:szCs w:val="22"/>
          <w:lang w:val="en-US"/>
        </w:rPr>
      </w:pPr>
      <w:hyperlink w:anchor="_Toc500006891" w:history="1">
        <w:r w:rsidR="00C015C1" w:rsidRPr="00833DE2">
          <w:rPr>
            <w:rStyle w:val="Hyperlink"/>
            <w:noProof/>
          </w:rPr>
          <w:t>2 Technológiák</w:t>
        </w:r>
        <w:r w:rsidR="00C015C1">
          <w:rPr>
            <w:noProof/>
            <w:webHidden/>
          </w:rPr>
          <w:tab/>
        </w:r>
        <w:r w:rsidR="00C015C1">
          <w:rPr>
            <w:noProof/>
            <w:webHidden/>
          </w:rPr>
          <w:fldChar w:fldCharType="begin"/>
        </w:r>
        <w:r w:rsidR="00C015C1">
          <w:rPr>
            <w:noProof/>
            <w:webHidden/>
          </w:rPr>
          <w:instrText xml:space="preserve"> PAGEREF _Toc500006891 \h </w:instrText>
        </w:r>
        <w:r w:rsidR="00C015C1">
          <w:rPr>
            <w:noProof/>
            <w:webHidden/>
          </w:rPr>
        </w:r>
        <w:r w:rsidR="00C015C1">
          <w:rPr>
            <w:noProof/>
            <w:webHidden/>
          </w:rPr>
          <w:fldChar w:fldCharType="separate"/>
        </w:r>
        <w:r w:rsidR="00C015C1">
          <w:rPr>
            <w:noProof/>
            <w:webHidden/>
          </w:rPr>
          <w:t>9</w:t>
        </w:r>
        <w:r w:rsidR="00C015C1">
          <w:rPr>
            <w:noProof/>
            <w:webHidden/>
          </w:rPr>
          <w:fldChar w:fldCharType="end"/>
        </w:r>
      </w:hyperlink>
    </w:p>
    <w:p w14:paraId="61E7C557" w14:textId="529EA5C8"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892" w:history="1">
        <w:r w:rsidR="00C015C1" w:rsidRPr="00833DE2">
          <w:rPr>
            <w:rStyle w:val="Hyperlink"/>
            <w:noProof/>
          </w:rPr>
          <w:t>2.1 Frontend</w:t>
        </w:r>
        <w:r w:rsidR="00C015C1">
          <w:rPr>
            <w:noProof/>
            <w:webHidden/>
          </w:rPr>
          <w:tab/>
        </w:r>
        <w:r w:rsidR="00C015C1">
          <w:rPr>
            <w:noProof/>
            <w:webHidden/>
          </w:rPr>
          <w:fldChar w:fldCharType="begin"/>
        </w:r>
        <w:r w:rsidR="00C015C1">
          <w:rPr>
            <w:noProof/>
            <w:webHidden/>
          </w:rPr>
          <w:instrText xml:space="preserve"> PAGEREF _Toc500006892 \h </w:instrText>
        </w:r>
        <w:r w:rsidR="00C015C1">
          <w:rPr>
            <w:noProof/>
            <w:webHidden/>
          </w:rPr>
        </w:r>
        <w:r w:rsidR="00C015C1">
          <w:rPr>
            <w:noProof/>
            <w:webHidden/>
          </w:rPr>
          <w:fldChar w:fldCharType="separate"/>
        </w:r>
        <w:r w:rsidR="00C015C1">
          <w:rPr>
            <w:noProof/>
            <w:webHidden/>
          </w:rPr>
          <w:t>9</w:t>
        </w:r>
        <w:r w:rsidR="00C015C1">
          <w:rPr>
            <w:noProof/>
            <w:webHidden/>
          </w:rPr>
          <w:fldChar w:fldCharType="end"/>
        </w:r>
      </w:hyperlink>
    </w:p>
    <w:p w14:paraId="138A9857" w14:textId="5CAE0E74"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893" w:history="1">
        <w:r w:rsidR="00C015C1" w:rsidRPr="00833DE2">
          <w:rPr>
            <w:rStyle w:val="Hyperlink"/>
            <w:noProof/>
          </w:rPr>
          <w:t>2.2 Backend</w:t>
        </w:r>
        <w:r w:rsidR="00C015C1">
          <w:rPr>
            <w:noProof/>
            <w:webHidden/>
          </w:rPr>
          <w:tab/>
        </w:r>
        <w:r w:rsidR="00C015C1">
          <w:rPr>
            <w:noProof/>
            <w:webHidden/>
          </w:rPr>
          <w:fldChar w:fldCharType="begin"/>
        </w:r>
        <w:r w:rsidR="00C015C1">
          <w:rPr>
            <w:noProof/>
            <w:webHidden/>
          </w:rPr>
          <w:instrText xml:space="preserve"> PAGEREF _Toc500006893 \h </w:instrText>
        </w:r>
        <w:r w:rsidR="00C015C1">
          <w:rPr>
            <w:noProof/>
            <w:webHidden/>
          </w:rPr>
        </w:r>
        <w:r w:rsidR="00C015C1">
          <w:rPr>
            <w:noProof/>
            <w:webHidden/>
          </w:rPr>
          <w:fldChar w:fldCharType="separate"/>
        </w:r>
        <w:r w:rsidR="00C015C1">
          <w:rPr>
            <w:noProof/>
            <w:webHidden/>
          </w:rPr>
          <w:t>9</w:t>
        </w:r>
        <w:r w:rsidR="00C015C1">
          <w:rPr>
            <w:noProof/>
            <w:webHidden/>
          </w:rPr>
          <w:fldChar w:fldCharType="end"/>
        </w:r>
      </w:hyperlink>
    </w:p>
    <w:p w14:paraId="4702ED24" w14:textId="52889756"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894" w:history="1">
        <w:r w:rsidR="00C015C1" w:rsidRPr="00833DE2">
          <w:rPr>
            <w:rStyle w:val="Hyperlink"/>
            <w:noProof/>
          </w:rPr>
          <w:t>2.2.1 Könytárak</w:t>
        </w:r>
        <w:r w:rsidR="00C015C1">
          <w:rPr>
            <w:noProof/>
            <w:webHidden/>
          </w:rPr>
          <w:tab/>
        </w:r>
        <w:r w:rsidR="00C015C1">
          <w:rPr>
            <w:noProof/>
            <w:webHidden/>
          </w:rPr>
          <w:fldChar w:fldCharType="begin"/>
        </w:r>
        <w:r w:rsidR="00C015C1">
          <w:rPr>
            <w:noProof/>
            <w:webHidden/>
          </w:rPr>
          <w:instrText xml:space="preserve"> PAGEREF _Toc500006894 \h </w:instrText>
        </w:r>
        <w:r w:rsidR="00C015C1">
          <w:rPr>
            <w:noProof/>
            <w:webHidden/>
          </w:rPr>
        </w:r>
        <w:r w:rsidR="00C015C1">
          <w:rPr>
            <w:noProof/>
            <w:webHidden/>
          </w:rPr>
          <w:fldChar w:fldCharType="separate"/>
        </w:r>
        <w:r w:rsidR="00C015C1">
          <w:rPr>
            <w:noProof/>
            <w:webHidden/>
          </w:rPr>
          <w:t>10</w:t>
        </w:r>
        <w:r w:rsidR="00C015C1">
          <w:rPr>
            <w:noProof/>
            <w:webHidden/>
          </w:rPr>
          <w:fldChar w:fldCharType="end"/>
        </w:r>
      </w:hyperlink>
    </w:p>
    <w:p w14:paraId="56504602" w14:textId="4CFD96D3"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895" w:history="1">
        <w:r w:rsidR="00C015C1" w:rsidRPr="00833DE2">
          <w:rPr>
            <w:rStyle w:val="Hyperlink"/>
            <w:noProof/>
          </w:rPr>
          <w:t>2.2.2 Dropbox</w:t>
        </w:r>
        <w:r w:rsidR="00C015C1">
          <w:rPr>
            <w:noProof/>
            <w:webHidden/>
          </w:rPr>
          <w:tab/>
        </w:r>
        <w:r w:rsidR="00C015C1">
          <w:rPr>
            <w:noProof/>
            <w:webHidden/>
          </w:rPr>
          <w:fldChar w:fldCharType="begin"/>
        </w:r>
        <w:r w:rsidR="00C015C1">
          <w:rPr>
            <w:noProof/>
            <w:webHidden/>
          </w:rPr>
          <w:instrText xml:space="preserve"> PAGEREF _Toc500006895 \h </w:instrText>
        </w:r>
        <w:r w:rsidR="00C015C1">
          <w:rPr>
            <w:noProof/>
            <w:webHidden/>
          </w:rPr>
        </w:r>
        <w:r w:rsidR="00C015C1">
          <w:rPr>
            <w:noProof/>
            <w:webHidden/>
          </w:rPr>
          <w:fldChar w:fldCharType="separate"/>
        </w:r>
        <w:r w:rsidR="00C015C1">
          <w:rPr>
            <w:noProof/>
            <w:webHidden/>
          </w:rPr>
          <w:t>10</w:t>
        </w:r>
        <w:r w:rsidR="00C015C1">
          <w:rPr>
            <w:noProof/>
            <w:webHidden/>
          </w:rPr>
          <w:fldChar w:fldCharType="end"/>
        </w:r>
      </w:hyperlink>
    </w:p>
    <w:p w14:paraId="609AA2F3" w14:textId="08726EAC"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896" w:history="1">
        <w:r w:rsidR="00C015C1" w:rsidRPr="00833DE2">
          <w:rPr>
            <w:rStyle w:val="Hyperlink"/>
            <w:noProof/>
          </w:rPr>
          <w:t>2.3 Raspberry PI</w:t>
        </w:r>
        <w:r w:rsidR="00C015C1">
          <w:rPr>
            <w:noProof/>
            <w:webHidden/>
          </w:rPr>
          <w:tab/>
        </w:r>
        <w:r w:rsidR="00C015C1">
          <w:rPr>
            <w:noProof/>
            <w:webHidden/>
          </w:rPr>
          <w:fldChar w:fldCharType="begin"/>
        </w:r>
        <w:r w:rsidR="00C015C1">
          <w:rPr>
            <w:noProof/>
            <w:webHidden/>
          </w:rPr>
          <w:instrText xml:space="preserve"> PAGEREF _Toc500006896 \h </w:instrText>
        </w:r>
        <w:r w:rsidR="00C015C1">
          <w:rPr>
            <w:noProof/>
            <w:webHidden/>
          </w:rPr>
        </w:r>
        <w:r w:rsidR="00C015C1">
          <w:rPr>
            <w:noProof/>
            <w:webHidden/>
          </w:rPr>
          <w:fldChar w:fldCharType="separate"/>
        </w:r>
        <w:r w:rsidR="00C015C1">
          <w:rPr>
            <w:noProof/>
            <w:webHidden/>
          </w:rPr>
          <w:t>11</w:t>
        </w:r>
        <w:r w:rsidR="00C015C1">
          <w:rPr>
            <w:noProof/>
            <w:webHidden/>
          </w:rPr>
          <w:fldChar w:fldCharType="end"/>
        </w:r>
      </w:hyperlink>
    </w:p>
    <w:p w14:paraId="276A3785" w14:textId="7D60FD8E"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897" w:history="1">
        <w:r w:rsidR="00C015C1" w:rsidRPr="00833DE2">
          <w:rPr>
            <w:rStyle w:val="Hyperlink"/>
            <w:noProof/>
          </w:rPr>
          <w:t>2.3.1 Raspbian</w:t>
        </w:r>
        <w:r w:rsidR="00C015C1">
          <w:rPr>
            <w:noProof/>
            <w:webHidden/>
          </w:rPr>
          <w:tab/>
        </w:r>
        <w:r w:rsidR="00C015C1">
          <w:rPr>
            <w:noProof/>
            <w:webHidden/>
          </w:rPr>
          <w:fldChar w:fldCharType="begin"/>
        </w:r>
        <w:r w:rsidR="00C015C1">
          <w:rPr>
            <w:noProof/>
            <w:webHidden/>
          </w:rPr>
          <w:instrText xml:space="preserve"> PAGEREF _Toc500006897 \h </w:instrText>
        </w:r>
        <w:r w:rsidR="00C015C1">
          <w:rPr>
            <w:noProof/>
            <w:webHidden/>
          </w:rPr>
        </w:r>
        <w:r w:rsidR="00C015C1">
          <w:rPr>
            <w:noProof/>
            <w:webHidden/>
          </w:rPr>
          <w:fldChar w:fldCharType="separate"/>
        </w:r>
        <w:r w:rsidR="00C015C1">
          <w:rPr>
            <w:noProof/>
            <w:webHidden/>
          </w:rPr>
          <w:t>12</w:t>
        </w:r>
        <w:r w:rsidR="00C015C1">
          <w:rPr>
            <w:noProof/>
            <w:webHidden/>
          </w:rPr>
          <w:fldChar w:fldCharType="end"/>
        </w:r>
      </w:hyperlink>
    </w:p>
    <w:p w14:paraId="30E0AABB" w14:textId="383E5200" w:rsidR="00C015C1" w:rsidRDefault="001760CF">
      <w:pPr>
        <w:pStyle w:val="TOC1"/>
        <w:rPr>
          <w:rFonts w:asciiTheme="minorHAnsi" w:eastAsiaTheme="minorEastAsia" w:hAnsiTheme="minorHAnsi" w:cstheme="minorBidi"/>
          <w:b w:val="0"/>
          <w:noProof/>
          <w:sz w:val="22"/>
          <w:szCs w:val="22"/>
          <w:lang w:val="en-US"/>
        </w:rPr>
      </w:pPr>
      <w:hyperlink w:anchor="_Toc500006898" w:history="1">
        <w:r w:rsidR="00C015C1" w:rsidRPr="00833DE2">
          <w:rPr>
            <w:rStyle w:val="Hyperlink"/>
            <w:noProof/>
          </w:rPr>
          <w:t>3 Specifikáció</w:t>
        </w:r>
        <w:r w:rsidR="00C015C1">
          <w:rPr>
            <w:noProof/>
            <w:webHidden/>
          </w:rPr>
          <w:tab/>
        </w:r>
        <w:r w:rsidR="00C015C1">
          <w:rPr>
            <w:noProof/>
            <w:webHidden/>
          </w:rPr>
          <w:fldChar w:fldCharType="begin"/>
        </w:r>
        <w:r w:rsidR="00C015C1">
          <w:rPr>
            <w:noProof/>
            <w:webHidden/>
          </w:rPr>
          <w:instrText xml:space="preserve"> PAGEREF _Toc500006898 \h </w:instrText>
        </w:r>
        <w:r w:rsidR="00C015C1">
          <w:rPr>
            <w:noProof/>
            <w:webHidden/>
          </w:rPr>
        </w:r>
        <w:r w:rsidR="00C015C1">
          <w:rPr>
            <w:noProof/>
            <w:webHidden/>
          </w:rPr>
          <w:fldChar w:fldCharType="separate"/>
        </w:r>
        <w:r w:rsidR="00C015C1">
          <w:rPr>
            <w:noProof/>
            <w:webHidden/>
          </w:rPr>
          <w:t>13</w:t>
        </w:r>
        <w:r w:rsidR="00C015C1">
          <w:rPr>
            <w:noProof/>
            <w:webHidden/>
          </w:rPr>
          <w:fldChar w:fldCharType="end"/>
        </w:r>
      </w:hyperlink>
    </w:p>
    <w:p w14:paraId="3602915D" w14:textId="77F6BA6F"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899" w:history="1">
        <w:r w:rsidR="00C015C1" w:rsidRPr="00833DE2">
          <w:rPr>
            <w:rStyle w:val="Hyperlink"/>
            <w:noProof/>
          </w:rPr>
          <w:t>3.1 Use Case</w:t>
        </w:r>
        <w:r w:rsidR="00C015C1">
          <w:rPr>
            <w:noProof/>
            <w:webHidden/>
          </w:rPr>
          <w:tab/>
        </w:r>
        <w:r w:rsidR="00C015C1">
          <w:rPr>
            <w:noProof/>
            <w:webHidden/>
          </w:rPr>
          <w:fldChar w:fldCharType="begin"/>
        </w:r>
        <w:r w:rsidR="00C015C1">
          <w:rPr>
            <w:noProof/>
            <w:webHidden/>
          </w:rPr>
          <w:instrText xml:space="preserve"> PAGEREF _Toc500006899 \h </w:instrText>
        </w:r>
        <w:r w:rsidR="00C015C1">
          <w:rPr>
            <w:noProof/>
            <w:webHidden/>
          </w:rPr>
        </w:r>
        <w:r w:rsidR="00C015C1">
          <w:rPr>
            <w:noProof/>
            <w:webHidden/>
          </w:rPr>
          <w:fldChar w:fldCharType="separate"/>
        </w:r>
        <w:r w:rsidR="00C015C1">
          <w:rPr>
            <w:noProof/>
            <w:webHidden/>
          </w:rPr>
          <w:t>15</w:t>
        </w:r>
        <w:r w:rsidR="00C015C1">
          <w:rPr>
            <w:noProof/>
            <w:webHidden/>
          </w:rPr>
          <w:fldChar w:fldCharType="end"/>
        </w:r>
      </w:hyperlink>
    </w:p>
    <w:p w14:paraId="1B8F76ED" w14:textId="09008EEE" w:rsidR="00C015C1" w:rsidRDefault="001760CF">
      <w:pPr>
        <w:pStyle w:val="TOC1"/>
        <w:rPr>
          <w:rFonts w:asciiTheme="minorHAnsi" w:eastAsiaTheme="minorEastAsia" w:hAnsiTheme="minorHAnsi" w:cstheme="minorBidi"/>
          <w:b w:val="0"/>
          <w:noProof/>
          <w:sz w:val="22"/>
          <w:szCs w:val="22"/>
          <w:lang w:val="en-US"/>
        </w:rPr>
      </w:pPr>
      <w:hyperlink w:anchor="_Toc500006900" w:history="1">
        <w:r w:rsidR="00C015C1" w:rsidRPr="00833DE2">
          <w:rPr>
            <w:rStyle w:val="Hyperlink"/>
            <w:noProof/>
          </w:rPr>
          <w:t>4 Tervezés és fejlesztés</w:t>
        </w:r>
        <w:r w:rsidR="00C015C1">
          <w:rPr>
            <w:noProof/>
            <w:webHidden/>
          </w:rPr>
          <w:tab/>
        </w:r>
        <w:r w:rsidR="00C015C1">
          <w:rPr>
            <w:noProof/>
            <w:webHidden/>
          </w:rPr>
          <w:fldChar w:fldCharType="begin"/>
        </w:r>
        <w:r w:rsidR="00C015C1">
          <w:rPr>
            <w:noProof/>
            <w:webHidden/>
          </w:rPr>
          <w:instrText xml:space="preserve"> PAGEREF _Toc500006900 \h </w:instrText>
        </w:r>
        <w:r w:rsidR="00C015C1">
          <w:rPr>
            <w:noProof/>
            <w:webHidden/>
          </w:rPr>
        </w:r>
        <w:r w:rsidR="00C015C1">
          <w:rPr>
            <w:noProof/>
            <w:webHidden/>
          </w:rPr>
          <w:fldChar w:fldCharType="separate"/>
        </w:r>
        <w:r w:rsidR="00C015C1">
          <w:rPr>
            <w:noProof/>
            <w:webHidden/>
          </w:rPr>
          <w:t>18</w:t>
        </w:r>
        <w:r w:rsidR="00C015C1">
          <w:rPr>
            <w:noProof/>
            <w:webHidden/>
          </w:rPr>
          <w:fldChar w:fldCharType="end"/>
        </w:r>
      </w:hyperlink>
    </w:p>
    <w:p w14:paraId="69D22947" w14:textId="0C74B982"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901" w:history="1">
        <w:r w:rsidR="00C015C1" w:rsidRPr="00833DE2">
          <w:rPr>
            <w:rStyle w:val="Hyperlink"/>
            <w:noProof/>
          </w:rPr>
          <w:t>4.1 Architektúra</w:t>
        </w:r>
        <w:r w:rsidR="00C015C1">
          <w:rPr>
            <w:noProof/>
            <w:webHidden/>
          </w:rPr>
          <w:tab/>
        </w:r>
        <w:r w:rsidR="00C015C1">
          <w:rPr>
            <w:noProof/>
            <w:webHidden/>
          </w:rPr>
          <w:fldChar w:fldCharType="begin"/>
        </w:r>
        <w:r w:rsidR="00C015C1">
          <w:rPr>
            <w:noProof/>
            <w:webHidden/>
          </w:rPr>
          <w:instrText xml:space="preserve"> PAGEREF _Toc500006901 \h </w:instrText>
        </w:r>
        <w:r w:rsidR="00C015C1">
          <w:rPr>
            <w:noProof/>
            <w:webHidden/>
          </w:rPr>
        </w:r>
        <w:r w:rsidR="00C015C1">
          <w:rPr>
            <w:noProof/>
            <w:webHidden/>
          </w:rPr>
          <w:fldChar w:fldCharType="separate"/>
        </w:r>
        <w:r w:rsidR="00C015C1">
          <w:rPr>
            <w:noProof/>
            <w:webHidden/>
          </w:rPr>
          <w:t>18</w:t>
        </w:r>
        <w:r w:rsidR="00C015C1">
          <w:rPr>
            <w:noProof/>
            <w:webHidden/>
          </w:rPr>
          <w:fldChar w:fldCharType="end"/>
        </w:r>
      </w:hyperlink>
    </w:p>
    <w:p w14:paraId="3E867810" w14:textId="70BE1CDC"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902" w:history="1">
        <w:r w:rsidR="00C015C1" w:rsidRPr="00833DE2">
          <w:rPr>
            <w:rStyle w:val="Hyperlink"/>
            <w:noProof/>
          </w:rPr>
          <w:t>4.2 Fejlesztőkörnyezet bemutatása</w:t>
        </w:r>
        <w:r w:rsidR="00C015C1">
          <w:rPr>
            <w:noProof/>
            <w:webHidden/>
          </w:rPr>
          <w:tab/>
        </w:r>
        <w:r w:rsidR="00C015C1">
          <w:rPr>
            <w:noProof/>
            <w:webHidden/>
          </w:rPr>
          <w:fldChar w:fldCharType="begin"/>
        </w:r>
        <w:r w:rsidR="00C015C1">
          <w:rPr>
            <w:noProof/>
            <w:webHidden/>
          </w:rPr>
          <w:instrText xml:space="preserve"> PAGEREF _Toc500006902 \h </w:instrText>
        </w:r>
        <w:r w:rsidR="00C015C1">
          <w:rPr>
            <w:noProof/>
            <w:webHidden/>
          </w:rPr>
        </w:r>
        <w:r w:rsidR="00C015C1">
          <w:rPr>
            <w:noProof/>
            <w:webHidden/>
          </w:rPr>
          <w:fldChar w:fldCharType="separate"/>
        </w:r>
        <w:r w:rsidR="00C015C1">
          <w:rPr>
            <w:noProof/>
            <w:webHidden/>
          </w:rPr>
          <w:t>19</w:t>
        </w:r>
        <w:r w:rsidR="00C015C1">
          <w:rPr>
            <w:noProof/>
            <w:webHidden/>
          </w:rPr>
          <w:fldChar w:fldCharType="end"/>
        </w:r>
      </w:hyperlink>
    </w:p>
    <w:p w14:paraId="47B8CD89" w14:textId="7290C0C4"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903" w:history="1">
        <w:r w:rsidR="00C015C1" w:rsidRPr="00833DE2">
          <w:rPr>
            <w:rStyle w:val="Hyperlink"/>
            <w:noProof/>
          </w:rPr>
          <w:t>4.3 Telepítő script</w:t>
        </w:r>
        <w:r w:rsidR="00C015C1">
          <w:rPr>
            <w:noProof/>
            <w:webHidden/>
          </w:rPr>
          <w:tab/>
        </w:r>
        <w:r w:rsidR="00C015C1">
          <w:rPr>
            <w:noProof/>
            <w:webHidden/>
          </w:rPr>
          <w:fldChar w:fldCharType="begin"/>
        </w:r>
        <w:r w:rsidR="00C015C1">
          <w:rPr>
            <w:noProof/>
            <w:webHidden/>
          </w:rPr>
          <w:instrText xml:space="preserve"> PAGEREF _Toc500006903 \h </w:instrText>
        </w:r>
        <w:r w:rsidR="00C015C1">
          <w:rPr>
            <w:noProof/>
            <w:webHidden/>
          </w:rPr>
        </w:r>
        <w:r w:rsidR="00C015C1">
          <w:rPr>
            <w:noProof/>
            <w:webHidden/>
          </w:rPr>
          <w:fldChar w:fldCharType="separate"/>
        </w:r>
        <w:r w:rsidR="00C015C1">
          <w:rPr>
            <w:noProof/>
            <w:webHidden/>
          </w:rPr>
          <w:t>19</w:t>
        </w:r>
        <w:r w:rsidR="00C015C1">
          <w:rPr>
            <w:noProof/>
            <w:webHidden/>
          </w:rPr>
          <w:fldChar w:fldCharType="end"/>
        </w:r>
      </w:hyperlink>
    </w:p>
    <w:p w14:paraId="17B1E4CD" w14:textId="278C6757"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904" w:history="1">
        <w:r w:rsidR="00C015C1" w:rsidRPr="00833DE2">
          <w:rPr>
            <w:rStyle w:val="Hyperlink"/>
            <w:noProof/>
          </w:rPr>
          <w:t>4.4 Adatbázis</w:t>
        </w:r>
        <w:r w:rsidR="00C015C1">
          <w:rPr>
            <w:noProof/>
            <w:webHidden/>
          </w:rPr>
          <w:tab/>
        </w:r>
        <w:r w:rsidR="00C015C1">
          <w:rPr>
            <w:noProof/>
            <w:webHidden/>
          </w:rPr>
          <w:fldChar w:fldCharType="begin"/>
        </w:r>
        <w:r w:rsidR="00C015C1">
          <w:rPr>
            <w:noProof/>
            <w:webHidden/>
          </w:rPr>
          <w:instrText xml:space="preserve"> PAGEREF _Toc500006904 \h </w:instrText>
        </w:r>
        <w:r w:rsidR="00C015C1">
          <w:rPr>
            <w:noProof/>
            <w:webHidden/>
          </w:rPr>
        </w:r>
        <w:r w:rsidR="00C015C1">
          <w:rPr>
            <w:noProof/>
            <w:webHidden/>
          </w:rPr>
          <w:fldChar w:fldCharType="separate"/>
        </w:r>
        <w:r w:rsidR="00C015C1">
          <w:rPr>
            <w:noProof/>
            <w:webHidden/>
          </w:rPr>
          <w:t>21</w:t>
        </w:r>
        <w:r w:rsidR="00C015C1">
          <w:rPr>
            <w:noProof/>
            <w:webHidden/>
          </w:rPr>
          <w:fldChar w:fldCharType="end"/>
        </w:r>
      </w:hyperlink>
    </w:p>
    <w:p w14:paraId="1EA352C2" w14:textId="4E3AEE7C"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05" w:history="1">
        <w:r w:rsidR="00C015C1" w:rsidRPr="00833DE2">
          <w:rPr>
            <w:rStyle w:val="Hyperlink"/>
            <w:noProof/>
          </w:rPr>
          <w:t>4.4.1 User</w:t>
        </w:r>
        <w:r w:rsidR="00C015C1">
          <w:rPr>
            <w:noProof/>
            <w:webHidden/>
          </w:rPr>
          <w:tab/>
        </w:r>
        <w:r w:rsidR="00C015C1">
          <w:rPr>
            <w:noProof/>
            <w:webHidden/>
          </w:rPr>
          <w:fldChar w:fldCharType="begin"/>
        </w:r>
        <w:r w:rsidR="00C015C1">
          <w:rPr>
            <w:noProof/>
            <w:webHidden/>
          </w:rPr>
          <w:instrText xml:space="preserve"> PAGEREF _Toc500006905 \h </w:instrText>
        </w:r>
        <w:r w:rsidR="00C015C1">
          <w:rPr>
            <w:noProof/>
            <w:webHidden/>
          </w:rPr>
        </w:r>
        <w:r w:rsidR="00C015C1">
          <w:rPr>
            <w:noProof/>
            <w:webHidden/>
          </w:rPr>
          <w:fldChar w:fldCharType="separate"/>
        </w:r>
        <w:r w:rsidR="00C015C1">
          <w:rPr>
            <w:noProof/>
            <w:webHidden/>
          </w:rPr>
          <w:t>22</w:t>
        </w:r>
        <w:r w:rsidR="00C015C1">
          <w:rPr>
            <w:noProof/>
            <w:webHidden/>
          </w:rPr>
          <w:fldChar w:fldCharType="end"/>
        </w:r>
      </w:hyperlink>
    </w:p>
    <w:p w14:paraId="7AAA9E7C" w14:textId="21A6913A"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06" w:history="1">
        <w:r w:rsidR="00C015C1" w:rsidRPr="00833DE2">
          <w:rPr>
            <w:rStyle w:val="Hyperlink"/>
            <w:noProof/>
          </w:rPr>
          <w:t>4.4.2 File</w:t>
        </w:r>
        <w:r w:rsidR="00C015C1">
          <w:rPr>
            <w:noProof/>
            <w:webHidden/>
          </w:rPr>
          <w:tab/>
        </w:r>
        <w:r w:rsidR="00C015C1">
          <w:rPr>
            <w:noProof/>
            <w:webHidden/>
          </w:rPr>
          <w:fldChar w:fldCharType="begin"/>
        </w:r>
        <w:r w:rsidR="00C015C1">
          <w:rPr>
            <w:noProof/>
            <w:webHidden/>
          </w:rPr>
          <w:instrText xml:space="preserve"> PAGEREF _Toc500006906 \h </w:instrText>
        </w:r>
        <w:r w:rsidR="00C015C1">
          <w:rPr>
            <w:noProof/>
            <w:webHidden/>
          </w:rPr>
        </w:r>
        <w:r w:rsidR="00C015C1">
          <w:rPr>
            <w:noProof/>
            <w:webHidden/>
          </w:rPr>
          <w:fldChar w:fldCharType="separate"/>
        </w:r>
        <w:r w:rsidR="00C015C1">
          <w:rPr>
            <w:noProof/>
            <w:webHidden/>
          </w:rPr>
          <w:t>23</w:t>
        </w:r>
        <w:r w:rsidR="00C015C1">
          <w:rPr>
            <w:noProof/>
            <w:webHidden/>
          </w:rPr>
          <w:fldChar w:fldCharType="end"/>
        </w:r>
      </w:hyperlink>
    </w:p>
    <w:p w14:paraId="7E8EFC38" w14:textId="133B7D7D"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07" w:history="1">
        <w:r w:rsidR="00C015C1" w:rsidRPr="00833DE2">
          <w:rPr>
            <w:rStyle w:val="Hyperlink"/>
            <w:noProof/>
          </w:rPr>
          <w:t>4.4.3 Folder</w:t>
        </w:r>
        <w:r w:rsidR="00C015C1">
          <w:rPr>
            <w:noProof/>
            <w:webHidden/>
          </w:rPr>
          <w:tab/>
        </w:r>
        <w:r w:rsidR="00C015C1">
          <w:rPr>
            <w:noProof/>
            <w:webHidden/>
          </w:rPr>
          <w:fldChar w:fldCharType="begin"/>
        </w:r>
        <w:r w:rsidR="00C015C1">
          <w:rPr>
            <w:noProof/>
            <w:webHidden/>
          </w:rPr>
          <w:instrText xml:space="preserve"> PAGEREF _Toc500006907 \h </w:instrText>
        </w:r>
        <w:r w:rsidR="00C015C1">
          <w:rPr>
            <w:noProof/>
            <w:webHidden/>
          </w:rPr>
        </w:r>
        <w:r w:rsidR="00C015C1">
          <w:rPr>
            <w:noProof/>
            <w:webHidden/>
          </w:rPr>
          <w:fldChar w:fldCharType="separate"/>
        </w:r>
        <w:r w:rsidR="00C015C1">
          <w:rPr>
            <w:noProof/>
            <w:webHidden/>
          </w:rPr>
          <w:t>24</w:t>
        </w:r>
        <w:r w:rsidR="00C015C1">
          <w:rPr>
            <w:noProof/>
            <w:webHidden/>
          </w:rPr>
          <w:fldChar w:fldCharType="end"/>
        </w:r>
      </w:hyperlink>
    </w:p>
    <w:p w14:paraId="4E6EF63D" w14:textId="0D56F4EC"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08" w:history="1">
        <w:r w:rsidR="00C015C1" w:rsidRPr="00833DE2">
          <w:rPr>
            <w:rStyle w:val="Hyperlink"/>
            <w:noProof/>
          </w:rPr>
          <w:t>4.4.4 File share</w:t>
        </w:r>
        <w:r w:rsidR="00C015C1">
          <w:rPr>
            <w:noProof/>
            <w:webHidden/>
          </w:rPr>
          <w:tab/>
        </w:r>
        <w:r w:rsidR="00C015C1">
          <w:rPr>
            <w:noProof/>
            <w:webHidden/>
          </w:rPr>
          <w:fldChar w:fldCharType="begin"/>
        </w:r>
        <w:r w:rsidR="00C015C1">
          <w:rPr>
            <w:noProof/>
            <w:webHidden/>
          </w:rPr>
          <w:instrText xml:space="preserve"> PAGEREF _Toc500006908 \h </w:instrText>
        </w:r>
        <w:r w:rsidR="00C015C1">
          <w:rPr>
            <w:noProof/>
            <w:webHidden/>
          </w:rPr>
        </w:r>
        <w:r w:rsidR="00C015C1">
          <w:rPr>
            <w:noProof/>
            <w:webHidden/>
          </w:rPr>
          <w:fldChar w:fldCharType="separate"/>
        </w:r>
        <w:r w:rsidR="00C015C1">
          <w:rPr>
            <w:noProof/>
            <w:webHidden/>
          </w:rPr>
          <w:t>24</w:t>
        </w:r>
        <w:r w:rsidR="00C015C1">
          <w:rPr>
            <w:noProof/>
            <w:webHidden/>
          </w:rPr>
          <w:fldChar w:fldCharType="end"/>
        </w:r>
      </w:hyperlink>
    </w:p>
    <w:p w14:paraId="11E972C8" w14:textId="5ADB7868"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09" w:history="1">
        <w:r w:rsidR="00C015C1" w:rsidRPr="00833DE2">
          <w:rPr>
            <w:rStyle w:val="Hyperlink"/>
            <w:noProof/>
          </w:rPr>
          <w:t>4.4.5 Role</w:t>
        </w:r>
        <w:r w:rsidR="00C015C1">
          <w:rPr>
            <w:noProof/>
            <w:webHidden/>
          </w:rPr>
          <w:tab/>
        </w:r>
        <w:r w:rsidR="00C015C1">
          <w:rPr>
            <w:noProof/>
            <w:webHidden/>
          </w:rPr>
          <w:fldChar w:fldCharType="begin"/>
        </w:r>
        <w:r w:rsidR="00C015C1">
          <w:rPr>
            <w:noProof/>
            <w:webHidden/>
          </w:rPr>
          <w:instrText xml:space="preserve"> PAGEREF _Toc500006909 \h </w:instrText>
        </w:r>
        <w:r w:rsidR="00C015C1">
          <w:rPr>
            <w:noProof/>
            <w:webHidden/>
          </w:rPr>
        </w:r>
        <w:r w:rsidR="00C015C1">
          <w:rPr>
            <w:noProof/>
            <w:webHidden/>
          </w:rPr>
          <w:fldChar w:fldCharType="separate"/>
        </w:r>
        <w:r w:rsidR="00C015C1">
          <w:rPr>
            <w:noProof/>
            <w:webHidden/>
          </w:rPr>
          <w:t>25</w:t>
        </w:r>
        <w:r w:rsidR="00C015C1">
          <w:rPr>
            <w:noProof/>
            <w:webHidden/>
          </w:rPr>
          <w:fldChar w:fldCharType="end"/>
        </w:r>
      </w:hyperlink>
    </w:p>
    <w:p w14:paraId="43E5165B" w14:textId="7149436F"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10" w:history="1">
        <w:r w:rsidR="00C015C1" w:rsidRPr="00833DE2">
          <w:rPr>
            <w:rStyle w:val="Hyperlink"/>
            <w:noProof/>
          </w:rPr>
          <w:t>4.4.6 Credential store</w:t>
        </w:r>
        <w:r w:rsidR="00C015C1">
          <w:rPr>
            <w:noProof/>
            <w:webHidden/>
          </w:rPr>
          <w:tab/>
        </w:r>
        <w:r w:rsidR="00C015C1">
          <w:rPr>
            <w:noProof/>
            <w:webHidden/>
          </w:rPr>
          <w:fldChar w:fldCharType="begin"/>
        </w:r>
        <w:r w:rsidR="00C015C1">
          <w:rPr>
            <w:noProof/>
            <w:webHidden/>
          </w:rPr>
          <w:instrText xml:space="preserve"> PAGEREF _Toc500006910 \h </w:instrText>
        </w:r>
        <w:r w:rsidR="00C015C1">
          <w:rPr>
            <w:noProof/>
            <w:webHidden/>
          </w:rPr>
        </w:r>
        <w:r w:rsidR="00C015C1">
          <w:rPr>
            <w:noProof/>
            <w:webHidden/>
          </w:rPr>
          <w:fldChar w:fldCharType="separate"/>
        </w:r>
        <w:r w:rsidR="00C015C1">
          <w:rPr>
            <w:noProof/>
            <w:webHidden/>
          </w:rPr>
          <w:t>26</w:t>
        </w:r>
        <w:r w:rsidR="00C015C1">
          <w:rPr>
            <w:noProof/>
            <w:webHidden/>
          </w:rPr>
          <w:fldChar w:fldCharType="end"/>
        </w:r>
      </w:hyperlink>
    </w:p>
    <w:p w14:paraId="469787A3" w14:textId="5A867F0D"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11" w:history="1">
        <w:r w:rsidR="00C015C1" w:rsidRPr="00833DE2">
          <w:rPr>
            <w:rStyle w:val="Hyperlink"/>
            <w:noProof/>
          </w:rPr>
          <w:t>4.4.7 Log</w:t>
        </w:r>
        <w:r w:rsidR="00C015C1">
          <w:rPr>
            <w:noProof/>
            <w:webHidden/>
          </w:rPr>
          <w:tab/>
        </w:r>
        <w:r w:rsidR="00C015C1">
          <w:rPr>
            <w:noProof/>
            <w:webHidden/>
          </w:rPr>
          <w:fldChar w:fldCharType="begin"/>
        </w:r>
        <w:r w:rsidR="00C015C1">
          <w:rPr>
            <w:noProof/>
            <w:webHidden/>
          </w:rPr>
          <w:instrText xml:space="preserve"> PAGEREF _Toc500006911 \h </w:instrText>
        </w:r>
        <w:r w:rsidR="00C015C1">
          <w:rPr>
            <w:noProof/>
            <w:webHidden/>
          </w:rPr>
        </w:r>
        <w:r w:rsidR="00C015C1">
          <w:rPr>
            <w:noProof/>
            <w:webHidden/>
          </w:rPr>
          <w:fldChar w:fldCharType="separate"/>
        </w:r>
        <w:r w:rsidR="00C015C1">
          <w:rPr>
            <w:noProof/>
            <w:webHidden/>
          </w:rPr>
          <w:t>26</w:t>
        </w:r>
        <w:r w:rsidR="00C015C1">
          <w:rPr>
            <w:noProof/>
            <w:webHidden/>
          </w:rPr>
          <w:fldChar w:fldCharType="end"/>
        </w:r>
      </w:hyperlink>
    </w:p>
    <w:p w14:paraId="3E3B453E" w14:textId="56897B5B"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912" w:history="1">
        <w:r w:rsidR="00C015C1" w:rsidRPr="00833DE2">
          <w:rPr>
            <w:rStyle w:val="Hyperlink"/>
            <w:noProof/>
          </w:rPr>
          <w:t>4.5 Végpontok</w:t>
        </w:r>
        <w:r w:rsidR="00C015C1">
          <w:rPr>
            <w:noProof/>
            <w:webHidden/>
          </w:rPr>
          <w:tab/>
        </w:r>
        <w:r w:rsidR="00C015C1">
          <w:rPr>
            <w:noProof/>
            <w:webHidden/>
          </w:rPr>
          <w:fldChar w:fldCharType="begin"/>
        </w:r>
        <w:r w:rsidR="00C015C1">
          <w:rPr>
            <w:noProof/>
            <w:webHidden/>
          </w:rPr>
          <w:instrText xml:space="preserve"> PAGEREF _Toc500006912 \h </w:instrText>
        </w:r>
        <w:r w:rsidR="00C015C1">
          <w:rPr>
            <w:noProof/>
            <w:webHidden/>
          </w:rPr>
        </w:r>
        <w:r w:rsidR="00C015C1">
          <w:rPr>
            <w:noProof/>
            <w:webHidden/>
          </w:rPr>
          <w:fldChar w:fldCharType="separate"/>
        </w:r>
        <w:r w:rsidR="00C015C1">
          <w:rPr>
            <w:noProof/>
            <w:webHidden/>
          </w:rPr>
          <w:t>27</w:t>
        </w:r>
        <w:r w:rsidR="00C015C1">
          <w:rPr>
            <w:noProof/>
            <w:webHidden/>
          </w:rPr>
          <w:fldChar w:fldCharType="end"/>
        </w:r>
      </w:hyperlink>
    </w:p>
    <w:p w14:paraId="02DC2AE0" w14:textId="681905DD"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13" w:history="1">
        <w:r w:rsidR="00C015C1" w:rsidRPr="00833DE2">
          <w:rPr>
            <w:rStyle w:val="Hyperlink"/>
            <w:noProof/>
          </w:rPr>
          <w:t>4.5.1 Autentikáció</w:t>
        </w:r>
        <w:r w:rsidR="00C015C1">
          <w:rPr>
            <w:noProof/>
            <w:webHidden/>
          </w:rPr>
          <w:tab/>
        </w:r>
        <w:r w:rsidR="00C015C1">
          <w:rPr>
            <w:noProof/>
            <w:webHidden/>
          </w:rPr>
          <w:fldChar w:fldCharType="begin"/>
        </w:r>
        <w:r w:rsidR="00C015C1">
          <w:rPr>
            <w:noProof/>
            <w:webHidden/>
          </w:rPr>
          <w:instrText xml:space="preserve"> PAGEREF _Toc500006913 \h </w:instrText>
        </w:r>
        <w:r w:rsidR="00C015C1">
          <w:rPr>
            <w:noProof/>
            <w:webHidden/>
          </w:rPr>
        </w:r>
        <w:r w:rsidR="00C015C1">
          <w:rPr>
            <w:noProof/>
            <w:webHidden/>
          </w:rPr>
          <w:fldChar w:fldCharType="separate"/>
        </w:r>
        <w:r w:rsidR="00C015C1">
          <w:rPr>
            <w:noProof/>
            <w:webHidden/>
          </w:rPr>
          <w:t>27</w:t>
        </w:r>
        <w:r w:rsidR="00C015C1">
          <w:rPr>
            <w:noProof/>
            <w:webHidden/>
          </w:rPr>
          <w:fldChar w:fldCharType="end"/>
        </w:r>
      </w:hyperlink>
    </w:p>
    <w:p w14:paraId="53659490" w14:textId="3BEDE430"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14" w:history="1">
        <w:r w:rsidR="00C015C1" w:rsidRPr="00833DE2">
          <w:rPr>
            <w:rStyle w:val="Hyperlink"/>
            <w:noProof/>
          </w:rPr>
          <w:t>4.5.2 Adatok ellenőrzése</w:t>
        </w:r>
        <w:r w:rsidR="00C015C1">
          <w:rPr>
            <w:noProof/>
            <w:webHidden/>
          </w:rPr>
          <w:tab/>
        </w:r>
        <w:r w:rsidR="00C015C1">
          <w:rPr>
            <w:noProof/>
            <w:webHidden/>
          </w:rPr>
          <w:fldChar w:fldCharType="begin"/>
        </w:r>
        <w:r w:rsidR="00C015C1">
          <w:rPr>
            <w:noProof/>
            <w:webHidden/>
          </w:rPr>
          <w:instrText xml:space="preserve"> PAGEREF _Toc500006914 \h </w:instrText>
        </w:r>
        <w:r w:rsidR="00C015C1">
          <w:rPr>
            <w:noProof/>
            <w:webHidden/>
          </w:rPr>
        </w:r>
        <w:r w:rsidR="00C015C1">
          <w:rPr>
            <w:noProof/>
            <w:webHidden/>
          </w:rPr>
          <w:fldChar w:fldCharType="separate"/>
        </w:r>
        <w:r w:rsidR="00C015C1">
          <w:rPr>
            <w:noProof/>
            <w:webHidden/>
          </w:rPr>
          <w:t>28</w:t>
        </w:r>
        <w:r w:rsidR="00C015C1">
          <w:rPr>
            <w:noProof/>
            <w:webHidden/>
          </w:rPr>
          <w:fldChar w:fldCharType="end"/>
        </w:r>
      </w:hyperlink>
    </w:p>
    <w:p w14:paraId="7B013333" w14:textId="72406DB5"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15" w:history="1">
        <w:r w:rsidR="00C015C1" w:rsidRPr="00833DE2">
          <w:rPr>
            <w:rStyle w:val="Hyperlink"/>
            <w:noProof/>
          </w:rPr>
          <w:t>4.5.3 UsersAPI</w:t>
        </w:r>
        <w:r w:rsidR="00C015C1">
          <w:rPr>
            <w:noProof/>
            <w:webHidden/>
          </w:rPr>
          <w:tab/>
        </w:r>
        <w:r w:rsidR="00C015C1">
          <w:rPr>
            <w:noProof/>
            <w:webHidden/>
          </w:rPr>
          <w:fldChar w:fldCharType="begin"/>
        </w:r>
        <w:r w:rsidR="00C015C1">
          <w:rPr>
            <w:noProof/>
            <w:webHidden/>
          </w:rPr>
          <w:instrText xml:space="preserve"> PAGEREF _Toc500006915 \h </w:instrText>
        </w:r>
        <w:r w:rsidR="00C015C1">
          <w:rPr>
            <w:noProof/>
            <w:webHidden/>
          </w:rPr>
        </w:r>
        <w:r w:rsidR="00C015C1">
          <w:rPr>
            <w:noProof/>
            <w:webHidden/>
          </w:rPr>
          <w:fldChar w:fldCharType="separate"/>
        </w:r>
        <w:r w:rsidR="00C015C1">
          <w:rPr>
            <w:noProof/>
            <w:webHidden/>
          </w:rPr>
          <w:t>28</w:t>
        </w:r>
        <w:r w:rsidR="00C015C1">
          <w:rPr>
            <w:noProof/>
            <w:webHidden/>
          </w:rPr>
          <w:fldChar w:fldCharType="end"/>
        </w:r>
      </w:hyperlink>
    </w:p>
    <w:p w14:paraId="78162907" w14:textId="399FBEF2"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16" w:history="1">
        <w:r w:rsidR="00C015C1" w:rsidRPr="00833DE2">
          <w:rPr>
            <w:rStyle w:val="Hyperlink"/>
            <w:noProof/>
          </w:rPr>
          <w:t>4.5.4 RolesAPI</w:t>
        </w:r>
        <w:r w:rsidR="00C015C1">
          <w:rPr>
            <w:noProof/>
            <w:webHidden/>
          </w:rPr>
          <w:tab/>
        </w:r>
        <w:r w:rsidR="00C015C1">
          <w:rPr>
            <w:noProof/>
            <w:webHidden/>
          </w:rPr>
          <w:fldChar w:fldCharType="begin"/>
        </w:r>
        <w:r w:rsidR="00C015C1">
          <w:rPr>
            <w:noProof/>
            <w:webHidden/>
          </w:rPr>
          <w:instrText xml:space="preserve"> PAGEREF _Toc500006916 \h </w:instrText>
        </w:r>
        <w:r w:rsidR="00C015C1">
          <w:rPr>
            <w:noProof/>
            <w:webHidden/>
          </w:rPr>
        </w:r>
        <w:r w:rsidR="00C015C1">
          <w:rPr>
            <w:noProof/>
            <w:webHidden/>
          </w:rPr>
          <w:fldChar w:fldCharType="separate"/>
        </w:r>
        <w:r w:rsidR="00C015C1">
          <w:rPr>
            <w:noProof/>
            <w:webHidden/>
          </w:rPr>
          <w:t>29</w:t>
        </w:r>
        <w:r w:rsidR="00C015C1">
          <w:rPr>
            <w:noProof/>
            <w:webHidden/>
          </w:rPr>
          <w:fldChar w:fldCharType="end"/>
        </w:r>
      </w:hyperlink>
    </w:p>
    <w:p w14:paraId="0530FB57" w14:textId="753E8C35"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17" w:history="1">
        <w:r w:rsidR="00C015C1" w:rsidRPr="00833DE2">
          <w:rPr>
            <w:rStyle w:val="Hyperlink"/>
            <w:noProof/>
          </w:rPr>
          <w:t>4.5.5 LogsAPI</w:t>
        </w:r>
        <w:r w:rsidR="00C015C1">
          <w:rPr>
            <w:noProof/>
            <w:webHidden/>
          </w:rPr>
          <w:tab/>
        </w:r>
        <w:r w:rsidR="00C015C1">
          <w:rPr>
            <w:noProof/>
            <w:webHidden/>
          </w:rPr>
          <w:fldChar w:fldCharType="begin"/>
        </w:r>
        <w:r w:rsidR="00C015C1">
          <w:rPr>
            <w:noProof/>
            <w:webHidden/>
          </w:rPr>
          <w:instrText xml:space="preserve"> PAGEREF _Toc500006917 \h </w:instrText>
        </w:r>
        <w:r w:rsidR="00C015C1">
          <w:rPr>
            <w:noProof/>
            <w:webHidden/>
          </w:rPr>
        </w:r>
        <w:r w:rsidR="00C015C1">
          <w:rPr>
            <w:noProof/>
            <w:webHidden/>
          </w:rPr>
          <w:fldChar w:fldCharType="separate"/>
        </w:r>
        <w:r w:rsidR="00C015C1">
          <w:rPr>
            <w:noProof/>
            <w:webHidden/>
          </w:rPr>
          <w:t>29</w:t>
        </w:r>
        <w:r w:rsidR="00C015C1">
          <w:rPr>
            <w:noProof/>
            <w:webHidden/>
          </w:rPr>
          <w:fldChar w:fldCharType="end"/>
        </w:r>
      </w:hyperlink>
    </w:p>
    <w:p w14:paraId="4326ED94" w14:textId="1B8AE7F3"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18" w:history="1">
        <w:r w:rsidR="00C015C1" w:rsidRPr="00833DE2">
          <w:rPr>
            <w:rStyle w:val="Hyperlink"/>
            <w:noProof/>
          </w:rPr>
          <w:t>4.5.6 NotesAPI</w:t>
        </w:r>
        <w:r w:rsidR="00C015C1">
          <w:rPr>
            <w:noProof/>
            <w:webHidden/>
          </w:rPr>
          <w:tab/>
        </w:r>
        <w:r w:rsidR="00C015C1">
          <w:rPr>
            <w:noProof/>
            <w:webHidden/>
          </w:rPr>
          <w:fldChar w:fldCharType="begin"/>
        </w:r>
        <w:r w:rsidR="00C015C1">
          <w:rPr>
            <w:noProof/>
            <w:webHidden/>
          </w:rPr>
          <w:instrText xml:space="preserve"> PAGEREF _Toc500006918 \h </w:instrText>
        </w:r>
        <w:r w:rsidR="00C015C1">
          <w:rPr>
            <w:noProof/>
            <w:webHidden/>
          </w:rPr>
        </w:r>
        <w:r w:rsidR="00C015C1">
          <w:rPr>
            <w:noProof/>
            <w:webHidden/>
          </w:rPr>
          <w:fldChar w:fldCharType="separate"/>
        </w:r>
        <w:r w:rsidR="00C015C1">
          <w:rPr>
            <w:noProof/>
            <w:webHidden/>
          </w:rPr>
          <w:t>30</w:t>
        </w:r>
        <w:r w:rsidR="00C015C1">
          <w:rPr>
            <w:noProof/>
            <w:webHidden/>
          </w:rPr>
          <w:fldChar w:fldCharType="end"/>
        </w:r>
      </w:hyperlink>
    </w:p>
    <w:p w14:paraId="477530B7" w14:textId="0F2F495E"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19" w:history="1">
        <w:r w:rsidR="00C015C1" w:rsidRPr="00833DE2">
          <w:rPr>
            <w:rStyle w:val="Hyperlink"/>
            <w:noProof/>
          </w:rPr>
          <w:t>4.5.7 DropboxAPI</w:t>
        </w:r>
        <w:r w:rsidR="00C015C1">
          <w:rPr>
            <w:noProof/>
            <w:webHidden/>
          </w:rPr>
          <w:tab/>
        </w:r>
        <w:r w:rsidR="00C015C1">
          <w:rPr>
            <w:noProof/>
            <w:webHidden/>
          </w:rPr>
          <w:fldChar w:fldCharType="begin"/>
        </w:r>
        <w:r w:rsidR="00C015C1">
          <w:rPr>
            <w:noProof/>
            <w:webHidden/>
          </w:rPr>
          <w:instrText xml:space="preserve"> PAGEREF _Toc500006919 \h </w:instrText>
        </w:r>
        <w:r w:rsidR="00C015C1">
          <w:rPr>
            <w:noProof/>
            <w:webHidden/>
          </w:rPr>
        </w:r>
        <w:r w:rsidR="00C015C1">
          <w:rPr>
            <w:noProof/>
            <w:webHidden/>
          </w:rPr>
          <w:fldChar w:fldCharType="separate"/>
        </w:r>
        <w:r w:rsidR="00C015C1">
          <w:rPr>
            <w:noProof/>
            <w:webHidden/>
          </w:rPr>
          <w:t>31</w:t>
        </w:r>
        <w:r w:rsidR="00C015C1">
          <w:rPr>
            <w:noProof/>
            <w:webHidden/>
          </w:rPr>
          <w:fldChar w:fldCharType="end"/>
        </w:r>
      </w:hyperlink>
    </w:p>
    <w:p w14:paraId="75DAB02C" w14:textId="226D251D"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20" w:history="1">
        <w:r w:rsidR="00C015C1" w:rsidRPr="00833DE2">
          <w:rPr>
            <w:rStyle w:val="Hyperlink"/>
            <w:noProof/>
          </w:rPr>
          <w:t>4.5.8 FilesharesAPI</w:t>
        </w:r>
        <w:r w:rsidR="00C015C1">
          <w:rPr>
            <w:noProof/>
            <w:webHidden/>
          </w:rPr>
          <w:tab/>
        </w:r>
        <w:r w:rsidR="00C015C1">
          <w:rPr>
            <w:noProof/>
            <w:webHidden/>
          </w:rPr>
          <w:fldChar w:fldCharType="begin"/>
        </w:r>
        <w:r w:rsidR="00C015C1">
          <w:rPr>
            <w:noProof/>
            <w:webHidden/>
          </w:rPr>
          <w:instrText xml:space="preserve"> PAGEREF _Toc500006920 \h </w:instrText>
        </w:r>
        <w:r w:rsidR="00C015C1">
          <w:rPr>
            <w:noProof/>
            <w:webHidden/>
          </w:rPr>
        </w:r>
        <w:r w:rsidR="00C015C1">
          <w:rPr>
            <w:noProof/>
            <w:webHidden/>
          </w:rPr>
          <w:fldChar w:fldCharType="separate"/>
        </w:r>
        <w:r w:rsidR="00C015C1">
          <w:rPr>
            <w:noProof/>
            <w:webHidden/>
          </w:rPr>
          <w:t>31</w:t>
        </w:r>
        <w:r w:rsidR="00C015C1">
          <w:rPr>
            <w:noProof/>
            <w:webHidden/>
          </w:rPr>
          <w:fldChar w:fldCharType="end"/>
        </w:r>
      </w:hyperlink>
    </w:p>
    <w:p w14:paraId="61A58410" w14:textId="22E14ADA"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21" w:history="1">
        <w:r w:rsidR="00C015C1" w:rsidRPr="00833DE2">
          <w:rPr>
            <w:rStyle w:val="Hyperlink"/>
            <w:noProof/>
          </w:rPr>
          <w:t>4.5.9 FilesAPI</w:t>
        </w:r>
        <w:r w:rsidR="00C015C1">
          <w:rPr>
            <w:noProof/>
            <w:webHidden/>
          </w:rPr>
          <w:tab/>
        </w:r>
        <w:r w:rsidR="00C015C1">
          <w:rPr>
            <w:noProof/>
            <w:webHidden/>
          </w:rPr>
          <w:fldChar w:fldCharType="begin"/>
        </w:r>
        <w:r w:rsidR="00C015C1">
          <w:rPr>
            <w:noProof/>
            <w:webHidden/>
          </w:rPr>
          <w:instrText xml:space="preserve"> PAGEREF _Toc500006921 \h </w:instrText>
        </w:r>
        <w:r w:rsidR="00C015C1">
          <w:rPr>
            <w:noProof/>
            <w:webHidden/>
          </w:rPr>
        </w:r>
        <w:r w:rsidR="00C015C1">
          <w:rPr>
            <w:noProof/>
            <w:webHidden/>
          </w:rPr>
          <w:fldChar w:fldCharType="separate"/>
        </w:r>
        <w:r w:rsidR="00C015C1">
          <w:rPr>
            <w:noProof/>
            <w:webHidden/>
          </w:rPr>
          <w:t>32</w:t>
        </w:r>
        <w:r w:rsidR="00C015C1">
          <w:rPr>
            <w:noProof/>
            <w:webHidden/>
          </w:rPr>
          <w:fldChar w:fldCharType="end"/>
        </w:r>
      </w:hyperlink>
    </w:p>
    <w:p w14:paraId="25C85239" w14:textId="284BADD5"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922" w:history="1">
        <w:r w:rsidR="00C015C1" w:rsidRPr="00833DE2">
          <w:rPr>
            <w:rStyle w:val="Hyperlink"/>
            <w:noProof/>
          </w:rPr>
          <w:t>4.6 Modell</w:t>
        </w:r>
        <w:r w:rsidR="00C015C1">
          <w:rPr>
            <w:noProof/>
            <w:webHidden/>
          </w:rPr>
          <w:tab/>
        </w:r>
        <w:r w:rsidR="00C015C1">
          <w:rPr>
            <w:noProof/>
            <w:webHidden/>
          </w:rPr>
          <w:fldChar w:fldCharType="begin"/>
        </w:r>
        <w:r w:rsidR="00C015C1">
          <w:rPr>
            <w:noProof/>
            <w:webHidden/>
          </w:rPr>
          <w:instrText xml:space="preserve"> PAGEREF _Toc500006922 \h </w:instrText>
        </w:r>
        <w:r w:rsidR="00C015C1">
          <w:rPr>
            <w:noProof/>
            <w:webHidden/>
          </w:rPr>
        </w:r>
        <w:r w:rsidR="00C015C1">
          <w:rPr>
            <w:noProof/>
            <w:webHidden/>
          </w:rPr>
          <w:fldChar w:fldCharType="separate"/>
        </w:r>
        <w:r w:rsidR="00C015C1">
          <w:rPr>
            <w:noProof/>
            <w:webHidden/>
          </w:rPr>
          <w:t>34</w:t>
        </w:r>
        <w:r w:rsidR="00C015C1">
          <w:rPr>
            <w:noProof/>
            <w:webHidden/>
          </w:rPr>
          <w:fldChar w:fldCharType="end"/>
        </w:r>
      </w:hyperlink>
    </w:p>
    <w:p w14:paraId="11072A94" w14:textId="0868D452"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23" w:history="1">
        <w:r w:rsidR="00C015C1" w:rsidRPr="00833DE2">
          <w:rPr>
            <w:rStyle w:val="Hyperlink"/>
            <w:noProof/>
          </w:rPr>
          <w:t>4.6.1 DropboxModel</w:t>
        </w:r>
        <w:r w:rsidR="00C015C1">
          <w:rPr>
            <w:noProof/>
            <w:webHidden/>
          </w:rPr>
          <w:tab/>
        </w:r>
        <w:r w:rsidR="00C015C1">
          <w:rPr>
            <w:noProof/>
            <w:webHidden/>
          </w:rPr>
          <w:fldChar w:fldCharType="begin"/>
        </w:r>
        <w:r w:rsidR="00C015C1">
          <w:rPr>
            <w:noProof/>
            <w:webHidden/>
          </w:rPr>
          <w:instrText xml:space="preserve"> PAGEREF _Toc500006923 \h </w:instrText>
        </w:r>
        <w:r w:rsidR="00C015C1">
          <w:rPr>
            <w:noProof/>
            <w:webHidden/>
          </w:rPr>
        </w:r>
        <w:r w:rsidR="00C015C1">
          <w:rPr>
            <w:noProof/>
            <w:webHidden/>
          </w:rPr>
          <w:fldChar w:fldCharType="separate"/>
        </w:r>
        <w:r w:rsidR="00C015C1">
          <w:rPr>
            <w:noProof/>
            <w:webHidden/>
          </w:rPr>
          <w:t>34</w:t>
        </w:r>
        <w:r w:rsidR="00C015C1">
          <w:rPr>
            <w:noProof/>
            <w:webHidden/>
          </w:rPr>
          <w:fldChar w:fldCharType="end"/>
        </w:r>
      </w:hyperlink>
    </w:p>
    <w:p w14:paraId="5AF92962" w14:textId="525CE3D2"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24" w:history="1">
        <w:r w:rsidR="00C015C1" w:rsidRPr="00833DE2">
          <w:rPr>
            <w:rStyle w:val="Hyperlink"/>
            <w:noProof/>
          </w:rPr>
          <w:t>4.6.2 CredentialstoreModel</w:t>
        </w:r>
        <w:r w:rsidR="00C015C1">
          <w:rPr>
            <w:noProof/>
            <w:webHidden/>
          </w:rPr>
          <w:tab/>
        </w:r>
        <w:r w:rsidR="00C015C1">
          <w:rPr>
            <w:noProof/>
            <w:webHidden/>
          </w:rPr>
          <w:fldChar w:fldCharType="begin"/>
        </w:r>
        <w:r w:rsidR="00C015C1">
          <w:rPr>
            <w:noProof/>
            <w:webHidden/>
          </w:rPr>
          <w:instrText xml:space="preserve"> PAGEREF _Toc500006924 \h </w:instrText>
        </w:r>
        <w:r w:rsidR="00C015C1">
          <w:rPr>
            <w:noProof/>
            <w:webHidden/>
          </w:rPr>
        </w:r>
        <w:r w:rsidR="00C015C1">
          <w:rPr>
            <w:noProof/>
            <w:webHidden/>
          </w:rPr>
          <w:fldChar w:fldCharType="separate"/>
        </w:r>
        <w:r w:rsidR="00C015C1">
          <w:rPr>
            <w:noProof/>
            <w:webHidden/>
          </w:rPr>
          <w:t>35</w:t>
        </w:r>
        <w:r w:rsidR="00C015C1">
          <w:rPr>
            <w:noProof/>
            <w:webHidden/>
          </w:rPr>
          <w:fldChar w:fldCharType="end"/>
        </w:r>
      </w:hyperlink>
    </w:p>
    <w:p w14:paraId="23B58898" w14:textId="165D2C57"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25" w:history="1">
        <w:r w:rsidR="00C015C1" w:rsidRPr="00833DE2">
          <w:rPr>
            <w:rStyle w:val="Hyperlink"/>
            <w:noProof/>
          </w:rPr>
          <w:t>4.6.3 UsersModel</w:t>
        </w:r>
        <w:r w:rsidR="00C015C1">
          <w:rPr>
            <w:noProof/>
            <w:webHidden/>
          </w:rPr>
          <w:tab/>
        </w:r>
        <w:r w:rsidR="00C015C1">
          <w:rPr>
            <w:noProof/>
            <w:webHidden/>
          </w:rPr>
          <w:fldChar w:fldCharType="begin"/>
        </w:r>
        <w:r w:rsidR="00C015C1">
          <w:rPr>
            <w:noProof/>
            <w:webHidden/>
          </w:rPr>
          <w:instrText xml:space="preserve"> PAGEREF _Toc500006925 \h </w:instrText>
        </w:r>
        <w:r w:rsidR="00C015C1">
          <w:rPr>
            <w:noProof/>
            <w:webHidden/>
          </w:rPr>
        </w:r>
        <w:r w:rsidR="00C015C1">
          <w:rPr>
            <w:noProof/>
            <w:webHidden/>
          </w:rPr>
          <w:fldChar w:fldCharType="separate"/>
        </w:r>
        <w:r w:rsidR="00C015C1">
          <w:rPr>
            <w:noProof/>
            <w:webHidden/>
          </w:rPr>
          <w:t>35</w:t>
        </w:r>
        <w:r w:rsidR="00C015C1">
          <w:rPr>
            <w:noProof/>
            <w:webHidden/>
          </w:rPr>
          <w:fldChar w:fldCharType="end"/>
        </w:r>
      </w:hyperlink>
    </w:p>
    <w:p w14:paraId="0645E997" w14:textId="7DD6C069"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26" w:history="1">
        <w:r w:rsidR="00C015C1" w:rsidRPr="00833DE2">
          <w:rPr>
            <w:rStyle w:val="Hyperlink"/>
            <w:noProof/>
          </w:rPr>
          <w:t>4.6.4 RolesModel</w:t>
        </w:r>
        <w:r w:rsidR="00C015C1">
          <w:rPr>
            <w:noProof/>
            <w:webHidden/>
          </w:rPr>
          <w:tab/>
        </w:r>
        <w:r w:rsidR="00C015C1">
          <w:rPr>
            <w:noProof/>
            <w:webHidden/>
          </w:rPr>
          <w:fldChar w:fldCharType="begin"/>
        </w:r>
        <w:r w:rsidR="00C015C1">
          <w:rPr>
            <w:noProof/>
            <w:webHidden/>
          </w:rPr>
          <w:instrText xml:space="preserve"> PAGEREF _Toc500006926 \h </w:instrText>
        </w:r>
        <w:r w:rsidR="00C015C1">
          <w:rPr>
            <w:noProof/>
            <w:webHidden/>
          </w:rPr>
        </w:r>
        <w:r w:rsidR="00C015C1">
          <w:rPr>
            <w:noProof/>
            <w:webHidden/>
          </w:rPr>
          <w:fldChar w:fldCharType="separate"/>
        </w:r>
        <w:r w:rsidR="00C015C1">
          <w:rPr>
            <w:noProof/>
            <w:webHidden/>
          </w:rPr>
          <w:t>36</w:t>
        </w:r>
        <w:r w:rsidR="00C015C1">
          <w:rPr>
            <w:noProof/>
            <w:webHidden/>
          </w:rPr>
          <w:fldChar w:fldCharType="end"/>
        </w:r>
      </w:hyperlink>
    </w:p>
    <w:p w14:paraId="431F0C70" w14:textId="56425B43"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27" w:history="1">
        <w:r w:rsidR="00C015C1" w:rsidRPr="00833DE2">
          <w:rPr>
            <w:rStyle w:val="Hyperlink"/>
            <w:noProof/>
          </w:rPr>
          <w:t>4.6.5 NotesModel</w:t>
        </w:r>
        <w:r w:rsidR="00C015C1">
          <w:rPr>
            <w:noProof/>
            <w:webHidden/>
          </w:rPr>
          <w:tab/>
        </w:r>
        <w:r w:rsidR="00C015C1">
          <w:rPr>
            <w:noProof/>
            <w:webHidden/>
          </w:rPr>
          <w:fldChar w:fldCharType="begin"/>
        </w:r>
        <w:r w:rsidR="00C015C1">
          <w:rPr>
            <w:noProof/>
            <w:webHidden/>
          </w:rPr>
          <w:instrText xml:space="preserve"> PAGEREF _Toc500006927 \h </w:instrText>
        </w:r>
        <w:r w:rsidR="00C015C1">
          <w:rPr>
            <w:noProof/>
            <w:webHidden/>
          </w:rPr>
        </w:r>
        <w:r w:rsidR="00C015C1">
          <w:rPr>
            <w:noProof/>
            <w:webHidden/>
          </w:rPr>
          <w:fldChar w:fldCharType="separate"/>
        </w:r>
        <w:r w:rsidR="00C015C1">
          <w:rPr>
            <w:noProof/>
            <w:webHidden/>
          </w:rPr>
          <w:t>36</w:t>
        </w:r>
        <w:r w:rsidR="00C015C1">
          <w:rPr>
            <w:noProof/>
            <w:webHidden/>
          </w:rPr>
          <w:fldChar w:fldCharType="end"/>
        </w:r>
      </w:hyperlink>
    </w:p>
    <w:p w14:paraId="192D0293" w14:textId="4E7B5ED4"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28" w:history="1">
        <w:r w:rsidR="00C015C1" w:rsidRPr="00833DE2">
          <w:rPr>
            <w:rStyle w:val="Hyperlink"/>
            <w:noProof/>
          </w:rPr>
          <w:t>4.6.6 LogsModel</w:t>
        </w:r>
        <w:r w:rsidR="00C015C1">
          <w:rPr>
            <w:noProof/>
            <w:webHidden/>
          </w:rPr>
          <w:tab/>
        </w:r>
        <w:r w:rsidR="00C015C1">
          <w:rPr>
            <w:noProof/>
            <w:webHidden/>
          </w:rPr>
          <w:fldChar w:fldCharType="begin"/>
        </w:r>
        <w:r w:rsidR="00C015C1">
          <w:rPr>
            <w:noProof/>
            <w:webHidden/>
          </w:rPr>
          <w:instrText xml:space="preserve"> PAGEREF _Toc500006928 \h </w:instrText>
        </w:r>
        <w:r w:rsidR="00C015C1">
          <w:rPr>
            <w:noProof/>
            <w:webHidden/>
          </w:rPr>
        </w:r>
        <w:r w:rsidR="00C015C1">
          <w:rPr>
            <w:noProof/>
            <w:webHidden/>
          </w:rPr>
          <w:fldChar w:fldCharType="separate"/>
        </w:r>
        <w:r w:rsidR="00C015C1">
          <w:rPr>
            <w:noProof/>
            <w:webHidden/>
          </w:rPr>
          <w:t>37</w:t>
        </w:r>
        <w:r w:rsidR="00C015C1">
          <w:rPr>
            <w:noProof/>
            <w:webHidden/>
          </w:rPr>
          <w:fldChar w:fldCharType="end"/>
        </w:r>
      </w:hyperlink>
    </w:p>
    <w:p w14:paraId="6EC88BBB" w14:textId="0C569895"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29" w:history="1">
        <w:r w:rsidR="00C015C1" w:rsidRPr="00833DE2">
          <w:rPr>
            <w:rStyle w:val="Hyperlink"/>
            <w:noProof/>
          </w:rPr>
          <w:t>4.6.7 FilesModel</w:t>
        </w:r>
        <w:r w:rsidR="00C015C1">
          <w:rPr>
            <w:noProof/>
            <w:webHidden/>
          </w:rPr>
          <w:tab/>
        </w:r>
        <w:r w:rsidR="00C015C1">
          <w:rPr>
            <w:noProof/>
            <w:webHidden/>
          </w:rPr>
          <w:fldChar w:fldCharType="begin"/>
        </w:r>
        <w:r w:rsidR="00C015C1">
          <w:rPr>
            <w:noProof/>
            <w:webHidden/>
          </w:rPr>
          <w:instrText xml:space="preserve"> PAGEREF _Toc500006929 \h </w:instrText>
        </w:r>
        <w:r w:rsidR="00C015C1">
          <w:rPr>
            <w:noProof/>
            <w:webHidden/>
          </w:rPr>
        </w:r>
        <w:r w:rsidR="00C015C1">
          <w:rPr>
            <w:noProof/>
            <w:webHidden/>
          </w:rPr>
          <w:fldChar w:fldCharType="separate"/>
        </w:r>
        <w:r w:rsidR="00C015C1">
          <w:rPr>
            <w:noProof/>
            <w:webHidden/>
          </w:rPr>
          <w:t>37</w:t>
        </w:r>
        <w:r w:rsidR="00C015C1">
          <w:rPr>
            <w:noProof/>
            <w:webHidden/>
          </w:rPr>
          <w:fldChar w:fldCharType="end"/>
        </w:r>
      </w:hyperlink>
    </w:p>
    <w:p w14:paraId="1EA565F8" w14:textId="7DF9FB71"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30" w:history="1">
        <w:r w:rsidR="00C015C1" w:rsidRPr="00833DE2">
          <w:rPr>
            <w:rStyle w:val="Hyperlink"/>
            <w:noProof/>
          </w:rPr>
          <w:t>4.6.8 FilesharesModel</w:t>
        </w:r>
        <w:r w:rsidR="00C015C1">
          <w:rPr>
            <w:noProof/>
            <w:webHidden/>
          </w:rPr>
          <w:tab/>
        </w:r>
        <w:r w:rsidR="00C015C1">
          <w:rPr>
            <w:noProof/>
            <w:webHidden/>
          </w:rPr>
          <w:fldChar w:fldCharType="begin"/>
        </w:r>
        <w:r w:rsidR="00C015C1">
          <w:rPr>
            <w:noProof/>
            <w:webHidden/>
          </w:rPr>
          <w:instrText xml:space="preserve"> PAGEREF _Toc500006930 \h </w:instrText>
        </w:r>
        <w:r w:rsidR="00C015C1">
          <w:rPr>
            <w:noProof/>
            <w:webHidden/>
          </w:rPr>
        </w:r>
        <w:r w:rsidR="00C015C1">
          <w:rPr>
            <w:noProof/>
            <w:webHidden/>
          </w:rPr>
          <w:fldChar w:fldCharType="separate"/>
        </w:r>
        <w:r w:rsidR="00C015C1">
          <w:rPr>
            <w:noProof/>
            <w:webHidden/>
          </w:rPr>
          <w:t>40</w:t>
        </w:r>
        <w:r w:rsidR="00C015C1">
          <w:rPr>
            <w:noProof/>
            <w:webHidden/>
          </w:rPr>
          <w:fldChar w:fldCharType="end"/>
        </w:r>
      </w:hyperlink>
    </w:p>
    <w:p w14:paraId="4A459743" w14:textId="1F0AF78C"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31" w:history="1">
        <w:r w:rsidR="00C015C1" w:rsidRPr="00833DE2">
          <w:rPr>
            <w:rStyle w:val="Hyperlink"/>
            <w:noProof/>
          </w:rPr>
          <w:t>4.6.9 TokensModel</w:t>
        </w:r>
        <w:r w:rsidR="00C015C1">
          <w:rPr>
            <w:noProof/>
            <w:webHidden/>
          </w:rPr>
          <w:tab/>
        </w:r>
        <w:r w:rsidR="00C015C1">
          <w:rPr>
            <w:noProof/>
            <w:webHidden/>
          </w:rPr>
          <w:fldChar w:fldCharType="begin"/>
        </w:r>
        <w:r w:rsidR="00C015C1">
          <w:rPr>
            <w:noProof/>
            <w:webHidden/>
          </w:rPr>
          <w:instrText xml:space="preserve"> PAGEREF _Toc500006931 \h </w:instrText>
        </w:r>
        <w:r w:rsidR="00C015C1">
          <w:rPr>
            <w:noProof/>
            <w:webHidden/>
          </w:rPr>
        </w:r>
        <w:r w:rsidR="00C015C1">
          <w:rPr>
            <w:noProof/>
            <w:webHidden/>
          </w:rPr>
          <w:fldChar w:fldCharType="separate"/>
        </w:r>
        <w:r w:rsidR="00C015C1">
          <w:rPr>
            <w:noProof/>
            <w:webHidden/>
          </w:rPr>
          <w:t>40</w:t>
        </w:r>
        <w:r w:rsidR="00C015C1">
          <w:rPr>
            <w:noProof/>
            <w:webHidden/>
          </w:rPr>
          <w:fldChar w:fldCharType="end"/>
        </w:r>
      </w:hyperlink>
    </w:p>
    <w:p w14:paraId="6AC8B9B5" w14:textId="7853A97D"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32" w:history="1">
        <w:r w:rsidR="00C015C1" w:rsidRPr="00833DE2">
          <w:rPr>
            <w:rStyle w:val="Hyperlink"/>
            <w:noProof/>
          </w:rPr>
          <w:t>4.6.10 Felhasználói limitek</w:t>
        </w:r>
        <w:r w:rsidR="00C015C1">
          <w:rPr>
            <w:noProof/>
            <w:webHidden/>
          </w:rPr>
          <w:tab/>
        </w:r>
        <w:r w:rsidR="00C015C1">
          <w:rPr>
            <w:noProof/>
            <w:webHidden/>
          </w:rPr>
          <w:fldChar w:fldCharType="begin"/>
        </w:r>
        <w:r w:rsidR="00C015C1">
          <w:rPr>
            <w:noProof/>
            <w:webHidden/>
          </w:rPr>
          <w:instrText xml:space="preserve"> PAGEREF _Toc500006932 \h </w:instrText>
        </w:r>
        <w:r w:rsidR="00C015C1">
          <w:rPr>
            <w:noProof/>
            <w:webHidden/>
          </w:rPr>
        </w:r>
        <w:r w:rsidR="00C015C1">
          <w:rPr>
            <w:noProof/>
            <w:webHidden/>
          </w:rPr>
          <w:fldChar w:fldCharType="separate"/>
        </w:r>
        <w:r w:rsidR="00C015C1">
          <w:rPr>
            <w:noProof/>
            <w:webHidden/>
          </w:rPr>
          <w:t>41</w:t>
        </w:r>
        <w:r w:rsidR="00C015C1">
          <w:rPr>
            <w:noProof/>
            <w:webHidden/>
          </w:rPr>
          <w:fldChar w:fldCharType="end"/>
        </w:r>
      </w:hyperlink>
    </w:p>
    <w:p w14:paraId="318942D3" w14:textId="5298C2F5"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33" w:history="1">
        <w:r w:rsidR="00C015C1" w:rsidRPr="00833DE2">
          <w:rPr>
            <w:rStyle w:val="Hyperlink"/>
            <w:noProof/>
          </w:rPr>
          <w:t>4.6.11 Logolás</w:t>
        </w:r>
        <w:r w:rsidR="00C015C1">
          <w:rPr>
            <w:noProof/>
            <w:webHidden/>
          </w:rPr>
          <w:tab/>
        </w:r>
        <w:r w:rsidR="00C015C1">
          <w:rPr>
            <w:noProof/>
            <w:webHidden/>
          </w:rPr>
          <w:fldChar w:fldCharType="begin"/>
        </w:r>
        <w:r w:rsidR="00C015C1">
          <w:rPr>
            <w:noProof/>
            <w:webHidden/>
          </w:rPr>
          <w:instrText xml:space="preserve"> PAGEREF _Toc500006933 \h </w:instrText>
        </w:r>
        <w:r w:rsidR="00C015C1">
          <w:rPr>
            <w:noProof/>
            <w:webHidden/>
          </w:rPr>
        </w:r>
        <w:r w:rsidR="00C015C1">
          <w:rPr>
            <w:noProof/>
            <w:webHidden/>
          </w:rPr>
          <w:fldChar w:fldCharType="separate"/>
        </w:r>
        <w:r w:rsidR="00C015C1">
          <w:rPr>
            <w:noProof/>
            <w:webHidden/>
          </w:rPr>
          <w:t>41</w:t>
        </w:r>
        <w:r w:rsidR="00C015C1">
          <w:rPr>
            <w:noProof/>
            <w:webHidden/>
          </w:rPr>
          <w:fldChar w:fldCharType="end"/>
        </w:r>
      </w:hyperlink>
    </w:p>
    <w:p w14:paraId="79D56C0B" w14:textId="41CE5ECF"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934" w:history="1">
        <w:r w:rsidR="00C015C1" w:rsidRPr="00833DE2">
          <w:rPr>
            <w:rStyle w:val="Hyperlink"/>
            <w:noProof/>
          </w:rPr>
          <w:t>4.7 UI</w:t>
        </w:r>
        <w:r w:rsidR="00C015C1">
          <w:rPr>
            <w:noProof/>
            <w:webHidden/>
          </w:rPr>
          <w:tab/>
        </w:r>
        <w:r w:rsidR="00C015C1">
          <w:rPr>
            <w:noProof/>
            <w:webHidden/>
          </w:rPr>
          <w:fldChar w:fldCharType="begin"/>
        </w:r>
        <w:r w:rsidR="00C015C1">
          <w:rPr>
            <w:noProof/>
            <w:webHidden/>
          </w:rPr>
          <w:instrText xml:space="preserve"> PAGEREF _Toc500006934 \h </w:instrText>
        </w:r>
        <w:r w:rsidR="00C015C1">
          <w:rPr>
            <w:noProof/>
            <w:webHidden/>
          </w:rPr>
        </w:r>
        <w:r w:rsidR="00C015C1">
          <w:rPr>
            <w:noProof/>
            <w:webHidden/>
          </w:rPr>
          <w:fldChar w:fldCharType="separate"/>
        </w:r>
        <w:r w:rsidR="00C015C1">
          <w:rPr>
            <w:noProof/>
            <w:webHidden/>
          </w:rPr>
          <w:t>42</w:t>
        </w:r>
        <w:r w:rsidR="00C015C1">
          <w:rPr>
            <w:noProof/>
            <w:webHidden/>
          </w:rPr>
          <w:fldChar w:fldCharType="end"/>
        </w:r>
      </w:hyperlink>
    </w:p>
    <w:p w14:paraId="0B9EE892" w14:textId="6F2F1820"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35" w:history="1">
        <w:r w:rsidR="00C015C1" w:rsidRPr="00833DE2">
          <w:rPr>
            <w:rStyle w:val="Hyperlink"/>
            <w:noProof/>
          </w:rPr>
          <w:t>4.7.1 Művelet sikeressége</w:t>
        </w:r>
        <w:r w:rsidR="00C015C1">
          <w:rPr>
            <w:noProof/>
            <w:webHidden/>
          </w:rPr>
          <w:tab/>
        </w:r>
        <w:r w:rsidR="00C015C1">
          <w:rPr>
            <w:noProof/>
            <w:webHidden/>
          </w:rPr>
          <w:fldChar w:fldCharType="begin"/>
        </w:r>
        <w:r w:rsidR="00C015C1">
          <w:rPr>
            <w:noProof/>
            <w:webHidden/>
          </w:rPr>
          <w:instrText xml:space="preserve"> PAGEREF _Toc500006935 \h </w:instrText>
        </w:r>
        <w:r w:rsidR="00C015C1">
          <w:rPr>
            <w:noProof/>
            <w:webHidden/>
          </w:rPr>
        </w:r>
        <w:r w:rsidR="00C015C1">
          <w:rPr>
            <w:noProof/>
            <w:webHidden/>
          </w:rPr>
          <w:fldChar w:fldCharType="separate"/>
        </w:r>
        <w:r w:rsidR="00C015C1">
          <w:rPr>
            <w:noProof/>
            <w:webHidden/>
          </w:rPr>
          <w:t>42</w:t>
        </w:r>
        <w:r w:rsidR="00C015C1">
          <w:rPr>
            <w:noProof/>
            <w:webHidden/>
          </w:rPr>
          <w:fldChar w:fldCharType="end"/>
        </w:r>
      </w:hyperlink>
    </w:p>
    <w:p w14:paraId="6A4CE534" w14:textId="29347391"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36" w:history="1">
        <w:r w:rsidR="00C015C1" w:rsidRPr="00833DE2">
          <w:rPr>
            <w:rStyle w:val="Hyperlink"/>
            <w:noProof/>
          </w:rPr>
          <w:t>4.7.2 Bejelentkezés</w:t>
        </w:r>
        <w:r w:rsidR="00C015C1">
          <w:rPr>
            <w:noProof/>
            <w:webHidden/>
          </w:rPr>
          <w:tab/>
        </w:r>
        <w:r w:rsidR="00C015C1">
          <w:rPr>
            <w:noProof/>
            <w:webHidden/>
          </w:rPr>
          <w:fldChar w:fldCharType="begin"/>
        </w:r>
        <w:r w:rsidR="00C015C1">
          <w:rPr>
            <w:noProof/>
            <w:webHidden/>
          </w:rPr>
          <w:instrText xml:space="preserve"> PAGEREF _Toc500006936 \h </w:instrText>
        </w:r>
        <w:r w:rsidR="00C015C1">
          <w:rPr>
            <w:noProof/>
            <w:webHidden/>
          </w:rPr>
        </w:r>
        <w:r w:rsidR="00C015C1">
          <w:rPr>
            <w:noProof/>
            <w:webHidden/>
          </w:rPr>
          <w:fldChar w:fldCharType="separate"/>
        </w:r>
        <w:r w:rsidR="00C015C1">
          <w:rPr>
            <w:noProof/>
            <w:webHidden/>
          </w:rPr>
          <w:t>42</w:t>
        </w:r>
        <w:r w:rsidR="00C015C1">
          <w:rPr>
            <w:noProof/>
            <w:webHidden/>
          </w:rPr>
          <w:fldChar w:fldCharType="end"/>
        </w:r>
      </w:hyperlink>
    </w:p>
    <w:p w14:paraId="2301F6A0" w14:textId="756C827E"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37" w:history="1">
        <w:r w:rsidR="00C015C1" w:rsidRPr="00833DE2">
          <w:rPr>
            <w:rStyle w:val="Hyperlink"/>
            <w:noProof/>
          </w:rPr>
          <w:t>4.7.3 Regisztráció</w:t>
        </w:r>
        <w:r w:rsidR="00C015C1">
          <w:rPr>
            <w:noProof/>
            <w:webHidden/>
          </w:rPr>
          <w:tab/>
        </w:r>
        <w:r w:rsidR="00C015C1">
          <w:rPr>
            <w:noProof/>
            <w:webHidden/>
          </w:rPr>
          <w:fldChar w:fldCharType="begin"/>
        </w:r>
        <w:r w:rsidR="00C015C1">
          <w:rPr>
            <w:noProof/>
            <w:webHidden/>
          </w:rPr>
          <w:instrText xml:space="preserve"> PAGEREF _Toc500006937 \h </w:instrText>
        </w:r>
        <w:r w:rsidR="00C015C1">
          <w:rPr>
            <w:noProof/>
            <w:webHidden/>
          </w:rPr>
        </w:r>
        <w:r w:rsidR="00C015C1">
          <w:rPr>
            <w:noProof/>
            <w:webHidden/>
          </w:rPr>
          <w:fldChar w:fldCharType="separate"/>
        </w:r>
        <w:r w:rsidR="00C015C1">
          <w:rPr>
            <w:noProof/>
            <w:webHidden/>
          </w:rPr>
          <w:t>43</w:t>
        </w:r>
        <w:r w:rsidR="00C015C1">
          <w:rPr>
            <w:noProof/>
            <w:webHidden/>
          </w:rPr>
          <w:fldChar w:fldCharType="end"/>
        </w:r>
      </w:hyperlink>
    </w:p>
    <w:p w14:paraId="1D5F1FD5" w14:textId="6E60D776"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38" w:history="1">
        <w:r w:rsidR="00C015C1" w:rsidRPr="00833DE2">
          <w:rPr>
            <w:rStyle w:val="Hyperlink"/>
            <w:noProof/>
          </w:rPr>
          <w:t>4.7.4 Files menü</w:t>
        </w:r>
        <w:r w:rsidR="00C015C1">
          <w:rPr>
            <w:noProof/>
            <w:webHidden/>
          </w:rPr>
          <w:tab/>
        </w:r>
        <w:r w:rsidR="00C015C1">
          <w:rPr>
            <w:noProof/>
            <w:webHidden/>
          </w:rPr>
          <w:fldChar w:fldCharType="begin"/>
        </w:r>
        <w:r w:rsidR="00C015C1">
          <w:rPr>
            <w:noProof/>
            <w:webHidden/>
          </w:rPr>
          <w:instrText xml:space="preserve"> PAGEREF _Toc500006938 \h </w:instrText>
        </w:r>
        <w:r w:rsidR="00C015C1">
          <w:rPr>
            <w:noProof/>
            <w:webHidden/>
          </w:rPr>
        </w:r>
        <w:r w:rsidR="00C015C1">
          <w:rPr>
            <w:noProof/>
            <w:webHidden/>
          </w:rPr>
          <w:fldChar w:fldCharType="separate"/>
        </w:r>
        <w:r w:rsidR="00C015C1">
          <w:rPr>
            <w:noProof/>
            <w:webHidden/>
          </w:rPr>
          <w:t>44</w:t>
        </w:r>
        <w:r w:rsidR="00C015C1">
          <w:rPr>
            <w:noProof/>
            <w:webHidden/>
          </w:rPr>
          <w:fldChar w:fldCharType="end"/>
        </w:r>
      </w:hyperlink>
    </w:p>
    <w:p w14:paraId="655501B2" w14:textId="51CC4B01"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39" w:history="1">
        <w:r w:rsidR="00C015C1" w:rsidRPr="00833DE2">
          <w:rPr>
            <w:rStyle w:val="Hyperlink"/>
            <w:noProof/>
          </w:rPr>
          <w:t>4.7.5 Notes menü</w:t>
        </w:r>
        <w:r w:rsidR="00C015C1">
          <w:rPr>
            <w:noProof/>
            <w:webHidden/>
          </w:rPr>
          <w:tab/>
        </w:r>
        <w:r w:rsidR="00C015C1">
          <w:rPr>
            <w:noProof/>
            <w:webHidden/>
          </w:rPr>
          <w:fldChar w:fldCharType="begin"/>
        </w:r>
        <w:r w:rsidR="00C015C1">
          <w:rPr>
            <w:noProof/>
            <w:webHidden/>
          </w:rPr>
          <w:instrText xml:space="preserve"> PAGEREF _Toc500006939 \h </w:instrText>
        </w:r>
        <w:r w:rsidR="00C015C1">
          <w:rPr>
            <w:noProof/>
            <w:webHidden/>
          </w:rPr>
        </w:r>
        <w:r w:rsidR="00C015C1">
          <w:rPr>
            <w:noProof/>
            <w:webHidden/>
          </w:rPr>
          <w:fldChar w:fldCharType="separate"/>
        </w:r>
        <w:r w:rsidR="00C015C1">
          <w:rPr>
            <w:noProof/>
            <w:webHidden/>
          </w:rPr>
          <w:t>49</w:t>
        </w:r>
        <w:r w:rsidR="00C015C1">
          <w:rPr>
            <w:noProof/>
            <w:webHidden/>
          </w:rPr>
          <w:fldChar w:fldCharType="end"/>
        </w:r>
      </w:hyperlink>
    </w:p>
    <w:p w14:paraId="092F0945" w14:textId="104C67B5" w:rsidR="00C015C1" w:rsidRDefault="001760CF">
      <w:pPr>
        <w:pStyle w:val="TOC3"/>
        <w:tabs>
          <w:tab w:val="right" w:leader="dot" w:pos="8494"/>
        </w:tabs>
        <w:rPr>
          <w:rFonts w:asciiTheme="minorHAnsi" w:eastAsiaTheme="minorEastAsia" w:hAnsiTheme="minorHAnsi" w:cstheme="minorBidi"/>
          <w:noProof/>
          <w:sz w:val="22"/>
          <w:szCs w:val="22"/>
          <w:lang w:val="en-US"/>
        </w:rPr>
      </w:pPr>
      <w:hyperlink w:anchor="_Toc500006940" w:history="1">
        <w:r w:rsidR="00C015C1" w:rsidRPr="00833DE2">
          <w:rPr>
            <w:rStyle w:val="Hyperlink"/>
            <w:noProof/>
          </w:rPr>
          <w:t>4.7.6 User menü</w:t>
        </w:r>
        <w:r w:rsidR="00C015C1">
          <w:rPr>
            <w:noProof/>
            <w:webHidden/>
          </w:rPr>
          <w:tab/>
        </w:r>
        <w:r w:rsidR="00C015C1">
          <w:rPr>
            <w:noProof/>
            <w:webHidden/>
          </w:rPr>
          <w:fldChar w:fldCharType="begin"/>
        </w:r>
        <w:r w:rsidR="00C015C1">
          <w:rPr>
            <w:noProof/>
            <w:webHidden/>
          </w:rPr>
          <w:instrText xml:space="preserve"> PAGEREF _Toc500006940 \h </w:instrText>
        </w:r>
        <w:r w:rsidR="00C015C1">
          <w:rPr>
            <w:noProof/>
            <w:webHidden/>
          </w:rPr>
        </w:r>
        <w:r w:rsidR="00C015C1">
          <w:rPr>
            <w:noProof/>
            <w:webHidden/>
          </w:rPr>
          <w:fldChar w:fldCharType="separate"/>
        </w:r>
        <w:r w:rsidR="00C015C1">
          <w:rPr>
            <w:noProof/>
            <w:webHidden/>
          </w:rPr>
          <w:t>51</w:t>
        </w:r>
        <w:r w:rsidR="00C015C1">
          <w:rPr>
            <w:noProof/>
            <w:webHidden/>
          </w:rPr>
          <w:fldChar w:fldCharType="end"/>
        </w:r>
      </w:hyperlink>
    </w:p>
    <w:p w14:paraId="6C835C5A" w14:textId="3AFCDB1A" w:rsidR="00C015C1" w:rsidRDefault="001760CF">
      <w:pPr>
        <w:pStyle w:val="TOC1"/>
        <w:rPr>
          <w:rFonts w:asciiTheme="minorHAnsi" w:eastAsiaTheme="minorEastAsia" w:hAnsiTheme="minorHAnsi" w:cstheme="minorBidi"/>
          <w:b w:val="0"/>
          <w:noProof/>
          <w:sz w:val="22"/>
          <w:szCs w:val="22"/>
          <w:lang w:val="en-US"/>
        </w:rPr>
      </w:pPr>
      <w:hyperlink w:anchor="_Toc500006941" w:history="1">
        <w:r w:rsidR="00C015C1" w:rsidRPr="00833DE2">
          <w:rPr>
            <w:rStyle w:val="Hyperlink"/>
            <w:noProof/>
          </w:rPr>
          <w:t>5 Mérések</w:t>
        </w:r>
        <w:r w:rsidR="00C015C1">
          <w:rPr>
            <w:noProof/>
            <w:webHidden/>
          </w:rPr>
          <w:tab/>
        </w:r>
        <w:r w:rsidR="00C015C1">
          <w:rPr>
            <w:noProof/>
            <w:webHidden/>
          </w:rPr>
          <w:fldChar w:fldCharType="begin"/>
        </w:r>
        <w:r w:rsidR="00C015C1">
          <w:rPr>
            <w:noProof/>
            <w:webHidden/>
          </w:rPr>
          <w:instrText xml:space="preserve"> PAGEREF _Toc500006941 \h </w:instrText>
        </w:r>
        <w:r w:rsidR="00C015C1">
          <w:rPr>
            <w:noProof/>
            <w:webHidden/>
          </w:rPr>
        </w:r>
        <w:r w:rsidR="00C015C1">
          <w:rPr>
            <w:noProof/>
            <w:webHidden/>
          </w:rPr>
          <w:fldChar w:fldCharType="separate"/>
        </w:r>
        <w:r w:rsidR="00C015C1">
          <w:rPr>
            <w:noProof/>
            <w:webHidden/>
          </w:rPr>
          <w:t>54</w:t>
        </w:r>
        <w:r w:rsidR="00C015C1">
          <w:rPr>
            <w:noProof/>
            <w:webHidden/>
          </w:rPr>
          <w:fldChar w:fldCharType="end"/>
        </w:r>
      </w:hyperlink>
    </w:p>
    <w:p w14:paraId="067AE30F" w14:textId="3554593D" w:rsidR="00C015C1" w:rsidRDefault="001760CF">
      <w:pPr>
        <w:pStyle w:val="TOC1"/>
        <w:rPr>
          <w:rFonts w:asciiTheme="minorHAnsi" w:eastAsiaTheme="minorEastAsia" w:hAnsiTheme="minorHAnsi" w:cstheme="minorBidi"/>
          <w:b w:val="0"/>
          <w:noProof/>
          <w:sz w:val="22"/>
          <w:szCs w:val="22"/>
          <w:lang w:val="en-US"/>
        </w:rPr>
      </w:pPr>
      <w:hyperlink w:anchor="_Toc500006942" w:history="1">
        <w:r w:rsidR="00C015C1" w:rsidRPr="00833DE2">
          <w:rPr>
            <w:rStyle w:val="Hyperlink"/>
            <w:noProof/>
          </w:rPr>
          <w:t>6 Összefoglalás</w:t>
        </w:r>
        <w:r w:rsidR="00C015C1">
          <w:rPr>
            <w:noProof/>
            <w:webHidden/>
          </w:rPr>
          <w:tab/>
        </w:r>
        <w:r w:rsidR="00C015C1">
          <w:rPr>
            <w:noProof/>
            <w:webHidden/>
          </w:rPr>
          <w:fldChar w:fldCharType="begin"/>
        </w:r>
        <w:r w:rsidR="00C015C1">
          <w:rPr>
            <w:noProof/>
            <w:webHidden/>
          </w:rPr>
          <w:instrText xml:space="preserve"> PAGEREF _Toc500006942 \h </w:instrText>
        </w:r>
        <w:r w:rsidR="00C015C1">
          <w:rPr>
            <w:noProof/>
            <w:webHidden/>
          </w:rPr>
        </w:r>
        <w:r w:rsidR="00C015C1">
          <w:rPr>
            <w:noProof/>
            <w:webHidden/>
          </w:rPr>
          <w:fldChar w:fldCharType="separate"/>
        </w:r>
        <w:r w:rsidR="00C015C1">
          <w:rPr>
            <w:noProof/>
            <w:webHidden/>
          </w:rPr>
          <w:t>58</w:t>
        </w:r>
        <w:r w:rsidR="00C015C1">
          <w:rPr>
            <w:noProof/>
            <w:webHidden/>
          </w:rPr>
          <w:fldChar w:fldCharType="end"/>
        </w:r>
      </w:hyperlink>
    </w:p>
    <w:p w14:paraId="33655B64" w14:textId="7280124B" w:rsidR="00C015C1" w:rsidRDefault="001760CF">
      <w:pPr>
        <w:pStyle w:val="TOC2"/>
        <w:tabs>
          <w:tab w:val="right" w:leader="dot" w:pos="8494"/>
        </w:tabs>
        <w:rPr>
          <w:rFonts w:asciiTheme="minorHAnsi" w:eastAsiaTheme="minorEastAsia" w:hAnsiTheme="minorHAnsi" w:cstheme="minorBidi"/>
          <w:noProof/>
          <w:sz w:val="22"/>
          <w:szCs w:val="22"/>
          <w:lang w:val="en-US"/>
        </w:rPr>
      </w:pPr>
      <w:hyperlink w:anchor="_Toc500006943" w:history="1">
        <w:r w:rsidR="00C015C1" w:rsidRPr="00833DE2">
          <w:rPr>
            <w:rStyle w:val="Hyperlink"/>
            <w:noProof/>
          </w:rPr>
          <w:t>6.1 Továbbfejlesztés</w:t>
        </w:r>
        <w:r w:rsidR="00C015C1">
          <w:rPr>
            <w:noProof/>
            <w:webHidden/>
          </w:rPr>
          <w:tab/>
        </w:r>
        <w:r w:rsidR="00C015C1">
          <w:rPr>
            <w:noProof/>
            <w:webHidden/>
          </w:rPr>
          <w:fldChar w:fldCharType="begin"/>
        </w:r>
        <w:r w:rsidR="00C015C1">
          <w:rPr>
            <w:noProof/>
            <w:webHidden/>
          </w:rPr>
          <w:instrText xml:space="preserve"> PAGEREF _Toc500006943 \h </w:instrText>
        </w:r>
        <w:r w:rsidR="00C015C1">
          <w:rPr>
            <w:noProof/>
            <w:webHidden/>
          </w:rPr>
        </w:r>
        <w:r w:rsidR="00C015C1">
          <w:rPr>
            <w:noProof/>
            <w:webHidden/>
          </w:rPr>
          <w:fldChar w:fldCharType="separate"/>
        </w:r>
        <w:r w:rsidR="00C015C1">
          <w:rPr>
            <w:noProof/>
            <w:webHidden/>
          </w:rPr>
          <w:t>58</w:t>
        </w:r>
        <w:r w:rsidR="00C015C1">
          <w:rPr>
            <w:noProof/>
            <w:webHidden/>
          </w:rPr>
          <w:fldChar w:fldCharType="end"/>
        </w:r>
      </w:hyperlink>
    </w:p>
    <w:p w14:paraId="526FD3DC" w14:textId="77BAC3C1" w:rsidR="00C015C1" w:rsidRDefault="001760CF">
      <w:pPr>
        <w:pStyle w:val="TOC1"/>
        <w:rPr>
          <w:rFonts w:asciiTheme="minorHAnsi" w:eastAsiaTheme="minorEastAsia" w:hAnsiTheme="minorHAnsi" w:cstheme="minorBidi"/>
          <w:b w:val="0"/>
          <w:noProof/>
          <w:sz w:val="22"/>
          <w:szCs w:val="22"/>
          <w:lang w:val="en-US"/>
        </w:rPr>
      </w:pPr>
      <w:hyperlink w:anchor="_Toc500006944" w:history="1">
        <w:r w:rsidR="00C015C1" w:rsidRPr="00833DE2">
          <w:rPr>
            <w:rStyle w:val="Hyperlink"/>
            <w:noProof/>
          </w:rPr>
          <w:t>7 Irodalomjegyzék</w:t>
        </w:r>
        <w:r w:rsidR="00C015C1">
          <w:rPr>
            <w:noProof/>
            <w:webHidden/>
          </w:rPr>
          <w:tab/>
        </w:r>
        <w:r w:rsidR="00C015C1">
          <w:rPr>
            <w:noProof/>
            <w:webHidden/>
          </w:rPr>
          <w:fldChar w:fldCharType="begin"/>
        </w:r>
        <w:r w:rsidR="00C015C1">
          <w:rPr>
            <w:noProof/>
            <w:webHidden/>
          </w:rPr>
          <w:instrText xml:space="preserve"> PAGEREF _Toc500006944 \h </w:instrText>
        </w:r>
        <w:r w:rsidR="00C015C1">
          <w:rPr>
            <w:noProof/>
            <w:webHidden/>
          </w:rPr>
        </w:r>
        <w:r w:rsidR="00C015C1">
          <w:rPr>
            <w:noProof/>
            <w:webHidden/>
          </w:rPr>
          <w:fldChar w:fldCharType="separate"/>
        </w:r>
        <w:r w:rsidR="00C015C1">
          <w:rPr>
            <w:noProof/>
            <w:webHidden/>
          </w:rPr>
          <w:t>61</w:t>
        </w:r>
        <w:r w:rsidR="00C015C1">
          <w:rPr>
            <w:noProof/>
            <w:webHidden/>
          </w:rPr>
          <w:fldChar w:fldCharType="end"/>
        </w:r>
      </w:hyperlink>
    </w:p>
    <w:p w14:paraId="45012F29" w14:textId="4C1B9E5C"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087F65D9" w:rsidR="00681E99" w:rsidRPr="00BB07F9" w:rsidRDefault="00681E99" w:rsidP="00681E99">
      <w:pPr>
        <w:pStyle w:val="Nyilatkozatkeltezs"/>
      </w:pPr>
      <w:r w:rsidRPr="00BB07F9">
        <w:t xml:space="preserve">Kelt: Budapest, </w:t>
      </w:r>
      <w:r w:rsidR="00653043" w:rsidRPr="00BB07F9">
        <w:t>2017</w:t>
      </w:r>
      <w:r w:rsidR="00630A92" w:rsidRPr="00BB07F9">
        <w:t>.</w:t>
      </w:r>
      <w:r w:rsidR="000F702D">
        <w:t xml:space="preserve"> 12</w:t>
      </w:r>
      <w:r w:rsidR="00630A92" w:rsidRPr="00BB07F9">
        <w:t xml:space="preserve">. </w:t>
      </w:r>
      <w:r w:rsidR="000F702D">
        <w:t>08.</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500006887"/>
      <w:r w:rsidRPr="00BB07F9">
        <w:lastRenderedPageBreak/>
        <w:t>Összefoglaló</w:t>
      </w:r>
      <w:bookmarkEnd w:id="0"/>
    </w:p>
    <w:p w14:paraId="1E81E437" w14:textId="11AB7DE8"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893958">
        <w:t>de néhány esetben adott limit feletti</w:t>
      </w:r>
      <w:r w:rsidR="002959F9">
        <w:t xml:space="preserve"> tárhelyért </w:t>
      </w:r>
      <w:r w:rsidR="00893958">
        <w:t xml:space="preserve">fizetni </w:t>
      </w:r>
      <w:r w:rsidR="002959F9">
        <w:t>kell.</w:t>
      </w:r>
      <w:r w:rsidR="00A3314E">
        <w:t xml:space="preserve"> Egy ilyen rendszer követelményeihez tartozik, hogy bármikor elérhető legyen egy egyszerű böngészővel, kényelmesen lehessen </w:t>
      </w:r>
      <w:r w:rsidR="00A32415">
        <w:t xml:space="preserve">használni és a felhasználónak </w:t>
      </w:r>
      <w:r w:rsidR="00893958">
        <w:t>csak regisztrálnia kelljen</w:t>
      </w:r>
      <w:r w:rsidR="00F83C9A">
        <w:t>, ha használni szeretné a szolgáltatást</w:t>
      </w:r>
      <w:r w:rsidR="00A32415">
        <w:t>.</w:t>
      </w:r>
    </w:p>
    <w:p w14:paraId="6B9B5999" w14:textId="77777777"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p>
    <w:p w14:paraId="32EED39E" w14:textId="61EF6B96"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w:t>
      </w:r>
      <w:r w:rsidR="00893958">
        <w:t>t</w:t>
      </w:r>
      <w:r w:rsidR="00F83C9A">
        <w:t>tem hozzá egy REST API-t</w:t>
      </w:r>
      <w:r w:rsidR="005C68DF">
        <w:t xml:space="preserve"> Python nyelvben</w:t>
      </w:r>
      <w:r w:rsidR="00893958">
        <w:t xml:space="preserve">, </w:t>
      </w:r>
      <w:r w:rsidR="00F83C9A">
        <w:t>mely</w:t>
      </w:r>
      <w:r w:rsidR="00893958">
        <w:t>nek</w:t>
      </w:r>
      <w:r w:rsidR="00F83C9A">
        <w:t xml:space="preserve"> segítségével az adatbázisban található adatok lek</w:t>
      </w:r>
      <w:r w:rsidR="00893958">
        <w:t>é</w:t>
      </w:r>
      <w:r w:rsidR="00F83C9A">
        <w:t>rdezhető</w:t>
      </w:r>
      <w:r w:rsidR="00893958">
        <w:t>k és módosítható</w:t>
      </w:r>
      <w:r w:rsidR="00F83C9A">
        <w:t xml:space="preserve">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1" w:name="_Toc500006888"/>
      <w:r w:rsidRPr="00BB07F9">
        <w:lastRenderedPageBreak/>
        <w:t>Abstract</w:t>
      </w:r>
      <w:bookmarkEnd w:id="1"/>
    </w:p>
    <w:p w14:paraId="7F6AA784" w14:textId="0DB0356E" w:rsidR="00476FB2" w:rsidRDefault="00893958" w:rsidP="00476FB2">
      <w:r>
        <w:t>Nowadays</w:t>
      </w:r>
      <w:r w:rsidR="00A32415">
        <w:t xml:space="preserve"> filesharing portals are very popular, they offer a big variety of functions, the users have almost unlimited storage and </w:t>
      </w:r>
      <w:r w:rsidR="00301AB2">
        <w:t>these portals</w:t>
      </w:r>
      <w:r w:rsidR="00A32415">
        <w:t xml:space="preserve"> are easy to use and manage the uploaded files</w:t>
      </w:r>
      <w:r w:rsidR="00301AB2">
        <w:t xml:space="preserve"> on them</w:t>
      </w:r>
      <w:r w:rsidR="00A32415">
        <w:t xml:space="preserve">. </w:t>
      </w:r>
      <w:r>
        <w:t>In most cases t</w:t>
      </w:r>
      <w:r w:rsidR="00573201">
        <w:t>h</w:t>
      </w:r>
      <w:r>
        <w:t>i</w:t>
      </w:r>
      <w:r w:rsidR="00573201">
        <w:t xml:space="preserve">s service </w:t>
      </w:r>
      <w:r>
        <w:t>is</w:t>
      </w:r>
      <w:r w:rsidR="00573201">
        <w:t xml:space="preserve"> free</w:t>
      </w:r>
      <w:r w:rsidR="00327D25">
        <w:t>, although</w:t>
      </w:r>
      <w:r w:rsidR="00573201">
        <w:t xml:space="preserve"> </w:t>
      </w:r>
      <w:r w:rsidR="00327D25">
        <w:t>sometimes it requires some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129066FA" w14:textId="09B9154D" w:rsidR="00C379F4" w:rsidRDefault="002979CB" w:rsidP="00C379F4">
      <w:r>
        <w:t>In my thesis I created a filesharing portal that fulfills all of the require</w:t>
      </w:r>
      <w:r w:rsidR="00301AB2">
        <w:t>ments mentioned above and</w:t>
      </w:r>
      <w:r>
        <w:t xml:space="preserve"> statisfies all the needs of a simple user</w:t>
      </w:r>
      <w:r w:rsidR="00927481">
        <w:t>,</w:t>
      </w:r>
      <w:r>
        <w:t xml:space="preserve"> furthermore it is easy to use.</w:t>
      </w:r>
    </w:p>
    <w:p w14:paraId="7D0E2341" w14:textId="01AF078B" w:rsidR="00927481" w:rsidRDefault="00C379F4" w:rsidP="00476FB2">
      <w:r>
        <w:t>During my work I became familiar with new technologies that I haven’t used before and I was able to successfully use these technologies in my project. I create</w:t>
      </w:r>
      <w:r w:rsidR="000415EE">
        <w:t>d a user interface using Angular with the help of TypeScript</w:t>
      </w:r>
      <w:r w:rsidR="000F702D">
        <w:t>. I developed a REST API in Python to be able to manipulate and query the data from the database.</w:t>
      </w:r>
    </w:p>
    <w:p w14:paraId="5B71FD4E" w14:textId="53344114" w:rsidR="00C379F4" w:rsidRDefault="00C379F4" w:rsidP="00476FB2">
      <w:r>
        <w:t>The application is running on a Raspberry PI tool so during the development phase I had to pay attention to the fact that there are limited resources while the software is in use.</w:t>
      </w:r>
    </w:p>
    <w:p w14:paraId="16B16FE3" w14:textId="05D2A611" w:rsidR="00C379F4" w:rsidRPr="00BB07F9" w:rsidRDefault="00C379F4" w:rsidP="00476FB2">
      <w:r>
        <w:t xml:space="preserve">In my thesis I write about the functions of the application, I introduce the technologies I used, I go into </w:t>
      </w:r>
      <w:r w:rsidR="00235E18">
        <w:t>details about the architecture of the application including the structure of the database.</w:t>
      </w:r>
    </w:p>
    <w:p w14:paraId="7EFA7F5D" w14:textId="260FEE6A" w:rsidR="008A3762" w:rsidRPr="00BB07F9" w:rsidRDefault="003F5425" w:rsidP="00684B0F">
      <w:pPr>
        <w:pStyle w:val="Heading1"/>
      </w:pPr>
      <w:bookmarkStart w:id="2" w:name="_Toc332797397"/>
      <w:bookmarkStart w:id="3" w:name="_Toc500006889"/>
      <w:r w:rsidRPr="00BB07F9">
        <w:lastRenderedPageBreak/>
        <w:t>Bevezetés</w:t>
      </w:r>
      <w:bookmarkEnd w:id="2"/>
      <w:bookmarkEnd w:id="3"/>
    </w:p>
    <w:p w14:paraId="27335E3F" w14:textId="4E75666F" w:rsidR="006514F3" w:rsidRPr="00BB07F9" w:rsidRDefault="006514F3" w:rsidP="00DF757E">
      <w:bookmarkStart w:id="4" w:name="_Ref433098505"/>
      <w:bookmarkStart w:id="5" w:name="_Toc332797398"/>
      <w:r w:rsidRPr="00BB07F9">
        <w:t>A feladat egy olyan alkalmazás elkészítése,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felülírhatják az általuk feltöltött fájlokat. A fájlokhoz a tulaj</w:t>
      </w:r>
      <w:r w:rsidR="00E078D4">
        <w:t>donosuk engedélye nélkül senki n</w:t>
      </w:r>
      <w:r w:rsidRPr="00BB07F9">
        <w:t xml:space="preserve">em férhet hozzá. </w:t>
      </w:r>
    </w:p>
    <w:p w14:paraId="1451FFC4" w14:textId="45CF908E" w:rsidR="006514F3" w:rsidRPr="00BB07F9" w:rsidRDefault="006514F3" w:rsidP="001A2EBA">
      <w:r w:rsidRPr="00BB07F9">
        <w:t>A felhasználók a böngészőjük segítség</w:t>
      </w:r>
      <w:r w:rsidR="001A2EBA">
        <w:t>ével érhetik el és használhatják az alkal</w:t>
      </w:r>
      <w:r w:rsidR="00C10706">
        <w:t>mazás valamennyi szolgáltatását: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p w14:paraId="777C3366" w14:textId="77777777" w:rsidR="008605BB" w:rsidRPr="00BB07F9" w:rsidRDefault="008605BB" w:rsidP="008605BB"/>
    <w:p w14:paraId="3E0C4A33" w14:textId="77777777" w:rsidR="00E843B7" w:rsidRPr="00BB07F9" w:rsidRDefault="00E843B7" w:rsidP="00E843B7">
      <w:pPr>
        <w:pStyle w:val="Heading2"/>
      </w:pPr>
      <w:bookmarkStart w:id="6" w:name="_Toc500006890"/>
      <w:bookmarkEnd w:id="4"/>
      <w:r w:rsidRPr="00BB07F9">
        <w:lastRenderedPageBreak/>
        <w:t>Felhasználás</w:t>
      </w:r>
      <w:bookmarkEnd w:id="6"/>
    </w:p>
    <w:p w14:paraId="788756D9" w14:textId="4E656AA8" w:rsidR="00E843B7" w:rsidRPr="00BB07F9" w:rsidRDefault="00E843B7" w:rsidP="00E843B7">
      <w:r>
        <w:t>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 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7" w:name="_Toc500006891"/>
      <w:r w:rsidRPr="00BB07F9">
        <w:lastRenderedPageBreak/>
        <w:t>Technológiák</w:t>
      </w:r>
      <w:bookmarkEnd w:id="7"/>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8" w:name="_Toc500006892"/>
      <w:r w:rsidRPr="00BB07F9">
        <w:t>Frontend</w:t>
      </w:r>
      <w:bookmarkEnd w:id="8"/>
    </w:p>
    <w:p w14:paraId="5FB7CAAA" w14:textId="2ACA0E29" w:rsidR="001E5C7A" w:rsidRDefault="00B14A50" w:rsidP="001E5C7A">
      <w:r>
        <w:t>A frontend Angular,</w:t>
      </w:r>
      <w:r w:rsidR="00355DEA">
        <w:t xml:space="preserve"> TypeScript</w:t>
      </w:r>
      <w:r>
        <w:t xml:space="preserve"> és Bootstrap</w:t>
      </w:r>
      <w:r w:rsidR="00355DEA">
        <w:t xml:space="preserve"> felhasználásával készült.</w:t>
      </w:r>
    </w:p>
    <w:p w14:paraId="248E0FA4" w14:textId="7E90C016"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B548CF" w:rsidRPr="00B548CF">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4DEB4DB5" w14:textId="3CC6DE97" w:rsidR="00205806" w:rsidRPr="00205806" w:rsidRDefault="003A19C7" w:rsidP="00205806">
      <w:r w:rsidRPr="003A19C7">
        <w:rPr>
          <w:u w:val="single"/>
        </w:rPr>
        <w:t>Angular</w:t>
      </w:r>
      <w:r>
        <w:t xml:space="preserve">: </w:t>
      </w:r>
      <w:r w:rsidR="00A3314E">
        <w:t xml:space="preserve">Az Angular </w:t>
      </w:r>
      <w:sdt>
        <w:sdtPr>
          <w:id w:val="2937966"/>
          <w:citation/>
        </w:sdtPr>
        <w:sdtContent>
          <w:r w:rsidR="00A3314E">
            <w:fldChar w:fldCharType="begin"/>
          </w:r>
          <w:r w:rsidR="00A3314E">
            <w:rPr>
              <w:lang w:val="en-US"/>
            </w:rPr>
            <w:instrText xml:space="preserve"> CITATION Angular \l 1033 </w:instrText>
          </w:r>
          <w:r w:rsidR="00A3314E">
            <w:fldChar w:fldCharType="separate"/>
          </w:r>
          <w:r w:rsidR="00B548CF" w:rsidRPr="00B548CF">
            <w:rPr>
              <w:noProof/>
              <w:lang w:val="en-US"/>
            </w:rPr>
            <w:t>[2]</w:t>
          </w:r>
          <w:r w:rsidR="00A3314E">
            <w:fldChar w:fldCharType="end"/>
          </w:r>
        </w:sdtContent>
      </w:sdt>
      <w:r w:rsidR="00A3314E">
        <w:t xml:space="preserve"> egy platform, ami megkönnyíti webes alklamazások készítését </w:t>
      </w:r>
    </w:p>
    <w:p w14:paraId="5B634EF5" w14:textId="68A17986" w:rsidR="00205806" w:rsidRP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B548CF" w:rsidRPr="00B548CF">
            <w:rPr>
              <w:noProof/>
              <w:lang w:val="en-US"/>
            </w:rPr>
            <w:t>[3]</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209F03D9" w14:textId="17957B78"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B548CF" w:rsidRPr="00B548CF">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9" w:name="_Toc500006893"/>
      <w:r w:rsidRPr="00BB07F9">
        <w:t>Backend</w:t>
      </w:r>
      <w:bookmarkEnd w:id="9"/>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A REST szolgáltatás azt jelenti, hogy a rendszerben definiált erőforrásokhoz elérési pontokon keresztül lehet hozzáférni, azokat módosítani vagy törölni. A kommunikáció JSON objektumok segítségével történik, ezek reprezentálják az egyes erőforr</w:t>
      </w:r>
      <w:r w:rsidR="00FF7D21">
        <w:t>ásokat.</w:t>
      </w:r>
    </w:p>
    <w:p w14:paraId="7D47AF72" w14:textId="1B0EC77F" w:rsidR="001E5C7A" w:rsidRDefault="00FF7D21" w:rsidP="00FF7D21">
      <w:r w:rsidRPr="00FF7D21">
        <w:rPr>
          <w:u w:val="single"/>
        </w:rPr>
        <w:lastRenderedPageBreak/>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B548CF" w:rsidRPr="00B548CF">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3206844F"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B548CF" w:rsidRPr="00B548CF">
            <w:rPr>
              <w:noProof/>
              <w:lang w:val="en-US"/>
            </w:rPr>
            <w:t>[6]</w:t>
          </w:r>
          <w:r w:rsidR="00877F73">
            <w:fldChar w:fldCharType="end"/>
          </w:r>
        </w:sdtContent>
      </w:sdt>
      <w:r w:rsidRPr="00BB07F9">
        <w:t xml:space="preserve"> esett annak gyorsasága és egyszerűsége miatt.</w:t>
      </w:r>
    </w:p>
    <w:p w14:paraId="4222A672" w14:textId="0D1C3B51" w:rsidR="001E5C7A" w:rsidRPr="00BB07F9" w:rsidRDefault="00E746A8" w:rsidP="001E5C7A">
      <w:pPr>
        <w:pStyle w:val="Heading3"/>
      </w:pPr>
      <w:bookmarkStart w:id="10" w:name="_Toc500006894"/>
      <w:r>
        <w:t>Könytárak</w:t>
      </w:r>
      <w:bookmarkEnd w:id="10"/>
    </w:p>
    <w:p w14:paraId="46582AF8" w14:textId="76F853E6"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B548CF" w:rsidRPr="00B548CF">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05591219"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B548CF" w:rsidRPr="00B548CF">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78D701E0"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B548CF" w:rsidRPr="00B548CF">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1E5C7A">
      <w:pPr>
        <w:pStyle w:val="Heading3"/>
      </w:pPr>
      <w:bookmarkStart w:id="11" w:name="_Toc500006895"/>
      <w:r w:rsidRPr="00BB07F9">
        <w:t>Dropbox</w:t>
      </w:r>
      <w:bookmarkEnd w:id="11"/>
    </w:p>
    <w:p w14:paraId="0431A0CC" w14:textId="54465D01" w:rsidR="000C5D4F" w:rsidRP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xml:space="preserve">. Az oldal ingyenes verzió esetén 2GB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alkalmazást 500 db felhasználóhoz lehet hozzárendelni amíg fejlesztés állapotban van a szoftver</w:t>
      </w:r>
      <w:r w:rsidR="00D33114">
        <w:t>, több beállítást nem igényel</w:t>
      </w:r>
      <w:r w:rsidR="00043FE0">
        <w:t>.</w:t>
      </w:r>
    </w:p>
    <w:p w14:paraId="1148FB82" w14:textId="77777777" w:rsidR="001E5C7A" w:rsidRPr="00BB07F9" w:rsidRDefault="001E5C7A" w:rsidP="001E5C7A">
      <w:pPr>
        <w:pStyle w:val="Heading2"/>
      </w:pPr>
      <w:bookmarkStart w:id="12" w:name="_Toc500006896"/>
      <w:r w:rsidRPr="00BB07F9">
        <w:lastRenderedPageBreak/>
        <w:t>Raspberry PI</w:t>
      </w:r>
      <w:bookmarkEnd w:id="12"/>
    </w:p>
    <w:p w14:paraId="37E55B4E" w14:textId="005EA547"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B548CF" w:rsidRPr="00B548CF">
            <w:rPr>
              <w:noProof/>
              <w:lang w:val="en-US"/>
            </w:rPr>
            <w:t>[10]</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49190139" wp14:editId="558B6EF0">
            <wp:extent cx="5400040" cy="4050030"/>
            <wp:effectExtent l="0" t="0" r="0" b="762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fldSimple w:instr=" SEQ Kép \* ARABIC ">
        <w:r w:rsidR="0041054F">
          <w:rPr>
            <w:noProof/>
          </w:rPr>
          <w:t>1</w:t>
        </w:r>
      </w:fldSimple>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04D4C3C2" wp14:editId="5ACFE3B0">
            <wp:extent cx="5400040" cy="4050030"/>
            <wp:effectExtent l="0" t="0" r="0" b="762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fldSimple w:instr=" SEQ Kép \* ARABIC ">
        <w:r>
          <w:rPr>
            <w:noProof/>
          </w:rPr>
          <w:t>2</w:t>
        </w:r>
      </w:fldSimple>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3" w:name="_Toc500006897"/>
      <w:r>
        <w:t>Raspbian</w:t>
      </w:r>
      <w:bookmarkEnd w:id="13"/>
    </w:p>
    <w:p w14:paraId="38B03D6F" w14:textId="17DBF50F"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B548CF">
            <w:rPr>
              <w:noProof/>
            </w:rPr>
            <w:t>[11]</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4" w:name="_Toc500006898"/>
      <w:r w:rsidRPr="00BB07F9">
        <w:lastRenderedPageBreak/>
        <w:t>Specifikáció</w:t>
      </w:r>
      <w:bookmarkEnd w:id="14"/>
    </w:p>
    <w:p w14:paraId="7EE235A2" w14:textId="65021A62" w:rsidR="00790610" w:rsidRDefault="000A61E8" w:rsidP="00F620F3">
      <w:r>
        <w:t>A</w:t>
      </w:r>
      <w:r w:rsidR="00596832">
        <w:t xml:space="preserve"> szoftver egy böngésző segítségével érhető</w:t>
      </w:r>
      <w:r w:rsidR="00150947">
        <w:t xml:space="preserve"> </w:t>
      </w:r>
      <w:r w:rsidR="00596832">
        <w:t>el, m</w:t>
      </w:r>
      <w:r w:rsidR="00C31992">
        <w:t>iután a felhasználó a böngészőbe beírta a helyes URL-t</w:t>
      </w:r>
      <w:r w:rsidR="005D47A7">
        <w:t>,</w:t>
      </w:r>
      <w:r w:rsidR="00C31992">
        <w:t xml:space="preserve"> az alkalmazás </w:t>
      </w:r>
      <w:r w:rsidR="00596832">
        <w:t xml:space="preserve">a </w:t>
      </w:r>
      <w:r w:rsidR="00C31992">
        <w:t xml:space="preserve">login oldalra fogja őt dobni, </w:t>
      </w:r>
      <w:r w:rsidR="005D47A7">
        <w:t xml:space="preserve">ahonnan, </w:t>
      </w:r>
      <w:r w:rsidR="00C31992">
        <w:t>ha még nem rendelkezik regisztrác</w:t>
      </w:r>
      <w:r w:rsidR="005D47A7">
        <w:t xml:space="preserve">ióval, </w:t>
      </w:r>
      <w:r w:rsidR="00C31992">
        <w:t>át tud navigálni a</w:t>
      </w:r>
      <w:r w:rsidR="005D47A7">
        <w:t xml:space="preserve"> regisztrációs oldalra, ahol</w:t>
      </w:r>
      <w:r w:rsidR="00C31992">
        <w:t xml:space="preserve"> név, e-mail cím és jelszó megadásával tud új fiókot készíteni magának. Regisztráció után kap a megadott e-mail címre egy aktivációs levelet, benne egy linkkel. A linkre kattintva a rendszer aktiválja őt, és ezek után a login oldalon be tud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12AB24B7"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feltöltött fájlok bármikor leölthetőek és megoszthatóak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hogy az eredeti helyén azóta nem lett létrehozva egy új mappa</w:t>
      </w:r>
      <w:r w:rsidR="00440627">
        <w:t>,</w:t>
      </w:r>
      <w:r w:rsidR="00EA5B21">
        <w:t xml:space="preserve"> azonos névvel. Ebben az </w:t>
      </w:r>
      <w:r w:rsidR="00EA5B21">
        <w:lastRenderedPageBreak/>
        <w:t xml:space="preserve">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5DC3EA05" w:rsidR="000A61E8" w:rsidRDefault="000A61E8" w:rsidP="008F0C20">
      <w:r>
        <w:t>A feltöltött fájlokhoz tartozik egy verziószám is, ezt a rendszer automatikusan követi</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 és áthelyezés esetén is figyeli a rendszer a verziókat</w:t>
      </w:r>
      <w:r w:rsidR="008B62A1">
        <w:t>,</w:t>
      </w:r>
      <w:r>
        <w:t xml:space="preserve"> és ennek megfelelően módosítja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796DBBE2" w:rsidR="00D35221" w:rsidRDefault="00D35221" w:rsidP="008F0C20">
      <w:r>
        <w:t>Az oldalon van még lehetőség feljegyzéseket</w:t>
      </w:r>
      <w:r w:rsidR="008B62A1">
        <w:t>,</w:t>
      </w:r>
      <w:r>
        <w:t xml:space="preserve"> vag</w:t>
      </w:r>
      <w:r w:rsidR="00250EE1">
        <w:t>y másnéven note-okat létrehozni,</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ek a note-ok később módosíthatók, megoszthatók és törölhető</w:t>
      </w:r>
      <w:r w:rsidR="00250EE1">
        <w:t>k</w:t>
      </w:r>
      <w:r w:rsidR="002F082F">
        <w:t>,</w:t>
      </w:r>
      <w:r w:rsidR="00250EE1">
        <w:t xml:space="preserve"> ugyanolyan feltételekkel mint egy fájl. </w:t>
      </w:r>
    </w:p>
    <w:p w14:paraId="2CFAA4DC" w14:textId="02B8BE4A"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elveszik. Lehetőség van még kijelentkezésre, ekkor a login oldalra jutnak vissza.</w:t>
      </w:r>
    </w:p>
    <w:p w14:paraId="0B759211" w14:textId="05029372"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B548CF">
            <w:rPr>
              <w:noProof/>
            </w:rPr>
            <w:t>[12]</w:t>
          </w:r>
          <w:r w:rsidR="00F53BC2">
            <w:fldChar w:fldCharType="end"/>
          </w:r>
        </w:sdtContent>
      </w:sdt>
      <w:r w:rsidR="00BD6FF0">
        <w:t>.</w:t>
      </w:r>
      <w:r w:rsidR="00076951">
        <w:t xml:space="preserve"> </w:t>
      </w:r>
      <w:r w:rsidR="0061188F">
        <w:t xml:space="preserve">Ide fel lehet tölteni a felhasználó bármelyik </w:t>
      </w:r>
      <w:r w:rsidR="002F082F">
        <w:t>fájlját, továbbá innen letölthető</w:t>
      </w:r>
      <w:r w:rsidR="0061188F">
        <w:t xml:space="preserve"> bármelyik</w:t>
      </w:r>
      <w:r w:rsidR="002F082F">
        <w:t>,</w:t>
      </w:r>
      <w:r w:rsidR="0061188F">
        <w:t xml:space="preserve"> maximum </w:t>
      </w:r>
      <w:r w:rsidR="000F7102">
        <w:t>100MB méretű fájl,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BF54B6">
        <w:t xml:space="preserve"> ad</w:t>
      </w:r>
      <w:r w:rsidR="000F7102">
        <w:t xml:space="preserve"> lehetősége</w:t>
      </w:r>
      <w:r w:rsidR="00BF54B6">
        <w:t>t</w:t>
      </w:r>
      <w:r w:rsidR="000F7102">
        <w:t>.</w:t>
      </w:r>
    </w:p>
    <w:p w14:paraId="4B43CA65" w14:textId="4CC96553" w:rsidR="00BF48AC" w:rsidRDefault="00BF48AC" w:rsidP="00930A38">
      <w:r>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77777777" w:rsidR="009540AC" w:rsidRPr="00BB07F9" w:rsidRDefault="009540AC" w:rsidP="009540AC">
      <w:pPr>
        <w:pStyle w:val="Heading2"/>
      </w:pPr>
      <w:bookmarkStart w:id="15" w:name="_Toc500006899"/>
      <w:r w:rsidRPr="00BB07F9">
        <w:lastRenderedPageBreak/>
        <w:t>Use Case</w:t>
      </w:r>
      <w:bookmarkEnd w:id="15"/>
    </w:p>
    <w:p w14:paraId="48766893" w14:textId="60F4C71F"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4A0A904C">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fldSimple w:instr=" SEQ Kép \* ARABIC ">
        <w:r w:rsidR="0041054F">
          <w:rPr>
            <w:noProof/>
          </w:rPr>
          <w:t>3</w:t>
        </w:r>
      </w:fldSimple>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5"/>
    <w:p w14:paraId="3C35349D" w14:textId="3953D7C7" w:rsidR="00415625" w:rsidRDefault="00A9124E" w:rsidP="0075609E">
      <w:pPr>
        <w:keepNext/>
        <w:ind w:firstLine="0"/>
        <w:jc w:val="center"/>
      </w:pPr>
      <w:r>
        <w:rPr>
          <w:noProof/>
          <w:lang w:val="en-US"/>
        </w:rPr>
        <w:lastRenderedPageBreak/>
        <w:drawing>
          <wp:inline distT="0" distB="0" distL="0" distR="0" wp14:anchorId="0D5EAD6A" wp14:editId="1C243BC8">
            <wp:extent cx="4104328"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725" cy="3536612"/>
                    </a:xfrm>
                    <a:prstGeom prst="rect">
                      <a:avLst/>
                    </a:prstGeom>
                  </pic:spPr>
                </pic:pic>
              </a:graphicData>
            </a:graphic>
          </wp:inline>
        </w:drawing>
      </w:r>
    </w:p>
    <w:p w14:paraId="147484F6" w14:textId="107B1635" w:rsidR="00F30C2F" w:rsidRDefault="00616928" w:rsidP="0041054F">
      <w:pPr>
        <w:pStyle w:val="Caption"/>
      </w:pPr>
      <w:r>
        <w:t xml:space="preserve">Kép </w:t>
      </w:r>
      <w:fldSimple w:instr=" SEQ Kép \* ARABIC ">
        <w:r w:rsidR="0041054F">
          <w:rPr>
            <w:noProof/>
          </w:rPr>
          <w:t>4</w:t>
        </w:r>
      </w:fldSimple>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60911B9" w:rsidR="00DF45B1" w:rsidRPr="00415625" w:rsidRDefault="00DF45B1" w:rsidP="00DF45B1">
      <w:pPr>
        <w:ind w:firstLine="0"/>
      </w:pPr>
      <w:r w:rsidRPr="00DF45B1">
        <w:rPr>
          <w:b/>
        </w:rPr>
        <w:t>Note-okon végzett műveletek</w:t>
      </w:r>
      <w:r>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BB55A65" w:rsidR="006A11D9" w:rsidRDefault="00616928" w:rsidP="0041054F">
      <w:pPr>
        <w:pStyle w:val="Caption"/>
      </w:pPr>
      <w:r>
        <w:t xml:space="preserve">Kép </w:t>
      </w:r>
      <w:fldSimple w:instr=" SEQ Kép \* ARABIC ">
        <w:r w:rsidR="0041054F">
          <w:rPr>
            <w:noProof/>
          </w:rPr>
          <w:t>5</w:t>
        </w:r>
      </w:fldSimple>
      <w:r>
        <w:t xml:space="preserve"> N</w:t>
      </w:r>
      <w:r w:rsidR="0001142C">
        <w:t>ote-okon végzett műveletek Use C</w:t>
      </w:r>
      <w:r>
        <w:t>ase</w:t>
      </w:r>
    </w:p>
    <w:p w14:paraId="0D17D4CA" w14:textId="307138D2" w:rsidR="00145F75" w:rsidRPr="00145F75" w:rsidRDefault="00145F75" w:rsidP="00145F75">
      <w:r>
        <w:lastRenderedPageBreak/>
        <w:t>Az utolsó tevékenység csoport a note-okon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note-okon. </w:t>
      </w:r>
    </w:p>
    <w:p w14:paraId="27EE79BD" w14:textId="5BFF7325" w:rsidR="00F37AF2" w:rsidRPr="00BB07F9" w:rsidRDefault="00F37AF2">
      <w:pPr>
        <w:pStyle w:val="Heading1"/>
      </w:pPr>
      <w:bookmarkStart w:id="16" w:name="_Toc500006900"/>
      <w:r w:rsidRPr="00BB07F9">
        <w:lastRenderedPageBreak/>
        <w:t>Tervezés és fejlesztés</w:t>
      </w:r>
      <w:bookmarkEnd w:id="16"/>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7" w:name="_Toc500006901"/>
      <w:r>
        <w:t>Architektúra</w:t>
      </w:r>
      <w:bookmarkEnd w:id="17"/>
    </w:p>
    <w:p w14:paraId="6DD6FBEB" w14:textId="24210C9B" w:rsidR="00256F6F" w:rsidRDefault="00252BE0" w:rsidP="00256F6F">
      <w:r>
        <w:t>A rendszer több rétegből épül fel,</w:t>
      </w:r>
      <w:r w:rsidR="00D92832">
        <w:t xml:space="preserve"> </w:t>
      </w:r>
      <w:r>
        <w:t>amely fejlesztés szempontjából jól elkülöníthető két fő részre, frontend</w:t>
      </w:r>
      <w:r w:rsidR="00D92832">
        <w:t>-re</w:t>
      </w:r>
      <w:r>
        <w:t xml:space="preserve"> és backend</w:t>
      </w:r>
      <w:r w:rsidR="00D92832">
        <w:t>-re</w:t>
      </w:r>
      <w:r>
        <w:t>.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372375A" w:rsidR="0019472F" w:rsidRDefault="0019472F" w:rsidP="002C05E0">
      <w:r>
        <w:t>Ahogy azt korábban említettem</w:t>
      </w:r>
      <w:r w:rsidR="00D92832">
        <w:t>,</w:t>
      </w:r>
      <w:r>
        <w:t xml:space="preserve"> a megjelenítésért felelős kódrész Angular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ami lényegéb</w:t>
      </w:r>
      <w:r w:rsidR="001877E6">
        <w:t>en egy sablon.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0D5218ED" w:rsidR="00396D1C" w:rsidRDefault="00396D1C" w:rsidP="002C05E0">
      <w:r>
        <w:t xml:space="preserve">A backend felépítése is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 és válaszolnak a </w:t>
      </w:r>
      <w:r w:rsidR="00BA4C31">
        <w:t>kívánt</w:t>
      </w:r>
      <w:r w:rsidR="001877E6">
        <w:t xml:space="preserve"> objektumokkal.</w:t>
      </w:r>
    </w:p>
    <w:p w14:paraId="773C8FFA" w14:textId="20F81DF9" w:rsidR="00877B5B" w:rsidRPr="00256F6F" w:rsidRDefault="00877B5B" w:rsidP="002C05E0">
      <w:r>
        <w:t>A frontend futtatására Lite szervert haszná</w:t>
      </w:r>
      <w:r w:rsidR="00F65DAD">
        <w:t>lok</w:t>
      </w:r>
      <w:r w:rsidR="00B75229">
        <w:t>,</w:t>
      </w:r>
      <w:r w:rsidR="00F65DAD">
        <w:t xml:space="preserve"> míg a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8" w:name="_Toc500006902"/>
      <w:r w:rsidRPr="00BB07F9">
        <w:lastRenderedPageBreak/>
        <w:t>Fejlesztőkörnyezet bemutatása</w:t>
      </w:r>
      <w:bookmarkEnd w:id="18"/>
    </w:p>
    <w:p w14:paraId="28FFB41C" w14:textId="3E371C06" w:rsidR="00337AFC" w:rsidRPr="00337AFC" w:rsidRDefault="00337AFC" w:rsidP="00337AFC">
      <w:r>
        <w:t>Az alkalmazást a saját gépemen készítettem és teszteltem</w:t>
      </w:r>
      <w:r w:rsidR="00B75229">
        <w:t>,</w:t>
      </w:r>
      <w:r>
        <w:t xml:space="preserve"> majd töltöttem át a Raspberry PI eszk</w:t>
      </w:r>
      <w:r w:rsidR="00B75229">
        <w:t>özre további tesztelés céljából. A</w:t>
      </w:r>
      <w:r>
        <w:t xml:space="preserve"> szoftver szempontjából csak néhány beállításbeli különbség van, </w:t>
      </w:r>
      <w:r w:rsidR="0063186B">
        <w:t xml:space="preserve">attól függően, </w:t>
      </w:r>
      <w:r>
        <w:t>hogy éppen hol fut.</w:t>
      </w:r>
    </w:p>
    <w:p w14:paraId="49E1ABCA" w14:textId="15A4E8CF"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B548CF" w:rsidRPr="00B548CF">
            <w:rPr>
              <w:noProof/>
              <w:lang w:val="en-US"/>
            </w:rPr>
            <w:t>[13]</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B548CF" w:rsidRPr="00B548CF">
            <w:rPr>
              <w:noProof/>
              <w:lang w:val="en-US"/>
            </w:rPr>
            <w:t>[14]</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7376BCCA"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B548CF" w:rsidRPr="00B548CF">
            <w:rPr>
              <w:noProof/>
              <w:lang w:val="en-US"/>
            </w:rPr>
            <w:t>[15]</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466AD35F"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B548CF" w:rsidRPr="00B548CF">
            <w:rPr>
              <w:noProof/>
              <w:lang w:val="en-US"/>
            </w:rPr>
            <w:t>[16]</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9" w:name="_Toc500006903"/>
      <w:r>
        <w:t>Telepítő script</w:t>
      </w:r>
      <w:bookmarkEnd w:id="19"/>
    </w:p>
    <w:p w14:paraId="296B9640" w14:textId="60B6ABE9"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 percet is igénybe vehet a r</w:t>
      </w:r>
      <w:r w:rsidR="0063186B">
        <w:t>endszer frissítése és az újabb</w:t>
      </w:r>
      <w:r w:rsidR="000C551C">
        <w:t xml:space="preserve"> Python telepítése miatt</w:t>
      </w:r>
      <w:r w:rsidR="00444B2D">
        <w:t>, továbbá a /home/pi mappából kell indítani</w:t>
      </w:r>
      <w:r w:rsidR="002832BC">
        <w:t xml:space="preserve">, </w:t>
      </w:r>
      <w:r w:rsidR="001760CF">
        <w:t>ami</w:t>
      </w:r>
      <w:r w:rsidR="002832BC">
        <w:t xml:space="preserve"> változtatha</w:t>
      </w:r>
      <w:r w:rsidR="00CE1320">
        <w:t xml:space="preserve">tó, de </w:t>
      </w:r>
      <w:r w:rsidR="001760CF">
        <w:t>az</w:t>
      </w:r>
      <w:r w:rsidR="00CE1320">
        <w:t xml:space="preserve">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t>Frissíti az operációs rendszerre telepített csomagokat.</w:t>
      </w:r>
    </w:p>
    <w:p w14:paraId="627AA105" w14:textId="760CEF4B" w:rsidR="00182539" w:rsidRDefault="00444B2D" w:rsidP="00182539">
      <w:pPr>
        <w:pStyle w:val="ListParagraph"/>
        <w:numPr>
          <w:ilvl w:val="0"/>
          <w:numId w:val="45"/>
        </w:numPr>
        <w:rPr>
          <w:highlight w:val="lightGray"/>
        </w:rPr>
      </w:pPr>
      <w:r w:rsidRPr="00444B2D">
        <w:rPr>
          <w:highlight w:val="lightGray"/>
        </w:rPr>
        <w:lastRenderedPageBreak/>
        <w:t xml:space="preserve">git clone </w:t>
      </w:r>
      <w:hyperlink r:id="rId15"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10878B49" w:rsidR="001453A1" w:rsidRDefault="001453A1" w:rsidP="002F155F">
      <w:pPr>
        <w:pStyle w:val="ListParagraph"/>
        <w:ind w:left="1440" w:firstLine="0"/>
      </w:pPr>
      <w:r>
        <w:t>F</w:t>
      </w:r>
      <w:r w:rsidR="007E7134">
        <w:t xml:space="preserve">eltelepíteni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6"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523995C2"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B548CF" w:rsidRPr="00B548CF">
            <w:rPr>
              <w:noProof/>
              <w:lang w:val="en-US"/>
            </w:rPr>
            <w:t>[17]</w:t>
          </w:r>
          <w:r>
            <w:fldChar w:fldCharType="end"/>
          </w:r>
        </w:sdtContent>
      </w:sdt>
      <w:r>
        <w:t xml:space="preserve"> egy Pythonhoz használt csomag menedzselő, </w:t>
      </w:r>
      <w:r w:rsidR="00D23555">
        <w:t>amellyel</w:t>
      </w:r>
      <w:r>
        <w:t xml:space="preserve"> gyorsan </w:t>
      </w:r>
      <w:r w:rsidR="001760CF">
        <w:t>feltelepíthetők</w:t>
      </w:r>
      <w:r>
        <w:t xml:space="preserve"> a kí</w:t>
      </w:r>
      <w:r w:rsidR="001760CF">
        <w:t>vánt könyvtárak.</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7"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2B029532" w:rsidR="008713F1" w:rsidRDefault="00E76E29" w:rsidP="00182539">
      <w:pPr>
        <w:pStyle w:val="ListParagraph"/>
        <w:ind w:left="1440" w:firstLine="0"/>
      </w:pPr>
      <w:r>
        <w:t xml:space="preserve">A fentebb látható linken egy script </w:t>
      </w:r>
      <w:r w:rsidR="00236893">
        <w:t>fájl érhető el, amelyet</w:t>
      </w:r>
      <w:r w:rsidR="001760CF">
        <w:t xml:space="preserve"> a telepítő</w:t>
      </w:r>
      <w:r w:rsidR="00236893">
        <w:t xml:space="preserve"> lement</w:t>
      </w:r>
      <w:r>
        <w:t xml:space="preserve"> egy fájlba, majd e</w:t>
      </w:r>
      <w:r w:rsidR="00236893">
        <w:t>zt a script</w:t>
      </w:r>
      <w:r w:rsidR="001760CF">
        <w:t>et</w:t>
      </w:r>
      <w:r w:rsidR="00236893">
        <w:t xml:space="preserve"> futtatva lefrissíti</w:t>
      </w:r>
      <w:r>
        <w:t xml:space="preserve"> a nodejs</w:t>
      </w:r>
      <w:r w:rsidR="00D16480">
        <w:t>-t</w:t>
      </w:r>
      <w:r w:rsidR="001760CF">
        <w:t>, majd</w:t>
      </w:r>
      <w:r w:rsidR="00D16480">
        <w:t xml:space="preserve">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2FF69969" w:rsidR="00D33C26" w:rsidRPr="00D33C26" w:rsidRDefault="00D33C26" w:rsidP="00D33C26">
      <w:pPr>
        <w:pStyle w:val="ListParagraph"/>
        <w:ind w:left="1440" w:firstLine="0"/>
      </w:pPr>
      <w:r w:rsidRPr="00D33C26">
        <w:t>Feltelepíti a frontend-hez szükséges függőségeket, a parancsot a fron</w:t>
      </w:r>
      <w:r w:rsidR="001760CF">
        <w:t>tend projekt mappájában kell kia</w:t>
      </w:r>
      <w:r w:rsidRPr="00D33C26">
        <w:t>dni.</w:t>
      </w:r>
    </w:p>
    <w:p w14:paraId="59C39E17" w14:textId="1D2C320F" w:rsidR="00F66B78" w:rsidRPr="007609D6" w:rsidRDefault="001760CF" w:rsidP="00F84D6A">
      <w:pPr>
        <w:pStyle w:val="ListParagraph"/>
        <w:numPr>
          <w:ilvl w:val="0"/>
          <w:numId w:val="45"/>
        </w:numPr>
      </w:pPr>
      <w:r>
        <w:t>Végül a telepítő l</w:t>
      </w:r>
      <w:r w:rsidR="00EC1330">
        <w:t>étrehozza</w:t>
      </w:r>
      <w:r w:rsidR="007E7134">
        <w:t xml:space="preserve"> az SQLite adatbázis fájlt</w:t>
      </w:r>
      <w:r w:rsidR="00EC1330">
        <w:t>,</w:t>
      </w:r>
      <w:r w:rsidR="007E7134">
        <w:t xml:space="preserve"> és </w:t>
      </w:r>
      <w:r>
        <w:t>abban</w:t>
      </w:r>
      <w:r w:rsidR="007E7134">
        <w:t xml:space="preserv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rsidR="00EC1330">
        <w:t xml:space="preserve"> A Role tábla az előre definiált jogosultságokat tartalmazza, míg a Credential_Store tábla a rendszer </w:t>
      </w:r>
      <w:r w:rsidR="00EC1330">
        <w:lastRenderedPageBreak/>
        <w:t>működéséshez elengedhetetlen kódokat</w:t>
      </w:r>
      <w:r>
        <w:t>.</w:t>
      </w:r>
      <w:r w:rsidR="00387DCA">
        <w:t xml:space="preserve"> </w:t>
      </w:r>
      <w:r>
        <w:t>Ezeket</w:t>
      </w:r>
      <w:r w:rsidR="00387DCA">
        <w:t xml:space="preserve"> a script futás</w:t>
      </w:r>
      <w:r w:rsidR="00B5213E">
        <w:t xml:space="preserve">a során kéri be </w:t>
      </w:r>
      <w:r>
        <w:t xml:space="preserve">a telepítő </w:t>
      </w:r>
      <w:r w:rsidR="00B5213E">
        <w:t>a scriptet futtató</w:t>
      </w:r>
      <w:r>
        <w:t xml:space="preserve"> adminisztrátor</w:t>
      </w:r>
      <w:r w:rsidR="00B5213E">
        <w:t>tól</w:t>
      </w:r>
      <w:r w:rsidR="00EC1330">
        <w:t xml:space="preserve">. Ezek </w:t>
      </w:r>
      <w:r w:rsidR="0033301E">
        <w:t xml:space="preserve">a táblák </w:t>
      </w:r>
      <w:r w:rsidR="00EC1330">
        <w:t>az adatbázis fejezetben r</w:t>
      </w:r>
      <w:r w:rsidR="00BE45C7">
        <w:t>észletesebben be lesznek mutatva</w:t>
      </w:r>
      <w:r w:rsidR="00EC1330">
        <w:t>.</w:t>
      </w:r>
    </w:p>
    <w:p w14:paraId="2152D914" w14:textId="43388B9E" w:rsidR="00C43FED" w:rsidRDefault="00C43FED" w:rsidP="00C43FED">
      <w:pPr>
        <w:pStyle w:val="Heading2"/>
      </w:pPr>
      <w:bookmarkStart w:id="20" w:name="_Toc500006904"/>
      <w:r w:rsidRPr="00BB07F9">
        <w:t>Adatbázis</w:t>
      </w:r>
      <w:bookmarkEnd w:id="20"/>
    </w:p>
    <w:p w14:paraId="2BC7A748" w14:textId="17EB9964"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4024F04C" w:rsidR="001E7D56" w:rsidRPr="00BB07F9"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Végül a második megoldás mellett döntöttem, mert később, ha a rendszert szeretném továbbfejleszteni, akkor ebből még előnyöm származhat. </w:t>
      </w:r>
    </w:p>
    <w:p w14:paraId="25501E12" w14:textId="7E5212A0" w:rsidR="002B65DB" w:rsidRPr="00BB07F9" w:rsidRDefault="00E575C6" w:rsidP="008D46D3">
      <w:r w:rsidRPr="00BB07F9">
        <w:t>A program indulás</w:t>
      </w:r>
      <w:r w:rsidR="00A40EB4" w:rsidRPr="00BB07F9">
        <w:t>kor a definiált osztályok alapján megnézi,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77777777" w:rsidR="00E86289" w:rsidRDefault="001C2B94" w:rsidP="00E86289">
      <w:pPr>
        <w:keepNext/>
        <w:ind w:firstLine="0"/>
        <w:jc w:val="center"/>
      </w:pPr>
      <w:r w:rsidRPr="00BB07F9">
        <w:rPr>
          <w:noProof/>
          <w:lang w:val="en-US"/>
        </w:rPr>
        <w:lastRenderedPageBreak/>
        <w:drawing>
          <wp:inline distT="0" distB="0" distL="0" distR="0" wp14:anchorId="0B44F730" wp14:editId="4EDC2210">
            <wp:extent cx="5400040" cy="5116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116195"/>
                    </a:xfrm>
                    <a:prstGeom prst="rect">
                      <a:avLst/>
                    </a:prstGeom>
                  </pic:spPr>
                </pic:pic>
              </a:graphicData>
            </a:graphic>
          </wp:inline>
        </w:drawing>
      </w:r>
    </w:p>
    <w:p w14:paraId="488ACC89" w14:textId="7B87FE35" w:rsidR="008D3512" w:rsidRPr="00BB07F9" w:rsidRDefault="00E86289" w:rsidP="0041054F">
      <w:pPr>
        <w:pStyle w:val="Caption"/>
      </w:pPr>
      <w:r>
        <w:t xml:space="preserve">Kép </w:t>
      </w:r>
      <w:fldSimple w:instr=" SEQ Kép \* ARABIC ">
        <w:r w:rsidR="0041054F">
          <w:rPr>
            <w:noProof/>
          </w:rPr>
          <w:t>6</w:t>
        </w:r>
      </w:fldSimple>
      <w:r>
        <w:t xml:space="preserve"> Adatbázis struktúra</w:t>
      </w:r>
    </w:p>
    <w:p w14:paraId="117BFF6E" w14:textId="46F31ED5" w:rsidR="002B65DB" w:rsidRPr="00BB07F9" w:rsidRDefault="002B65DB" w:rsidP="002B65DB">
      <w:pPr>
        <w:pStyle w:val="Heading3"/>
      </w:pPr>
      <w:bookmarkStart w:id="21" w:name="_Toc500006905"/>
      <w:r w:rsidRPr="00BB07F9">
        <w:t>User</w:t>
      </w:r>
      <w:bookmarkEnd w:id="21"/>
    </w:p>
    <w:p w14:paraId="023D0C46" w14:textId="57DDDDD5" w:rsidR="005C2931" w:rsidRPr="00BB07F9" w:rsidRDefault="002B65DB" w:rsidP="002B65DB">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r w:rsidR="00812D32" w:rsidRPr="00BB07F9">
        <w:t xml:space="preserve"> </w:t>
      </w:r>
    </w:p>
    <w:p w14:paraId="77F2B8ED" w14:textId="59682529" w:rsidR="002B65DB" w:rsidRDefault="005C2931" w:rsidP="002B65DB">
      <w:r w:rsidRPr="00BB07F9">
        <w:t>Atttribútumok:</w:t>
      </w:r>
    </w:p>
    <w:tbl>
      <w:tblPr>
        <w:tblStyle w:val="TableGrid"/>
        <w:tblW w:w="0" w:type="auto"/>
        <w:jc w:val="center"/>
        <w:tblLook w:val="04A0" w:firstRow="1" w:lastRow="0" w:firstColumn="1" w:lastColumn="0" w:noHBand="0" w:noVBand="1"/>
      </w:tblPr>
      <w:tblGrid>
        <w:gridCol w:w="1701"/>
        <w:gridCol w:w="3821"/>
      </w:tblGrid>
      <w:tr w:rsidR="00473BEE" w14:paraId="0C5BEEDA" w14:textId="77777777" w:rsidTr="00E65188">
        <w:trPr>
          <w:trHeight w:val="477"/>
          <w:jc w:val="center"/>
        </w:trPr>
        <w:tc>
          <w:tcPr>
            <w:tcW w:w="1701" w:type="dxa"/>
            <w:vAlign w:val="center"/>
          </w:tcPr>
          <w:p w14:paraId="62C263A8" w14:textId="4E755EAB" w:rsidR="00473BEE" w:rsidRDefault="00473BEE" w:rsidP="00A22570">
            <w:pPr>
              <w:ind w:firstLine="0"/>
              <w:jc w:val="center"/>
            </w:pPr>
            <w:r>
              <w:t>id</w:t>
            </w:r>
          </w:p>
        </w:tc>
        <w:tc>
          <w:tcPr>
            <w:tcW w:w="3821" w:type="dxa"/>
            <w:vAlign w:val="center"/>
          </w:tcPr>
          <w:p w14:paraId="56761DA4" w14:textId="0D8B6E0C" w:rsidR="00473BEE" w:rsidRDefault="00473BEE" w:rsidP="00A22570">
            <w:pPr>
              <w:ind w:firstLine="0"/>
              <w:jc w:val="center"/>
            </w:pPr>
            <w:r w:rsidRPr="00BB07F9">
              <w:t>felhasználó egyedi azonosítója</w:t>
            </w:r>
          </w:p>
        </w:tc>
      </w:tr>
      <w:tr w:rsidR="00473BEE" w14:paraId="064F05D7" w14:textId="77777777" w:rsidTr="00E65188">
        <w:trPr>
          <w:trHeight w:val="403"/>
          <w:jc w:val="center"/>
        </w:trPr>
        <w:tc>
          <w:tcPr>
            <w:tcW w:w="1701" w:type="dxa"/>
            <w:vAlign w:val="center"/>
          </w:tcPr>
          <w:p w14:paraId="517D32DD" w14:textId="28727F74" w:rsidR="00473BEE" w:rsidRDefault="00473BEE" w:rsidP="00A22570">
            <w:pPr>
              <w:ind w:firstLine="0"/>
              <w:jc w:val="center"/>
            </w:pPr>
            <w:r>
              <w:t>name</w:t>
            </w:r>
          </w:p>
        </w:tc>
        <w:tc>
          <w:tcPr>
            <w:tcW w:w="3821" w:type="dxa"/>
            <w:vAlign w:val="center"/>
          </w:tcPr>
          <w:p w14:paraId="4B152C3D" w14:textId="556A6693" w:rsidR="00473BEE" w:rsidRPr="00BB07F9" w:rsidRDefault="00473BEE" w:rsidP="00A22570">
            <w:pPr>
              <w:ind w:firstLine="0"/>
              <w:jc w:val="center"/>
            </w:pPr>
            <w:r w:rsidRPr="00BB07F9">
              <w:t>választott név</w:t>
            </w:r>
          </w:p>
        </w:tc>
      </w:tr>
      <w:tr w:rsidR="00473BEE" w14:paraId="05E9EC2F" w14:textId="77777777" w:rsidTr="00E65188">
        <w:trPr>
          <w:trHeight w:val="403"/>
          <w:jc w:val="center"/>
        </w:trPr>
        <w:tc>
          <w:tcPr>
            <w:tcW w:w="1701" w:type="dxa"/>
            <w:vAlign w:val="center"/>
          </w:tcPr>
          <w:p w14:paraId="0CF03E3F" w14:textId="5929AAA0" w:rsidR="00473BEE" w:rsidRDefault="00473BEE" w:rsidP="00A22570">
            <w:pPr>
              <w:ind w:firstLine="0"/>
              <w:jc w:val="center"/>
            </w:pPr>
            <w:r>
              <w:lastRenderedPageBreak/>
              <w:t>email</w:t>
            </w:r>
          </w:p>
        </w:tc>
        <w:tc>
          <w:tcPr>
            <w:tcW w:w="3821" w:type="dxa"/>
            <w:vAlign w:val="center"/>
          </w:tcPr>
          <w:p w14:paraId="7790B7D9" w14:textId="660B8F28" w:rsidR="00473BEE" w:rsidRPr="00BB07F9" w:rsidRDefault="00473BEE" w:rsidP="00A22570">
            <w:pPr>
              <w:ind w:firstLine="0"/>
              <w:jc w:val="center"/>
            </w:pPr>
            <w:r w:rsidRPr="00BB07F9">
              <w:t>e-mail cím, amire az aktiváló e-mail megy</w:t>
            </w:r>
          </w:p>
        </w:tc>
      </w:tr>
      <w:tr w:rsidR="00473BEE" w14:paraId="117DA159" w14:textId="77777777" w:rsidTr="00E65188">
        <w:trPr>
          <w:trHeight w:val="403"/>
          <w:jc w:val="center"/>
        </w:trPr>
        <w:tc>
          <w:tcPr>
            <w:tcW w:w="1701" w:type="dxa"/>
            <w:vAlign w:val="center"/>
          </w:tcPr>
          <w:p w14:paraId="03CD4E2C" w14:textId="19A81172" w:rsidR="00473BEE" w:rsidRDefault="00473BEE" w:rsidP="00A22570">
            <w:pPr>
              <w:ind w:firstLine="0"/>
              <w:jc w:val="center"/>
            </w:pPr>
            <w:r>
              <w:t>password_hash</w:t>
            </w:r>
          </w:p>
        </w:tc>
        <w:tc>
          <w:tcPr>
            <w:tcW w:w="3821" w:type="dxa"/>
            <w:vAlign w:val="center"/>
          </w:tcPr>
          <w:p w14:paraId="763CB1CB" w14:textId="0CD321A3" w:rsidR="00473BEE" w:rsidRPr="00BB07F9" w:rsidRDefault="00473BEE" w:rsidP="00A22570">
            <w:pPr>
              <w:ind w:firstLine="0"/>
              <w:jc w:val="center"/>
            </w:pPr>
            <w:r w:rsidRPr="00BB07F9">
              <w:t>jelszó „hashelve”</w:t>
            </w:r>
          </w:p>
        </w:tc>
      </w:tr>
      <w:tr w:rsidR="00473BEE" w14:paraId="53069846" w14:textId="77777777" w:rsidTr="00E65188">
        <w:trPr>
          <w:trHeight w:val="403"/>
          <w:jc w:val="center"/>
        </w:trPr>
        <w:tc>
          <w:tcPr>
            <w:tcW w:w="1701" w:type="dxa"/>
            <w:vAlign w:val="center"/>
          </w:tcPr>
          <w:p w14:paraId="57AEA20F" w14:textId="67F3ED35" w:rsidR="00473BEE" w:rsidRDefault="00473BEE" w:rsidP="00A22570">
            <w:pPr>
              <w:ind w:firstLine="0"/>
              <w:jc w:val="center"/>
            </w:pPr>
            <w:r w:rsidRPr="00BB07F9">
              <w:t>activation_link</w:t>
            </w:r>
          </w:p>
        </w:tc>
        <w:tc>
          <w:tcPr>
            <w:tcW w:w="3821" w:type="dxa"/>
            <w:vAlign w:val="center"/>
          </w:tcPr>
          <w:p w14:paraId="618C00C6" w14:textId="49295E08" w:rsidR="00473BEE" w:rsidRPr="00BB07F9" w:rsidRDefault="00473BEE" w:rsidP="009164ED">
            <w:pPr>
              <w:ind w:firstLine="0"/>
              <w:jc w:val="center"/>
            </w:pPr>
            <w:r w:rsidRPr="00BB07F9">
              <w:t>a token, amivel a felhasználó aktiválni tudja a regisztrációját</w:t>
            </w:r>
          </w:p>
        </w:tc>
      </w:tr>
      <w:tr w:rsidR="00473BEE" w14:paraId="45D3A5D3" w14:textId="77777777" w:rsidTr="00E65188">
        <w:trPr>
          <w:trHeight w:val="403"/>
          <w:jc w:val="center"/>
        </w:trPr>
        <w:tc>
          <w:tcPr>
            <w:tcW w:w="1701" w:type="dxa"/>
            <w:vAlign w:val="center"/>
          </w:tcPr>
          <w:p w14:paraId="0F24110B" w14:textId="0E59495A" w:rsidR="00473BEE" w:rsidRPr="00BB07F9" w:rsidRDefault="00473BEE" w:rsidP="00A22570">
            <w:pPr>
              <w:ind w:firstLine="0"/>
              <w:jc w:val="center"/>
            </w:pPr>
            <w:r w:rsidRPr="00BB07F9">
              <w:t>created</w:t>
            </w:r>
          </w:p>
        </w:tc>
        <w:tc>
          <w:tcPr>
            <w:tcW w:w="3821" w:type="dxa"/>
            <w:vAlign w:val="center"/>
          </w:tcPr>
          <w:p w14:paraId="75AE9694" w14:textId="545A0F14" w:rsidR="00473BEE" w:rsidRPr="00BB07F9" w:rsidRDefault="00473BEE" w:rsidP="00A22570">
            <w:pPr>
              <w:ind w:firstLine="0"/>
              <w:jc w:val="center"/>
            </w:pPr>
            <w:r w:rsidRPr="00BB07F9">
              <w:t>a létrehozás pontos dátuma</w:t>
            </w:r>
          </w:p>
        </w:tc>
      </w:tr>
      <w:tr w:rsidR="00473BEE" w14:paraId="1DD18C88" w14:textId="77777777" w:rsidTr="00E65188">
        <w:trPr>
          <w:trHeight w:val="403"/>
          <w:jc w:val="center"/>
        </w:trPr>
        <w:tc>
          <w:tcPr>
            <w:tcW w:w="1701" w:type="dxa"/>
            <w:vAlign w:val="center"/>
          </w:tcPr>
          <w:p w14:paraId="06A99DBB" w14:textId="7E8D0C15" w:rsidR="00473BEE" w:rsidRPr="00BB07F9" w:rsidRDefault="00473BEE" w:rsidP="00A22570">
            <w:pPr>
              <w:ind w:firstLine="0"/>
              <w:jc w:val="center"/>
            </w:pPr>
            <w:r w:rsidRPr="00BB07F9">
              <w:t>failed_attempts</w:t>
            </w:r>
          </w:p>
        </w:tc>
        <w:tc>
          <w:tcPr>
            <w:tcW w:w="3821" w:type="dxa"/>
            <w:vAlign w:val="center"/>
          </w:tcPr>
          <w:p w14:paraId="3414D238" w14:textId="6FD7FBEC" w:rsidR="00473BEE" w:rsidRPr="00BB07F9" w:rsidRDefault="00473BEE" w:rsidP="00A22570">
            <w:pPr>
              <w:ind w:firstLine="0"/>
              <w:jc w:val="center"/>
            </w:pPr>
            <w:r w:rsidRPr="00BB07F9">
              <w:t>hibás jelszó próbálkozások</w:t>
            </w:r>
          </w:p>
        </w:tc>
      </w:tr>
      <w:tr w:rsidR="00473BEE" w14:paraId="7CB395F6" w14:textId="77777777" w:rsidTr="00E65188">
        <w:trPr>
          <w:trHeight w:val="403"/>
          <w:jc w:val="center"/>
        </w:trPr>
        <w:tc>
          <w:tcPr>
            <w:tcW w:w="1701" w:type="dxa"/>
            <w:vAlign w:val="center"/>
          </w:tcPr>
          <w:p w14:paraId="69938A69" w14:textId="1E98CBA7" w:rsidR="00473BEE" w:rsidRPr="00BB07F9" w:rsidRDefault="00473BEE" w:rsidP="00A22570">
            <w:pPr>
              <w:ind w:firstLine="0"/>
              <w:jc w:val="center"/>
            </w:pPr>
            <w:r w:rsidRPr="00BB07F9">
              <w:t>dropbox_auth</w:t>
            </w:r>
          </w:p>
        </w:tc>
        <w:tc>
          <w:tcPr>
            <w:tcW w:w="3821" w:type="dxa"/>
            <w:vAlign w:val="center"/>
          </w:tcPr>
          <w:p w14:paraId="5C31C731" w14:textId="01591778" w:rsidR="00473BEE" w:rsidRPr="00BB07F9" w:rsidRDefault="00473BEE" w:rsidP="00A22570">
            <w:pPr>
              <w:ind w:firstLine="0"/>
              <w:jc w:val="center"/>
            </w:pPr>
            <w:r w:rsidRPr="00BB07F9">
              <w:t>amennyiben összekötötte dropbox-szal a fiókját, a token itt kerül eltárolásra</w:t>
            </w:r>
          </w:p>
        </w:tc>
      </w:tr>
      <w:tr w:rsidR="00473BEE" w14:paraId="1BAC2866" w14:textId="77777777" w:rsidTr="00E65188">
        <w:trPr>
          <w:trHeight w:val="403"/>
          <w:jc w:val="center"/>
        </w:trPr>
        <w:tc>
          <w:tcPr>
            <w:tcW w:w="1701" w:type="dxa"/>
            <w:vAlign w:val="center"/>
          </w:tcPr>
          <w:p w14:paraId="3B8ED4F0" w14:textId="2BB210A6" w:rsidR="00473BEE" w:rsidRPr="00BB07F9" w:rsidRDefault="00473BEE" w:rsidP="00A22570">
            <w:pPr>
              <w:ind w:firstLine="0"/>
              <w:jc w:val="center"/>
            </w:pPr>
            <w:r w:rsidRPr="00BB07F9">
              <w:t>main_folder</w:t>
            </w:r>
          </w:p>
        </w:tc>
        <w:tc>
          <w:tcPr>
            <w:tcW w:w="3821" w:type="dxa"/>
            <w:vAlign w:val="center"/>
          </w:tcPr>
          <w:p w14:paraId="718BCFB4" w14:textId="2C81B989" w:rsidR="00473BEE" w:rsidRPr="00BB07F9" w:rsidRDefault="00473BEE" w:rsidP="00E86289">
            <w:pPr>
              <w:keepNext/>
              <w:ind w:firstLine="0"/>
              <w:jc w:val="center"/>
            </w:pPr>
            <w:r w:rsidRPr="00BB07F9">
              <w:t>a felhasználó fő mappájának egyedi azonosítója; külső kulcs a folder táblából</w:t>
            </w:r>
          </w:p>
        </w:tc>
      </w:tr>
    </w:tbl>
    <w:p w14:paraId="0B666E2A" w14:textId="358C30AB" w:rsidR="00F6161A" w:rsidRPr="00BB07F9" w:rsidRDefault="00E86289" w:rsidP="0041054F">
      <w:pPr>
        <w:pStyle w:val="Caption"/>
      </w:pPr>
      <w:r>
        <w:t xml:space="preserve">Tábla </w:t>
      </w:r>
      <w:fldSimple w:instr=" SEQ Tábla \* ARABIC ">
        <w:r w:rsidR="00C0551D">
          <w:rPr>
            <w:noProof/>
          </w:rPr>
          <w:t>1</w:t>
        </w:r>
      </w:fldSimple>
      <w:r>
        <w:t xml:space="preserve"> User tábla</w:t>
      </w:r>
    </w:p>
    <w:p w14:paraId="65EBC38E" w14:textId="657F9A19" w:rsidR="002B65DB" w:rsidRPr="00BB07F9" w:rsidRDefault="002B65DB">
      <w:pPr>
        <w:pStyle w:val="Heading3"/>
      </w:pPr>
      <w:bookmarkStart w:id="22" w:name="_Toc500006906"/>
      <w:r w:rsidRPr="00BB07F9">
        <w:t>File</w:t>
      </w:r>
      <w:bookmarkEnd w:id="22"/>
    </w:p>
    <w:p w14:paraId="6BC64DB2" w14:textId="37C1B7EF" w:rsidR="002B65DB" w:rsidRPr="00BB07F9" w:rsidRDefault="002B65DB" w:rsidP="00D83075">
      <w:r w:rsidRPr="00BB07F9">
        <w:t>A File tábla a felhasználók által feltö</w:t>
      </w:r>
      <w:r w:rsidR="006E6321" w:rsidRPr="00BB07F9">
        <w:t>ltö</w:t>
      </w:r>
      <w:r w:rsidRPr="00BB07F9">
        <w:t xml:space="preserve">tt fájlokról tárol információkat. </w:t>
      </w:r>
    </w:p>
    <w:p w14:paraId="1DBA2404" w14:textId="093DE1D5"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963"/>
        <w:gridCol w:w="3821"/>
      </w:tblGrid>
      <w:tr w:rsidR="00DA6656" w14:paraId="315F67E2" w14:textId="77777777" w:rsidTr="00E65188">
        <w:trPr>
          <w:trHeight w:val="477"/>
          <w:jc w:val="center"/>
        </w:trPr>
        <w:tc>
          <w:tcPr>
            <w:tcW w:w="1701" w:type="dxa"/>
            <w:vAlign w:val="center"/>
          </w:tcPr>
          <w:p w14:paraId="36665D4B" w14:textId="77777777" w:rsidR="00DA6656" w:rsidRDefault="00DA6656" w:rsidP="009B63EF">
            <w:pPr>
              <w:ind w:firstLine="0"/>
              <w:jc w:val="center"/>
            </w:pPr>
            <w:r>
              <w:t>id</w:t>
            </w:r>
          </w:p>
        </w:tc>
        <w:tc>
          <w:tcPr>
            <w:tcW w:w="3821" w:type="dxa"/>
            <w:vAlign w:val="center"/>
          </w:tcPr>
          <w:p w14:paraId="1015DA2B" w14:textId="3571AFF6" w:rsidR="00DA6656" w:rsidRDefault="00DA6656" w:rsidP="009B63EF">
            <w:pPr>
              <w:ind w:firstLine="0"/>
              <w:jc w:val="center"/>
            </w:pPr>
            <w:r w:rsidRPr="00BB07F9">
              <w:t>fájl egyedi azonosítója</w:t>
            </w:r>
          </w:p>
        </w:tc>
      </w:tr>
      <w:tr w:rsidR="00DA6656" w14:paraId="2176A483" w14:textId="77777777" w:rsidTr="00E65188">
        <w:trPr>
          <w:trHeight w:val="403"/>
          <w:jc w:val="center"/>
        </w:trPr>
        <w:tc>
          <w:tcPr>
            <w:tcW w:w="1701" w:type="dxa"/>
            <w:vAlign w:val="center"/>
          </w:tcPr>
          <w:p w14:paraId="34210EC9" w14:textId="6A1BC554" w:rsidR="00DA6656" w:rsidRDefault="00DA6656" w:rsidP="009B63EF">
            <w:pPr>
              <w:ind w:firstLine="0"/>
              <w:jc w:val="center"/>
            </w:pPr>
            <w:r w:rsidRPr="00BB07F9">
              <w:t>user_id</w:t>
            </w:r>
          </w:p>
        </w:tc>
        <w:tc>
          <w:tcPr>
            <w:tcW w:w="3821" w:type="dxa"/>
            <w:vAlign w:val="center"/>
          </w:tcPr>
          <w:p w14:paraId="73410C02" w14:textId="3689023C" w:rsidR="00DA6656" w:rsidRPr="00BB07F9" w:rsidRDefault="00DA6656" w:rsidP="009B63EF">
            <w:pPr>
              <w:ind w:firstLine="0"/>
              <w:jc w:val="center"/>
            </w:pPr>
            <w:r w:rsidRPr="00BB07F9">
              <w:t>fájl tulajdonosa, külső kulcs a User táblából</w:t>
            </w:r>
          </w:p>
        </w:tc>
      </w:tr>
      <w:tr w:rsidR="00DA6656" w14:paraId="530BFC49" w14:textId="77777777" w:rsidTr="00E65188">
        <w:trPr>
          <w:trHeight w:val="403"/>
          <w:jc w:val="center"/>
        </w:trPr>
        <w:tc>
          <w:tcPr>
            <w:tcW w:w="1701" w:type="dxa"/>
            <w:vAlign w:val="center"/>
          </w:tcPr>
          <w:p w14:paraId="5F91EBC3" w14:textId="6BEAD437" w:rsidR="00DA6656" w:rsidRDefault="00DA6656" w:rsidP="009B63EF">
            <w:pPr>
              <w:ind w:firstLine="0"/>
              <w:jc w:val="center"/>
            </w:pPr>
            <w:r w:rsidRPr="00BB07F9">
              <w:t>file_name</w:t>
            </w:r>
          </w:p>
        </w:tc>
        <w:tc>
          <w:tcPr>
            <w:tcW w:w="3821" w:type="dxa"/>
            <w:vAlign w:val="center"/>
          </w:tcPr>
          <w:p w14:paraId="7C0E7E30" w14:textId="528AD7D1" w:rsidR="00DA6656" w:rsidRPr="00BB07F9" w:rsidRDefault="00DA6656" w:rsidP="009B63EF">
            <w:pPr>
              <w:ind w:firstLine="0"/>
              <w:jc w:val="center"/>
            </w:pPr>
            <w:r w:rsidRPr="00BB07F9">
              <w:t>a felhasználó által választott név</w:t>
            </w:r>
          </w:p>
        </w:tc>
      </w:tr>
      <w:tr w:rsidR="00DA6656" w14:paraId="55CF0844" w14:textId="77777777" w:rsidTr="00E65188">
        <w:trPr>
          <w:trHeight w:val="403"/>
          <w:jc w:val="center"/>
        </w:trPr>
        <w:tc>
          <w:tcPr>
            <w:tcW w:w="1701" w:type="dxa"/>
            <w:vAlign w:val="center"/>
          </w:tcPr>
          <w:p w14:paraId="0DDA584F" w14:textId="328819B7" w:rsidR="00DA6656" w:rsidRDefault="00DA6656" w:rsidP="009B63EF">
            <w:pPr>
              <w:ind w:firstLine="0"/>
              <w:jc w:val="center"/>
            </w:pPr>
            <w:r w:rsidRPr="00BB07F9">
              <w:t>system_file_name</w:t>
            </w:r>
          </w:p>
        </w:tc>
        <w:tc>
          <w:tcPr>
            <w:tcW w:w="3821" w:type="dxa"/>
            <w:vAlign w:val="center"/>
          </w:tcPr>
          <w:p w14:paraId="0C7A95BC" w14:textId="30045AA3" w:rsidR="00DA6656" w:rsidRPr="00BB07F9" w:rsidRDefault="00DA6656" w:rsidP="009B63EF">
            <w:pPr>
              <w:ind w:firstLine="0"/>
              <w:jc w:val="center"/>
            </w:pPr>
            <w:r w:rsidRPr="00BB07F9">
              <w:t>a név ahogy a rendszeren van eltárolva</w:t>
            </w:r>
          </w:p>
        </w:tc>
      </w:tr>
      <w:tr w:rsidR="00DA6656" w14:paraId="6307E0B1" w14:textId="77777777" w:rsidTr="00E65188">
        <w:trPr>
          <w:trHeight w:val="403"/>
          <w:jc w:val="center"/>
        </w:trPr>
        <w:tc>
          <w:tcPr>
            <w:tcW w:w="1701" w:type="dxa"/>
            <w:vAlign w:val="center"/>
          </w:tcPr>
          <w:p w14:paraId="055CB848" w14:textId="51286A2B" w:rsidR="00DA6656" w:rsidRPr="00BB07F9" w:rsidRDefault="00DA6656" w:rsidP="009B63EF">
            <w:pPr>
              <w:ind w:firstLine="0"/>
              <w:jc w:val="center"/>
            </w:pPr>
            <w:r>
              <w:t>created</w:t>
            </w:r>
          </w:p>
        </w:tc>
        <w:tc>
          <w:tcPr>
            <w:tcW w:w="3821" w:type="dxa"/>
            <w:vAlign w:val="center"/>
          </w:tcPr>
          <w:p w14:paraId="51166404" w14:textId="6F93F21F" w:rsidR="00DA6656" w:rsidRPr="00BB07F9" w:rsidRDefault="00DA6656" w:rsidP="009B63EF">
            <w:pPr>
              <w:ind w:firstLine="0"/>
              <w:jc w:val="center"/>
            </w:pPr>
            <w:r>
              <w:t>a fájl létrehozásának dátuma</w:t>
            </w:r>
          </w:p>
        </w:tc>
      </w:tr>
      <w:tr w:rsidR="00DA6656" w14:paraId="6C5CB851" w14:textId="77777777" w:rsidTr="00E65188">
        <w:trPr>
          <w:trHeight w:val="403"/>
          <w:jc w:val="center"/>
        </w:trPr>
        <w:tc>
          <w:tcPr>
            <w:tcW w:w="1701" w:type="dxa"/>
            <w:vAlign w:val="center"/>
          </w:tcPr>
          <w:p w14:paraId="7BC63865" w14:textId="37B5E97F" w:rsidR="00DA6656" w:rsidRDefault="00DA6656" w:rsidP="009B63EF">
            <w:pPr>
              <w:ind w:firstLine="0"/>
              <w:jc w:val="center"/>
            </w:pPr>
            <w:r>
              <w:t>public_link</w:t>
            </w:r>
          </w:p>
        </w:tc>
        <w:tc>
          <w:tcPr>
            <w:tcW w:w="3821" w:type="dxa"/>
            <w:vAlign w:val="center"/>
          </w:tcPr>
          <w:p w14:paraId="7E6E666F" w14:textId="60D3A1D2" w:rsidR="00DA6656" w:rsidRDefault="00DA6656" w:rsidP="009B63EF">
            <w:pPr>
              <w:ind w:firstLine="0"/>
              <w:jc w:val="center"/>
            </w:pPr>
            <w:r>
              <w:t>publikus fájl esetén egy egyedi token</w:t>
            </w:r>
          </w:p>
        </w:tc>
      </w:tr>
      <w:tr w:rsidR="00DA6656" w14:paraId="30CF727A" w14:textId="77777777" w:rsidTr="00E65188">
        <w:trPr>
          <w:trHeight w:val="403"/>
          <w:jc w:val="center"/>
        </w:trPr>
        <w:tc>
          <w:tcPr>
            <w:tcW w:w="1701" w:type="dxa"/>
            <w:vAlign w:val="center"/>
          </w:tcPr>
          <w:p w14:paraId="5EAC2193" w14:textId="03188D1E" w:rsidR="00DA6656" w:rsidRDefault="00DA6656" w:rsidP="009B63EF">
            <w:pPr>
              <w:ind w:firstLine="0"/>
              <w:jc w:val="center"/>
            </w:pPr>
            <w:r>
              <w:t>content</w:t>
            </w:r>
          </w:p>
        </w:tc>
        <w:tc>
          <w:tcPr>
            <w:tcW w:w="3821" w:type="dxa"/>
            <w:vAlign w:val="center"/>
          </w:tcPr>
          <w:p w14:paraId="0C90F9E5" w14:textId="4CE35A2D" w:rsidR="00DA6656" w:rsidRDefault="00DA6656" w:rsidP="009B63EF">
            <w:pPr>
              <w:ind w:firstLine="0"/>
              <w:jc w:val="center"/>
            </w:pPr>
            <w:r w:rsidRPr="00BB07F9">
              <w:t>ha ez a fájl egy note akkor van kitöltve</w:t>
            </w:r>
          </w:p>
        </w:tc>
      </w:tr>
      <w:tr w:rsidR="00DA6656" w14:paraId="5F5078DD" w14:textId="77777777" w:rsidTr="00E65188">
        <w:trPr>
          <w:trHeight w:val="403"/>
          <w:jc w:val="center"/>
        </w:trPr>
        <w:tc>
          <w:tcPr>
            <w:tcW w:w="1701" w:type="dxa"/>
            <w:vAlign w:val="center"/>
          </w:tcPr>
          <w:p w14:paraId="2D89BC25" w14:textId="0CC03F2E" w:rsidR="00DA6656" w:rsidRDefault="00DA6656" w:rsidP="009B63EF">
            <w:pPr>
              <w:ind w:firstLine="0"/>
              <w:jc w:val="center"/>
            </w:pPr>
            <w:r w:rsidRPr="00BB07F9">
              <w:lastRenderedPageBreak/>
              <w:t>folder_id</w:t>
            </w:r>
          </w:p>
        </w:tc>
        <w:tc>
          <w:tcPr>
            <w:tcW w:w="3821" w:type="dxa"/>
            <w:vAlign w:val="center"/>
          </w:tcPr>
          <w:p w14:paraId="1803A7FE" w14:textId="40412384" w:rsidR="00DA6656" w:rsidRPr="00BB07F9" w:rsidRDefault="00DA6656" w:rsidP="009B63EF">
            <w:pPr>
              <w:ind w:firstLine="0"/>
              <w:jc w:val="center"/>
            </w:pPr>
            <w:r w:rsidRPr="00BB07F9">
              <w:t>a fájlt tartalmazó mappa, külső kulcs a Folder mappából</w:t>
            </w:r>
          </w:p>
        </w:tc>
      </w:tr>
      <w:tr w:rsidR="00DA6656" w14:paraId="7439A977" w14:textId="77777777" w:rsidTr="00E65188">
        <w:trPr>
          <w:trHeight w:val="403"/>
          <w:jc w:val="center"/>
        </w:trPr>
        <w:tc>
          <w:tcPr>
            <w:tcW w:w="1701" w:type="dxa"/>
            <w:vAlign w:val="center"/>
          </w:tcPr>
          <w:p w14:paraId="5ED02D28" w14:textId="7773EDD6" w:rsidR="00DA6656" w:rsidRPr="00BB07F9" w:rsidRDefault="00DA6656" w:rsidP="009B63EF">
            <w:pPr>
              <w:ind w:firstLine="0"/>
              <w:jc w:val="center"/>
            </w:pPr>
            <w:r w:rsidRPr="00BB07F9">
              <w:t>delete_date</w:t>
            </w:r>
          </w:p>
        </w:tc>
        <w:tc>
          <w:tcPr>
            <w:tcW w:w="3821" w:type="dxa"/>
            <w:vAlign w:val="center"/>
          </w:tcPr>
          <w:p w14:paraId="73613BA2" w14:textId="6E8D180B" w:rsidR="00DA6656" w:rsidRPr="00BB07F9" w:rsidRDefault="00DA6656" w:rsidP="009B63EF">
            <w:pPr>
              <w:ind w:firstLine="0"/>
              <w:jc w:val="center"/>
            </w:pPr>
            <w:r w:rsidRPr="00BB07F9">
              <w:t>ha a fájlt kijelölte a tulajdonos törlésre, akkor ide bekerül a törlés ideje</w:t>
            </w:r>
          </w:p>
        </w:tc>
      </w:tr>
      <w:tr w:rsidR="00DA6656" w14:paraId="7204374C" w14:textId="77777777" w:rsidTr="00E65188">
        <w:trPr>
          <w:trHeight w:val="403"/>
          <w:jc w:val="center"/>
        </w:trPr>
        <w:tc>
          <w:tcPr>
            <w:tcW w:w="1701" w:type="dxa"/>
            <w:vAlign w:val="center"/>
          </w:tcPr>
          <w:p w14:paraId="117CE003" w14:textId="08EFFE89" w:rsidR="00DA6656" w:rsidRPr="00BB07F9" w:rsidRDefault="00DA6656" w:rsidP="009B63EF">
            <w:pPr>
              <w:ind w:firstLine="0"/>
              <w:jc w:val="center"/>
            </w:pPr>
            <w:r w:rsidRPr="00BB07F9">
              <w:t>version</w:t>
            </w:r>
          </w:p>
        </w:tc>
        <w:tc>
          <w:tcPr>
            <w:tcW w:w="3821" w:type="dxa"/>
            <w:vAlign w:val="center"/>
          </w:tcPr>
          <w:p w14:paraId="7EAA9ADE" w14:textId="280FF7DB" w:rsidR="00DA6656" w:rsidRPr="00BB07F9" w:rsidRDefault="00DA6656" w:rsidP="00C0551D">
            <w:pPr>
              <w:keepNext/>
              <w:ind w:firstLine="0"/>
              <w:jc w:val="center"/>
            </w:pPr>
            <w:r w:rsidRPr="00BB07F9">
              <w:t>verzikövetés esetén a fájl verziószámát tárolja</w:t>
            </w:r>
          </w:p>
        </w:tc>
      </w:tr>
    </w:tbl>
    <w:p w14:paraId="260D68AB" w14:textId="228AB6DD" w:rsidR="00DA6656" w:rsidRPr="00BB07F9" w:rsidRDefault="00C0551D" w:rsidP="0041054F">
      <w:pPr>
        <w:pStyle w:val="Caption"/>
      </w:pPr>
      <w:r>
        <w:t xml:space="preserve">Tábla </w:t>
      </w:r>
      <w:fldSimple w:instr=" SEQ Tábla \* ARABIC ">
        <w:r>
          <w:rPr>
            <w:noProof/>
          </w:rPr>
          <w:t>2</w:t>
        </w:r>
      </w:fldSimple>
      <w:r>
        <w:t xml:space="preserve"> File tábla</w:t>
      </w:r>
    </w:p>
    <w:p w14:paraId="38C6A2B9" w14:textId="31E26EA9" w:rsidR="002B65DB" w:rsidRPr="00BB07F9" w:rsidRDefault="002B65DB" w:rsidP="00D83075">
      <w:pPr>
        <w:pStyle w:val="Heading3"/>
      </w:pPr>
      <w:bookmarkStart w:id="23" w:name="_Toc500006907"/>
      <w:r w:rsidRPr="00BB07F9">
        <w:t>Folder</w:t>
      </w:r>
      <w:bookmarkEnd w:id="23"/>
    </w:p>
    <w:p w14:paraId="44DE6197" w14:textId="32CE28D6" w:rsidR="005C2931" w:rsidRPr="00BB07F9" w:rsidRDefault="006D4C78" w:rsidP="00823BD6">
      <w:r w:rsidRPr="00BB07F9">
        <w:t>A mappákat reprezentálja és táro</w:t>
      </w:r>
      <w:r w:rsidR="00474FD1" w:rsidRPr="00BB07F9">
        <w:t>l róluk információt azok azonosí</w:t>
      </w:r>
      <w:r w:rsidRPr="00BB07F9">
        <w:t xml:space="preserve">tása és megtalálása érdekében. </w:t>
      </w:r>
    </w:p>
    <w:p w14:paraId="56BC1C90" w14:textId="4C44F436" w:rsidR="00823BD6" w:rsidRDefault="005C2931" w:rsidP="00823BD6">
      <w:r w:rsidRPr="00BB07F9">
        <w:t>Atttribútumok:</w:t>
      </w:r>
    </w:p>
    <w:tbl>
      <w:tblPr>
        <w:tblStyle w:val="TableGrid"/>
        <w:tblW w:w="0" w:type="auto"/>
        <w:jc w:val="center"/>
        <w:tblLook w:val="04A0" w:firstRow="1" w:lastRow="0" w:firstColumn="1" w:lastColumn="0" w:noHBand="0" w:noVBand="1"/>
      </w:tblPr>
      <w:tblGrid>
        <w:gridCol w:w="1701"/>
        <w:gridCol w:w="3821"/>
      </w:tblGrid>
      <w:tr w:rsidR="00FF4359" w:rsidRPr="00BB07F9" w14:paraId="0C452073" w14:textId="77777777" w:rsidTr="00E65188">
        <w:trPr>
          <w:trHeight w:val="403"/>
          <w:jc w:val="center"/>
        </w:trPr>
        <w:tc>
          <w:tcPr>
            <w:tcW w:w="1701" w:type="dxa"/>
            <w:vAlign w:val="center"/>
          </w:tcPr>
          <w:p w14:paraId="05A204FE" w14:textId="3A9E8EF8" w:rsidR="00FF4359" w:rsidRDefault="00FF4359" w:rsidP="009B63EF">
            <w:pPr>
              <w:ind w:firstLine="0"/>
              <w:jc w:val="center"/>
            </w:pPr>
            <w:r w:rsidRPr="00BB07F9">
              <w:t>id</w:t>
            </w:r>
          </w:p>
        </w:tc>
        <w:tc>
          <w:tcPr>
            <w:tcW w:w="3821" w:type="dxa"/>
            <w:vAlign w:val="center"/>
          </w:tcPr>
          <w:p w14:paraId="33A6422A" w14:textId="52A9811E" w:rsidR="00FF4359" w:rsidRPr="00BB07F9" w:rsidRDefault="00FF4359" w:rsidP="009B63EF">
            <w:pPr>
              <w:ind w:firstLine="0"/>
              <w:jc w:val="center"/>
            </w:pPr>
            <w:r w:rsidRPr="00BB07F9">
              <w:t>a mappa egyedi azonosítója</w:t>
            </w:r>
          </w:p>
        </w:tc>
      </w:tr>
      <w:tr w:rsidR="00FF4359" w:rsidRPr="00BB07F9" w14:paraId="1CCB02BE" w14:textId="77777777" w:rsidTr="00E65188">
        <w:trPr>
          <w:trHeight w:val="403"/>
          <w:jc w:val="center"/>
        </w:trPr>
        <w:tc>
          <w:tcPr>
            <w:tcW w:w="1701" w:type="dxa"/>
            <w:vAlign w:val="center"/>
          </w:tcPr>
          <w:p w14:paraId="52FA916D" w14:textId="104450C5" w:rsidR="00FF4359" w:rsidRDefault="00FF4359" w:rsidP="00FF4359">
            <w:pPr>
              <w:ind w:firstLine="0"/>
              <w:jc w:val="center"/>
            </w:pPr>
            <w:r>
              <w:t>user_id</w:t>
            </w:r>
          </w:p>
        </w:tc>
        <w:tc>
          <w:tcPr>
            <w:tcW w:w="3821" w:type="dxa"/>
            <w:vAlign w:val="center"/>
          </w:tcPr>
          <w:p w14:paraId="71A9DE88" w14:textId="2B4CC2D6" w:rsidR="00FF4359" w:rsidRPr="00BB07F9" w:rsidRDefault="00FF4359" w:rsidP="009B63EF">
            <w:pPr>
              <w:ind w:firstLine="0"/>
              <w:jc w:val="center"/>
            </w:pPr>
            <w:r w:rsidRPr="00BB07F9">
              <w:t>a mappa tulajdonosa, külső kulcs a User táblából</w:t>
            </w:r>
          </w:p>
        </w:tc>
      </w:tr>
      <w:tr w:rsidR="00FF4359" w:rsidRPr="00BB07F9" w14:paraId="1FD6B840" w14:textId="77777777" w:rsidTr="00E65188">
        <w:trPr>
          <w:trHeight w:val="403"/>
          <w:jc w:val="center"/>
        </w:trPr>
        <w:tc>
          <w:tcPr>
            <w:tcW w:w="1701" w:type="dxa"/>
            <w:vAlign w:val="center"/>
          </w:tcPr>
          <w:p w14:paraId="3334E5E7" w14:textId="19EC2DEA" w:rsidR="00FF4359" w:rsidRPr="00BB07F9" w:rsidRDefault="00576B51" w:rsidP="009B63EF">
            <w:pPr>
              <w:ind w:firstLine="0"/>
              <w:jc w:val="center"/>
            </w:pPr>
            <w:r w:rsidRPr="00BB07F9">
              <w:t>parent_folder</w:t>
            </w:r>
          </w:p>
        </w:tc>
        <w:tc>
          <w:tcPr>
            <w:tcW w:w="3821" w:type="dxa"/>
            <w:vAlign w:val="center"/>
          </w:tcPr>
          <w:p w14:paraId="0F648F36" w14:textId="1D72189F" w:rsidR="00FF4359" w:rsidRPr="00BB07F9" w:rsidRDefault="00576B51" w:rsidP="009B63EF">
            <w:pPr>
              <w:ind w:firstLine="0"/>
              <w:jc w:val="center"/>
            </w:pPr>
            <w:r w:rsidRPr="00BB07F9">
              <w:t>a mappa szülő mappájának azonosítója</w:t>
            </w:r>
          </w:p>
        </w:tc>
      </w:tr>
      <w:tr w:rsidR="00FF4359" w:rsidRPr="00BB07F9" w14:paraId="06694242" w14:textId="77777777" w:rsidTr="00E65188">
        <w:trPr>
          <w:trHeight w:val="403"/>
          <w:jc w:val="center"/>
        </w:trPr>
        <w:tc>
          <w:tcPr>
            <w:tcW w:w="1701" w:type="dxa"/>
            <w:vAlign w:val="center"/>
          </w:tcPr>
          <w:p w14:paraId="0B673A7B" w14:textId="49D92023" w:rsidR="00FF4359" w:rsidRPr="00BB07F9" w:rsidRDefault="00576B51" w:rsidP="009B63EF">
            <w:pPr>
              <w:ind w:firstLine="0"/>
              <w:jc w:val="center"/>
            </w:pPr>
            <w:r w:rsidRPr="00BB07F9">
              <w:t>folder_name</w:t>
            </w:r>
          </w:p>
        </w:tc>
        <w:tc>
          <w:tcPr>
            <w:tcW w:w="3821" w:type="dxa"/>
            <w:vAlign w:val="center"/>
          </w:tcPr>
          <w:p w14:paraId="123B4240" w14:textId="2BB28321" w:rsidR="00FF4359" w:rsidRPr="00BB07F9" w:rsidRDefault="00576B51" w:rsidP="009B63EF">
            <w:pPr>
              <w:ind w:firstLine="0"/>
              <w:jc w:val="center"/>
            </w:pPr>
            <w:r w:rsidRPr="00BB07F9">
              <w:t>a felhasználó által választott mappa név</w:t>
            </w:r>
          </w:p>
        </w:tc>
      </w:tr>
      <w:tr w:rsidR="00FF4359" w:rsidRPr="00BB07F9" w14:paraId="24648C8B" w14:textId="77777777" w:rsidTr="00E65188">
        <w:trPr>
          <w:trHeight w:val="403"/>
          <w:jc w:val="center"/>
        </w:trPr>
        <w:tc>
          <w:tcPr>
            <w:tcW w:w="1701" w:type="dxa"/>
            <w:vAlign w:val="center"/>
          </w:tcPr>
          <w:p w14:paraId="0F1F8983" w14:textId="675B33D4" w:rsidR="00FF4359" w:rsidRPr="00BB07F9" w:rsidRDefault="00576B51" w:rsidP="009B63EF">
            <w:pPr>
              <w:ind w:firstLine="0"/>
              <w:jc w:val="center"/>
            </w:pPr>
            <w:r w:rsidRPr="00BB07F9">
              <w:t>path</w:t>
            </w:r>
          </w:p>
        </w:tc>
        <w:tc>
          <w:tcPr>
            <w:tcW w:w="3821" w:type="dxa"/>
            <w:vAlign w:val="center"/>
          </w:tcPr>
          <w:p w14:paraId="47EB2E85" w14:textId="4CE58E64" w:rsidR="00FF4359" w:rsidRPr="00BB07F9" w:rsidRDefault="00576B51" w:rsidP="009B63EF">
            <w:pPr>
              <w:ind w:firstLine="0"/>
              <w:jc w:val="center"/>
            </w:pPr>
            <w:r w:rsidRPr="00BB07F9">
              <w:t>a mappa fizikai elérésének útvonala</w:t>
            </w:r>
          </w:p>
        </w:tc>
      </w:tr>
      <w:tr w:rsidR="00FF4359" w:rsidRPr="00BB07F9" w14:paraId="62E71950" w14:textId="77777777" w:rsidTr="00E65188">
        <w:trPr>
          <w:trHeight w:val="403"/>
          <w:jc w:val="center"/>
        </w:trPr>
        <w:tc>
          <w:tcPr>
            <w:tcW w:w="1701" w:type="dxa"/>
            <w:vAlign w:val="center"/>
          </w:tcPr>
          <w:p w14:paraId="40707D5F" w14:textId="547516AF" w:rsidR="00FF4359" w:rsidRPr="00BB07F9" w:rsidRDefault="00576B51" w:rsidP="00576B51">
            <w:pPr>
              <w:ind w:firstLine="0"/>
              <w:jc w:val="center"/>
            </w:pPr>
            <w:r w:rsidRPr="00BB07F9">
              <w:t>created</w:t>
            </w:r>
          </w:p>
        </w:tc>
        <w:tc>
          <w:tcPr>
            <w:tcW w:w="3821" w:type="dxa"/>
            <w:vAlign w:val="center"/>
          </w:tcPr>
          <w:p w14:paraId="36868D4A" w14:textId="776E94A3" w:rsidR="00FF4359" w:rsidRPr="00BB07F9" w:rsidRDefault="00576B51" w:rsidP="009B63EF">
            <w:pPr>
              <w:ind w:firstLine="0"/>
              <w:jc w:val="center"/>
            </w:pPr>
            <w:r w:rsidRPr="00BB07F9">
              <w:t>a mappa létrehozásának dátuma</w:t>
            </w:r>
          </w:p>
        </w:tc>
      </w:tr>
      <w:tr w:rsidR="00576B51" w:rsidRPr="00BB07F9" w14:paraId="345DEFE5" w14:textId="77777777" w:rsidTr="00E65188">
        <w:trPr>
          <w:trHeight w:val="403"/>
          <w:jc w:val="center"/>
        </w:trPr>
        <w:tc>
          <w:tcPr>
            <w:tcW w:w="1701" w:type="dxa"/>
            <w:vAlign w:val="center"/>
          </w:tcPr>
          <w:p w14:paraId="5865AF24" w14:textId="5C878203" w:rsidR="00576B51" w:rsidRPr="00BB07F9" w:rsidRDefault="00576B51" w:rsidP="00576B51">
            <w:pPr>
              <w:ind w:firstLine="0"/>
              <w:jc w:val="center"/>
            </w:pPr>
            <w:r w:rsidRPr="00BB07F9">
              <w:t>delete_date</w:t>
            </w:r>
          </w:p>
        </w:tc>
        <w:tc>
          <w:tcPr>
            <w:tcW w:w="3821" w:type="dxa"/>
            <w:vAlign w:val="center"/>
          </w:tcPr>
          <w:p w14:paraId="4FFCE805" w14:textId="5F335AB9" w:rsidR="00576B51" w:rsidRPr="00BB07F9" w:rsidRDefault="00576B51" w:rsidP="00C0551D">
            <w:pPr>
              <w:keepNext/>
              <w:ind w:firstLine="0"/>
              <w:jc w:val="center"/>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fldSimple w:instr=" SEQ Tábla \* ARABIC ">
        <w:r>
          <w:rPr>
            <w:noProof/>
          </w:rPr>
          <w:t>3</w:t>
        </w:r>
      </w:fldSimple>
      <w:r>
        <w:t xml:space="preserve"> Folder tábla</w:t>
      </w:r>
    </w:p>
    <w:p w14:paraId="5AA1D6BA" w14:textId="3C7FAD64" w:rsidR="002B65DB" w:rsidRPr="00BB07F9" w:rsidRDefault="002B65DB" w:rsidP="00D83075">
      <w:pPr>
        <w:pStyle w:val="Heading3"/>
      </w:pPr>
      <w:bookmarkStart w:id="24" w:name="_Toc500006908"/>
      <w:r w:rsidRPr="00BB07F9">
        <w:t>File share</w:t>
      </w:r>
      <w:bookmarkEnd w:id="24"/>
    </w:p>
    <w:p w14:paraId="092BB2C4" w14:textId="65944941" w:rsidR="005C2931" w:rsidRPr="00BB07F9" w:rsidRDefault="00526CF5" w:rsidP="005C2931">
      <w:r w:rsidRPr="00BB07F9">
        <w:t>A fájlok megosztásának tárolásáért felelős tábla, melynek minden rekordja egy fájl hozzárendelésre egy új felhasználóhoz valamilyen jogosultsággal.</w:t>
      </w:r>
    </w:p>
    <w:p w14:paraId="4415A123" w14:textId="52425BD6" w:rsidR="008B4FF1" w:rsidRDefault="005C2931" w:rsidP="005C2931">
      <w:r w:rsidRPr="00BB07F9">
        <w:lastRenderedPageBreak/>
        <w:t>Atttribútumok:</w:t>
      </w:r>
    </w:p>
    <w:tbl>
      <w:tblPr>
        <w:tblStyle w:val="TableGrid"/>
        <w:tblW w:w="0" w:type="auto"/>
        <w:jc w:val="center"/>
        <w:tblLook w:val="04A0" w:firstRow="1" w:lastRow="0" w:firstColumn="1" w:lastColumn="0" w:noHBand="0" w:noVBand="1"/>
      </w:tblPr>
      <w:tblGrid>
        <w:gridCol w:w="1701"/>
        <w:gridCol w:w="3821"/>
      </w:tblGrid>
      <w:tr w:rsidR="000E5402" w:rsidRPr="00BB07F9" w14:paraId="083FAC78" w14:textId="77777777" w:rsidTr="00E2138A">
        <w:trPr>
          <w:trHeight w:val="403"/>
          <w:jc w:val="center"/>
        </w:trPr>
        <w:tc>
          <w:tcPr>
            <w:tcW w:w="1701" w:type="dxa"/>
            <w:vAlign w:val="center"/>
          </w:tcPr>
          <w:p w14:paraId="5415D9E5" w14:textId="77777777" w:rsidR="000E5402" w:rsidRDefault="000E5402" w:rsidP="009B63EF">
            <w:pPr>
              <w:ind w:firstLine="0"/>
              <w:jc w:val="center"/>
            </w:pPr>
            <w:r w:rsidRPr="00BB07F9">
              <w:t>id</w:t>
            </w:r>
          </w:p>
        </w:tc>
        <w:tc>
          <w:tcPr>
            <w:tcW w:w="3821" w:type="dxa"/>
            <w:vAlign w:val="center"/>
          </w:tcPr>
          <w:p w14:paraId="6554FB75" w14:textId="74DA32ED" w:rsidR="000E5402" w:rsidRPr="00BB07F9" w:rsidRDefault="000E5402" w:rsidP="009B63EF">
            <w:pPr>
              <w:ind w:firstLine="0"/>
              <w:jc w:val="center"/>
            </w:pPr>
            <w:r w:rsidRPr="00BB07F9">
              <w:t>a megosztás egyedi azonosítója</w:t>
            </w:r>
          </w:p>
        </w:tc>
      </w:tr>
      <w:tr w:rsidR="000E5402" w:rsidRPr="00BB07F9" w14:paraId="3E693BB9" w14:textId="77777777" w:rsidTr="00E2138A">
        <w:trPr>
          <w:trHeight w:val="403"/>
          <w:jc w:val="center"/>
        </w:trPr>
        <w:tc>
          <w:tcPr>
            <w:tcW w:w="1701" w:type="dxa"/>
            <w:vAlign w:val="center"/>
          </w:tcPr>
          <w:p w14:paraId="0DC83FD4" w14:textId="4D5AD187" w:rsidR="000E5402" w:rsidRDefault="000E5402" w:rsidP="009B63EF">
            <w:pPr>
              <w:ind w:firstLine="0"/>
              <w:jc w:val="center"/>
            </w:pPr>
            <w:r w:rsidRPr="00BB07F9">
              <w:t>file_id</w:t>
            </w:r>
          </w:p>
        </w:tc>
        <w:tc>
          <w:tcPr>
            <w:tcW w:w="3821" w:type="dxa"/>
            <w:vAlign w:val="center"/>
          </w:tcPr>
          <w:p w14:paraId="56455F63" w14:textId="3A06ED42" w:rsidR="000E5402" w:rsidRPr="00BB07F9" w:rsidRDefault="000E5402" w:rsidP="009B63EF">
            <w:pPr>
              <w:ind w:firstLine="0"/>
              <w:jc w:val="center"/>
            </w:pPr>
            <w:r w:rsidRPr="00BB07F9">
              <w:t>a fájl azonosítója, külső kulcs a File táblából</w:t>
            </w:r>
          </w:p>
        </w:tc>
      </w:tr>
      <w:tr w:rsidR="000E5402" w:rsidRPr="00BB07F9" w14:paraId="4E2F71C1" w14:textId="77777777" w:rsidTr="00E2138A">
        <w:trPr>
          <w:trHeight w:val="403"/>
          <w:jc w:val="center"/>
        </w:trPr>
        <w:tc>
          <w:tcPr>
            <w:tcW w:w="1701" w:type="dxa"/>
            <w:vAlign w:val="center"/>
          </w:tcPr>
          <w:p w14:paraId="6624EB1E" w14:textId="7B47DF59" w:rsidR="000E5402" w:rsidRPr="00BB07F9" w:rsidRDefault="000E5402" w:rsidP="009B63EF">
            <w:pPr>
              <w:ind w:firstLine="0"/>
              <w:jc w:val="center"/>
            </w:pPr>
            <w:r w:rsidRPr="00BB07F9">
              <w:t>user_id</w:t>
            </w:r>
          </w:p>
        </w:tc>
        <w:tc>
          <w:tcPr>
            <w:tcW w:w="3821" w:type="dxa"/>
            <w:vAlign w:val="center"/>
          </w:tcPr>
          <w:p w14:paraId="315CBF9B" w14:textId="1EC8B25F" w:rsidR="000E5402" w:rsidRPr="00BB07F9" w:rsidRDefault="000E5402" w:rsidP="009B63EF">
            <w:pPr>
              <w:ind w:firstLine="0"/>
              <w:jc w:val="center"/>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E2138A">
        <w:trPr>
          <w:trHeight w:val="403"/>
          <w:jc w:val="center"/>
        </w:trPr>
        <w:tc>
          <w:tcPr>
            <w:tcW w:w="1701" w:type="dxa"/>
            <w:vAlign w:val="center"/>
          </w:tcPr>
          <w:p w14:paraId="0D2BC7CB" w14:textId="19E7E493" w:rsidR="000E5402" w:rsidRPr="00BB07F9" w:rsidRDefault="000E5402" w:rsidP="009B63EF">
            <w:pPr>
              <w:ind w:firstLine="0"/>
              <w:jc w:val="center"/>
            </w:pPr>
            <w:r w:rsidRPr="00BB07F9">
              <w:t>role_id</w:t>
            </w:r>
          </w:p>
        </w:tc>
        <w:tc>
          <w:tcPr>
            <w:tcW w:w="3821" w:type="dxa"/>
            <w:vAlign w:val="center"/>
          </w:tcPr>
          <w:p w14:paraId="639C5F95" w14:textId="361B8836" w:rsidR="000E5402" w:rsidRPr="00BB07F9" w:rsidRDefault="000E5402" w:rsidP="009B63EF">
            <w:pPr>
              <w:ind w:firstLine="0"/>
              <w:jc w:val="center"/>
            </w:pPr>
            <w:r w:rsidRPr="00BB07F9">
              <w:t>a jogosultság azonosítója, külső kulcs a Role táblából</w:t>
            </w:r>
          </w:p>
        </w:tc>
      </w:tr>
      <w:tr w:rsidR="000E5402" w:rsidRPr="00BB07F9" w14:paraId="702C8B4C" w14:textId="77777777" w:rsidTr="00E2138A">
        <w:trPr>
          <w:trHeight w:val="403"/>
          <w:jc w:val="center"/>
        </w:trPr>
        <w:tc>
          <w:tcPr>
            <w:tcW w:w="1701" w:type="dxa"/>
            <w:vAlign w:val="center"/>
          </w:tcPr>
          <w:p w14:paraId="38884C28" w14:textId="19C116FC" w:rsidR="000E5402" w:rsidRPr="00BB07F9" w:rsidRDefault="000E5402" w:rsidP="009B63EF">
            <w:pPr>
              <w:ind w:firstLine="0"/>
              <w:jc w:val="center"/>
            </w:pPr>
            <w:r w:rsidRPr="00BB07F9">
              <w:t>created</w:t>
            </w:r>
          </w:p>
        </w:tc>
        <w:tc>
          <w:tcPr>
            <w:tcW w:w="3821" w:type="dxa"/>
            <w:vAlign w:val="center"/>
          </w:tcPr>
          <w:p w14:paraId="5FDE59EC" w14:textId="685B9F9B" w:rsidR="000E5402" w:rsidRPr="00BB07F9" w:rsidRDefault="000E5402" w:rsidP="00C0551D">
            <w:pPr>
              <w:keepNext/>
              <w:ind w:firstLine="0"/>
              <w:jc w:val="center"/>
            </w:pPr>
            <w:r w:rsidRPr="00BB07F9">
              <w:t>a megosztás létrehozásának dátuma</w:t>
            </w:r>
          </w:p>
        </w:tc>
      </w:tr>
    </w:tbl>
    <w:p w14:paraId="56C9FFC0" w14:textId="54F3DF10" w:rsidR="000E5402" w:rsidRPr="00BB07F9" w:rsidRDefault="00C0551D" w:rsidP="0041054F">
      <w:pPr>
        <w:pStyle w:val="Caption"/>
      </w:pPr>
      <w:r>
        <w:t xml:space="preserve">Tábla </w:t>
      </w:r>
      <w:fldSimple w:instr=" SEQ Tábla \* ARABIC ">
        <w:r>
          <w:rPr>
            <w:noProof/>
          </w:rPr>
          <w:t>4</w:t>
        </w:r>
      </w:fldSimple>
      <w:r>
        <w:t xml:space="preserve"> File_share tábla</w:t>
      </w:r>
    </w:p>
    <w:p w14:paraId="2171C16D" w14:textId="5586F731" w:rsidR="002B65DB" w:rsidRPr="00BB07F9" w:rsidRDefault="002B65DB" w:rsidP="00D83075">
      <w:pPr>
        <w:pStyle w:val="Heading3"/>
      </w:pPr>
      <w:bookmarkStart w:id="25" w:name="_Toc500006909"/>
      <w:r w:rsidRPr="00BB07F9">
        <w:t>Role</w:t>
      </w:r>
      <w:bookmarkEnd w:id="25"/>
    </w:p>
    <w:p w14:paraId="35C5FA34" w14:textId="573538DF" w:rsidR="00023263" w:rsidRPr="00BB07F9" w:rsidRDefault="007F75C5" w:rsidP="00023263">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7273433D" w14:textId="1FF30A16"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41EE79D7" w14:textId="77777777" w:rsidTr="00E2138A">
        <w:trPr>
          <w:trHeight w:val="403"/>
          <w:jc w:val="center"/>
        </w:trPr>
        <w:tc>
          <w:tcPr>
            <w:tcW w:w="1701" w:type="dxa"/>
            <w:vAlign w:val="center"/>
          </w:tcPr>
          <w:p w14:paraId="416734F8" w14:textId="77777777" w:rsidR="00E2138A" w:rsidRDefault="00E2138A" w:rsidP="009B63EF">
            <w:pPr>
              <w:ind w:firstLine="0"/>
              <w:jc w:val="center"/>
            </w:pPr>
            <w:r w:rsidRPr="00BB07F9">
              <w:t>id</w:t>
            </w:r>
          </w:p>
        </w:tc>
        <w:tc>
          <w:tcPr>
            <w:tcW w:w="3821" w:type="dxa"/>
            <w:vAlign w:val="center"/>
          </w:tcPr>
          <w:p w14:paraId="2F67F353" w14:textId="5A249B93" w:rsidR="00E2138A" w:rsidRPr="00BB07F9" w:rsidRDefault="00E2138A" w:rsidP="009B63EF">
            <w:pPr>
              <w:ind w:firstLine="0"/>
              <w:jc w:val="center"/>
            </w:pPr>
            <w:r w:rsidRPr="00BB07F9">
              <w:t>egyedi azonosító</w:t>
            </w:r>
          </w:p>
        </w:tc>
      </w:tr>
      <w:tr w:rsidR="00E2138A" w:rsidRPr="00BB07F9" w14:paraId="6F59B1E7" w14:textId="77777777" w:rsidTr="00E2138A">
        <w:trPr>
          <w:trHeight w:val="403"/>
          <w:jc w:val="center"/>
        </w:trPr>
        <w:tc>
          <w:tcPr>
            <w:tcW w:w="1701" w:type="dxa"/>
            <w:vAlign w:val="center"/>
          </w:tcPr>
          <w:p w14:paraId="74C4F9E7" w14:textId="39DB73E0" w:rsidR="00E2138A" w:rsidRDefault="00E2138A" w:rsidP="009B63EF">
            <w:pPr>
              <w:ind w:firstLine="0"/>
              <w:jc w:val="center"/>
            </w:pPr>
            <w:r w:rsidRPr="00BB07F9">
              <w:t>name</w:t>
            </w:r>
          </w:p>
        </w:tc>
        <w:tc>
          <w:tcPr>
            <w:tcW w:w="3821" w:type="dxa"/>
            <w:vAlign w:val="center"/>
          </w:tcPr>
          <w:p w14:paraId="43B41A17" w14:textId="22F59776" w:rsidR="00E2138A" w:rsidRPr="00BB07F9" w:rsidRDefault="00E2138A" w:rsidP="009B63EF">
            <w:pPr>
              <w:ind w:firstLine="0"/>
              <w:jc w:val="center"/>
            </w:pPr>
            <w:r w:rsidRPr="00BB07F9">
              <w:t>a jogosultság szöveges neve</w:t>
            </w:r>
          </w:p>
        </w:tc>
      </w:tr>
      <w:tr w:rsidR="00E2138A" w:rsidRPr="00BB07F9" w14:paraId="1DDD6111" w14:textId="77777777" w:rsidTr="00E2138A">
        <w:trPr>
          <w:trHeight w:val="403"/>
          <w:jc w:val="center"/>
        </w:trPr>
        <w:tc>
          <w:tcPr>
            <w:tcW w:w="1701" w:type="dxa"/>
            <w:vAlign w:val="center"/>
          </w:tcPr>
          <w:p w14:paraId="5F0AEB0B" w14:textId="6B3F2B45" w:rsidR="00E2138A" w:rsidRPr="00BB07F9" w:rsidRDefault="00E2138A" w:rsidP="009B63EF">
            <w:pPr>
              <w:ind w:firstLine="0"/>
              <w:jc w:val="center"/>
            </w:pPr>
            <w:r w:rsidRPr="00BB07F9">
              <w:t>priority</w:t>
            </w:r>
          </w:p>
        </w:tc>
        <w:tc>
          <w:tcPr>
            <w:tcW w:w="3821" w:type="dxa"/>
            <w:vAlign w:val="center"/>
          </w:tcPr>
          <w:p w14:paraId="40E7F637" w14:textId="36C1D551" w:rsidR="00E2138A" w:rsidRPr="00BB07F9" w:rsidRDefault="00E2138A" w:rsidP="00C0551D">
            <w:pPr>
              <w:keepNext/>
              <w:ind w:firstLine="0"/>
              <w:jc w:val="center"/>
            </w:pPr>
            <w:r w:rsidRPr="00BB07F9">
              <w:t>egy olyan érték, mely meghatározza az adott jogosultság erősségét a későbbi adatbázis műveletek könnyítésére</w:t>
            </w:r>
          </w:p>
        </w:tc>
      </w:tr>
    </w:tbl>
    <w:p w14:paraId="49D6A211" w14:textId="042CDAC4" w:rsidR="00E2138A" w:rsidRPr="00BB07F9" w:rsidRDefault="00C0551D" w:rsidP="0041054F">
      <w:pPr>
        <w:pStyle w:val="Caption"/>
      </w:pPr>
      <w:r>
        <w:t xml:space="preserve">Tábla </w:t>
      </w:r>
      <w:fldSimple w:instr=" SEQ Tábla \* ARABIC ">
        <w:r>
          <w:rPr>
            <w:noProof/>
          </w:rPr>
          <w:t>5</w:t>
        </w:r>
      </w:fldSimple>
      <w:r>
        <w:t xml:space="preserve"> Role tábla</w:t>
      </w:r>
    </w:p>
    <w:p w14:paraId="65596FD5" w14:textId="3328EC36" w:rsidR="002B65DB" w:rsidRPr="00BB07F9" w:rsidRDefault="002B65DB" w:rsidP="00D83075">
      <w:pPr>
        <w:pStyle w:val="Heading3"/>
      </w:pPr>
      <w:bookmarkStart w:id="26" w:name="_Toc500006910"/>
      <w:r w:rsidRPr="00BB07F9">
        <w:lastRenderedPageBreak/>
        <w:t>Credential store</w:t>
      </w:r>
      <w:bookmarkEnd w:id="26"/>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0F4BAAAC" w:rsidR="001E0370" w:rsidRPr="00BB07F9" w:rsidRDefault="001E0370" w:rsidP="0042171B">
      <w:pPr>
        <w:pStyle w:val="ListParagraph"/>
        <w:numPr>
          <w:ilvl w:val="0"/>
          <w:numId w:val="20"/>
        </w:numPr>
      </w:pPr>
      <w:r w:rsidRPr="00BB07F9">
        <w:t xml:space="preserve">DROPBOX_KEY: </w:t>
      </w:r>
      <w:r w:rsidR="00B04880" w:rsidRPr="00BB07F9">
        <w:t>a</w:t>
      </w:r>
      <w:r w:rsidR="00EF2F96" w:rsidRPr="00BB07F9">
        <w:t>z appl</w:t>
      </w:r>
      <w:r w:rsidR="00B04880" w:rsidRPr="00BB07F9">
        <w:t>ikációhoz tartozó dropbox kulcs</w:t>
      </w:r>
    </w:p>
    <w:p w14:paraId="2F637A12" w14:textId="2328CC08"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B04880" w:rsidRPr="00BB07F9">
        <w:t>kációhoz tartozó dropbox secret</w:t>
      </w:r>
    </w:p>
    <w:p w14:paraId="285D6DA7" w14:textId="65FAD6C0"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500427D6" w14:textId="77777777" w:rsidTr="009B63EF">
        <w:trPr>
          <w:trHeight w:val="403"/>
          <w:jc w:val="center"/>
        </w:trPr>
        <w:tc>
          <w:tcPr>
            <w:tcW w:w="1701" w:type="dxa"/>
            <w:vAlign w:val="center"/>
          </w:tcPr>
          <w:p w14:paraId="0248AE37" w14:textId="77777777" w:rsidR="00E2138A" w:rsidRDefault="00E2138A" w:rsidP="009B63EF">
            <w:pPr>
              <w:ind w:firstLine="0"/>
              <w:jc w:val="center"/>
            </w:pPr>
            <w:r w:rsidRPr="00BB07F9">
              <w:t>id</w:t>
            </w:r>
          </w:p>
        </w:tc>
        <w:tc>
          <w:tcPr>
            <w:tcW w:w="3821" w:type="dxa"/>
            <w:vAlign w:val="center"/>
          </w:tcPr>
          <w:p w14:paraId="39501360" w14:textId="77777777" w:rsidR="00E2138A" w:rsidRPr="00BB07F9" w:rsidRDefault="00E2138A" w:rsidP="009B63EF">
            <w:pPr>
              <w:ind w:firstLine="0"/>
              <w:jc w:val="center"/>
            </w:pPr>
            <w:r w:rsidRPr="00BB07F9">
              <w:t>egyedi azonosító</w:t>
            </w:r>
          </w:p>
        </w:tc>
      </w:tr>
      <w:tr w:rsidR="00E2138A" w:rsidRPr="00BB07F9" w14:paraId="19D41DC3" w14:textId="77777777" w:rsidTr="009B63EF">
        <w:trPr>
          <w:trHeight w:val="403"/>
          <w:jc w:val="center"/>
        </w:trPr>
        <w:tc>
          <w:tcPr>
            <w:tcW w:w="1701" w:type="dxa"/>
            <w:vAlign w:val="center"/>
          </w:tcPr>
          <w:p w14:paraId="4A79250B" w14:textId="1DEB3205" w:rsidR="00E2138A" w:rsidRDefault="00E2138A" w:rsidP="009B63EF">
            <w:pPr>
              <w:ind w:firstLine="0"/>
              <w:jc w:val="center"/>
            </w:pPr>
            <w:r w:rsidRPr="00BB07F9">
              <w:t>environment</w:t>
            </w:r>
          </w:p>
        </w:tc>
        <w:tc>
          <w:tcPr>
            <w:tcW w:w="3821" w:type="dxa"/>
            <w:vAlign w:val="center"/>
          </w:tcPr>
          <w:p w14:paraId="248EEAD8" w14:textId="578AD667" w:rsidR="00E2138A" w:rsidRPr="00BB07F9" w:rsidRDefault="00E2138A" w:rsidP="009B63EF">
            <w:pPr>
              <w:ind w:firstLine="0"/>
              <w:jc w:val="center"/>
            </w:pPr>
            <w:r w:rsidRPr="00BB07F9">
              <w:t>szöveges név, ami leírja melyik ez a jelszó pontosan</w:t>
            </w:r>
          </w:p>
        </w:tc>
      </w:tr>
      <w:tr w:rsidR="00E2138A" w:rsidRPr="00BB07F9" w14:paraId="7F69B9E3" w14:textId="77777777" w:rsidTr="009B63EF">
        <w:trPr>
          <w:trHeight w:val="403"/>
          <w:jc w:val="center"/>
        </w:trPr>
        <w:tc>
          <w:tcPr>
            <w:tcW w:w="1701" w:type="dxa"/>
            <w:vAlign w:val="center"/>
          </w:tcPr>
          <w:p w14:paraId="79868BA4" w14:textId="5A9DE7F3" w:rsidR="00E2138A" w:rsidRPr="00BB07F9" w:rsidRDefault="00E2138A" w:rsidP="009B63EF">
            <w:pPr>
              <w:ind w:firstLine="0"/>
              <w:jc w:val="center"/>
            </w:pPr>
            <w:r w:rsidRPr="00BB07F9">
              <w:t>code</w:t>
            </w:r>
          </w:p>
        </w:tc>
        <w:tc>
          <w:tcPr>
            <w:tcW w:w="3821" w:type="dxa"/>
            <w:vAlign w:val="center"/>
          </w:tcPr>
          <w:p w14:paraId="39A80F8F" w14:textId="34864E5E" w:rsidR="00E2138A" w:rsidRPr="00BB07F9" w:rsidRDefault="00E2138A" w:rsidP="00C0551D">
            <w:pPr>
              <w:keepNext/>
              <w:ind w:firstLine="0"/>
              <w:jc w:val="center"/>
            </w:pPr>
            <w:r w:rsidRPr="00BB07F9">
              <w:t>a jelszó maga</w:t>
            </w:r>
          </w:p>
        </w:tc>
      </w:tr>
    </w:tbl>
    <w:p w14:paraId="630D8021" w14:textId="1C2F8D7D" w:rsidR="00E2138A" w:rsidRPr="00BB07F9" w:rsidRDefault="00C0551D" w:rsidP="0041054F">
      <w:pPr>
        <w:pStyle w:val="Caption"/>
      </w:pPr>
      <w:r>
        <w:t xml:space="preserve">Tábla </w:t>
      </w:r>
      <w:fldSimple w:instr=" SEQ Tábla \* ARABIC ">
        <w:r>
          <w:rPr>
            <w:noProof/>
          </w:rPr>
          <w:t>6</w:t>
        </w:r>
      </w:fldSimple>
      <w:r>
        <w:t xml:space="preserve"> Credential_store tábla</w:t>
      </w:r>
    </w:p>
    <w:p w14:paraId="6A8B53FB" w14:textId="5CA2E92A" w:rsidR="002B65DB" w:rsidRPr="00BB07F9" w:rsidRDefault="002B65DB">
      <w:pPr>
        <w:pStyle w:val="Heading3"/>
      </w:pPr>
      <w:bookmarkStart w:id="27" w:name="_Toc500006911"/>
      <w:r w:rsidRPr="00BB07F9">
        <w:t>Log</w:t>
      </w:r>
      <w:bookmarkEnd w:id="27"/>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6B7C3FAD" w:rsidR="007161E5"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7B166C" w:rsidRPr="00BB07F9" w14:paraId="49532DE0" w14:textId="77777777" w:rsidTr="009B63EF">
        <w:trPr>
          <w:trHeight w:val="403"/>
          <w:jc w:val="center"/>
        </w:trPr>
        <w:tc>
          <w:tcPr>
            <w:tcW w:w="1701" w:type="dxa"/>
            <w:vAlign w:val="center"/>
          </w:tcPr>
          <w:p w14:paraId="3CE14310" w14:textId="77777777" w:rsidR="007B166C" w:rsidRDefault="007B166C" w:rsidP="009B63EF">
            <w:pPr>
              <w:ind w:firstLine="0"/>
              <w:jc w:val="center"/>
            </w:pPr>
            <w:r w:rsidRPr="00BB07F9">
              <w:t>id</w:t>
            </w:r>
          </w:p>
        </w:tc>
        <w:tc>
          <w:tcPr>
            <w:tcW w:w="3821" w:type="dxa"/>
            <w:vAlign w:val="center"/>
          </w:tcPr>
          <w:p w14:paraId="28D68904" w14:textId="111FD449" w:rsidR="007B166C" w:rsidRPr="00BB07F9" w:rsidRDefault="007B166C" w:rsidP="009B63EF">
            <w:pPr>
              <w:ind w:firstLine="0"/>
              <w:jc w:val="center"/>
            </w:pPr>
            <w:r w:rsidRPr="00BB07F9">
              <w:t>a log bejegyzés egyedi azonosítója</w:t>
            </w:r>
          </w:p>
        </w:tc>
      </w:tr>
      <w:tr w:rsidR="007B166C" w:rsidRPr="00BB07F9" w14:paraId="682960E1" w14:textId="77777777" w:rsidTr="009B63EF">
        <w:trPr>
          <w:trHeight w:val="403"/>
          <w:jc w:val="center"/>
        </w:trPr>
        <w:tc>
          <w:tcPr>
            <w:tcW w:w="1701" w:type="dxa"/>
            <w:vAlign w:val="center"/>
          </w:tcPr>
          <w:p w14:paraId="1713D8E6" w14:textId="6F14A28E" w:rsidR="007B166C" w:rsidRDefault="007B166C" w:rsidP="009B63EF">
            <w:pPr>
              <w:ind w:firstLine="0"/>
              <w:jc w:val="center"/>
            </w:pPr>
            <w:r w:rsidRPr="00BB07F9">
              <w:t>user_id</w:t>
            </w:r>
          </w:p>
        </w:tc>
        <w:tc>
          <w:tcPr>
            <w:tcW w:w="3821" w:type="dxa"/>
            <w:vAlign w:val="center"/>
          </w:tcPr>
          <w:p w14:paraId="6F749FF5" w14:textId="6756E220" w:rsidR="007B166C" w:rsidRPr="00BB07F9" w:rsidRDefault="007B166C" w:rsidP="009B63EF">
            <w:pPr>
              <w:ind w:firstLine="0"/>
              <w:jc w:val="center"/>
            </w:pPr>
            <w:r w:rsidRPr="00BB07F9">
              <w:t>a felhasználó akihez a log tartozik, külső kulcsa a User táblából</w:t>
            </w:r>
          </w:p>
        </w:tc>
      </w:tr>
      <w:tr w:rsidR="007B166C" w:rsidRPr="00BB07F9" w14:paraId="0FA98BFF" w14:textId="77777777" w:rsidTr="009B63EF">
        <w:trPr>
          <w:trHeight w:val="403"/>
          <w:jc w:val="center"/>
        </w:trPr>
        <w:tc>
          <w:tcPr>
            <w:tcW w:w="1701" w:type="dxa"/>
            <w:vAlign w:val="center"/>
          </w:tcPr>
          <w:p w14:paraId="167680B7" w14:textId="27E583A7" w:rsidR="007B166C" w:rsidRPr="00BB07F9" w:rsidRDefault="007B166C" w:rsidP="009B63EF">
            <w:pPr>
              <w:ind w:firstLine="0"/>
              <w:jc w:val="center"/>
            </w:pPr>
            <w:r w:rsidRPr="00BB07F9">
              <w:t>file_id</w:t>
            </w:r>
          </w:p>
        </w:tc>
        <w:tc>
          <w:tcPr>
            <w:tcW w:w="3821" w:type="dxa"/>
            <w:vAlign w:val="center"/>
          </w:tcPr>
          <w:p w14:paraId="5B34B250" w14:textId="01CC84FA" w:rsidR="007B166C" w:rsidRPr="00BB07F9" w:rsidRDefault="007B166C" w:rsidP="009B63EF">
            <w:pPr>
              <w:ind w:firstLine="0"/>
              <w:jc w:val="center"/>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9B63EF">
        <w:trPr>
          <w:trHeight w:val="403"/>
          <w:jc w:val="center"/>
        </w:trPr>
        <w:tc>
          <w:tcPr>
            <w:tcW w:w="1701" w:type="dxa"/>
            <w:vAlign w:val="center"/>
          </w:tcPr>
          <w:p w14:paraId="1D00E7DB" w14:textId="4CBBB8DA" w:rsidR="007B166C" w:rsidRPr="00BB07F9" w:rsidRDefault="007B166C" w:rsidP="009B63EF">
            <w:pPr>
              <w:ind w:firstLine="0"/>
              <w:jc w:val="center"/>
            </w:pPr>
            <w:r w:rsidRPr="00BB07F9">
              <w:lastRenderedPageBreak/>
              <w:t>folder_id</w:t>
            </w:r>
          </w:p>
        </w:tc>
        <w:tc>
          <w:tcPr>
            <w:tcW w:w="3821" w:type="dxa"/>
            <w:vAlign w:val="center"/>
          </w:tcPr>
          <w:p w14:paraId="46CB6D6A" w14:textId="24F65D73" w:rsidR="007B166C" w:rsidRPr="00BB07F9" w:rsidRDefault="007B166C" w:rsidP="009B63EF">
            <w:pPr>
              <w:ind w:firstLine="0"/>
              <w:jc w:val="center"/>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9B63EF">
        <w:trPr>
          <w:trHeight w:val="403"/>
          <w:jc w:val="center"/>
        </w:trPr>
        <w:tc>
          <w:tcPr>
            <w:tcW w:w="1701" w:type="dxa"/>
            <w:vAlign w:val="center"/>
          </w:tcPr>
          <w:p w14:paraId="644ED82D" w14:textId="0C5804B0" w:rsidR="007B166C" w:rsidRPr="00BB07F9" w:rsidRDefault="007B166C" w:rsidP="009B63EF">
            <w:pPr>
              <w:ind w:firstLine="0"/>
              <w:jc w:val="center"/>
            </w:pPr>
            <w:r>
              <w:t>c</w:t>
            </w:r>
            <w:r w:rsidRPr="00BB07F9">
              <w:t>reated</w:t>
            </w:r>
          </w:p>
        </w:tc>
        <w:tc>
          <w:tcPr>
            <w:tcW w:w="3821" w:type="dxa"/>
            <w:vAlign w:val="center"/>
          </w:tcPr>
          <w:p w14:paraId="3FC81A3A" w14:textId="08DDB948" w:rsidR="007B166C" w:rsidRPr="00BB07F9" w:rsidRDefault="007B166C" w:rsidP="009B63EF">
            <w:pPr>
              <w:ind w:firstLine="0"/>
              <w:jc w:val="center"/>
            </w:pPr>
            <w:r w:rsidRPr="00BB07F9">
              <w:t>az esemény dátuma</w:t>
            </w:r>
          </w:p>
        </w:tc>
      </w:tr>
      <w:tr w:rsidR="007B166C" w:rsidRPr="00BB07F9" w14:paraId="0DB95859" w14:textId="77777777" w:rsidTr="009B63EF">
        <w:trPr>
          <w:trHeight w:val="403"/>
          <w:jc w:val="center"/>
        </w:trPr>
        <w:tc>
          <w:tcPr>
            <w:tcW w:w="1701" w:type="dxa"/>
            <w:vAlign w:val="center"/>
          </w:tcPr>
          <w:p w14:paraId="18CA1B98" w14:textId="680324A2" w:rsidR="007B166C" w:rsidRPr="00BB07F9" w:rsidRDefault="007B166C" w:rsidP="009B63EF">
            <w:pPr>
              <w:ind w:firstLine="0"/>
              <w:jc w:val="center"/>
            </w:pPr>
            <w:r w:rsidRPr="00BB07F9">
              <w:t>message</w:t>
            </w:r>
          </w:p>
        </w:tc>
        <w:tc>
          <w:tcPr>
            <w:tcW w:w="3821" w:type="dxa"/>
            <w:vAlign w:val="center"/>
          </w:tcPr>
          <w:p w14:paraId="1C915011" w14:textId="44E98DE3" w:rsidR="007B166C" w:rsidRPr="00BB07F9" w:rsidRDefault="007B166C" w:rsidP="00C0551D">
            <w:pPr>
              <w:keepNext/>
              <w:ind w:firstLine="0"/>
              <w:jc w:val="center"/>
            </w:pPr>
            <w:r w:rsidRPr="00BB07F9">
              <w:t>a szöveges bejegyzés</w:t>
            </w:r>
          </w:p>
        </w:tc>
      </w:tr>
    </w:tbl>
    <w:p w14:paraId="18A3C244" w14:textId="48F88AE8" w:rsidR="007B166C" w:rsidRPr="00BB07F9" w:rsidRDefault="00C0551D" w:rsidP="0041054F">
      <w:pPr>
        <w:pStyle w:val="Caption"/>
      </w:pPr>
      <w:r>
        <w:t xml:space="preserve">Tábla </w:t>
      </w:r>
      <w:fldSimple w:instr=" SEQ Tábla \* ARABIC ">
        <w:r>
          <w:rPr>
            <w:noProof/>
          </w:rPr>
          <w:t>7</w:t>
        </w:r>
      </w:fldSimple>
      <w:r>
        <w:t xml:space="preserve"> Log tábla</w:t>
      </w:r>
    </w:p>
    <w:p w14:paraId="0E7F7AEB" w14:textId="1A7D219F" w:rsidR="00A72F58" w:rsidRPr="00BB07F9" w:rsidRDefault="0092342B">
      <w:pPr>
        <w:pStyle w:val="Heading2"/>
      </w:pPr>
      <w:bookmarkStart w:id="28" w:name="_Toc500006912"/>
      <w:r>
        <w:t>Végpontok</w:t>
      </w:r>
      <w:bookmarkEnd w:id="28"/>
    </w:p>
    <w:p w14:paraId="2AC58DFC" w14:textId="6F09C63D" w:rsidR="00532BF6" w:rsidRPr="00BB07F9" w:rsidRDefault="009F576B" w:rsidP="00532BF6">
      <w:r>
        <w:t>A webes réteg</w:t>
      </w:r>
      <w:r w:rsidR="00532BF6" w:rsidRPr="00BB07F9">
        <w:t xml:space="preserve"> úgynevezett route-okat</w:t>
      </w:r>
      <w:r>
        <w:t xml:space="preserve"> vagy 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megfelelő metódusainak meghívása. 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2313C73A" w:rsidR="004A3B8E" w:rsidRPr="00BB07F9" w:rsidRDefault="00B04880" w:rsidP="0042171B">
      <w:pPr>
        <w:pStyle w:val="ListParagraph"/>
        <w:numPr>
          <w:ilvl w:val="0"/>
          <w:numId w:val="12"/>
        </w:numPr>
      </w:pPr>
      <w:r w:rsidRPr="00BB07F9">
        <w:t>GET : adatok lekérdezése</w:t>
      </w:r>
    </w:p>
    <w:p w14:paraId="3D31ABFD" w14:textId="5B2D8654" w:rsidR="00220BE1" w:rsidRPr="00BB07F9" w:rsidRDefault="004A3B8E" w:rsidP="0042171B">
      <w:pPr>
        <w:pStyle w:val="ListParagraph"/>
        <w:numPr>
          <w:ilvl w:val="0"/>
          <w:numId w:val="12"/>
        </w:numPr>
      </w:pPr>
      <w:r w:rsidRPr="00BB07F9">
        <w:t xml:space="preserve">POST : </w:t>
      </w:r>
      <w:r w:rsidR="00B04880" w:rsidRPr="00BB07F9">
        <w:t>új 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4BCFB61B" w:rsidR="004A3B8E" w:rsidRPr="00BB07F9" w:rsidRDefault="00B04880" w:rsidP="0042171B">
      <w:pPr>
        <w:pStyle w:val="ListParagraph"/>
        <w:numPr>
          <w:ilvl w:val="0"/>
          <w:numId w:val="12"/>
        </w:numPr>
      </w:pPr>
      <w:r w:rsidRPr="00BB07F9">
        <w:t>DELETE : adatok törlése</w:t>
      </w:r>
    </w:p>
    <w:p w14:paraId="3696A4BC" w14:textId="77777777" w:rsidR="00220BE1" w:rsidRPr="00BB07F9" w:rsidRDefault="00220BE1" w:rsidP="00220BE1"/>
    <w:p w14:paraId="4787DFA1" w14:textId="0D7AFB36" w:rsidR="00686CBB" w:rsidRPr="00BB07F9" w:rsidRDefault="00686CBB">
      <w:pPr>
        <w:pStyle w:val="Heading3"/>
      </w:pPr>
      <w:bookmarkStart w:id="29" w:name="_Toc500006913"/>
      <w:r w:rsidRPr="00BB07F9">
        <w:t>Autentikáció</w:t>
      </w:r>
      <w:bookmarkEnd w:id="29"/>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1C099453" w:rsidR="00F669C6" w:rsidRPr="00BB07F9" w:rsidRDefault="00F669C6" w:rsidP="00F669C6">
      <w:r w:rsidRPr="00BB07F9">
        <w:t xml:space="preserve">Néhány route-ot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a a kérést a megfelelő route-ra, ellenkező esetben a válaszban jelzi, hogy problémát talált.</w:t>
      </w:r>
      <w:r w:rsidR="00E30B92" w:rsidRPr="00BB07F9">
        <w:t xml:space="preserve"> </w:t>
      </w:r>
    </w:p>
    <w:p w14:paraId="6066823A" w14:textId="15063715" w:rsidR="0098084B" w:rsidRPr="00BB07F9" w:rsidRDefault="0098084B" w:rsidP="00F669C6">
      <w:r w:rsidRPr="00BB07F9">
        <w:lastRenderedPageBreak/>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30" w:name="_Toc500006914"/>
      <w:r w:rsidRPr="00BB07F9">
        <w:t>Adatok ellenőrzése</w:t>
      </w:r>
      <w:bookmarkEnd w:id="30"/>
    </w:p>
    <w:p w14:paraId="47379CE4" w14:textId="3A32AD29" w:rsidR="00411E52" w:rsidRPr="00BB07F9" w:rsidRDefault="005A69F6" w:rsidP="00411E52">
      <w:r w:rsidRPr="00BB07F9">
        <w:t>Minden route-ban sp</w:t>
      </w:r>
      <w:r w:rsidR="00F35B86" w:rsidRPr="00BB07F9">
        <w:t>e</w:t>
      </w:r>
      <w:r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31" w:name="_Toc500006915"/>
      <w:r w:rsidRPr="00BB07F9">
        <w:t>User</w:t>
      </w:r>
      <w:r w:rsidR="00136FDE" w:rsidRPr="00BB07F9">
        <w:t>s</w:t>
      </w:r>
      <w:r w:rsidRPr="00BB07F9">
        <w:t>API</w:t>
      </w:r>
      <w:bookmarkEnd w:id="31"/>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CB726C8" w:rsidR="00411E52" w:rsidRPr="00BB07F9" w:rsidRDefault="00A95335" w:rsidP="0042171B">
      <w:pPr>
        <w:pStyle w:val="ListParagraph"/>
        <w:numPr>
          <w:ilvl w:val="0"/>
          <w:numId w:val="21"/>
        </w:numPr>
      </w:pPr>
      <w:r w:rsidRPr="00BB07F9">
        <w:rPr>
          <w:u w:val="single"/>
        </w:rPr>
        <w:t>/users/register</w:t>
      </w:r>
      <w:r w:rsidRPr="00BB07F9">
        <w:t>: Új fehasználókat lehet létrehozni ezen a route-on keresztül. A body-ba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7A37651D"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 xml:space="preserve">mail címre egy linket, amely segítségével új jelszót </w:t>
      </w:r>
      <w:r w:rsidR="002A7A1D" w:rsidRPr="00BB07F9">
        <w:lastRenderedPageBreak/>
        <w:t>lehet megadni. A body-ba</w:t>
      </w:r>
      <w:r w:rsidR="00A43822">
        <w:t>n</w:t>
      </w:r>
      <w:r w:rsidR="002A7A1D" w:rsidRPr="00BB07F9">
        <w:t xml:space="preserve"> az 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1C938DCD"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g ezen a route-on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06B77456"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Lehetőség van kijelentkezni ezen a route-on.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2" w:name="_Toc500006916"/>
      <w:r w:rsidRPr="00BB07F9">
        <w:t>RolesAPI</w:t>
      </w:r>
      <w:bookmarkEnd w:id="32"/>
    </w:p>
    <w:p w14:paraId="41917715" w14:textId="6A8E8755" w:rsidR="00D14394" w:rsidRPr="00BB07F9" w:rsidRDefault="00927F40" w:rsidP="00D14394">
      <w:r w:rsidRPr="00BB07F9">
        <w:t>A tárolt fájlok és note-ok megosztásához szükséges jogok kérdezhetők le.</w:t>
      </w:r>
    </w:p>
    <w:p w14:paraId="7F643C51" w14:textId="4D1266F1" w:rsidR="00C72DF4" w:rsidRPr="00BB07F9" w:rsidRDefault="00C72DF4" w:rsidP="0042171B">
      <w:pPr>
        <w:pStyle w:val="ListParagraph"/>
        <w:numPr>
          <w:ilvl w:val="0"/>
          <w:numId w:val="22"/>
        </w:numPr>
      </w:pPr>
      <w:r w:rsidRPr="00BB07F9">
        <w:rPr>
          <w:u w:val="single"/>
        </w:rPr>
        <w:t>/roles</w:t>
      </w:r>
      <w:r w:rsidRPr="00BB07F9">
        <w:t xml:space="preserve">: Ezen a route-on keresztül kérhetőek le a rendszerben található jogok. </w:t>
      </w:r>
    </w:p>
    <w:p w14:paraId="0770A266" w14:textId="0123B1FA" w:rsidR="00136FDE" w:rsidRPr="00BB07F9" w:rsidRDefault="00136FDE">
      <w:pPr>
        <w:pStyle w:val="Heading3"/>
      </w:pPr>
      <w:bookmarkStart w:id="33" w:name="_Toc500006917"/>
      <w:r w:rsidRPr="00BB07F9">
        <w:t>LogsAPI</w:t>
      </w:r>
      <w:bookmarkEnd w:id="33"/>
    </w:p>
    <w:p w14:paraId="7CA92A95" w14:textId="77777777" w:rsidR="006673CE" w:rsidRPr="00BB07F9" w:rsidRDefault="006673CE" w:rsidP="001E2A48">
      <w:r w:rsidRPr="00BB07F9">
        <w:t>Ezeken a route-okon keresztül lehet lekérni a felhasználókhoz tartozó logokat. Van lehetőség csak egy adott fájlra vagy mappára vonatkozó bejegyzéseket lekérni.</w:t>
      </w:r>
    </w:p>
    <w:p w14:paraId="516F6A68" w14:textId="4014AA3C" w:rsidR="001E2A48" w:rsidRPr="00BB07F9" w:rsidRDefault="006673CE" w:rsidP="0042171B">
      <w:pPr>
        <w:pStyle w:val="ListParagraph"/>
        <w:numPr>
          <w:ilvl w:val="0"/>
          <w:numId w:val="22"/>
        </w:numPr>
      </w:pPr>
      <w:r w:rsidRPr="00BB07F9">
        <w:rPr>
          <w:u w:val="single"/>
        </w:rPr>
        <w:t>/logs</w:t>
      </w:r>
      <w:r w:rsidR="0076209E" w:rsidRPr="00BB07F9">
        <w:t xml:space="preserve">: Ezen a route-on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4" w:name="_Toc500006918"/>
      <w:r w:rsidRPr="00BB07F9">
        <w:lastRenderedPageBreak/>
        <w:t>NotesAPI</w:t>
      </w:r>
      <w:bookmarkEnd w:id="34"/>
    </w:p>
    <w:p w14:paraId="5C7A7EDE" w14:textId="105C2940" w:rsidR="003612D9" w:rsidRPr="00BB07F9" w:rsidRDefault="003612D9" w:rsidP="003612D9">
      <w:r w:rsidRPr="00BB07F9">
        <w:t>Az alkalmazás képes note-okat is tárolni, melyek nem a fájlrendszerben, hanem az adatbázisban vannak tárolva, hiszen csak szöveges tartalomból állnak. Ezek a note-ok később törölhetőek, módosíthatóak és megoszthatóak is a route-okon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375F59C4" w:rsidR="00D678F3" w:rsidRPr="00BB07F9" w:rsidRDefault="00D678F3" w:rsidP="0042171B">
      <w:pPr>
        <w:pStyle w:val="ListParagraph"/>
        <w:numPr>
          <w:ilvl w:val="0"/>
          <w:numId w:val="23"/>
        </w:numPr>
      </w:pPr>
      <w:r w:rsidRPr="00BB07F9">
        <w:rPr>
          <w:u w:val="single"/>
        </w:rPr>
        <w:t>/notes/note</w:t>
      </w:r>
      <w:r w:rsidRPr="00BB07F9">
        <w:t xml:space="preserve">: </w:t>
      </w:r>
      <w:r w:rsidR="0038616B" w:rsidRPr="00BB07F9">
        <w:t>Ezen a route-on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1D1BCCD"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zt tudják megtenni ezen a route-on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5" w:name="_Toc500006919"/>
      <w:r w:rsidRPr="00BB07F9">
        <w:lastRenderedPageBreak/>
        <w:t>DropboxAPI</w:t>
      </w:r>
      <w:bookmarkEnd w:id="35"/>
    </w:p>
    <w:p w14:paraId="0372F3AD" w14:textId="2FA101DE" w:rsidR="002632C3" w:rsidRPr="00BB07F9" w:rsidRDefault="00670652" w:rsidP="002632C3">
      <w:r w:rsidRPr="00BB07F9">
        <w:t>Ezeken a route-okon keresztül lehet műv</w:t>
      </w:r>
      <w:r w:rsidR="00905514">
        <w:t>eleteket végezni a felhasználó D</w:t>
      </w:r>
      <w:r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1F1D5E92"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route-ra. </w:t>
      </w:r>
    </w:p>
    <w:p w14:paraId="44C1DBC8" w14:textId="75C323C1" w:rsidR="00FB7C65" w:rsidRPr="00BB07F9" w:rsidRDefault="00FB7C65" w:rsidP="0042171B">
      <w:pPr>
        <w:pStyle w:val="ListParagraph"/>
        <w:numPr>
          <w:ilvl w:val="0"/>
          <w:numId w:val="24"/>
        </w:numPr>
      </w:pPr>
      <w:r w:rsidRPr="00BB07F9">
        <w:rPr>
          <w:u w:val="single"/>
        </w:rPr>
        <w:t>/dropbox/upload/&lt;file_id&gt;</w:t>
      </w:r>
      <w:r w:rsidRPr="00BB07F9">
        <w:t>: Ezen a route-on 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6" w:name="_Toc500006920"/>
      <w:r w:rsidRPr="00BB07F9">
        <w:t>FilesharesAPI</w:t>
      </w:r>
      <w:bookmarkEnd w:id="36"/>
    </w:p>
    <w:p w14:paraId="66E1C589" w14:textId="51B30EE1" w:rsidR="005078F6" w:rsidRPr="00BB07F9" w:rsidRDefault="005078F6" w:rsidP="005078F6">
      <w:r w:rsidRPr="00BB07F9">
        <w:t>A fájlok megosztásához szükséges funkcionalitás érhető el ezeken a route-okon. A hozzáféréseket törölni is lehet utólag.</w:t>
      </w:r>
    </w:p>
    <w:p w14:paraId="5D4E9D9C" w14:textId="43DA3A24"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lastRenderedPageBreak/>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7" w:name="_Toc500006921"/>
      <w:r w:rsidRPr="00BB07F9">
        <w:t>FilesAPI</w:t>
      </w:r>
      <w:bookmarkEnd w:id="37"/>
    </w:p>
    <w:p w14:paraId="3E25E61E" w14:textId="0047D325" w:rsidR="00165A78" w:rsidRPr="00BB07F9" w:rsidRDefault="006E2C61" w:rsidP="00165A78">
      <w:r w:rsidRPr="00BB07F9">
        <w:t xml:space="preserve">A fájlokkal kapcsolatos műveletek végezhetőek el az alábbiakban bemutatott route-okon.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09679B49"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route-hoz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0B70F03B" w:rsidR="00B00D53" w:rsidRPr="00BB07F9" w:rsidRDefault="00B00D53" w:rsidP="0042171B">
      <w:pPr>
        <w:pStyle w:val="ListParagraph"/>
        <w:numPr>
          <w:ilvl w:val="0"/>
          <w:numId w:val="26"/>
        </w:numPr>
      </w:pPr>
      <w:r w:rsidRPr="00BB07F9">
        <w:rPr>
          <w:u w:val="single"/>
        </w:rPr>
        <w:t>/files/file/&lt;folder_id&gt;</w:t>
      </w:r>
      <w:r w:rsidRPr="00BB07F9">
        <w:t xml:space="preserve"> (POST): Ez a route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w:t>
      </w:r>
      <w:r w:rsidRPr="00BB07F9">
        <w:lastRenderedPageBreak/>
        <w:t>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53E22A99"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A publikussá tett fájlok ezen a route-on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355748FC"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0C634E" w:rsidRPr="00BB07F9">
        <w:t xml:space="preserve">Ezen a route-on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052371CE"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A fő mappa Main néven található meg.</w:t>
      </w:r>
    </w:p>
    <w:p w14:paraId="37FE3ADE" w14:textId="76AB763B"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route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lastRenderedPageBreak/>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8" w:name="_Toc500006922"/>
      <w:r w:rsidRPr="00BB07F9">
        <w:t>Modell</w:t>
      </w:r>
      <w:bookmarkEnd w:id="38"/>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39" w:name="_Toc500006923"/>
      <w:r w:rsidRPr="00BB07F9">
        <w:t>Dropbox</w:t>
      </w:r>
      <w:r w:rsidR="001B7BA2" w:rsidRPr="00BB07F9">
        <w:t>Model</w:t>
      </w:r>
      <w:bookmarkEnd w:id="39"/>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fldSimple w:instr=" SEQ Kép \* ARABIC ">
        <w:r w:rsidR="0041054F">
          <w:rPr>
            <w:noProof/>
          </w:rPr>
          <w:t>7</w:t>
        </w:r>
      </w:fldSimple>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lastRenderedPageBreak/>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7742B190"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241225">
        <w:t xml:space="preserve"> letölti, majd visszatér</w:t>
      </w:r>
      <w:r w:rsidR="00DB5660">
        <w:t xml:space="preserve"> azzal</w:t>
      </w:r>
      <w:r w:rsidR="00241225">
        <w:t>, hogy a letöltés kezdetét vette.</w:t>
      </w:r>
    </w:p>
    <w:p w14:paraId="21321106" w14:textId="414FB5AD" w:rsidR="00D83735" w:rsidRPr="00BB07F9" w:rsidRDefault="00D83735">
      <w:pPr>
        <w:pStyle w:val="Heading3"/>
      </w:pPr>
      <w:bookmarkStart w:id="40" w:name="_Toc500006924"/>
      <w:r w:rsidRPr="00BB07F9">
        <w:t>CredentialstoreModel</w:t>
      </w:r>
      <w:bookmarkEnd w:id="40"/>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41" w:name="_Toc500006925"/>
      <w:r w:rsidRPr="00BB07F9">
        <w:t>UsersModel</w:t>
      </w:r>
      <w:bookmarkEnd w:id="41"/>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lastRenderedPageBreak/>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3E0839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2" w:name="_Toc500006926"/>
      <w:r w:rsidRPr="00BB07F9">
        <w:t>RolesModel</w:t>
      </w:r>
      <w:bookmarkEnd w:id="42"/>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3" w:name="_Toc500006927"/>
      <w:r w:rsidRPr="00BB07F9">
        <w:t>NotesModel</w:t>
      </w:r>
      <w:bookmarkEnd w:id="43"/>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lastRenderedPageBreak/>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4" w:name="_Toc500006928"/>
      <w:r w:rsidRPr="00BB07F9">
        <w:t>LogsModel</w:t>
      </w:r>
      <w:bookmarkEnd w:id="44"/>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067C6635"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5" w:name="_Toc500006929"/>
      <w:r w:rsidRPr="00BB07F9">
        <w:t>FilesModel</w:t>
      </w:r>
      <w:bookmarkEnd w:id="45"/>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lastRenderedPageBreak/>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5AFF5734"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870001">
        <w:t>váró fájlhoz..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lastRenderedPageBreak/>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480DEB6C" w:rsidR="00DF6A8A" w:rsidRPr="00BB07F9" w:rsidRDefault="00DF6A8A" w:rsidP="0042171B">
      <w:pPr>
        <w:pStyle w:val="ListParagraph"/>
        <w:numPr>
          <w:ilvl w:val="0"/>
          <w:numId w:val="32"/>
        </w:numPr>
      </w:pPr>
      <w:r w:rsidRPr="00BB07F9">
        <w:rPr>
          <w:u w:val="single"/>
        </w:rPr>
        <w:t>rename_folder(user_id, input_dictionary)</w:t>
      </w:r>
      <w:r w:rsidRPr="00BB07F9">
        <w:t>:</w:t>
      </w:r>
      <w:r w:rsidR="00B87419">
        <w:t xml:space="preserve"> Átnevezi a fájlt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lastRenderedPageBreak/>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6" w:name="_Toc500006930"/>
      <w:r w:rsidRPr="00BB07F9">
        <w:t>FilesharesModel</w:t>
      </w:r>
      <w:bookmarkEnd w:id="46"/>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7" w:name="_Toc500006931"/>
      <w:r w:rsidRPr="00BB07F9">
        <w:t>TokensModel</w:t>
      </w:r>
      <w:bookmarkEnd w:id="47"/>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lastRenderedPageBreak/>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38AAB94D"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Megvizsgálja, hogy melyik route-ra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767570CE" w14:textId="27A197DA" w:rsidR="004E4265" w:rsidRDefault="004E4265">
      <w:pPr>
        <w:pStyle w:val="Heading3"/>
      </w:pPr>
      <w:bookmarkStart w:id="48" w:name="_Toc500006932"/>
      <w:r>
        <w:t>Felhasználói limitek</w:t>
      </w:r>
      <w:bookmarkEnd w:id="48"/>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t>Dropboxról maximum 100MB-os fájl tölthető le</w:t>
      </w:r>
      <w:r w:rsidR="003401FA">
        <w:t>, mert csak egyben tölthető le a f</w:t>
      </w:r>
      <w:r w:rsidR="00863194">
        <w:t>ájl</w:t>
      </w:r>
    </w:p>
    <w:p w14:paraId="76E89282" w14:textId="5947E8F9" w:rsidR="00387060" w:rsidRDefault="00387060" w:rsidP="00387060">
      <w:r>
        <w:t>Ezek betartásáért létrehoztam két függvényt, amelyek a megfelelő route-ok meghívása előtt</w:t>
      </w:r>
      <w:r w:rsidR="00DB19FE">
        <w:t xml:space="preserve"> futnak majd le</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19E34F5"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note-ot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49" w:name="_Toc500006933"/>
      <w:r w:rsidRPr="00BB07F9">
        <w:t>Logolás</w:t>
      </w:r>
      <w:bookmarkEnd w:id="49"/>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 xml:space="preserve">Mivel az </w:t>
      </w:r>
      <w:r w:rsidR="00641D82">
        <w:lastRenderedPageBreak/>
        <w:t>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50" w:name="_Toc500006934"/>
      <w:r w:rsidRPr="00BB07F9">
        <w:t>UI</w:t>
      </w:r>
      <w:bookmarkEnd w:id="50"/>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1" w:name="_Toc500006935"/>
      <w:r>
        <w:t>Művelet sikeressége</w:t>
      </w:r>
      <w:bookmarkEnd w:id="51"/>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2" w:name="_Toc500006936"/>
      <w:r w:rsidRPr="00BB07F9">
        <w:t>Bejelentkezés</w:t>
      </w:r>
      <w:bookmarkEnd w:id="52"/>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lastRenderedPageBreak/>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fldSimple w:instr=" SEQ Kép \* ARABIC ">
        <w:r w:rsidR="0041054F">
          <w:rPr>
            <w:noProof/>
          </w:rPr>
          <w:t>8</w:t>
        </w:r>
      </w:fldSimple>
      <w:r>
        <w:t xml:space="preserve"> Bejelentkezés</w:t>
      </w:r>
    </w:p>
    <w:p w14:paraId="526FC0FE" w14:textId="2CF91572" w:rsidR="007D7479" w:rsidRPr="00BB07F9" w:rsidRDefault="007D7479">
      <w:pPr>
        <w:pStyle w:val="Heading3"/>
      </w:pPr>
      <w:bookmarkStart w:id="53" w:name="_Toc500006937"/>
      <w:r w:rsidRPr="00BB07F9">
        <w:t>Regisztráció</w:t>
      </w:r>
      <w:bookmarkEnd w:id="53"/>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lastRenderedPageBreak/>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fldSimple w:instr=" SEQ Kép \* ARABIC ">
        <w:r w:rsidR="0041054F">
          <w:rPr>
            <w:noProof/>
          </w:rPr>
          <w:t>9</w:t>
        </w:r>
      </w:fldSimple>
      <w:r>
        <w:t xml:space="preserve"> Regisztráció</w:t>
      </w:r>
    </w:p>
    <w:p w14:paraId="0BBCEF0B" w14:textId="70046445" w:rsidR="00195459" w:rsidRDefault="009C4BBE">
      <w:pPr>
        <w:pStyle w:val="Heading3"/>
      </w:pPr>
      <w:bookmarkStart w:id="54" w:name="_Toc500006938"/>
      <w:r>
        <w:t>Files m</w:t>
      </w:r>
      <w:r w:rsidR="00195459">
        <w:t>enü</w:t>
      </w:r>
      <w:bookmarkEnd w:id="54"/>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fldSimple w:instr=" SEQ Kép \* ARABIC ">
        <w:r w:rsidR="0041054F">
          <w:rPr>
            <w:noProof/>
          </w:rPr>
          <w:t>10</w:t>
        </w:r>
      </w:fldSimple>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lastRenderedPageBreak/>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fldSimple w:instr=" SEQ Kép \* ARABIC ">
        <w:r w:rsidR="0041054F">
          <w:rPr>
            <w:noProof/>
          </w:rPr>
          <w:t>11</w:t>
        </w:r>
      </w:fldSimple>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fldSimple w:instr=" SEQ Kép \* ARABIC ">
        <w:r w:rsidR="0041054F">
          <w:rPr>
            <w:noProof/>
          </w:rPr>
          <w:t>12</w:t>
        </w:r>
      </w:fldSimple>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fldSimple w:instr=" SEQ Kép \* ARABIC ">
        <w:r w:rsidR="0041054F">
          <w:rPr>
            <w:noProof/>
          </w:rPr>
          <w:t>13</w:t>
        </w:r>
      </w:fldSimple>
      <w:r>
        <w:t xml:space="preserve"> Megosztás</w:t>
      </w:r>
    </w:p>
    <w:p w14:paraId="0AFCA14F" w14:textId="1A1802D5" w:rsidR="005C37CC" w:rsidRDefault="005C37CC" w:rsidP="005C37CC">
      <w:r>
        <w:lastRenderedPageBreak/>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fldSimple w:instr=" SEQ Kép \* ARABIC ">
        <w:r w:rsidR="0041054F">
          <w:rPr>
            <w:noProof/>
          </w:rPr>
          <w:t>14</w:t>
        </w:r>
      </w:fldSimple>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fldSimple w:instr=" SEQ Kép \* ARABIC ">
        <w:r w:rsidR="0041054F">
          <w:rPr>
            <w:noProof/>
          </w:rPr>
          <w:t>15</w:t>
        </w:r>
      </w:fldSimple>
      <w:r>
        <w:t xml:space="preserve"> Művelet ikonok</w:t>
      </w:r>
    </w:p>
    <w:p w14:paraId="548B46E5" w14:textId="76AEB123" w:rsidR="006A0C33" w:rsidRDefault="006A0C33" w:rsidP="006A0C33">
      <w:r>
        <w:t>A Dropbox ikonra kattintva egy felugró ab</w:t>
      </w:r>
      <w:r w:rsidR="0060431A">
        <w:t>l</w:t>
      </w:r>
      <w:r>
        <w:t>akon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fldSimple w:instr=" SEQ Kép \* ARABIC ">
        <w:r w:rsidR="0041054F">
          <w:rPr>
            <w:noProof/>
          </w:rPr>
          <w:t>16</w:t>
        </w:r>
      </w:fldSimple>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fldSimple w:instr=" SEQ Kép \* ARABIC ">
        <w:r w:rsidR="0041054F">
          <w:rPr>
            <w:noProof/>
          </w:rPr>
          <w:t>17</w:t>
        </w:r>
      </w:fldSimple>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fldSimple w:instr=" SEQ Kép \* ARABIC ">
        <w:r w:rsidR="0041054F">
          <w:rPr>
            <w:noProof/>
          </w:rPr>
          <w:t>18</w:t>
        </w:r>
      </w:fldSimple>
      <w:r>
        <w:t xml:space="preserve"> Fájl feltöltése</w:t>
      </w:r>
    </w:p>
    <w:p w14:paraId="7D31C662" w14:textId="5921C5F8" w:rsidR="008D135A" w:rsidRDefault="003457D8" w:rsidP="008D135A">
      <w:r>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fldSimple w:instr=" SEQ Kép \* ARABIC ">
        <w:r w:rsidR="0041054F">
          <w:rPr>
            <w:noProof/>
          </w:rPr>
          <w:t>19</w:t>
        </w:r>
      </w:fldSimple>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fldSimple w:instr=" SEQ Kép \* ARABIC ">
        <w:r w:rsidR="0041054F">
          <w:rPr>
            <w:noProof/>
          </w:rPr>
          <w:t>20</w:t>
        </w:r>
      </w:fldSimple>
      <w:r>
        <w:t xml:space="preserve"> Törölt fájlok és mappák</w:t>
      </w:r>
    </w:p>
    <w:p w14:paraId="3F9FACF3" w14:textId="649DF8FD" w:rsidR="00A26F74" w:rsidRDefault="00A26F74">
      <w:pPr>
        <w:pStyle w:val="Heading3"/>
      </w:pPr>
      <w:bookmarkStart w:id="55" w:name="_Toc500006939"/>
      <w:r>
        <w:t>Notes menü</w:t>
      </w:r>
      <w:bookmarkEnd w:id="55"/>
    </w:p>
    <w:p w14:paraId="3D1B78CE" w14:textId="18373CD5" w:rsidR="00E436C7" w:rsidRPr="00E436C7" w:rsidRDefault="00DF297D" w:rsidP="00DF297D">
      <w:r>
        <w:t>A menüsor második a eleme a „Notes”</w:t>
      </w:r>
      <w:r w:rsidR="001760CF">
        <w:t>, ahova</w:t>
      </w:r>
      <w:r>
        <w:t xml:space="preserve">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fldSimple w:instr=" SEQ Kép \* ARABIC ">
        <w:r w:rsidR="0041054F">
          <w:rPr>
            <w:noProof/>
          </w:rPr>
          <w:t>21</w:t>
        </w:r>
      </w:fldSimple>
      <w:r>
        <w:t xml:space="preserve"> Notes menü</w:t>
      </w:r>
    </w:p>
    <w:p w14:paraId="6FD75E25" w14:textId="3727D5CC" w:rsidR="00DF297D" w:rsidRDefault="00DF297D" w:rsidP="00DF297D">
      <w:r>
        <w:t>Az első menüpont a „My Notes”</w:t>
      </w:r>
      <w:r w:rsidR="001760CF">
        <w:t>,</w:t>
      </w:r>
      <w:r>
        <w:t xml:space="preserve"> ahol a felhasználó a saját note-jain tud műveletek végezni</w:t>
      </w:r>
      <w:r w:rsidR="001760CF">
        <w:t>,</w:t>
      </w:r>
      <w:r>
        <w:t xml:space="preserve"> vagy új</w:t>
      </w:r>
      <w:r w:rsidR="001760CF">
        <w:t xml:space="preserve"> note-ot</w:t>
      </w:r>
      <w:r>
        <w:t xml:space="preserve"> </w:t>
      </w:r>
      <w:r w:rsidR="001760CF">
        <w:t xml:space="preserve">tud </w:t>
      </w:r>
      <w:r>
        <w:t>létrehozni.</w:t>
      </w:r>
      <w:r w:rsidR="00216C43">
        <w:t xml:space="preserve"> </w:t>
      </w:r>
      <w:r w:rsidR="00BB4149">
        <w:t>Felül e</w:t>
      </w:r>
      <w:r w:rsidR="001760CF">
        <w:t>gy lista</w:t>
      </w:r>
      <w:r w:rsidR="00216C43">
        <w:t xml:space="preserve"> láthat</w:t>
      </w:r>
      <w:r w:rsidR="001760CF">
        <w:t>ó</w:t>
      </w:r>
      <w:r w:rsidR="00216C43">
        <w:t xml:space="preserve"> a note-</w:t>
      </w:r>
      <w:r w:rsidR="001760CF">
        <w:t>ok</w:t>
      </w:r>
      <w:r w:rsidR="00216C43">
        <w:t>ból, amelyben az egyes elemek kiválas</w:t>
      </w:r>
      <w:r w:rsidR="001760CF">
        <w:t>ztható</w:t>
      </w:r>
      <w:r w:rsidR="00216C43">
        <w:t xml:space="preserve">k. Kiválasztás után az adott note adatai jelennek meg. </w:t>
      </w:r>
      <w:r w:rsidR="00BB4149">
        <w:t>A lehetséges műveletek:</w:t>
      </w:r>
    </w:p>
    <w:p w14:paraId="2B885768" w14:textId="47C520C6" w:rsidR="00216C43" w:rsidRDefault="00216C43" w:rsidP="00216C43">
      <w:pPr>
        <w:pStyle w:val="ListParagraph"/>
        <w:numPr>
          <w:ilvl w:val="0"/>
          <w:numId w:val="37"/>
        </w:numPr>
      </w:pPr>
      <w:r>
        <w:t>Ha még nincs kiválasztva egy note sem</w:t>
      </w:r>
      <w:r w:rsidR="00547A96">
        <w:t>, akkor</w:t>
      </w:r>
      <w:r>
        <w:t xml:space="preserve"> a név és tartalom megadása után a „New” gombra kattintva létrejön az új note. Amennyiben ki van választva egy már létező</w:t>
      </w:r>
      <w:r w:rsidR="00547A96">
        <w:t xml:space="preserve"> note</w:t>
      </w:r>
      <w:r w:rsidR="004055C3">
        <w:t>,</w:t>
      </w:r>
      <w:r>
        <w:t xml:space="preserve"> akkor a „New” gombra kattintva </w:t>
      </w:r>
      <w:r w:rsidR="004055C3">
        <w:t>törlődik a kiválasztás</w:t>
      </w:r>
      <w:r w:rsidR="00547A96">
        <w:t>,</w:t>
      </w:r>
      <w:r w:rsidR="004055C3">
        <w:t xml:space="preserve"> és meg lehet adni az új note adatait.</w:t>
      </w:r>
    </w:p>
    <w:p w14:paraId="6C97DE60" w14:textId="57809FE1" w:rsidR="004055C3" w:rsidRDefault="004055C3" w:rsidP="00216C43">
      <w:pPr>
        <w:pStyle w:val="ListParagraph"/>
        <w:numPr>
          <w:ilvl w:val="0"/>
          <w:numId w:val="37"/>
        </w:numPr>
      </w:pPr>
      <w:r>
        <w:lastRenderedPageBreak/>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fldSimple w:instr=" SEQ Kép \* ARABIC ">
        <w:r w:rsidR="0041054F">
          <w:rPr>
            <w:noProof/>
          </w:rPr>
          <w:t>22</w:t>
        </w:r>
      </w:fldSimple>
      <w:r>
        <w:t xml:space="preserve"> Felhasználóhoz tartozó note-ok</w:t>
      </w:r>
    </w:p>
    <w:p w14:paraId="64BC803A" w14:textId="76E8FF23" w:rsidR="00F71990" w:rsidRDefault="00F71990" w:rsidP="00F71990">
      <w:r>
        <w:t>A második menüpont a „Shared with me” ahol a felhas</w:t>
      </w:r>
      <w:r w:rsidR="00547A96">
        <w:t>z</w:t>
      </w:r>
      <w:r>
        <w:t>nálóva</w:t>
      </w:r>
      <w:r w:rsidR="00547A96">
        <w:t>l megosztott note-ok tekinthető</w:t>
      </w:r>
      <w:r>
        <w:t>k meg. Az oldal kialakítása hasonló az előzőhöz</w:t>
      </w:r>
      <w:r w:rsidR="00547A96">
        <w:t>,</w:t>
      </w:r>
      <w:r>
        <w:t xml:space="preserve"> azonban itt csak két műveletre van lehetőség. Az egyik a módosítás az „Update” gombbal</w:t>
      </w:r>
      <w:r w:rsidR="00547A96">
        <w:t>,</w:t>
      </w:r>
      <w:r>
        <w:t xml:space="preserve">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fldSimple w:instr=" SEQ Kép \* ARABIC ">
        <w:r w:rsidR="0041054F">
          <w:rPr>
            <w:noProof/>
          </w:rPr>
          <w:t>23</w:t>
        </w:r>
      </w:fldSimple>
      <w:r>
        <w:t xml:space="preserve"> Felhasználóval megoszott note-ok</w:t>
      </w:r>
    </w:p>
    <w:p w14:paraId="2D780EC6" w14:textId="772F15BB" w:rsidR="008F23F9" w:rsidRDefault="008F23F9">
      <w:pPr>
        <w:pStyle w:val="Heading3"/>
      </w:pPr>
      <w:bookmarkStart w:id="56" w:name="_Toc500006940"/>
      <w:r>
        <w:lastRenderedPageBreak/>
        <w:t>User menü</w:t>
      </w:r>
      <w:bookmarkEnd w:id="56"/>
    </w:p>
    <w:p w14:paraId="6461A58F" w14:textId="4002F7F8" w:rsidR="00653CF6" w:rsidRPr="00653CF6" w:rsidRDefault="00653CF6" w:rsidP="00653CF6">
      <w:r>
        <w:t>A menüsor utolsó eleme a „User” menü, itt a felhasználóval k</w:t>
      </w:r>
      <w:r w:rsidR="00547A96">
        <w:t>apcsolatos műveletek végezhető</w:t>
      </w:r>
      <w:r>
        <w:t>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fldSimple w:instr=" SEQ Kép \* ARABIC ">
        <w:r w:rsidR="0041054F">
          <w:rPr>
            <w:noProof/>
          </w:rPr>
          <w:t>24</w:t>
        </w:r>
      </w:fldSimple>
      <w:r>
        <w:t xml:space="preserve"> User menü</w:t>
      </w:r>
    </w:p>
    <w:p w14:paraId="47CC2935" w14:textId="7B94B5BD" w:rsidR="0065280A" w:rsidRDefault="0065280A" w:rsidP="0065280A">
      <w:r>
        <w:t>Az első menüpont a „Change Data”, am</w:t>
      </w:r>
      <w:r w:rsidR="00547A96">
        <w:t xml:space="preserve">elyre kattintva a felhasználó </w:t>
      </w:r>
      <w:r w:rsidR="00A03B5D">
        <w:t>meg tudja válto</w:t>
      </w:r>
      <w:r w:rsidR="00547A96">
        <w:t>ztatni az e-mail címét és/vagy</w:t>
      </w:r>
      <w:r w:rsidR="00A03B5D">
        <w:t xml:space="preserve"> a jelszavát. A</w:t>
      </w:r>
      <w:r w:rsidR="00547A96">
        <w:t xml:space="preserve"> sikeres művelethez </w:t>
      </w:r>
      <w:r w:rsidR="00A03B5D">
        <w:t>mindenképp</w:t>
      </w:r>
      <w:r w:rsidR="00547A96">
        <w:t>en meg kell adni a jelenlegi jelszót</w:t>
      </w:r>
      <w:r w:rsidR="00A03B5D">
        <w:t xml:space="preserve"> helyesen. </w:t>
      </w:r>
    </w:p>
    <w:p w14:paraId="5B528A52" w14:textId="77777777" w:rsidR="0030535E" w:rsidRDefault="0065280A" w:rsidP="0075609E">
      <w:pPr>
        <w:keepNext/>
        <w:ind w:firstLine="0"/>
        <w:jc w:val="center"/>
      </w:pPr>
      <w:r>
        <w:rPr>
          <w:noProof/>
          <w:lang w:val="en-US"/>
        </w:rPr>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fldSimple w:instr=" SEQ Kép \* ARABIC ">
        <w:r w:rsidR="0041054F">
          <w:rPr>
            <w:noProof/>
          </w:rPr>
          <w:t>25</w:t>
        </w:r>
      </w:fldSimple>
      <w:r>
        <w:t xml:space="preserve"> Felhasználói adatok megváltoztatása</w:t>
      </w:r>
    </w:p>
    <w:p w14:paraId="4F7F152E" w14:textId="55D532B3" w:rsidR="00901FA3" w:rsidRDefault="00901FA3" w:rsidP="00901FA3">
      <w:r>
        <w:t>A következő menüpont a „Dropbox”</w:t>
      </w:r>
      <w:r w:rsidR="00547A96">
        <w:t>,</w:t>
      </w:r>
      <w:r>
        <w:t xml:space="preserve"> ahol a felhasználó össze tudja kötni a Dropboxos</w:t>
      </w:r>
      <w:r w:rsidR="00547A96">
        <w:t>-</w:t>
      </w:r>
      <w:r>
        <w:t xml:space="preserve"> és az </w:t>
      </w:r>
      <w:r w:rsidR="00547A96">
        <w:t>alkalmazásban lévő fiókját. Az oldalon egy link</w:t>
      </w:r>
      <w:r>
        <w:t xml:space="preserve"> lát</w:t>
      </w:r>
      <w:r w:rsidR="00547A96">
        <w:t>ható,</w:t>
      </w:r>
      <w:r>
        <w:t xml:space="preserve"> ahova átnavi</w:t>
      </w:r>
      <w:r w:rsidR="00547A96">
        <w:t>gálva</w:t>
      </w:r>
      <w:r>
        <w:t xml:space="preserve"> be kell lépni a Dropboxos regisztrációba, majd ott engedélyezni </w:t>
      </w:r>
      <w:r w:rsidR="00547A96">
        <w:t>lehet</w:t>
      </w:r>
      <w:r>
        <w:t xml:space="preserve"> az alkalmazás számára a hozzáférést. A művelet végén </w:t>
      </w:r>
      <w:r w:rsidR="00547A96">
        <w:t xml:space="preserve">a felhasználó </w:t>
      </w:r>
      <w:r>
        <w:t>kap egy hozzáférési tokent, amelyet az oldalr</w:t>
      </w:r>
      <w:r w:rsidR="00547A96">
        <w:t>a be kell másolnia, majd meg kell nyomni</w:t>
      </w:r>
      <w:r>
        <w:t xml:space="preserve"> az „Authorize” gombot, </w:t>
      </w:r>
      <w:r w:rsidR="00547A96">
        <w:t>melyek</w:t>
      </w:r>
      <w:r>
        <w:t xml:space="preserve"> után a két regiszt</w:t>
      </w:r>
      <w:r w:rsidR="00547A96">
        <w:t>ráció összekapcsolódik</w:t>
      </w:r>
      <w:r>
        <w:t>.</w:t>
      </w:r>
    </w:p>
    <w:p w14:paraId="4577F9FE" w14:textId="77777777" w:rsidR="0030535E" w:rsidRDefault="00901FA3" w:rsidP="0075609E">
      <w:pPr>
        <w:keepNext/>
        <w:ind w:firstLine="0"/>
        <w:jc w:val="center"/>
      </w:pPr>
      <w:r>
        <w:rPr>
          <w:noProof/>
          <w:lang w:val="en-US"/>
        </w:rPr>
        <w:lastRenderedPageBreak/>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fldSimple w:instr=" SEQ Kép \* ARABIC ">
        <w:r w:rsidR="0041054F">
          <w:rPr>
            <w:noProof/>
          </w:rPr>
          <w:t>26</w:t>
        </w:r>
      </w:fldSimple>
      <w:r>
        <w:t xml:space="preserve"> Dropbox engedélyezés megvalósítása</w:t>
      </w:r>
    </w:p>
    <w:p w14:paraId="7828882A" w14:textId="7E4B9E4C" w:rsidR="00B34D14" w:rsidRDefault="00B34D14" w:rsidP="00B34D14">
      <w:r>
        <w:t>A harmadik menüpont a lenyíló listában a „Logs”</w:t>
      </w:r>
      <w:r w:rsidR="00547A96">
        <w:t>,</w:t>
      </w:r>
      <w:r>
        <w:t xml:space="preserve"> ahol az összes</w:t>
      </w:r>
      <w:r w:rsidR="00547A96">
        <w:t>,</w:t>
      </w:r>
      <w:r>
        <w:t xml:space="preserve"> felhasználóhoz kapcsolódó log bejegyzés megtekinthető. Itt lehetnek sikeres és sikertelen bejelentkezési kísérletek</w:t>
      </w:r>
      <w:r w:rsidR="00547A96">
        <w:t>,</w:t>
      </w:r>
      <w:r>
        <w:t xml:space="preserve"> vagy a felhasználóhoz tartozó mappákon és fájlokon végzett műveletek</w:t>
      </w:r>
      <w:r w:rsidR="00FF1259">
        <w:t>. A bejegyzések nem módosítható</w:t>
      </w:r>
      <w:r>
        <w:t>k és nem törölhetők.</w:t>
      </w:r>
    </w:p>
    <w:p w14:paraId="1F86F0F4" w14:textId="77777777" w:rsidR="007A1181" w:rsidRDefault="00B34D14" w:rsidP="0075609E">
      <w:pPr>
        <w:keepNext/>
        <w:ind w:firstLine="0"/>
        <w:jc w:val="center"/>
      </w:pPr>
      <w:r>
        <w:rPr>
          <w:noProof/>
          <w:lang w:val="en-US"/>
        </w:rPr>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fldSimple w:instr=" SEQ Kép \* ARABIC ">
        <w:r w:rsidR="0041054F">
          <w:rPr>
            <w:noProof/>
          </w:rPr>
          <w:t>27</w:t>
        </w:r>
      </w:fldSimple>
      <w:r>
        <w:t xml:space="preserve"> Felhasználói logok</w:t>
      </w:r>
    </w:p>
    <w:p w14:paraId="29025C55" w14:textId="30B6C09E" w:rsidR="00F92DED" w:rsidRDefault="00F92DED" w:rsidP="00F92DED">
      <w:r>
        <w:t>Az utolsó előtti menüpont a „Logout”, amelyre kattintva a felhasználó kijelentkezik a rendszerből és visszakerül a bejelentkező oldalra. Az utolsó pedig a</w:t>
      </w:r>
      <w:r w:rsidR="00FF1259">
        <w:t xml:space="preserve"> „Delete Account”, ahol törölhető </w:t>
      </w:r>
      <w:r>
        <w:t xml:space="preserve">a regisztráció. Kattintás után felugrik egy megerősítő </w:t>
      </w:r>
      <w:r>
        <w:lastRenderedPageBreak/>
        <w:t>ablak</w:t>
      </w:r>
      <w:r w:rsidR="00FF1259">
        <w:t>,</w:t>
      </w:r>
      <w:r>
        <w:t xml:space="preserve"> ahol az „OK”-ra kattintva a felhasználó fiókja</w:t>
      </w:r>
      <w:r w:rsidR="00FF1259">
        <w:t xml:space="preserve"> véglegesen</w:t>
      </w:r>
      <w:r>
        <w:t xml:space="preserve"> törlődik</w:t>
      </w:r>
      <w:r w:rsidR="00FF1259">
        <w:t xml:space="preserve">, </w:t>
      </w:r>
      <w:r w:rsidR="00207BF8">
        <w:t>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fldSimple w:instr=" SEQ Kép \* ARABIC ">
        <w:r w:rsidR="0041054F">
          <w:rPr>
            <w:noProof/>
          </w:rPr>
          <w:t>28</w:t>
        </w:r>
      </w:fldSimple>
      <w:r>
        <w:t xml:space="preserve"> Regisztáció törlésének megerősítése</w:t>
      </w:r>
    </w:p>
    <w:p w14:paraId="58F5A913" w14:textId="38FE7206" w:rsidR="00A72F58" w:rsidRDefault="00A72F58">
      <w:pPr>
        <w:pStyle w:val="Heading1"/>
      </w:pPr>
      <w:bookmarkStart w:id="57" w:name="_Toc500006941"/>
      <w:r w:rsidRPr="00BB07F9">
        <w:lastRenderedPageBreak/>
        <w:t>Mérések</w:t>
      </w:r>
      <w:bookmarkEnd w:id="57"/>
    </w:p>
    <w:p w14:paraId="317A53A4" w14:textId="7E714653" w:rsidR="00C97BB8" w:rsidRDefault="00F93963" w:rsidP="00F93963">
      <w:r>
        <w:t>A fejezetben olyan mérések eredményét és összehasonlítását fogom bemutatni, amelyeket először elvégeztem a sa</w:t>
      </w:r>
      <w:r w:rsidR="007742A4">
        <w:t>ját gépemen, ahol a fejlesztés történt</w:t>
      </w:r>
      <w:r w:rsidR="00FF1259">
        <w:t>,</w:t>
      </w:r>
      <w:r w:rsidR="007742A4">
        <w:t xml:space="preserve"> </w:t>
      </w:r>
      <w:r>
        <w:t>majd a Raspberry PI eszközön is</w:t>
      </w:r>
      <w:r w:rsidR="00FF2ACB">
        <w:t>. A kéréseket egy harmadik gépről indítottam</w:t>
      </w:r>
      <w:r>
        <w:t xml:space="preserve">. A cél bemutatni, hogy milyen teljesítmény csökenéssel jár a kérések kiszolgálása a lassabb eszközön. </w:t>
      </w:r>
      <w:r w:rsidR="007742A4">
        <w:t>Az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3B3BCB52" w:rsidR="00C97BB8" w:rsidRDefault="00EF65C5" w:rsidP="00EF65C5">
      <w:r>
        <w:t>Amiről még szót kell ejteni</w:t>
      </w:r>
      <w:r w:rsidR="00FF1259">
        <w:t>,</w:t>
      </w:r>
      <w:r>
        <w:t xml:space="preserve"> hogy az RPI eszköznek </w:t>
      </w:r>
      <w:r w:rsidR="00FF1259">
        <w:t>melyek</w:t>
      </w:r>
      <w:r>
        <w:t xml:space="preserve"> a pontos írási és olvasási limitei. Hálózat esetén tehát 100Mbit-re képes</w:t>
      </w:r>
      <w:r w:rsidR="00FF1259">
        <w:t>,</w:t>
      </w:r>
      <w:r>
        <w:t xml:space="preserve">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9353C1B" w:rsidR="00EF65C5" w:rsidRDefault="00EF65C5" w:rsidP="00EF65C5">
      <w:pPr>
        <w:ind w:firstLine="0"/>
      </w:pPr>
      <w:r>
        <w:t>A kapott érték írásra 16.8MB/s, míg olvasásra 22.6MB/s, tehát mindkét esetben a hálózat az</w:t>
      </w:r>
      <w:r w:rsidR="00FF1259">
        <w:t>, ami korlátoz</w:t>
      </w:r>
      <w:r>
        <w:t xml:space="preserve">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04C20BC5" w:rsidR="009023D6" w:rsidRDefault="009023D6" w:rsidP="009023D6">
      <w:r>
        <w:t xml:space="preserve">A kiválasztott </w:t>
      </w:r>
      <w:r w:rsidR="00FF1259">
        <w:t>végpont</w:t>
      </w:r>
      <w:r>
        <w:t xml:space="preserve"> /files/folder/&lt;folder_id&gt;, amelyet azért választottam, mert van benne adatbázis elérés</w:t>
      </w:r>
      <w:r w:rsidR="00FF1259">
        <w:t>,</w:t>
      </w:r>
      <w:r>
        <w:t xml:space="preserve"> így jobb képet kapunk.</w:t>
      </w:r>
      <w:r w:rsidR="007136E8">
        <w:t xml:space="preserve"> Arra ügyeltem, hogy az adatbázisban található rekordok</w:t>
      </w:r>
      <w:r w:rsidR="00FF1259">
        <w:t xml:space="preserve"> mindkét eszközön</w:t>
      </w:r>
      <w:r w:rsidR="007136E8">
        <w:t xml:space="preserve"> azonosak legyenek, tehát a két mappa tartalma</w:t>
      </w:r>
      <w:r w:rsidR="00FF1259">
        <w:t xml:space="preserve"> megegyezik</w:t>
      </w:r>
      <w:r w:rsidR="007136E8">
        <w:t>.</w:t>
      </w:r>
      <w:r>
        <w:t xml:space="preserve"> A kapott eredmények </w:t>
      </w:r>
      <w:r w:rsidR="00944A6F">
        <w:t>átlagolva</w:t>
      </w:r>
      <w:r w:rsidR="00FF1259">
        <w:t>,</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49556A17">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382CDF" w14:textId="0B062CB5" w:rsidR="00ED58AC" w:rsidRDefault="00ED58AC" w:rsidP="0041054F">
      <w:pPr>
        <w:pStyle w:val="Caption"/>
      </w:pPr>
      <w:r>
        <w:t xml:space="preserve">Diagram </w:t>
      </w:r>
      <w:fldSimple w:instr=" SEQ Diagram \* ARABIC ">
        <w:r w:rsidR="00887F47">
          <w:rPr>
            <w:noProof/>
          </w:rPr>
          <w:t>1</w:t>
        </w:r>
      </w:fldSimple>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1765F5DD" w:rsidR="00215CDC" w:rsidRDefault="00215CDC" w:rsidP="00215CDC">
      <w:r>
        <w:t xml:space="preserve">A </w:t>
      </w:r>
      <w:r w:rsidR="00FF1259">
        <w:t>végpont</w:t>
      </w:r>
      <w:r>
        <w:t xml:space="preserve"> ugyanaz</w:t>
      </w:r>
      <w:r w:rsidR="00FF1259">
        <w:t>,</w:t>
      </w:r>
      <w:r>
        <w:t xml:space="preserve"> mint az előző mérés során</w:t>
      </w:r>
      <w:r w:rsidR="00FF1259">
        <w:t>.</w:t>
      </w:r>
      <w:r>
        <w:t xml:space="preserve"> </w:t>
      </w:r>
      <w:r w:rsidR="00FF1259">
        <w:t>A</w:t>
      </w:r>
      <w:r w:rsidR="004C12F7">
        <w:t xml:space="preserve"> változás annyi, hogy a kérések több szálon futnak a szerver felé. Összesen 3 szálat használtam</w:t>
      </w:r>
      <w:r w:rsidR="00FF1259">
        <w:t>,</w:t>
      </w:r>
      <w:r w:rsidR="004C12F7">
        <w:t xml:space="preserve">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4C3D1DE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856B85B" w14:textId="62F6491E" w:rsidR="00672004" w:rsidRDefault="00ED58AC" w:rsidP="0041054F">
      <w:pPr>
        <w:pStyle w:val="Caption"/>
      </w:pPr>
      <w:r>
        <w:t xml:space="preserve">Diagram </w:t>
      </w:r>
      <w:fldSimple w:instr=" SEQ Diagram \* ARABIC ">
        <w:r w:rsidR="00887F47">
          <w:rPr>
            <w:noProof/>
          </w:rPr>
          <w:t>2</w:t>
        </w:r>
      </w:fldSimple>
      <w:r>
        <w:t xml:space="preserve"> 1000 kérés práhuzamosítva</w:t>
      </w:r>
    </w:p>
    <w:p w14:paraId="0A09DE05" w14:textId="480A2258" w:rsidR="000E2590" w:rsidRDefault="000E2590" w:rsidP="00215CDC">
      <w:r>
        <w:t xml:space="preserve">Jól látható javulást értünk </w:t>
      </w:r>
      <w:r w:rsidR="00F31408">
        <w:t>el</w:t>
      </w:r>
      <w:r>
        <w:t xml:space="preserve"> PC esetén</w:t>
      </w:r>
      <w:r w:rsidR="00A23319">
        <w:t>,</w:t>
      </w:r>
      <w:r>
        <w:t xml:space="preserve"> azonban az RPI sz</w:t>
      </w:r>
      <w:r w:rsidR="00FF1259">
        <w:t xml:space="preserve">inte semmilyen pozitív </w:t>
      </w:r>
      <w:r>
        <w:t>változást nem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C94FF7B" w14:textId="0EAA923C" w:rsidR="00B3777E" w:rsidRDefault="00887F47" w:rsidP="0041054F">
      <w:pPr>
        <w:pStyle w:val="Caption"/>
      </w:pPr>
      <w:r>
        <w:t xml:space="preserve">Diagram </w:t>
      </w:r>
      <w:fldSimple w:instr=" SEQ Diagram \* ARABIC ">
        <w:r>
          <w:rPr>
            <w:noProof/>
          </w:rPr>
          <w:t>3</w:t>
        </w:r>
      </w:fldSimple>
      <w:r>
        <w:t xml:space="preserve"> 1GB-os fájl feltöltése</w:t>
      </w:r>
    </w:p>
    <w:p w14:paraId="0296E17A" w14:textId="5C8B3D13"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70336490" w:rsidR="00346C76" w:rsidRDefault="00FF1259" w:rsidP="00B3777E">
      <w:r>
        <w:t>Ezt követően u</w:t>
      </w:r>
      <w:r w:rsidR="00520124">
        <w:t>gyanezt a fájlt</w:t>
      </w:r>
      <w:r>
        <w:t xml:space="preserve"> letöltöttem.</w:t>
      </w:r>
    </w:p>
    <w:p w14:paraId="0354B86E" w14:textId="40324ACF" w:rsidR="00520124" w:rsidRDefault="00520124" w:rsidP="00B3777E">
      <w:r>
        <w:rPr>
          <w:noProof/>
          <w:lang w:val="en-US"/>
        </w:rPr>
        <w:drawing>
          <wp:inline distT="0" distB="0" distL="0" distR="0" wp14:anchorId="646CB20D" wp14:editId="7CCDB863">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60964D" w14:textId="62EAF400" w:rsidR="00520124" w:rsidRDefault="00F7411D" w:rsidP="00B3777E">
      <w:r>
        <w:t>PC esetén 15 másodperc elég volt ahhoz, hogy letöltsem a fájlt</w:t>
      </w:r>
      <w:r w:rsidR="00FF1259">
        <w:t>,</w:t>
      </w:r>
      <w:r>
        <w:t xml:space="preserve"> ez átszámítva 63</w:t>
      </w:r>
      <w:r w:rsidR="00895566">
        <w:t xml:space="preserve"> </w:t>
      </w:r>
      <w:r>
        <w:t>MB/s-es l</w:t>
      </w:r>
      <w:r w:rsidR="00FF1259">
        <w:t xml:space="preserve">etöltési sebességet jelent.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3BEBE66C"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474DB06" w14:textId="0C9BD8AC" w:rsidR="0020748C" w:rsidRDefault="0020748C" w:rsidP="00D4066B">
      <w:pPr>
        <w:pStyle w:val="ListParagraph"/>
        <w:ind w:left="720" w:firstLine="0"/>
      </w:pPr>
      <w:r>
        <w:t>PC feltöltés:</w:t>
      </w:r>
      <w:r w:rsidR="00F1535E">
        <w:t xml:space="preserve"> 60 másodperc</w:t>
      </w:r>
      <w:r w:rsidR="00895566">
        <w:t xml:space="preserve"> 48 MB/s</w:t>
      </w:r>
    </w:p>
    <w:p w14:paraId="7014F7C5" w14:textId="171CD23B" w:rsidR="00EB28D2" w:rsidRDefault="00EB28D2" w:rsidP="00EB28D2">
      <w:pPr>
        <w:pStyle w:val="ListParagraph"/>
        <w:ind w:left="720" w:firstLine="0"/>
      </w:pPr>
      <w:r>
        <w:t xml:space="preserve">RPI feltöltés </w:t>
      </w:r>
      <w:r w:rsidR="00F1535E">
        <w:t>810 másodperc</w:t>
      </w:r>
      <w:r w:rsidR="00895566">
        <w:t xml:space="preserve"> 3.6 MB/s</w:t>
      </w:r>
    </w:p>
    <w:p w14:paraId="1C4D9FEB" w14:textId="32BB589E" w:rsidR="0020748C" w:rsidRDefault="0020748C" w:rsidP="00D4066B">
      <w:pPr>
        <w:pStyle w:val="ListParagraph"/>
        <w:ind w:left="720" w:firstLine="0"/>
      </w:pPr>
      <w:r>
        <w:rPr>
          <w:noProof/>
          <w:lang w:val="en-US"/>
        </w:rPr>
        <w:drawing>
          <wp:inline distT="0" distB="0" distL="0" distR="0" wp14:anchorId="58436C21" wp14:editId="574E7046">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CDD5404" w14:textId="7B88B78D" w:rsidR="00EB28D2" w:rsidRDefault="00EB28D2" w:rsidP="00EB28D2">
      <w:pPr>
        <w:pStyle w:val="ListParagraph"/>
        <w:ind w:left="720" w:firstLine="0"/>
      </w:pPr>
      <w:r>
        <w:t xml:space="preserve">PC letöltés: </w:t>
      </w:r>
      <w:r w:rsidR="00F1535E">
        <w:t>45 másodperc</w:t>
      </w:r>
      <w:r w:rsidR="00FE5C44">
        <w:t xml:space="preserve"> 64 MB/s</w:t>
      </w:r>
    </w:p>
    <w:p w14:paraId="41A468A2" w14:textId="534D6BE8" w:rsidR="00D4066B" w:rsidRDefault="00D4066B" w:rsidP="00D4066B">
      <w:pPr>
        <w:pStyle w:val="ListParagraph"/>
        <w:ind w:left="720" w:firstLine="0"/>
      </w:pPr>
      <w:r>
        <w:t xml:space="preserve">RPI </w:t>
      </w:r>
      <w:r w:rsidR="00EB28D2">
        <w:t>letöltés:</w:t>
      </w:r>
      <w:r>
        <w:t xml:space="preserve"> </w:t>
      </w:r>
      <w:r w:rsidR="00F1535E">
        <w:t>280</w:t>
      </w:r>
      <w:r>
        <w:t xml:space="preserve"> </w:t>
      </w:r>
      <w:r w:rsidR="00F1535E">
        <w:t>másodperc</w:t>
      </w:r>
      <w:r w:rsidR="00FE5C44">
        <w:t xml:space="preserve"> 10.3 MB/s</w:t>
      </w:r>
    </w:p>
    <w:p w14:paraId="7FC2BCE2" w14:textId="77777777" w:rsidR="00842439" w:rsidRDefault="00842439" w:rsidP="00842439"/>
    <w:p w14:paraId="30680766" w14:textId="21306727" w:rsidR="00C52DD6" w:rsidRDefault="00C52DD6" w:rsidP="00C97BB8">
      <w:pPr>
        <w:pStyle w:val="ListParagraph"/>
        <w:numPr>
          <w:ilvl w:val="0"/>
          <w:numId w:val="41"/>
        </w:numPr>
      </w:pPr>
      <w:r>
        <w:t>2 darab 1GB-os fájl feltöltése</w:t>
      </w:r>
      <w:r w:rsidR="00332BE2">
        <w:t xml:space="preserve"> majd</w:t>
      </w:r>
      <w:r w:rsidR="00A76BD6">
        <w:t xml:space="preserve"> letöltése</w:t>
      </w:r>
      <w:r>
        <w:t xml:space="preserve"> egy időben:</w:t>
      </w:r>
    </w:p>
    <w:p w14:paraId="542DA776" w14:textId="45083EB3" w:rsidR="00C97BB8" w:rsidRPr="00F93963" w:rsidRDefault="00C97BB8" w:rsidP="007658C0">
      <w:pPr>
        <w:ind w:left="360" w:firstLine="0"/>
      </w:pPr>
    </w:p>
    <w:p w14:paraId="7F3A2D49" w14:textId="7CF22FBB" w:rsidR="00A72F58" w:rsidRDefault="001E5C7A">
      <w:pPr>
        <w:pStyle w:val="Heading1"/>
      </w:pPr>
      <w:bookmarkStart w:id="58" w:name="_Toc500006942"/>
      <w:r w:rsidRPr="00BB07F9">
        <w:lastRenderedPageBreak/>
        <w:t>Összefoglalás</w:t>
      </w:r>
      <w:bookmarkEnd w:id="58"/>
    </w:p>
    <w:p w14:paraId="721E0CB2" w14:textId="3FDED1EE" w:rsidR="00720017" w:rsidRDefault="00D76D40" w:rsidP="00720017">
      <w:r>
        <w:t>A projekt tervezés</w:t>
      </w:r>
      <w:r w:rsidR="00ED1E6D">
        <w:t>e</w:t>
      </w:r>
      <w:r>
        <w:t xml:space="preserve"> és fejlesztés</w:t>
      </w:r>
      <w:r w:rsidR="00ED1E6D">
        <w:t>e</w:t>
      </w:r>
      <w:r>
        <w:t xml:space="preserve"> alatt </w:t>
      </w:r>
      <w:r w:rsidR="0095460C">
        <w:t>új technológiákkal</w:t>
      </w:r>
      <w:r w:rsidR="0095460C">
        <w:t xml:space="preserve"> </w:t>
      </w:r>
      <w:r>
        <w:t>ismerkedtem</w:t>
      </w:r>
      <w:r w:rsidR="0095460C">
        <w:t xml:space="preserve"> meg</w:t>
      </w:r>
      <w:r>
        <w:t>, így sokat tanultam</w:t>
      </w:r>
      <w:r w:rsidR="0095460C">
        <w:t>,</w:t>
      </w:r>
      <w:r>
        <w:t xml:space="preserve"> és fejlődtem szakmailag. A feladat megoldása során több problémába  ütköztem, ahol mérlegelnem kellett több lehetséges megoldást, majd kiválasztani a szerintem legjobbat.</w:t>
      </w:r>
    </w:p>
    <w:p w14:paraId="36EF0A5A" w14:textId="6A60A9B3" w:rsidR="006A047C" w:rsidRDefault="0095460C" w:rsidP="00720017">
      <w:r>
        <w:t>A projek</w:t>
      </w:r>
      <w:r w:rsidR="006A047C">
        <w:t>t végére elkészítettem egy jól működő fájlmegosztó portált, amely egy egyszerű felhasználó számára minden igényt kielégít</w:t>
      </w:r>
      <w:r>
        <w:t>ően alkalmas arra,</w:t>
      </w:r>
      <w:r w:rsidR="006A047C">
        <w:t xml:space="preserve"> hogy fájljait </w:t>
      </w:r>
      <w:r w:rsidR="00ED1E6D">
        <w:t xml:space="preserve">ott tárolja és megossza másokkal. A szoftvert összekötöttem egy </w:t>
      </w:r>
      <w:r>
        <w:t>népszerű portállal</w:t>
      </w:r>
      <w:r w:rsidR="00ED1E6D">
        <w:t xml:space="preserve"> úgy</w:t>
      </w:r>
      <w:r>
        <w:t xml:space="preserve">, </w:t>
      </w:r>
      <w:r w:rsidR="00ED1E6D">
        <w:t>hogy</w:t>
      </w:r>
      <w:r>
        <w:t xml:space="preserve"> lehetőség nyíljon</w:t>
      </w:r>
      <w:r w:rsidR="00ED1E6D">
        <w:t xml:space="preserve"> oda feltölteni</w:t>
      </w:r>
      <w:r>
        <w:t>, illetve onnan letölteni</w:t>
      </w:r>
      <w:r w:rsidR="00ED1E6D">
        <w:t xml:space="preserve"> fájlokat. </w:t>
      </w:r>
    </w:p>
    <w:p w14:paraId="16DCC288" w14:textId="42704957" w:rsidR="000C3A5C" w:rsidRPr="00720017" w:rsidRDefault="000C3A5C" w:rsidP="00720017">
      <w:r>
        <w:t>Mesimerkedtem a Raspberry PI eszközzel</w:t>
      </w:r>
      <w:r w:rsidR="0095460C">
        <w:t>,</w:t>
      </w:r>
      <w:r>
        <w:t xml:space="preserve"> és sikeresen telepítettem rá az elkészült s</w:t>
      </w:r>
      <w:r w:rsidR="002E385F">
        <w:t>z</w:t>
      </w:r>
      <w:r>
        <w:t>oftvert. Méréseket végeztem, hogy átfogó képet kapjak arról</w:t>
      </w:r>
      <w:r w:rsidR="0095460C">
        <w:t>,</w:t>
      </w:r>
      <w:r>
        <w:t xml:space="preserve"> mekkora lassulással jár, ha az alkalmazás az RPI-n fut</w:t>
      </w:r>
      <w:r w:rsidR="0014372D">
        <w:t>,</w:t>
      </w:r>
      <w:r>
        <w:t xml:space="preserve"> nem pedig egy jóval erősebb </w:t>
      </w:r>
      <w:r w:rsidR="002E385F">
        <w:t>asztali gépen</w:t>
      </w:r>
      <w:r>
        <w:t>.</w:t>
      </w:r>
    </w:p>
    <w:p w14:paraId="5FF26BAC" w14:textId="3840C9D5" w:rsidR="00E10887" w:rsidRPr="00BB07F9" w:rsidRDefault="00E10887" w:rsidP="00E10887">
      <w:pPr>
        <w:pStyle w:val="Heading2"/>
      </w:pPr>
      <w:bookmarkStart w:id="59" w:name="_Toc500006943"/>
      <w:r w:rsidRPr="00BB07F9">
        <w:t>Továbbfejlesztés</w:t>
      </w:r>
      <w:bookmarkEnd w:id="59"/>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57F978D8"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95460C">
        <w:t>működik, hogy</w:t>
      </w:r>
      <w:r w:rsidR="007910AC">
        <w:t xml:space="preserve"> ha egy fájl feltöltésre kerül a rendszerre</w:t>
      </w:r>
      <w:r w:rsidR="0095460C">
        <w:t>,</w:t>
      </w:r>
      <w:r w:rsidR="007910AC">
        <w:t xml:space="preserve"> akkor azt a cach</w:t>
      </w:r>
      <w:r w:rsidR="00D7269E">
        <w:t>e</w:t>
      </w:r>
      <w:r w:rsidR="007910AC">
        <w:t>-be</w:t>
      </w:r>
      <w:r w:rsidR="006B5EC0">
        <w:t>n</w:t>
      </w:r>
      <w:r w:rsidR="007910AC">
        <w:t xml:space="preserve"> eltár</w:t>
      </w:r>
      <w:r w:rsidR="003E787B">
        <w:t>olja addig</w:t>
      </w:r>
      <w:r w:rsidR="0095460C">
        <w:t>,</w:t>
      </w:r>
      <w:r w:rsidR="006B5EC0">
        <w:t xml:space="preserve"> amíg elegendő hely áll rendelkezésre.</w:t>
      </w:r>
      <w:r w:rsidR="003E787B">
        <w:t xml:space="preserve"> </w:t>
      </w:r>
      <w:r w:rsidR="006B5EC0">
        <w:t>Ezt követően</w:t>
      </w:r>
      <w:r w:rsidR="003E787B">
        <w:t xml:space="preserve"> mindig fel</w:t>
      </w:r>
      <w:r w:rsidR="006B5EC0">
        <w:t xml:space="preserve"> kell </w:t>
      </w:r>
      <w:r w:rsidR="003E787B">
        <w:t>szabadít</w:t>
      </w:r>
      <w:r w:rsidR="006B5EC0">
        <w:t>ania annyi helyet</w:t>
      </w:r>
      <w:r w:rsidR="003E787B">
        <w:t>, hogy a következő beérkező részletet is be tudja tenni.</w:t>
      </w:r>
      <w:r w:rsidR="00B0397D">
        <w:t xml:space="preserve"> Addig</w:t>
      </w:r>
      <w:r w:rsidR="0095460C">
        <w:t>,</w:t>
      </w:r>
      <w:r w:rsidR="00B0397D">
        <w:t xml:space="preserve"> amíg </w:t>
      </w:r>
      <w:r w:rsidR="006B5EC0">
        <w:t>nincs szükség hely</w:t>
      </w:r>
      <w:r w:rsidR="00B0397D">
        <w:t xml:space="preserve"> felszabadít</w:t>
      </w:r>
      <w:r w:rsidR="006B5EC0">
        <w:t>ására</w:t>
      </w:r>
      <w:r w:rsidR="0095460C">
        <w:t>,</w:t>
      </w:r>
      <w:r w:rsidR="00B0397D">
        <w:t xml:space="preserve"> a feltöltés gyorsabb</w:t>
      </w:r>
      <w:r w:rsidR="0095460C">
        <w:t>,</w:t>
      </w:r>
      <w:r w:rsidR="00B0397D">
        <w:t xml:space="preserve"> mint amikor már fel kell szabadítania</w:t>
      </w:r>
      <w:r w:rsidR="006B5EC0">
        <w:t xml:space="preserve"> helyet.</w:t>
      </w:r>
      <w:r w:rsidR="00B0397D">
        <w:t xml:space="preserve"> </w:t>
      </w:r>
      <w:r w:rsidR="006B5EC0">
        <w:t>E</w:t>
      </w:r>
      <w:r w:rsidR="00B0397D">
        <w:t>z jól látható</w:t>
      </w:r>
      <w:r w:rsidR="00B548CF">
        <w:t>,</w:t>
      </w:r>
      <w:r w:rsidR="00B0397D">
        <w:t xml:space="preserve">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fldSimple w:instr=" SEQ Kép \* ARABIC ">
        <w:r w:rsidR="0041054F">
          <w:rPr>
            <w:noProof/>
          </w:rPr>
          <w:t>29</w:t>
        </w:r>
      </w:fldSimple>
      <w:r>
        <w:t xml:space="preserve"> Memória állapota boot után</w:t>
      </w:r>
    </w:p>
    <w:p w14:paraId="06E5625C" w14:textId="5F57C048" w:rsidR="00D7269E" w:rsidRDefault="00D7269E" w:rsidP="003E787B">
      <w:r>
        <w:lastRenderedPageBreak/>
        <w:tab/>
        <w:t>A memória állapota a backend indítása után:</w:t>
      </w:r>
    </w:p>
    <w:p w14:paraId="4EBD1995" w14:textId="77777777" w:rsidR="007F10CB" w:rsidRDefault="003E787B" w:rsidP="0075609E">
      <w:pPr>
        <w:keepNext/>
        <w:ind w:firstLine="0"/>
      </w:pPr>
      <w:r>
        <w:rPr>
          <w:noProof/>
          <w:lang w:val="en-US"/>
        </w:rPr>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fldSimple w:instr=" SEQ Kép \* ARABIC ">
        <w:r w:rsidR="0041054F">
          <w:rPr>
            <w:noProof/>
          </w:rPr>
          <w:t>30</w:t>
        </w:r>
      </w:fldSimple>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fldSimple w:instr=" SEQ Kép \* ARABIC ">
        <w:r w:rsidR="0041054F">
          <w:rPr>
            <w:noProof/>
          </w:rPr>
          <w:t>31</w:t>
        </w:r>
      </w:fldSimple>
      <w:r>
        <w:t xml:space="preserve"> Memória állapota frontend indítása után</w:t>
      </w:r>
    </w:p>
    <w:p w14:paraId="63EA3553" w14:textId="09E7F377" w:rsidR="00A60D92" w:rsidRDefault="00A60D92" w:rsidP="003E787B">
      <w:r>
        <w:tab/>
        <w:t>A memória állapota</w:t>
      </w:r>
      <w:r w:rsidR="0095460C">
        <w:t>,</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fldSimple w:instr=" SEQ Kép \* ARABIC ">
        <w:r w:rsidR="0041054F">
          <w:rPr>
            <w:noProof/>
          </w:rPr>
          <w:t>32</w:t>
        </w:r>
      </w:fldSimple>
      <w:r>
        <w:t xml:space="preserve"> Memória állapota fájl feltöltése közben</w:t>
      </w:r>
    </w:p>
    <w:p w14:paraId="4A153B0B" w14:textId="331DFB24" w:rsidR="00261D60" w:rsidRDefault="00261D60" w:rsidP="00261D60">
      <w:pPr>
        <w:ind w:left="1440" w:firstLine="0"/>
      </w:pPr>
      <w:r>
        <w:t>A képen jól látható, hogy a tényleges szabad memória közel ~600</w:t>
      </w:r>
      <w:r w:rsidR="006B5EC0">
        <w:t xml:space="preserve"> </w:t>
      </w:r>
      <w:r>
        <w:t>MB (második sor free oszlop), azonban a cached memória ~550</w:t>
      </w:r>
      <w:r w:rsidR="006B5EC0">
        <w:t xml:space="preserve"> </w:t>
      </w:r>
      <w:r>
        <w:t xml:space="preserve">MB. A cél az lenne, hogy az eszköznek ne kelljen </w:t>
      </w:r>
      <w:r w:rsidR="004566DB">
        <w:t>a cache-</w:t>
      </w:r>
      <w:r w:rsidR="00E12032">
        <w:t>e</w:t>
      </w:r>
      <w:r w:rsidR="004566DB">
        <w:t>lt memóriából kijelölnie új területet, hanem a szof</w:t>
      </w:r>
      <w:r w:rsidR="00E12032">
        <w:t>tver programozottan ürít</w:t>
      </w:r>
      <w:r w:rsidR="006B5EC0">
        <w:t>se</w:t>
      </w:r>
      <w:r w:rsidR="00E12032">
        <w:t xml:space="preserve"> azt</w:t>
      </w:r>
      <w:r w:rsidR="006B5EC0">
        <w:t>.</w:t>
      </w:r>
      <w:r w:rsidR="00E12032">
        <w:t xml:space="preserve"> </w:t>
      </w:r>
      <w:r w:rsidR="006B5EC0">
        <w:t xml:space="preserve">Természetesen mérni kell </w:t>
      </w:r>
      <w:r w:rsidR="00E12032">
        <w:t>majd</w:t>
      </w:r>
      <w:r w:rsidR="004566DB">
        <w:t>, hogy milyen gyorsulás érhető el így.</w:t>
      </w:r>
    </w:p>
    <w:p w14:paraId="0B20473C" w14:textId="60FD3CE3" w:rsidR="00E10887" w:rsidRPr="00BB07F9" w:rsidRDefault="005E34D2" w:rsidP="0042171B">
      <w:pPr>
        <w:pStyle w:val="ListParagraph"/>
        <w:numPr>
          <w:ilvl w:val="0"/>
          <w:numId w:val="34"/>
        </w:numPr>
      </w:pPr>
      <w:r>
        <w:t>Kérés menedzsment: Ha az eszköznek sok kérést kell kiszolgálni</w:t>
      </w:r>
      <w:r w:rsidR="0095460C">
        <w:t>a,</w:t>
      </w:r>
      <w:r>
        <w:t xml:space="preserve"> például sok fájl feltöltése</w:t>
      </w:r>
      <w:r w:rsidR="006B5EC0">
        <w:t xml:space="preserve"> esetén</w:t>
      </w:r>
      <w:r>
        <w:t>, akkor előfordulhat</w:t>
      </w:r>
      <w:r w:rsidR="006B5EC0">
        <w:t>,</w:t>
      </w:r>
      <w:r>
        <w:t xml:space="preserve"> hogy ténylegesen elfogy a memória</w:t>
      </w:r>
      <w:r w:rsidR="006B5EC0">
        <w:t>,</w:t>
      </w:r>
      <w:r>
        <w:t xml:space="preserve"> ami a rendszer összeomlásához vezethet. A </w:t>
      </w:r>
      <w:r w:rsidR="006B5EC0">
        <w:t>cél</w:t>
      </w:r>
      <w:r>
        <w:t xml:space="preserve"> az lenne, hogy egy feltöltés</w:t>
      </w:r>
      <w:r w:rsidR="006B5EC0">
        <w:t>, letöltés vagy D</w:t>
      </w:r>
      <w:r w:rsidR="00385E1E">
        <w:t>ropboxos művelet</w:t>
      </w:r>
      <w:r>
        <w:t xml:space="preserve"> elk</w:t>
      </w:r>
      <w:r w:rsidR="006B5EC0">
        <w:t>ezdése előtt a szoftver ellenőri</w:t>
      </w:r>
      <w:r>
        <w:t>z</w:t>
      </w:r>
      <w:r w:rsidR="006B5EC0">
        <w:t>ze</w:t>
      </w:r>
      <w:r>
        <w:t xml:space="preserve"> a szabad memóriát</w:t>
      </w:r>
      <w:r w:rsidR="006B5EC0">
        <w:t>,</w:t>
      </w:r>
      <w:r>
        <w:t xml:space="preserve"> és csak akkor </w:t>
      </w:r>
      <w:r w:rsidR="00385E1E">
        <w:t>engedélyez</w:t>
      </w:r>
      <w:r w:rsidR="006B5EC0">
        <w:t>ze</w:t>
      </w:r>
      <w:r w:rsidR="00385E1E">
        <w:t>, ha van legalább ~150</w:t>
      </w:r>
      <w:r w:rsidR="006B5EC0">
        <w:t xml:space="preserve"> </w:t>
      </w:r>
      <w:r>
        <w:t>MB szabad</w:t>
      </w:r>
      <w:r w:rsidR="006B5EC0">
        <w:t xml:space="preserve"> memória</w:t>
      </w:r>
      <w:r>
        <w:t>.</w:t>
      </w:r>
    </w:p>
    <w:p w14:paraId="32E71D41" w14:textId="77F0A260" w:rsidR="00E10887" w:rsidRPr="00BB07F9" w:rsidRDefault="00E10887" w:rsidP="0042171B">
      <w:pPr>
        <w:pStyle w:val="ListParagraph"/>
        <w:numPr>
          <w:ilvl w:val="0"/>
          <w:numId w:val="34"/>
        </w:numPr>
      </w:pPr>
      <w:r w:rsidRPr="00BB07F9">
        <w:lastRenderedPageBreak/>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193B185B" w:rsidR="00E10887" w:rsidRDefault="003F4343" w:rsidP="0042171B">
      <w:pPr>
        <w:pStyle w:val="ListParagraph"/>
        <w:numPr>
          <w:ilvl w:val="0"/>
          <w:numId w:val="34"/>
        </w:numPr>
      </w:pPr>
      <w:r>
        <w:t>Tárhelybővítés:</w:t>
      </w:r>
      <w:r w:rsidR="009F2BD2">
        <w:t xml:space="preserve"> </w:t>
      </w:r>
      <w:r w:rsidR="006A047C">
        <w:t xml:space="preserve">Az eszköz jelenleg egy 16 GB-os </w:t>
      </w:r>
      <w:r w:rsidR="006A047C" w:rsidRPr="00BB07F9">
        <w:rPr>
          <w:color w:val="333333"/>
        </w:rPr>
        <w:t xml:space="preserve">microSD </w:t>
      </w:r>
      <w:r w:rsidR="0095460C">
        <w:t>kárt</w:t>
      </w:r>
      <w:r w:rsidR="006A047C">
        <w:t>y</w:t>
      </w:r>
      <w:r w:rsidR="0095460C">
        <w:t>á</w:t>
      </w:r>
      <w:r w:rsidR="006A047C">
        <w:t>val rendelkezik csak, amely sajnos kis mozgásteret ad. Szeretném kibővíteni</w:t>
      </w:r>
      <w:r w:rsidR="0095460C">
        <w:t>, és megszü</w:t>
      </w:r>
      <w:r w:rsidR="006A047C">
        <w:t xml:space="preserve">ntetni a rendszerben található felhasználói limiteket. </w:t>
      </w:r>
    </w:p>
    <w:p w14:paraId="2CCBA93E" w14:textId="64B76B98" w:rsidR="003F4343" w:rsidRDefault="003F4343" w:rsidP="0042171B">
      <w:pPr>
        <w:pStyle w:val="ListParagraph"/>
        <w:numPr>
          <w:ilvl w:val="0"/>
          <w:numId w:val="34"/>
        </w:numPr>
      </w:pPr>
      <w:r>
        <w:t>Nginx:</w:t>
      </w:r>
      <w:r w:rsidR="00440097">
        <w:t xml:space="preserve"> </w:t>
      </w:r>
      <w:r w:rsidR="006B5EC0">
        <w:t xml:space="preserve">Célom egy </w:t>
      </w:r>
      <w:r w:rsidR="005615FB">
        <w:t>Nginx websze</w:t>
      </w:r>
      <w:r w:rsidR="00AB26E6">
        <w:t>rver feltelepítése az eszközre</w:t>
      </w:r>
      <w:r w:rsidR="006B5EC0">
        <w:t>,</w:t>
      </w:r>
      <w:r w:rsidR="00AB26E6">
        <w:t xml:space="preserve"> </w:t>
      </w:r>
      <w:r w:rsidR="006B5EC0">
        <w:t>majd</w:t>
      </w:r>
      <w:r w:rsidR="00AB26E6">
        <w:t xml:space="preserve"> bekonfigurálása, hogy a be</w:t>
      </w:r>
      <w:r w:rsidR="0095460C">
        <w:t>-</w:t>
      </w:r>
      <w:r w:rsidR="00AB26E6">
        <w:t xml:space="preserve"> és</w:t>
      </w:r>
      <w:r w:rsidR="006B5EC0">
        <w:t xml:space="preserve"> kimenő forgalom csak rajta mehessen</w:t>
      </w:r>
      <w:r w:rsidR="00AB26E6">
        <w:t xml:space="preserve"> keresztül.</w:t>
      </w:r>
    </w:p>
    <w:p w14:paraId="194B5024" w14:textId="3BC0BDDD"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w:t>
      </w:r>
      <w:r w:rsidR="0095460C">
        <w:t>,</w:t>
      </w:r>
      <w:r w:rsidR="00051196">
        <w:t xml:space="preserve"> ezért nem nevezhető biztonságosnak. Https bevezetésével szeretném ezt a problémát kiküszöbölni a későbbiekben.</w:t>
      </w:r>
    </w:p>
    <w:p w14:paraId="2D5A2739" w14:textId="0FE2BCE3"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w:t>
      </w:r>
      <w:r w:rsidR="006B5EC0">
        <w:t xml:space="preserve"> a</w:t>
      </w:r>
      <w:bookmarkStart w:id="60" w:name="_GoBack"/>
      <w:bookmarkEnd w:id="60"/>
      <w:r w:rsidR="005F68DB">
        <w:t xml:space="preserve"> szerveroldalon. Biztonsági okokból viszont jó lenne ennek a megvalósítása.</w:t>
      </w:r>
    </w:p>
    <w:bookmarkStart w:id="61" w:name="_Toc500006944"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61"/>
        </w:p>
        <w:sdt>
          <w:sdtPr>
            <w:id w:val="111145805"/>
            <w:bibliography/>
          </w:sdtPr>
          <w:sdtContent>
            <w:p w14:paraId="6A7DBBE8" w14:textId="77777777" w:rsidR="00B548CF"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B548CF" w14:paraId="2C4BEC36" w14:textId="77777777">
                <w:trPr>
                  <w:divId w:val="821626741"/>
                  <w:tblCellSpacing w:w="15" w:type="dxa"/>
                </w:trPr>
                <w:tc>
                  <w:tcPr>
                    <w:tcW w:w="50" w:type="pct"/>
                    <w:hideMark/>
                  </w:tcPr>
                  <w:p w14:paraId="163688E7" w14:textId="49E17CCE" w:rsidR="00B548CF" w:rsidRDefault="00B548CF">
                    <w:pPr>
                      <w:pStyle w:val="Bibliography"/>
                    </w:pPr>
                    <w:r>
                      <w:t xml:space="preserve">[1] </w:t>
                    </w:r>
                  </w:p>
                </w:tc>
                <w:tc>
                  <w:tcPr>
                    <w:tcW w:w="0" w:type="auto"/>
                    <w:hideMark/>
                  </w:tcPr>
                  <w:p w14:paraId="452EB7BF" w14:textId="77777777" w:rsidR="00B548CF" w:rsidRDefault="00B548CF">
                    <w:pPr>
                      <w:pStyle w:val="Bibliography"/>
                    </w:pPr>
                    <w:r>
                      <w:t>„npm,” [Online]. Available: https://www.npmjs.com/. [Hozzáférés dátuma: 25 november 2017].</w:t>
                    </w:r>
                  </w:p>
                </w:tc>
              </w:tr>
              <w:tr w:rsidR="00B548CF" w14:paraId="2D5ECB30" w14:textId="77777777">
                <w:trPr>
                  <w:divId w:val="821626741"/>
                  <w:tblCellSpacing w:w="15" w:type="dxa"/>
                </w:trPr>
                <w:tc>
                  <w:tcPr>
                    <w:tcW w:w="50" w:type="pct"/>
                    <w:hideMark/>
                  </w:tcPr>
                  <w:p w14:paraId="77B19494" w14:textId="77777777" w:rsidR="00B548CF" w:rsidRDefault="00B548CF">
                    <w:pPr>
                      <w:pStyle w:val="Bibliography"/>
                    </w:pPr>
                    <w:r>
                      <w:t xml:space="preserve">[2] </w:t>
                    </w:r>
                  </w:p>
                </w:tc>
                <w:tc>
                  <w:tcPr>
                    <w:tcW w:w="0" w:type="auto"/>
                    <w:hideMark/>
                  </w:tcPr>
                  <w:p w14:paraId="729DDE1C" w14:textId="77777777" w:rsidR="00B548CF" w:rsidRDefault="00B548CF">
                    <w:pPr>
                      <w:pStyle w:val="Bibliography"/>
                    </w:pPr>
                    <w:r>
                      <w:t>„Angular,” [Online]. Available: https://angular.io/docs. [Hozzáférés dátuma: 25 november 2017].</w:t>
                    </w:r>
                  </w:p>
                </w:tc>
              </w:tr>
              <w:tr w:rsidR="00B548CF" w14:paraId="5301BBAE" w14:textId="77777777">
                <w:trPr>
                  <w:divId w:val="821626741"/>
                  <w:tblCellSpacing w:w="15" w:type="dxa"/>
                </w:trPr>
                <w:tc>
                  <w:tcPr>
                    <w:tcW w:w="50" w:type="pct"/>
                    <w:hideMark/>
                  </w:tcPr>
                  <w:p w14:paraId="28A5C363" w14:textId="77777777" w:rsidR="00B548CF" w:rsidRDefault="00B548CF">
                    <w:pPr>
                      <w:pStyle w:val="Bibliography"/>
                    </w:pPr>
                    <w:r>
                      <w:t xml:space="preserve">[3] </w:t>
                    </w:r>
                  </w:p>
                </w:tc>
                <w:tc>
                  <w:tcPr>
                    <w:tcW w:w="0" w:type="auto"/>
                    <w:hideMark/>
                  </w:tcPr>
                  <w:p w14:paraId="7A45635C" w14:textId="77777777" w:rsidR="00B548CF" w:rsidRDefault="00B548CF">
                    <w:pPr>
                      <w:pStyle w:val="Bibliography"/>
                    </w:pPr>
                    <w:r>
                      <w:t>„Typescript,” [Online]. Available: https://www.typescriptlang.org/. [Hozzáférés dátuma: 25 november 2017].</w:t>
                    </w:r>
                  </w:p>
                </w:tc>
              </w:tr>
              <w:tr w:rsidR="00B548CF" w14:paraId="2C2CBB3C" w14:textId="77777777">
                <w:trPr>
                  <w:divId w:val="821626741"/>
                  <w:tblCellSpacing w:w="15" w:type="dxa"/>
                </w:trPr>
                <w:tc>
                  <w:tcPr>
                    <w:tcW w:w="50" w:type="pct"/>
                    <w:hideMark/>
                  </w:tcPr>
                  <w:p w14:paraId="0489D469" w14:textId="77777777" w:rsidR="00B548CF" w:rsidRDefault="00B548CF">
                    <w:pPr>
                      <w:pStyle w:val="Bibliography"/>
                    </w:pPr>
                    <w:r>
                      <w:t xml:space="preserve">[4] </w:t>
                    </w:r>
                  </w:p>
                </w:tc>
                <w:tc>
                  <w:tcPr>
                    <w:tcW w:w="0" w:type="auto"/>
                    <w:hideMark/>
                  </w:tcPr>
                  <w:p w14:paraId="36A67D96" w14:textId="77777777" w:rsidR="00B548CF" w:rsidRDefault="00B548CF">
                    <w:pPr>
                      <w:pStyle w:val="Bibliography"/>
                    </w:pPr>
                    <w:r>
                      <w:t>„Bootstrap,” [Online]. Available: https://getbootstrap.com/. [Hozzáférés dátuma: 25 november 2017].</w:t>
                    </w:r>
                  </w:p>
                </w:tc>
              </w:tr>
              <w:tr w:rsidR="00B548CF" w14:paraId="53AD9095" w14:textId="77777777">
                <w:trPr>
                  <w:divId w:val="821626741"/>
                  <w:tblCellSpacing w:w="15" w:type="dxa"/>
                </w:trPr>
                <w:tc>
                  <w:tcPr>
                    <w:tcW w:w="50" w:type="pct"/>
                    <w:hideMark/>
                  </w:tcPr>
                  <w:p w14:paraId="4B17BB2C" w14:textId="77777777" w:rsidR="00B548CF" w:rsidRDefault="00B548CF">
                    <w:pPr>
                      <w:pStyle w:val="Bibliography"/>
                    </w:pPr>
                    <w:r>
                      <w:t xml:space="preserve">[5] </w:t>
                    </w:r>
                  </w:p>
                </w:tc>
                <w:tc>
                  <w:tcPr>
                    <w:tcW w:w="0" w:type="auto"/>
                    <w:hideMark/>
                  </w:tcPr>
                  <w:p w14:paraId="687460AC" w14:textId="77777777" w:rsidR="00B548CF" w:rsidRDefault="00B548CF">
                    <w:pPr>
                      <w:pStyle w:val="Bibliography"/>
                    </w:pPr>
                    <w:r>
                      <w:t>„Flask,” [Online]. Available: http://flask.pocoo.org/docs/0.12/. [Hozzáférés dátuma: 21 november 2017].</w:t>
                    </w:r>
                  </w:p>
                </w:tc>
              </w:tr>
              <w:tr w:rsidR="00B548CF" w14:paraId="78EA9138" w14:textId="77777777">
                <w:trPr>
                  <w:divId w:val="821626741"/>
                  <w:tblCellSpacing w:w="15" w:type="dxa"/>
                </w:trPr>
                <w:tc>
                  <w:tcPr>
                    <w:tcW w:w="50" w:type="pct"/>
                    <w:hideMark/>
                  </w:tcPr>
                  <w:p w14:paraId="449085C3" w14:textId="77777777" w:rsidR="00B548CF" w:rsidRDefault="00B548CF">
                    <w:pPr>
                      <w:pStyle w:val="Bibliography"/>
                    </w:pPr>
                    <w:r>
                      <w:t xml:space="preserve">[6] </w:t>
                    </w:r>
                  </w:p>
                </w:tc>
                <w:tc>
                  <w:tcPr>
                    <w:tcW w:w="0" w:type="auto"/>
                    <w:hideMark/>
                  </w:tcPr>
                  <w:p w14:paraId="77685750" w14:textId="77777777" w:rsidR="00B548CF" w:rsidRDefault="00B548CF">
                    <w:pPr>
                      <w:pStyle w:val="Bibliography"/>
                    </w:pPr>
                    <w:r>
                      <w:t>„SQLite,” [Online]. Available: https://www.sqlite.org/about.html. [Hozzáférés dátuma: 24 november 2017].</w:t>
                    </w:r>
                  </w:p>
                </w:tc>
              </w:tr>
              <w:tr w:rsidR="00B548CF" w14:paraId="62072BA1" w14:textId="77777777">
                <w:trPr>
                  <w:divId w:val="821626741"/>
                  <w:tblCellSpacing w:w="15" w:type="dxa"/>
                </w:trPr>
                <w:tc>
                  <w:tcPr>
                    <w:tcW w:w="50" w:type="pct"/>
                    <w:hideMark/>
                  </w:tcPr>
                  <w:p w14:paraId="59D2069B" w14:textId="77777777" w:rsidR="00B548CF" w:rsidRDefault="00B548CF">
                    <w:pPr>
                      <w:pStyle w:val="Bibliography"/>
                    </w:pPr>
                    <w:r>
                      <w:t xml:space="preserve">[7] </w:t>
                    </w:r>
                  </w:p>
                </w:tc>
                <w:tc>
                  <w:tcPr>
                    <w:tcW w:w="0" w:type="auto"/>
                    <w:hideMark/>
                  </w:tcPr>
                  <w:p w14:paraId="69544C7C" w14:textId="77777777" w:rsidR="00B548CF" w:rsidRDefault="00B548CF">
                    <w:pPr>
                      <w:pStyle w:val="Bibliography"/>
                    </w:pPr>
                    <w:r>
                      <w:t>„Passlib,” [Online]. Available: https://passlib.readthedocs.io/en/stable/index.html. [Hozzáférés dátuma: 24 november 2017].</w:t>
                    </w:r>
                  </w:p>
                </w:tc>
              </w:tr>
              <w:tr w:rsidR="00B548CF" w14:paraId="7F2FB2A4" w14:textId="77777777">
                <w:trPr>
                  <w:divId w:val="821626741"/>
                  <w:tblCellSpacing w:w="15" w:type="dxa"/>
                </w:trPr>
                <w:tc>
                  <w:tcPr>
                    <w:tcW w:w="50" w:type="pct"/>
                    <w:hideMark/>
                  </w:tcPr>
                  <w:p w14:paraId="48219F9F" w14:textId="77777777" w:rsidR="00B548CF" w:rsidRDefault="00B548CF">
                    <w:pPr>
                      <w:pStyle w:val="Bibliography"/>
                    </w:pPr>
                    <w:r>
                      <w:t xml:space="preserve">[8] </w:t>
                    </w:r>
                  </w:p>
                </w:tc>
                <w:tc>
                  <w:tcPr>
                    <w:tcW w:w="0" w:type="auto"/>
                    <w:hideMark/>
                  </w:tcPr>
                  <w:p w14:paraId="4CF57253" w14:textId="77777777" w:rsidR="00B548CF" w:rsidRDefault="00B548CF">
                    <w:pPr>
                      <w:pStyle w:val="Bibliography"/>
                    </w:pPr>
                    <w:r>
                      <w:t>„SQLAlchemy,” [Online]. Available: https://www.sqlalchemy.org/. [Hozzáférés dátuma: 24 november 2017].</w:t>
                    </w:r>
                  </w:p>
                </w:tc>
              </w:tr>
              <w:tr w:rsidR="00B548CF" w14:paraId="1DB68BEA" w14:textId="77777777">
                <w:trPr>
                  <w:divId w:val="821626741"/>
                  <w:tblCellSpacing w:w="15" w:type="dxa"/>
                </w:trPr>
                <w:tc>
                  <w:tcPr>
                    <w:tcW w:w="50" w:type="pct"/>
                    <w:hideMark/>
                  </w:tcPr>
                  <w:p w14:paraId="63E52B45" w14:textId="77777777" w:rsidR="00B548CF" w:rsidRDefault="00B548CF">
                    <w:pPr>
                      <w:pStyle w:val="Bibliography"/>
                    </w:pPr>
                    <w:r>
                      <w:t xml:space="preserve">[9] </w:t>
                    </w:r>
                  </w:p>
                </w:tc>
                <w:tc>
                  <w:tcPr>
                    <w:tcW w:w="0" w:type="auto"/>
                    <w:hideMark/>
                  </w:tcPr>
                  <w:p w14:paraId="69B9F345" w14:textId="77777777" w:rsidR="00B548CF" w:rsidRDefault="00B548CF">
                    <w:pPr>
                      <w:pStyle w:val="Bibliography"/>
                    </w:pPr>
                    <w:r>
                      <w:t>„Pyjwt,” [Online]. Available: https://pyjwt.readthedocs.io/en/latest/. [Hozzáférés dátuma: 24 november 2017].</w:t>
                    </w:r>
                  </w:p>
                </w:tc>
              </w:tr>
              <w:tr w:rsidR="00B548CF" w14:paraId="1D3A7946" w14:textId="77777777">
                <w:trPr>
                  <w:divId w:val="821626741"/>
                  <w:tblCellSpacing w:w="15" w:type="dxa"/>
                </w:trPr>
                <w:tc>
                  <w:tcPr>
                    <w:tcW w:w="50" w:type="pct"/>
                    <w:hideMark/>
                  </w:tcPr>
                  <w:p w14:paraId="7F224E6B" w14:textId="77777777" w:rsidR="00B548CF" w:rsidRDefault="00B548CF">
                    <w:pPr>
                      <w:pStyle w:val="Bibliography"/>
                    </w:pPr>
                    <w:r>
                      <w:t xml:space="preserve">[10] </w:t>
                    </w:r>
                  </w:p>
                </w:tc>
                <w:tc>
                  <w:tcPr>
                    <w:tcW w:w="0" w:type="auto"/>
                    <w:hideMark/>
                  </w:tcPr>
                  <w:p w14:paraId="62276AD6" w14:textId="77777777" w:rsidR="00B548CF" w:rsidRDefault="00B548CF">
                    <w:pPr>
                      <w:pStyle w:val="Bibliography"/>
                    </w:pPr>
                    <w:r>
                      <w:t>„RPI,” [Online]. Available: https://www.raspberrypi.org/help/what-%20is-a-raspberry-pi/. [Hozzáférés dátuma: 22 november 2017].</w:t>
                    </w:r>
                  </w:p>
                </w:tc>
              </w:tr>
              <w:tr w:rsidR="00B548CF" w14:paraId="5E3DA724" w14:textId="77777777">
                <w:trPr>
                  <w:divId w:val="821626741"/>
                  <w:tblCellSpacing w:w="15" w:type="dxa"/>
                </w:trPr>
                <w:tc>
                  <w:tcPr>
                    <w:tcW w:w="50" w:type="pct"/>
                    <w:hideMark/>
                  </w:tcPr>
                  <w:p w14:paraId="674B2AA0" w14:textId="77777777" w:rsidR="00B548CF" w:rsidRDefault="00B548CF">
                    <w:pPr>
                      <w:pStyle w:val="Bibliography"/>
                    </w:pPr>
                    <w:r>
                      <w:t xml:space="preserve">[11] </w:t>
                    </w:r>
                  </w:p>
                </w:tc>
                <w:tc>
                  <w:tcPr>
                    <w:tcW w:w="0" w:type="auto"/>
                    <w:hideMark/>
                  </w:tcPr>
                  <w:p w14:paraId="49AF1ECE" w14:textId="77777777" w:rsidR="00B548CF" w:rsidRDefault="00B548CF">
                    <w:pPr>
                      <w:pStyle w:val="Bibliography"/>
                    </w:pPr>
                    <w:r>
                      <w:t>„Raspbian OS,” [Online]. Available: http://www.raspbian.org/. [Hozzáférés dátuma: 6 November 2017].</w:t>
                    </w:r>
                  </w:p>
                </w:tc>
              </w:tr>
              <w:tr w:rsidR="00B548CF" w14:paraId="2A9EE40B" w14:textId="77777777">
                <w:trPr>
                  <w:divId w:val="821626741"/>
                  <w:tblCellSpacing w:w="15" w:type="dxa"/>
                </w:trPr>
                <w:tc>
                  <w:tcPr>
                    <w:tcW w:w="50" w:type="pct"/>
                    <w:hideMark/>
                  </w:tcPr>
                  <w:p w14:paraId="7E41F5E7" w14:textId="77777777" w:rsidR="00B548CF" w:rsidRDefault="00B548CF">
                    <w:pPr>
                      <w:pStyle w:val="Bibliography"/>
                    </w:pPr>
                    <w:r>
                      <w:t xml:space="preserve">[12] </w:t>
                    </w:r>
                  </w:p>
                </w:tc>
                <w:tc>
                  <w:tcPr>
                    <w:tcW w:w="0" w:type="auto"/>
                    <w:hideMark/>
                  </w:tcPr>
                  <w:p w14:paraId="4383995A" w14:textId="77777777" w:rsidR="00B548CF" w:rsidRDefault="00B548CF">
                    <w:pPr>
                      <w:pStyle w:val="Bibliography"/>
                    </w:pPr>
                    <w:r>
                      <w:t>„Dropbox Python API,” [Online]. Available: http://dropbox-sdk-python.readthedocs.io/en/latest/. [Hozzáférés dátuma: 6 november 2017].</w:t>
                    </w:r>
                  </w:p>
                </w:tc>
              </w:tr>
              <w:tr w:rsidR="00B548CF" w14:paraId="17668901" w14:textId="77777777">
                <w:trPr>
                  <w:divId w:val="821626741"/>
                  <w:tblCellSpacing w:w="15" w:type="dxa"/>
                </w:trPr>
                <w:tc>
                  <w:tcPr>
                    <w:tcW w:w="50" w:type="pct"/>
                    <w:hideMark/>
                  </w:tcPr>
                  <w:p w14:paraId="2C9F4560" w14:textId="77777777" w:rsidR="00B548CF" w:rsidRDefault="00B548CF">
                    <w:pPr>
                      <w:pStyle w:val="Bibliography"/>
                    </w:pPr>
                    <w:r>
                      <w:lastRenderedPageBreak/>
                      <w:t xml:space="preserve">[13] </w:t>
                    </w:r>
                  </w:p>
                </w:tc>
                <w:tc>
                  <w:tcPr>
                    <w:tcW w:w="0" w:type="auto"/>
                    <w:hideMark/>
                  </w:tcPr>
                  <w:p w14:paraId="7535435F" w14:textId="77777777" w:rsidR="00B548CF" w:rsidRDefault="00B548CF">
                    <w:pPr>
                      <w:pStyle w:val="Bibliography"/>
                    </w:pPr>
                    <w:r>
                      <w:t>„Pycharm,” [Online]. Available: https://www.jetbrains.com/pycharm/features/. [Hozzáférés dátuma: 24 november 2017].</w:t>
                    </w:r>
                  </w:p>
                </w:tc>
              </w:tr>
              <w:tr w:rsidR="00B548CF" w14:paraId="6AC9492D" w14:textId="77777777">
                <w:trPr>
                  <w:divId w:val="821626741"/>
                  <w:tblCellSpacing w:w="15" w:type="dxa"/>
                </w:trPr>
                <w:tc>
                  <w:tcPr>
                    <w:tcW w:w="50" w:type="pct"/>
                    <w:hideMark/>
                  </w:tcPr>
                  <w:p w14:paraId="53A297A5" w14:textId="77777777" w:rsidR="00B548CF" w:rsidRDefault="00B548CF">
                    <w:pPr>
                      <w:pStyle w:val="Bibliography"/>
                    </w:pPr>
                    <w:r>
                      <w:t xml:space="preserve">[14] </w:t>
                    </w:r>
                  </w:p>
                </w:tc>
                <w:tc>
                  <w:tcPr>
                    <w:tcW w:w="0" w:type="auto"/>
                    <w:hideMark/>
                  </w:tcPr>
                  <w:p w14:paraId="1FA07C32" w14:textId="77777777" w:rsidR="00B548CF" w:rsidRDefault="00B548CF">
                    <w:pPr>
                      <w:pStyle w:val="Bibliography"/>
                    </w:pPr>
                    <w:r>
                      <w:t>„Postman,” [Online]. Available: https://www.getpostman.com/. [Hozzáférés dátuma: 24 november 2017].</w:t>
                    </w:r>
                  </w:p>
                </w:tc>
              </w:tr>
              <w:tr w:rsidR="00B548CF" w14:paraId="1E57CF08" w14:textId="77777777">
                <w:trPr>
                  <w:divId w:val="821626741"/>
                  <w:tblCellSpacing w:w="15" w:type="dxa"/>
                </w:trPr>
                <w:tc>
                  <w:tcPr>
                    <w:tcW w:w="50" w:type="pct"/>
                    <w:hideMark/>
                  </w:tcPr>
                  <w:p w14:paraId="47093A55" w14:textId="77777777" w:rsidR="00B548CF" w:rsidRDefault="00B548CF">
                    <w:pPr>
                      <w:pStyle w:val="Bibliography"/>
                    </w:pPr>
                    <w:r>
                      <w:t xml:space="preserve">[15] </w:t>
                    </w:r>
                  </w:p>
                </w:tc>
                <w:tc>
                  <w:tcPr>
                    <w:tcW w:w="0" w:type="auto"/>
                    <w:hideMark/>
                  </w:tcPr>
                  <w:p w14:paraId="480FB9CD" w14:textId="77777777" w:rsidR="00B548CF" w:rsidRDefault="00B548CF">
                    <w:pPr>
                      <w:pStyle w:val="Bibliography"/>
                    </w:pPr>
                    <w:r>
                      <w:t>„DB Browser for SQLite,” [Online]. Available: http://sqlitebrowser.org/. [Hozzáférés dátuma: 24 november 2017].</w:t>
                    </w:r>
                  </w:p>
                </w:tc>
              </w:tr>
              <w:tr w:rsidR="00B548CF" w14:paraId="5C3EE50C" w14:textId="77777777">
                <w:trPr>
                  <w:divId w:val="821626741"/>
                  <w:tblCellSpacing w:w="15" w:type="dxa"/>
                </w:trPr>
                <w:tc>
                  <w:tcPr>
                    <w:tcW w:w="50" w:type="pct"/>
                    <w:hideMark/>
                  </w:tcPr>
                  <w:p w14:paraId="29AE2C6A" w14:textId="77777777" w:rsidR="00B548CF" w:rsidRDefault="00B548CF">
                    <w:pPr>
                      <w:pStyle w:val="Bibliography"/>
                    </w:pPr>
                    <w:r>
                      <w:t xml:space="preserve">[16] </w:t>
                    </w:r>
                  </w:p>
                </w:tc>
                <w:tc>
                  <w:tcPr>
                    <w:tcW w:w="0" w:type="auto"/>
                    <w:hideMark/>
                  </w:tcPr>
                  <w:p w14:paraId="19EAB56D" w14:textId="77777777" w:rsidR="00B548CF" w:rsidRDefault="00B548CF">
                    <w:pPr>
                      <w:pStyle w:val="Bibliography"/>
                    </w:pPr>
                    <w:r>
                      <w:t>„VS Code,” [Online]. Available: https://code.visualstudio.com/. [Hozzáférés dátuma: 24 november 2017].</w:t>
                    </w:r>
                  </w:p>
                </w:tc>
              </w:tr>
              <w:tr w:rsidR="00B548CF" w14:paraId="463FCF0B" w14:textId="77777777">
                <w:trPr>
                  <w:divId w:val="821626741"/>
                  <w:tblCellSpacing w:w="15" w:type="dxa"/>
                </w:trPr>
                <w:tc>
                  <w:tcPr>
                    <w:tcW w:w="50" w:type="pct"/>
                    <w:hideMark/>
                  </w:tcPr>
                  <w:p w14:paraId="73E5DE04" w14:textId="77777777" w:rsidR="00B548CF" w:rsidRDefault="00B548CF">
                    <w:pPr>
                      <w:pStyle w:val="Bibliography"/>
                    </w:pPr>
                    <w:r>
                      <w:t xml:space="preserve">[17] </w:t>
                    </w:r>
                  </w:p>
                </w:tc>
                <w:tc>
                  <w:tcPr>
                    <w:tcW w:w="0" w:type="auto"/>
                    <w:hideMark/>
                  </w:tcPr>
                  <w:p w14:paraId="5483256E" w14:textId="77777777" w:rsidR="00B548CF" w:rsidRDefault="00B548CF">
                    <w:pPr>
                      <w:pStyle w:val="Bibliography"/>
                    </w:pPr>
                    <w:r>
                      <w:t>„pip,” [Online]. Available: https://pip.pypa.io/en/stable/installing/. [Hozzáférés dátuma: 24 november 2017].</w:t>
                    </w:r>
                  </w:p>
                </w:tc>
              </w:tr>
            </w:tbl>
            <w:p w14:paraId="18F6A9EC" w14:textId="77777777" w:rsidR="00B548CF" w:rsidRDefault="00B548CF">
              <w:pPr>
                <w:divId w:val="821626741"/>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0CFBFE2A" w:rsidR="009B2EED" w:rsidRPr="00BB07F9" w:rsidRDefault="009B2EED" w:rsidP="009B2EED"/>
    <w:sectPr w:rsidR="009B2EED" w:rsidRPr="00BB07F9" w:rsidSect="00D23BFC">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A75D3F" w14:textId="77777777" w:rsidR="009934D7" w:rsidRDefault="009934D7">
      <w:r>
        <w:separator/>
      </w:r>
    </w:p>
  </w:endnote>
  <w:endnote w:type="continuationSeparator" w:id="0">
    <w:p w14:paraId="51E74868" w14:textId="77777777" w:rsidR="009934D7" w:rsidRDefault="00993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1760CF" w:rsidRDefault="001760CF">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0D0A5A3F" w:rsidR="001760CF" w:rsidRDefault="001760CF"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6B5EC0">
      <w:rPr>
        <w:rStyle w:val="PageNumber"/>
        <w:noProof/>
      </w:rPr>
      <w:t>62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42784F" w14:textId="77777777" w:rsidR="009934D7" w:rsidRDefault="009934D7">
      <w:r>
        <w:separator/>
      </w:r>
    </w:p>
  </w:footnote>
  <w:footnote w:type="continuationSeparator" w:id="0">
    <w:p w14:paraId="500CA4C2" w14:textId="77777777" w:rsidR="009934D7" w:rsidRDefault="009934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1760CF" w:rsidRDefault="001760CF"/>
  <w:p w14:paraId="2C6DFBBE" w14:textId="77777777" w:rsidR="001760CF" w:rsidRDefault="001760CF"/>
  <w:p w14:paraId="125F8157" w14:textId="77777777" w:rsidR="001760CF" w:rsidRDefault="001760C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5.1pt;height:15.1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9"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4"/>
  </w:num>
  <w:num w:numId="3">
    <w:abstractNumId w:val="6"/>
  </w:num>
  <w:num w:numId="4">
    <w:abstractNumId w:val="23"/>
  </w:num>
  <w:num w:numId="5">
    <w:abstractNumId w:val="27"/>
  </w:num>
  <w:num w:numId="6">
    <w:abstractNumId w:val="35"/>
  </w:num>
  <w:num w:numId="7">
    <w:abstractNumId w:val="19"/>
  </w:num>
  <w:num w:numId="8">
    <w:abstractNumId w:val="21"/>
  </w:num>
  <w:num w:numId="9">
    <w:abstractNumId w:val="22"/>
  </w:num>
  <w:num w:numId="10">
    <w:abstractNumId w:val="9"/>
  </w:num>
  <w:num w:numId="11">
    <w:abstractNumId w:val="10"/>
  </w:num>
  <w:num w:numId="12">
    <w:abstractNumId w:val="26"/>
  </w:num>
  <w:num w:numId="13">
    <w:abstractNumId w:val="25"/>
  </w:num>
  <w:num w:numId="14">
    <w:abstractNumId w:val="13"/>
  </w:num>
  <w:num w:numId="15">
    <w:abstractNumId w:val="5"/>
  </w:num>
  <w:num w:numId="16">
    <w:abstractNumId w:val="41"/>
  </w:num>
  <w:num w:numId="17">
    <w:abstractNumId w:val="1"/>
  </w:num>
  <w:num w:numId="18">
    <w:abstractNumId w:val="33"/>
  </w:num>
  <w:num w:numId="19">
    <w:abstractNumId w:val="36"/>
  </w:num>
  <w:num w:numId="20">
    <w:abstractNumId w:val="37"/>
  </w:num>
  <w:num w:numId="21">
    <w:abstractNumId w:val="7"/>
  </w:num>
  <w:num w:numId="22">
    <w:abstractNumId w:val="2"/>
  </w:num>
  <w:num w:numId="23">
    <w:abstractNumId w:val="34"/>
  </w:num>
  <w:num w:numId="24">
    <w:abstractNumId w:val="20"/>
  </w:num>
  <w:num w:numId="25">
    <w:abstractNumId w:val="32"/>
  </w:num>
  <w:num w:numId="26">
    <w:abstractNumId w:val="12"/>
  </w:num>
  <w:num w:numId="27">
    <w:abstractNumId w:val="3"/>
  </w:num>
  <w:num w:numId="28">
    <w:abstractNumId w:val="43"/>
  </w:num>
  <w:num w:numId="29">
    <w:abstractNumId w:val="15"/>
  </w:num>
  <w:num w:numId="30">
    <w:abstractNumId w:val="14"/>
  </w:num>
  <w:num w:numId="31">
    <w:abstractNumId w:val="16"/>
  </w:num>
  <w:num w:numId="32">
    <w:abstractNumId w:val="39"/>
  </w:num>
  <w:num w:numId="33">
    <w:abstractNumId w:val="18"/>
  </w:num>
  <w:num w:numId="34">
    <w:abstractNumId w:val="40"/>
  </w:num>
  <w:num w:numId="35">
    <w:abstractNumId w:val="28"/>
  </w:num>
  <w:num w:numId="36">
    <w:abstractNumId w:val="42"/>
  </w:num>
  <w:num w:numId="37">
    <w:abstractNumId w:val="38"/>
  </w:num>
  <w:num w:numId="38">
    <w:abstractNumId w:val="30"/>
  </w:num>
  <w:num w:numId="39">
    <w:abstractNumId w:val="31"/>
  </w:num>
  <w:num w:numId="40">
    <w:abstractNumId w:val="11"/>
  </w:num>
  <w:num w:numId="41">
    <w:abstractNumId w:val="8"/>
  </w:num>
  <w:num w:numId="42">
    <w:abstractNumId w:val="24"/>
  </w:num>
  <w:num w:numId="43">
    <w:abstractNumId w:val="17"/>
  </w:num>
  <w:num w:numId="44">
    <w:abstractNumId w:val="4"/>
  </w:num>
  <w:num w:numId="45">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32694"/>
    <w:rsid w:val="00032E89"/>
    <w:rsid w:val="00033DEE"/>
    <w:rsid w:val="0003623B"/>
    <w:rsid w:val="0003799B"/>
    <w:rsid w:val="00040D50"/>
    <w:rsid w:val="000415EE"/>
    <w:rsid w:val="00043FE0"/>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61E8"/>
    <w:rsid w:val="000A7483"/>
    <w:rsid w:val="000B110B"/>
    <w:rsid w:val="000B18D8"/>
    <w:rsid w:val="000B2C03"/>
    <w:rsid w:val="000B3871"/>
    <w:rsid w:val="000B53E0"/>
    <w:rsid w:val="000B554D"/>
    <w:rsid w:val="000B59B9"/>
    <w:rsid w:val="000B6A23"/>
    <w:rsid w:val="000C1BCC"/>
    <w:rsid w:val="000C3A5C"/>
    <w:rsid w:val="000C551C"/>
    <w:rsid w:val="000C5D4F"/>
    <w:rsid w:val="000C634E"/>
    <w:rsid w:val="000C65D4"/>
    <w:rsid w:val="000C66AA"/>
    <w:rsid w:val="000D486C"/>
    <w:rsid w:val="000E2590"/>
    <w:rsid w:val="000E3579"/>
    <w:rsid w:val="000E5402"/>
    <w:rsid w:val="000E59B3"/>
    <w:rsid w:val="000E6452"/>
    <w:rsid w:val="000E6DFC"/>
    <w:rsid w:val="000F0F39"/>
    <w:rsid w:val="000F1741"/>
    <w:rsid w:val="000F3EA7"/>
    <w:rsid w:val="000F4BAD"/>
    <w:rsid w:val="000F6972"/>
    <w:rsid w:val="000F6B59"/>
    <w:rsid w:val="000F702D"/>
    <w:rsid w:val="000F7102"/>
    <w:rsid w:val="001021A9"/>
    <w:rsid w:val="001056A8"/>
    <w:rsid w:val="0010579A"/>
    <w:rsid w:val="0010584B"/>
    <w:rsid w:val="00107D0B"/>
    <w:rsid w:val="00113A25"/>
    <w:rsid w:val="00113E55"/>
    <w:rsid w:val="00117270"/>
    <w:rsid w:val="00117C9F"/>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CB3"/>
    <w:rsid w:val="001522F2"/>
    <w:rsid w:val="00153800"/>
    <w:rsid w:val="00162512"/>
    <w:rsid w:val="001630ED"/>
    <w:rsid w:val="0016482C"/>
    <w:rsid w:val="00165A78"/>
    <w:rsid w:val="00171054"/>
    <w:rsid w:val="00172467"/>
    <w:rsid w:val="001738E3"/>
    <w:rsid w:val="001760CF"/>
    <w:rsid w:val="001807D7"/>
    <w:rsid w:val="00182539"/>
    <w:rsid w:val="00184EF9"/>
    <w:rsid w:val="001877E6"/>
    <w:rsid w:val="001929BB"/>
    <w:rsid w:val="0019472F"/>
    <w:rsid w:val="00195459"/>
    <w:rsid w:val="00196559"/>
    <w:rsid w:val="001A0C21"/>
    <w:rsid w:val="001A2EBA"/>
    <w:rsid w:val="001A4C3A"/>
    <w:rsid w:val="001A4EC0"/>
    <w:rsid w:val="001A57BC"/>
    <w:rsid w:val="001A58F2"/>
    <w:rsid w:val="001B3A7A"/>
    <w:rsid w:val="001B427E"/>
    <w:rsid w:val="001B7BA2"/>
    <w:rsid w:val="001C0C05"/>
    <w:rsid w:val="001C1ACA"/>
    <w:rsid w:val="001C2B94"/>
    <w:rsid w:val="001C48E3"/>
    <w:rsid w:val="001C5C60"/>
    <w:rsid w:val="001D15E6"/>
    <w:rsid w:val="001D4FF2"/>
    <w:rsid w:val="001D66A0"/>
    <w:rsid w:val="001E0370"/>
    <w:rsid w:val="001E2A48"/>
    <w:rsid w:val="001E5A13"/>
    <w:rsid w:val="001E5C7A"/>
    <w:rsid w:val="001E7D56"/>
    <w:rsid w:val="001F38DF"/>
    <w:rsid w:val="001F55E5"/>
    <w:rsid w:val="001F62AC"/>
    <w:rsid w:val="002007E5"/>
    <w:rsid w:val="00203E00"/>
    <w:rsid w:val="00205806"/>
    <w:rsid w:val="0020748C"/>
    <w:rsid w:val="00207BF8"/>
    <w:rsid w:val="002102C3"/>
    <w:rsid w:val="00212764"/>
    <w:rsid w:val="00215CDC"/>
    <w:rsid w:val="002166F7"/>
    <w:rsid w:val="00216C43"/>
    <w:rsid w:val="00217F2E"/>
    <w:rsid w:val="00220BE1"/>
    <w:rsid w:val="002231D7"/>
    <w:rsid w:val="002239B0"/>
    <w:rsid w:val="00225F65"/>
    <w:rsid w:val="00227347"/>
    <w:rsid w:val="00235B04"/>
    <w:rsid w:val="00235E18"/>
    <w:rsid w:val="00236893"/>
    <w:rsid w:val="00237327"/>
    <w:rsid w:val="0024122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4A07"/>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1AB2"/>
    <w:rsid w:val="00302BB3"/>
    <w:rsid w:val="003037C3"/>
    <w:rsid w:val="0030535E"/>
    <w:rsid w:val="00305E08"/>
    <w:rsid w:val="003112AA"/>
    <w:rsid w:val="00312EF4"/>
    <w:rsid w:val="00313013"/>
    <w:rsid w:val="00314F40"/>
    <w:rsid w:val="00323C17"/>
    <w:rsid w:val="00325AE9"/>
    <w:rsid w:val="00327D25"/>
    <w:rsid w:val="003309A6"/>
    <w:rsid w:val="00332BE2"/>
    <w:rsid w:val="0033301E"/>
    <w:rsid w:val="003361C0"/>
    <w:rsid w:val="00337AFC"/>
    <w:rsid w:val="003401FA"/>
    <w:rsid w:val="00342723"/>
    <w:rsid w:val="00343A8C"/>
    <w:rsid w:val="0034529A"/>
    <w:rsid w:val="003457D8"/>
    <w:rsid w:val="00346C76"/>
    <w:rsid w:val="00350AEC"/>
    <w:rsid w:val="00350BF9"/>
    <w:rsid w:val="003536D7"/>
    <w:rsid w:val="003556AA"/>
    <w:rsid w:val="00355D7B"/>
    <w:rsid w:val="00355DEA"/>
    <w:rsid w:val="003612D9"/>
    <w:rsid w:val="003616E4"/>
    <w:rsid w:val="00362FA3"/>
    <w:rsid w:val="00363D3F"/>
    <w:rsid w:val="00370C0A"/>
    <w:rsid w:val="00371949"/>
    <w:rsid w:val="0037381F"/>
    <w:rsid w:val="003753A0"/>
    <w:rsid w:val="00376832"/>
    <w:rsid w:val="0038239F"/>
    <w:rsid w:val="00385E1E"/>
    <w:rsid w:val="0038616B"/>
    <w:rsid w:val="00387060"/>
    <w:rsid w:val="00387DCA"/>
    <w:rsid w:val="003900BD"/>
    <w:rsid w:val="00390B4F"/>
    <w:rsid w:val="003938B1"/>
    <w:rsid w:val="0039515E"/>
    <w:rsid w:val="00396766"/>
    <w:rsid w:val="00396D1C"/>
    <w:rsid w:val="003A19C7"/>
    <w:rsid w:val="003A4CDB"/>
    <w:rsid w:val="003B3B58"/>
    <w:rsid w:val="003B77D0"/>
    <w:rsid w:val="003B7EE7"/>
    <w:rsid w:val="003C000D"/>
    <w:rsid w:val="003C08F5"/>
    <w:rsid w:val="003C10F2"/>
    <w:rsid w:val="003C32F9"/>
    <w:rsid w:val="003C4CFE"/>
    <w:rsid w:val="003C7A24"/>
    <w:rsid w:val="003D1446"/>
    <w:rsid w:val="003D1FA8"/>
    <w:rsid w:val="003D1FD8"/>
    <w:rsid w:val="003D2B06"/>
    <w:rsid w:val="003D3CF9"/>
    <w:rsid w:val="003D4798"/>
    <w:rsid w:val="003D5944"/>
    <w:rsid w:val="003E2ECB"/>
    <w:rsid w:val="003E3D16"/>
    <w:rsid w:val="003E65E9"/>
    <w:rsid w:val="003E70B1"/>
    <w:rsid w:val="003E787B"/>
    <w:rsid w:val="003F0508"/>
    <w:rsid w:val="003F3662"/>
    <w:rsid w:val="003F4343"/>
    <w:rsid w:val="003F5425"/>
    <w:rsid w:val="004020AA"/>
    <w:rsid w:val="00404E4F"/>
    <w:rsid w:val="004055C3"/>
    <w:rsid w:val="0041054F"/>
    <w:rsid w:val="00410924"/>
    <w:rsid w:val="004113AA"/>
    <w:rsid w:val="00411E52"/>
    <w:rsid w:val="0041279D"/>
    <w:rsid w:val="00413460"/>
    <w:rsid w:val="004140F7"/>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4192"/>
    <w:rsid w:val="004C5BB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47A96"/>
    <w:rsid w:val="005524FC"/>
    <w:rsid w:val="00553629"/>
    <w:rsid w:val="00554668"/>
    <w:rsid w:val="00555DCE"/>
    <w:rsid w:val="00556519"/>
    <w:rsid w:val="005615FB"/>
    <w:rsid w:val="00563A07"/>
    <w:rsid w:val="00564EDE"/>
    <w:rsid w:val="00570D05"/>
    <w:rsid w:val="00570D18"/>
    <w:rsid w:val="00573201"/>
    <w:rsid w:val="00576495"/>
    <w:rsid w:val="00576B51"/>
    <w:rsid w:val="005807A0"/>
    <w:rsid w:val="00596832"/>
    <w:rsid w:val="00597404"/>
    <w:rsid w:val="005A0320"/>
    <w:rsid w:val="005A0A07"/>
    <w:rsid w:val="005A17F7"/>
    <w:rsid w:val="005A3C5E"/>
    <w:rsid w:val="005A45E5"/>
    <w:rsid w:val="005A69F6"/>
    <w:rsid w:val="005B3CB8"/>
    <w:rsid w:val="005B47B8"/>
    <w:rsid w:val="005B4E60"/>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5D09"/>
    <w:rsid w:val="006164A0"/>
    <w:rsid w:val="00616928"/>
    <w:rsid w:val="0062185B"/>
    <w:rsid w:val="006259BA"/>
    <w:rsid w:val="00626683"/>
    <w:rsid w:val="00630807"/>
    <w:rsid w:val="00630A92"/>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B5EC0"/>
    <w:rsid w:val="006C3C1D"/>
    <w:rsid w:val="006D1225"/>
    <w:rsid w:val="006D2582"/>
    <w:rsid w:val="006D338C"/>
    <w:rsid w:val="006D4C78"/>
    <w:rsid w:val="006D7A5D"/>
    <w:rsid w:val="006D7C61"/>
    <w:rsid w:val="006E1E66"/>
    <w:rsid w:val="006E2C61"/>
    <w:rsid w:val="006E3115"/>
    <w:rsid w:val="006E4E19"/>
    <w:rsid w:val="006E5D89"/>
    <w:rsid w:val="006E6321"/>
    <w:rsid w:val="006E7273"/>
    <w:rsid w:val="006F512E"/>
    <w:rsid w:val="00700E3A"/>
    <w:rsid w:val="00702486"/>
    <w:rsid w:val="0070260F"/>
    <w:rsid w:val="00711B4B"/>
    <w:rsid w:val="007136E8"/>
    <w:rsid w:val="00715B14"/>
    <w:rsid w:val="007161E5"/>
    <w:rsid w:val="00716285"/>
    <w:rsid w:val="00717539"/>
    <w:rsid w:val="00720017"/>
    <w:rsid w:val="0072120D"/>
    <w:rsid w:val="00726991"/>
    <w:rsid w:val="00730B3C"/>
    <w:rsid w:val="00735715"/>
    <w:rsid w:val="0073640A"/>
    <w:rsid w:val="007407FF"/>
    <w:rsid w:val="00741920"/>
    <w:rsid w:val="0074329A"/>
    <w:rsid w:val="0075320E"/>
    <w:rsid w:val="0075609E"/>
    <w:rsid w:val="007562C3"/>
    <w:rsid w:val="00756D62"/>
    <w:rsid w:val="007609D6"/>
    <w:rsid w:val="0076209E"/>
    <w:rsid w:val="007658C0"/>
    <w:rsid w:val="00766851"/>
    <w:rsid w:val="0076742E"/>
    <w:rsid w:val="007742A4"/>
    <w:rsid w:val="007779DF"/>
    <w:rsid w:val="00782B16"/>
    <w:rsid w:val="00783132"/>
    <w:rsid w:val="0078457A"/>
    <w:rsid w:val="0078626C"/>
    <w:rsid w:val="00790610"/>
    <w:rsid w:val="007910AC"/>
    <w:rsid w:val="00793462"/>
    <w:rsid w:val="00794026"/>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5412"/>
    <w:rsid w:val="007C5EF5"/>
    <w:rsid w:val="007C66A7"/>
    <w:rsid w:val="007C6901"/>
    <w:rsid w:val="007D7479"/>
    <w:rsid w:val="007E566D"/>
    <w:rsid w:val="007E6105"/>
    <w:rsid w:val="007E7134"/>
    <w:rsid w:val="007F10CB"/>
    <w:rsid w:val="007F75C5"/>
    <w:rsid w:val="008013FF"/>
    <w:rsid w:val="008024A3"/>
    <w:rsid w:val="008040C2"/>
    <w:rsid w:val="00806852"/>
    <w:rsid w:val="00810701"/>
    <w:rsid w:val="00812D32"/>
    <w:rsid w:val="0081322D"/>
    <w:rsid w:val="00813E58"/>
    <w:rsid w:val="008141F8"/>
    <w:rsid w:val="008158F2"/>
    <w:rsid w:val="00816BCB"/>
    <w:rsid w:val="00817255"/>
    <w:rsid w:val="00821756"/>
    <w:rsid w:val="0082240C"/>
    <w:rsid w:val="00823BD6"/>
    <w:rsid w:val="00824C22"/>
    <w:rsid w:val="008256E7"/>
    <w:rsid w:val="008260FB"/>
    <w:rsid w:val="00830233"/>
    <w:rsid w:val="00841601"/>
    <w:rsid w:val="00841924"/>
    <w:rsid w:val="00842439"/>
    <w:rsid w:val="00843159"/>
    <w:rsid w:val="00845C5C"/>
    <w:rsid w:val="0085033F"/>
    <w:rsid w:val="00850986"/>
    <w:rsid w:val="00854BDC"/>
    <w:rsid w:val="00857AEA"/>
    <w:rsid w:val="008605BB"/>
    <w:rsid w:val="00863194"/>
    <w:rsid w:val="00864BC5"/>
    <w:rsid w:val="00866218"/>
    <w:rsid w:val="00867B8F"/>
    <w:rsid w:val="00870001"/>
    <w:rsid w:val="00870286"/>
    <w:rsid w:val="008713F1"/>
    <w:rsid w:val="00873F9E"/>
    <w:rsid w:val="00875E55"/>
    <w:rsid w:val="00876A33"/>
    <w:rsid w:val="00877820"/>
    <w:rsid w:val="00877B5B"/>
    <w:rsid w:val="00877F73"/>
    <w:rsid w:val="00881E71"/>
    <w:rsid w:val="0088376B"/>
    <w:rsid w:val="00884F6C"/>
    <w:rsid w:val="00885714"/>
    <w:rsid w:val="00887F47"/>
    <w:rsid w:val="0089036A"/>
    <w:rsid w:val="008917EC"/>
    <w:rsid w:val="00893958"/>
    <w:rsid w:val="00894602"/>
    <w:rsid w:val="00895566"/>
    <w:rsid w:val="00897648"/>
    <w:rsid w:val="008A20B4"/>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1CA"/>
    <w:rsid w:val="00920349"/>
    <w:rsid w:val="0092342B"/>
    <w:rsid w:val="0092403F"/>
    <w:rsid w:val="00926046"/>
    <w:rsid w:val="00927481"/>
    <w:rsid w:val="00927F40"/>
    <w:rsid w:val="00930A38"/>
    <w:rsid w:val="0093338D"/>
    <w:rsid w:val="00940CB1"/>
    <w:rsid w:val="00941200"/>
    <w:rsid w:val="00944A28"/>
    <w:rsid w:val="00944A6F"/>
    <w:rsid w:val="009458A2"/>
    <w:rsid w:val="00947C7C"/>
    <w:rsid w:val="00950F2C"/>
    <w:rsid w:val="009540AC"/>
    <w:rsid w:val="0095460C"/>
    <w:rsid w:val="00955571"/>
    <w:rsid w:val="00955B89"/>
    <w:rsid w:val="009622BD"/>
    <w:rsid w:val="0096652E"/>
    <w:rsid w:val="009670E6"/>
    <w:rsid w:val="00973B64"/>
    <w:rsid w:val="0098084B"/>
    <w:rsid w:val="0098532E"/>
    <w:rsid w:val="009934D7"/>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245C"/>
    <w:rsid w:val="009F2BD2"/>
    <w:rsid w:val="009F2C5B"/>
    <w:rsid w:val="009F3DDA"/>
    <w:rsid w:val="009F576B"/>
    <w:rsid w:val="00A01A6E"/>
    <w:rsid w:val="00A01D44"/>
    <w:rsid w:val="00A02D08"/>
    <w:rsid w:val="00A03B5D"/>
    <w:rsid w:val="00A07E34"/>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60D92"/>
    <w:rsid w:val="00A616A9"/>
    <w:rsid w:val="00A707E5"/>
    <w:rsid w:val="00A72F58"/>
    <w:rsid w:val="00A74863"/>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3050"/>
    <w:rsid w:val="00B13340"/>
    <w:rsid w:val="00B13415"/>
    <w:rsid w:val="00B13FD0"/>
    <w:rsid w:val="00B14A50"/>
    <w:rsid w:val="00B17F1D"/>
    <w:rsid w:val="00B20762"/>
    <w:rsid w:val="00B2108B"/>
    <w:rsid w:val="00B330EE"/>
    <w:rsid w:val="00B34D14"/>
    <w:rsid w:val="00B35EA5"/>
    <w:rsid w:val="00B3777E"/>
    <w:rsid w:val="00B4104A"/>
    <w:rsid w:val="00B45FEE"/>
    <w:rsid w:val="00B466A0"/>
    <w:rsid w:val="00B46A6B"/>
    <w:rsid w:val="00B50CAA"/>
    <w:rsid w:val="00B5213E"/>
    <w:rsid w:val="00B52441"/>
    <w:rsid w:val="00B5250C"/>
    <w:rsid w:val="00B548CF"/>
    <w:rsid w:val="00B64946"/>
    <w:rsid w:val="00B667A4"/>
    <w:rsid w:val="00B70743"/>
    <w:rsid w:val="00B70E9F"/>
    <w:rsid w:val="00B73BB9"/>
    <w:rsid w:val="00B74D67"/>
    <w:rsid w:val="00B75229"/>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570"/>
    <w:rsid w:val="00BC4E22"/>
    <w:rsid w:val="00BD05C6"/>
    <w:rsid w:val="00BD0724"/>
    <w:rsid w:val="00BD2232"/>
    <w:rsid w:val="00BD28E0"/>
    <w:rsid w:val="00BD65B5"/>
    <w:rsid w:val="00BD6FF0"/>
    <w:rsid w:val="00BE01ED"/>
    <w:rsid w:val="00BE3247"/>
    <w:rsid w:val="00BE45C7"/>
    <w:rsid w:val="00BF48AC"/>
    <w:rsid w:val="00BF54B6"/>
    <w:rsid w:val="00BF69EC"/>
    <w:rsid w:val="00BF7AAD"/>
    <w:rsid w:val="00C005A3"/>
    <w:rsid w:val="00C00B3C"/>
    <w:rsid w:val="00C015C1"/>
    <w:rsid w:val="00C04D5C"/>
    <w:rsid w:val="00C0551D"/>
    <w:rsid w:val="00C05874"/>
    <w:rsid w:val="00C07423"/>
    <w:rsid w:val="00C10706"/>
    <w:rsid w:val="00C13408"/>
    <w:rsid w:val="00C13931"/>
    <w:rsid w:val="00C164B8"/>
    <w:rsid w:val="00C16FEF"/>
    <w:rsid w:val="00C17961"/>
    <w:rsid w:val="00C24727"/>
    <w:rsid w:val="00C24EEF"/>
    <w:rsid w:val="00C2686E"/>
    <w:rsid w:val="00C27162"/>
    <w:rsid w:val="00C27F86"/>
    <w:rsid w:val="00C31260"/>
    <w:rsid w:val="00C314F2"/>
    <w:rsid w:val="00C31992"/>
    <w:rsid w:val="00C321A7"/>
    <w:rsid w:val="00C328BA"/>
    <w:rsid w:val="00C34E3B"/>
    <w:rsid w:val="00C352CA"/>
    <w:rsid w:val="00C37244"/>
    <w:rsid w:val="00C379F4"/>
    <w:rsid w:val="00C43FED"/>
    <w:rsid w:val="00C464F6"/>
    <w:rsid w:val="00C501B6"/>
    <w:rsid w:val="00C52DD6"/>
    <w:rsid w:val="00C53F92"/>
    <w:rsid w:val="00C560EB"/>
    <w:rsid w:val="00C56CB8"/>
    <w:rsid w:val="00C60535"/>
    <w:rsid w:val="00C629AB"/>
    <w:rsid w:val="00C64938"/>
    <w:rsid w:val="00C7039E"/>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52AE"/>
    <w:rsid w:val="00D07335"/>
    <w:rsid w:val="00D07EE4"/>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D40"/>
    <w:rsid w:val="00D81927"/>
    <w:rsid w:val="00D82885"/>
    <w:rsid w:val="00D83075"/>
    <w:rsid w:val="00D83735"/>
    <w:rsid w:val="00D83DE5"/>
    <w:rsid w:val="00D900E9"/>
    <w:rsid w:val="00D917BC"/>
    <w:rsid w:val="00D92269"/>
    <w:rsid w:val="00D92832"/>
    <w:rsid w:val="00D955D5"/>
    <w:rsid w:val="00D956AC"/>
    <w:rsid w:val="00D95E2C"/>
    <w:rsid w:val="00D979D3"/>
    <w:rsid w:val="00DA5067"/>
    <w:rsid w:val="00DA6656"/>
    <w:rsid w:val="00DB1120"/>
    <w:rsid w:val="00DB19FE"/>
    <w:rsid w:val="00DB5660"/>
    <w:rsid w:val="00DB60BE"/>
    <w:rsid w:val="00DB6DA0"/>
    <w:rsid w:val="00DC5F5C"/>
    <w:rsid w:val="00DD2F71"/>
    <w:rsid w:val="00DD6168"/>
    <w:rsid w:val="00DD67CB"/>
    <w:rsid w:val="00DD6A58"/>
    <w:rsid w:val="00DD6EC5"/>
    <w:rsid w:val="00DE12D4"/>
    <w:rsid w:val="00DE14FF"/>
    <w:rsid w:val="00DE1CE2"/>
    <w:rsid w:val="00DE62A0"/>
    <w:rsid w:val="00DE6348"/>
    <w:rsid w:val="00DE6A47"/>
    <w:rsid w:val="00DF0414"/>
    <w:rsid w:val="00DF12D6"/>
    <w:rsid w:val="00DF1A37"/>
    <w:rsid w:val="00DF297D"/>
    <w:rsid w:val="00DF33EB"/>
    <w:rsid w:val="00DF45B1"/>
    <w:rsid w:val="00DF5C78"/>
    <w:rsid w:val="00DF6A8A"/>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30358"/>
    <w:rsid w:val="00E30A16"/>
    <w:rsid w:val="00E30B92"/>
    <w:rsid w:val="00E33A3C"/>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6E29"/>
    <w:rsid w:val="00E7791D"/>
    <w:rsid w:val="00E8259A"/>
    <w:rsid w:val="00E8299D"/>
    <w:rsid w:val="00E8385C"/>
    <w:rsid w:val="00E843B7"/>
    <w:rsid w:val="00E86289"/>
    <w:rsid w:val="00E86A0C"/>
    <w:rsid w:val="00E91B70"/>
    <w:rsid w:val="00E9596A"/>
    <w:rsid w:val="00EA5B21"/>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CB8"/>
    <w:rsid w:val="00EF2F96"/>
    <w:rsid w:val="00EF54F0"/>
    <w:rsid w:val="00EF65C5"/>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7AF2"/>
    <w:rsid w:val="00F401AB"/>
    <w:rsid w:val="00F40CDB"/>
    <w:rsid w:val="00F461CD"/>
    <w:rsid w:val="00F5269D"/>
    <w:rsid w:val="00F537BF"/>
    <w:rsid w:val="00F53BC2"/>
    <w:rsid w:val="00F6161A"/>
    <w:rsid w:val="00F620F3"/>
    <w:rsid w:val="00F64E03"/>
    <w:rsid w:val="00F65DAD"/>
    <w:rsid w:val="00F669C6"/>
    <w:rsid w:val="00F66B78"/>
    <w:rsid w:val="00F70021"/>
    <w:rsid w:val="00F704CC"/>
    <w:rsid w:val="00F7170A"/>
    <w:rsid w:val="00F71990"/>
    <w:rsid w:val="00F7411D"/>
    <w:rsid w:val="00F75F47"/>
    <w:rsid w:val="00F83C9A"/>
    <w:rsid w:val="00F84482"/>
    <w:rsid w:val="00F84D6A"/>
    <w:rsid w:val="00F86F6E"/>
    <w:rsid w:val="00F92DED"/>
    <w:rsid w:val="00F93963"/>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1259"/>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0326295">
      <w:bodyDiv w:val="1"/>
      <w:marLeft w:val="0"/>
      <w:marRight w:val="0"/>
      <w:marTop w:val="0"/>
      <w:marBottom w:val="0"/>
      <w:divBdr>
        <w:top w:val="none" w:sz="0" w:space="0" w:color="auto"/>
        <w:left w:val="none" w:sz="0" w:space="0" w:color="auto"/>
        <w:bottom w:val="none" w:sz="0" w:space="0" w:color="auto"/>
        <w:right w:val="none" w:sz="0" w:space="0" w:color="auto"/>
      </w:divBdr>
    </w:div>
    <w:div w:id="24258900">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39021389">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08164238">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36000123">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08614076">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46034359">
      <w:bodyDiv w:val="1"/>
      <w:marLeft w:val="0"/>
      <w:marRight w:val="0"/>
      <w:marTop w:val="0"/>
      <w:marBottom w:val="0"/>
      <w:divBdr>
        <w:top w:val="none" w:sz="0" w:space="0" w:color="auto"/>
        <w:left w:val="none" w:sz="0" w:space="0" w:color="auto"/>
        <w:bottom w:val="none" w:sz="0" w:space="0" w:color="auto"/>
        <w:right w:val="none" w:sz="0" w:space="0" w:color="auto"/>
      </w:divBdr>
    </w:div>
    <w:div w:id="247545806">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664458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82943020">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35950784">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59884541">
      <w:bodyDiv w:val="1"/>
      <w:marLeft w:val="0"/>
      <w:marRight w:val="0"/>
      <w:marTop w:val="0"/>
      <w:marBottom w:val="0"/>
      <w:divBdr>
        <w:top w:val="none" w:sz="0" w:space="0" w:color="auto"/>
        <w:left w:val="none" w:sz="0" w:space="0" w:color="auto"/>
        <w:bottom w:val="none" w:sz="0" w:space="0" w:color="auto"/>
        <w:right w:val="none" w:sz="0" w:space="0" w:color="auto"/>
      </w:divBdr>
    </w:div>
    <w:div w:id="463236970">
      <w:bodyDiv w:val="1"/>
      <w:marLeft w:val="0"/>
      <w:marRight w:val="0"/>
      <w:marTop w:val="0"/>
      <w:marBottom w:val="0"/>
      <w:divBdr>
        <w:top w:val="none" w:sz="0" w:space="0" w:color="auto"/>
        <w:left w:val="none" w:sz="0" w:space="0" w:color="auto"/>
        <w:bottom w:val="none" w:sz="0" w:space="0" w:color="auto"/>
        <w:right w:val="none" w:sz="0" w:space="0" w:color="auto"/>
      </w:divBdr>
    </w:div>
    <w:div w:id="464591416">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08376115">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261498">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27783">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4046680">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678193312">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46339847">
      <w:bodyDiv w:val="1"/>
      <w:marLeft w:val="0"/>
      <w:marRight w:val="0"/>
      <w:marTop w:val="0"/>
      <w:marBottom w:val="0"/>
      <w:divBdr>
        <w:top w:val="none" w:sz="0" w:space="0" w:color="auto"/>
        <w:left w:val="none" w:sz="0" w:space="0" w:color="auto"/>
        <w:bottom w:val="none" w:sz="0" w:space="0" w:color="auto"/>
        <w:right w:val="none" w:sz="0" w:space="0" w:color="auto"/>
      </w:divBdr>
    </w:div>
    <w:div w:id="747926106">
      <w:bodyDiv w:val="1"/>
      <w:marLeft w:val="0"/>
      <w:marRight w:val="0"/>
      <w:marTop w:val="0"/>
      <w:marBottom w:val="0"/>
      <w:divBdr>
        <w:top w:val="none" w:sz="0" w:space="0" w:color="auto"/>
        <w:left w:val="none" w:sz="0" w:space="0" w:color="auto"/>
        <w:bottom w:val="none" w:sz="0" w:space="0" w:color="auto"/>
        <w:right w:val="none" w:sz="0" w:space="0" w:color="auto"/>
      </w:divBdr>
    </w:div>
    <w:div w:id="756176170">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85270908">
      <w:bodyDiv w:val="1"/>
      <w:marLeft w:val="0"/>
      <w:marRight w:val="0"/>
      <w:marTop w:val="0"/>
      <w:marBottom w:val="0"/>
      <w:divBdr>
        <w:top w:val="none" w:sz="0" w:space="0" w:color="auto"/>
        <w:left w:val="none" w:sz="0" w:space="0" w:color="auto"/>
        <w:bottom w:val="none" w:sz="0" w:space="0" w:color="auto"/>
        <w:right w:val="none" w:sz="0" w:space="0" w:color="auto"/>
      </w:divBdr>
    </w:div>
    <w:div w:id="785659044">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7959575">
      <w:bodyDiv w:val="1"/>
      <w:marLeft w:val="0"/>
      <w:marRight w:val="0"/>
      <w:marTop w:val="0"/>
      <w:marBottom w:val="0"/>
      <w:divBdr>
        <w:top w:val="none" w:sz="0" w:space="0" w:color="auto"/>
        <w:left w:val="none" w:sz="0" w:space="0" w:color="auto"/>
        <w:bottom w:val="none" w:sz="0" w:space="0" w:color="auto"/>
        <w:right w:val="none" w:sz="0" w:space="0" w:color="auto"/>
      </w:divBdr>
    </w:div>
    <w:div w:id="818107778">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21626741">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7370652">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875391921">
      <w:bodyDiv w:val="1"/>
      <w:marLeft w:val="0"/>
      <w:marRight w:val="0"/>
      <w:marTop w:val="0"/>
      <w:marBottom w:val="0"/>
      <w:divBdr>
        <w:top w:val="none" w:sz="0" w:space="0" w:color="auto"/>
        <w:left w:val="none" w:sz="0" w:space="0" w:color="auto"/>
        <w:bottom w:val="none" w:sz="0" w:space="0" w:color="auto"/>
        <w:right w:val="none" w:sz="0" w:space="0" w:color="auto"/>
      </w:divBdr>
    </w:div>
    <w:div w:id="877818946">
      <w:bodyDiv w:val="1"/>
      <w:marLeft w:val="0"/>
      <w:marRight w:val="0"/>
      <w:marTop w:val="0"/>
      <w:marBottom w:val="0"/>
      <w:divBdr>
        <w:top w:val="none" w:sz="0" w:space="0" w:color="auto"/>
        <w:left w:val="none" w:sz="0" w:space="0" w:color="auto"/>
        <w:bottom w:val="none" w:sz="0" w:space="0" w:color="auto"/>
        <w:right w:val="none" w:sz="0" w:space="0" w:color="auto"/>
      </w:divBdr>
    </w:div>
    <w:div w:id="894782698">
      <w:bodyDiv w:val="1"/>
      <w:marLeft w:val="0"/>
      <w:marRight w:val="0"/>
      <w:marTop w:val="0"/>
      <w:marBottom w:val="0"/>
      <w:divBdr>
        <w:top w:val="none" w:sz="0" w:space="0" w:color="auto"/>
        <w:left w:val="none" w:sz="0" w:space="0" w:color="auto"/>
        <w:bottom w:val="none" w:sz="0" w:space="0" w:color="auto"/>
        <w:right w:val="none" w:sz="0" w:space="0" w:color="auto"/>
      </w:divBdr>
    </w:div>
    <w:div w:id="912204627">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84550849">
      <w:bodyDiv w:val="1"/>
      <w:marLeft w:val="0"/>
      <w:marRight w:val="0"/>
      <w:marTop w:val="0"/>
      <w:marBottom w:val="0"/>
      <w:divBdr>
        <w:top w:val="none" w:sz="0" w:space="0" w:color="auto"/>
        <w:left w:val="none" w:sz="0" w:space="0" w:color="auto"/>
        <w:bottom w:val="none" w:sz="0" w:space="0" w:color="auto"/>
        <w:right w:val="none" w:sz="0" w:space="0" w:color="auto"/>
      </w:divBdr>
    </w:div>
    <w:div w:id="986785075">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993296255">
      <w:bodyDiv w:val="1"/>
      <w:marLeft w:val="0"/>
      <w:marRight w:val="0"/>
      <w:marTop w:val="0"/>
      <w:marBottom w:val="0"/>
      <w:divBdr>
        <w:top w:val="none" w:sz="0" w:space="0" w:color="auto"/>
        <w:left w:val="none" w:sz="0" w:space="0" w:color="auto"/>
        <w:bottom w:val="none" w:sz="0" w:space="0" w:color="auto"/>
        <w:right w:val="none" w:sz="0" w:space="0" w:color="auto"/>
      </w:divBdr>
    </w:div>
    <w:div w:id="1005668527">
      <w:bodyDiv w:val="1"/>
      <w:marLeft w:val="0"/>
      <w:marRight w:val="0"/>
      <w:marTop w:val="0"/>
      <w:marBottom w:val="0"/>
      <w:divBdr>
        <w:top w:val="none" w:sz="0" w:space="0" w:color="auto"/>
        <w:left w:val="none" w:sz="0" w:space="0" w:color="auto"/>
        <w:bottom w:val="none" w:sz="0" w:space="0" w:color="auto"/>
        <w:right w:val="none" w:sz="0" w:space="0" w:color="auto"/>
      </w:divBdr>
    </w:div>
    <w:div w:id="100612814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2632551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46833781">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6633865">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692273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845003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0180874">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180681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7757220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5777428">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59096123">
      <w:bodyDiv w:val="1"/>
      <w:marLeft w:val="0"/>
      <w:marRight w:val="0"/>
      <w:marTop w:val="0"/>
      <w:marBottom w:val="0"/>
      <w:divBdr>
        <w:top w:val="none" w:sz="0" w:space="0" w:color="auto"/>
        <w:left w:val="none" w:sz="0" w:space="0" w:color="auto"/>
        <w:bottom w:val="none" w:sz="0" w:space="0" w:color="auto"/>
        <w:right w:val="none" w:sz="0" w:space="0" w:color="auto"/>
      </w:divBdr>
    </w:div>
    <w:div w:id="1272126090">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90">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7444278">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4192307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6655472">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052459">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491554705">
      <w:bodyDiv w:val="1"/>
      <w:marLeft w:val="0"/>
      <w:marRight w:val="0"/>
      <w:marTop w:val="0"/>
      <w:marBottom w:val="0"/>
      <w:divBdr>
        <w:top w:val="none" w:sz="0" w:space="0" w:color="auto"/>
        <w:left w:val="none" w:sz="0" w:space="0" w:color="auto"/>
        <w:bottom w:val="none" w:sz="0" w:space="0" w:color="auto"/>
        <w:right w:val="none" w:sz="0" w:space="0" w:color="auto"/>
      </w:divBdr>
    </w:div>
    <w:div w:id="1491602230">
      <w:bodyDiv w:val="1"/>
      <w:marLeft w:val="0"/>
      <w:marRight w:val="0"/>
      <w:marTop w:val="0"/>
      <w:marBottom w:val="0"/>
      <w:divBdr>
        <w:top w:val="none" w:sz="0" w:space="0" w:color="auto"/>
        <w:left w:val="none" w:sz="0" w:space="0" w:color="auto"/>
        <w:bottom w:val="none" w:sz="0" w:space="0" w:color="auto"/>
        <w:right w:val="none" w:sz="0" w:space="0" w:color="auto"/>
      </w:divBdr>
    </w:div>
    <w:div w:id="1497260223">
      <w:bodyDiv w:val="1"/>
      <w:marLeft w:val="0"/>
      <w:marRight w:val="0"/>
      <w:marTop w:val="0"/>
      <w:marBottom w:val="0"/>
      <w:divBdr>
        <w:top w:val="none" w:sz="0" w:space="0" w:color="auto"/>
        <w:left w:val="none" w:sz="0" w:space="0" w:color="auto"/>
        <w:bottom w:val="none" w:sz="0" w:space="0" w:color="auto"/>
        <w:right w:val="none" w:sz="0" w:space="0" w:color="auto"/>
      </w:divBdr>
    </w:div>
    <w:div w:id="1502507987">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5532932">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63249501">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37367832">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3849862">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77152501">
      <w:bodyDiv w:val="1"/>
      <w:marLeft w:val="0"/>
      <w:marRight w:val="0"/>
      <w:marTop w:val="0"/>
      <w:marBottom w:val="0"/>
      <w:divBdr>
        <w:top w:val="none" w:sz="0" w:space="0" w:color="auto"/>
        <w:left w:val="none" w:sz="0" w:space="0" w:color="auto"/>
        <w:bottom w:val="none" w:sz="0" w:space="0" w:color="auto"/>
        <w:right w:val="none" w:sz="0" w:space="0" w:color="auto"/>
      </w:divBdr>
    </w:div>
    <w:div w:id="1687441025">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79590172">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11382577">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28340001">
      <w:bodyDiv w:val="1"/>
      <w:marLeft w:val="0"/>
      <w:marRight w:val="0"/>
      <w:marTop w:val="0"/>
      <w:marBottom w:val="0"/>
      <w:divBdr>
        <w:top w:val="none" w:sz="0" w:space="0" w:color="auto"/>
        <w:left w:val="none" w:sz="0" w:space="0" w:color="auto"/>
        <w:bottom w:val="none" w:sz="0" w:space="0" w:color="auto"/>
        <w:right w:val="none" w:sz="0" w:space="0" w:color="auto"/>
      </w:divBdr>
    </w:div>
    <w:div w:id="1930574806">
      <w:bodyDiv w:val="1"/>
      <w:marLeft w:val="0"/>
      <w:marRight w:val="0"/>
      <w:marTop w:val="0"/>
      <w:marBottom w:val="0"/>
      <w:divBdr>
        <w:top w:val="none" w:sz="0" w:space="0" w:color="auto"/>
        <w:left w:val="none" w:sz="0" w:space="0" w:color="auto"/>
        <w:bottom w:val="none" w:sz="0" w:space="0" w:color="auto"/>
        <w:right w:val="none" w:sz="0" w:space="0" w:color="auto"/>
      </w:divBdr>
    </w:div>
    <w:div w:id="1953782139">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62229105">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07728963">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27187062">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 w:id="214238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b.nodesource.com/setup_9.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hyperlink" Target="https://www.python.org/ftp/python/3.6.0/Python-3.6.0.tgz"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hanicz/dipterv1.gi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4.xm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3.xm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36</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34</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11</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12</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10</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13</b:RefOrder>
  </b:Source>
  <b:Source>
    <b:Tag>Postman</b:Tag>
    <b:SourceType>InternetSite</b:SourceType>
    <b:Guid>{D50E8CB0-F160-484D-AFD4-FC2170553E11}</b:Guid>
    <b:Title>Postman</b:Title>
    <b:YearAccessed>2017</b:YearAccessed>
    <b:MonthAccessed>november</b:MonthAccessed>
    <b:DayAccessed>24</b:DayAccessed>
    <b:URL>https://www.getpostman.com/</b:URL>
    <b:RefOrder>14</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15</b:RefOrder>
  </b:Source>
  <b:Source>
    <b:Tag>VSCode</b:Tag>
    <b:SourceType>InternetSite</b:SourceType>
    <b:Guid>{11F147FE-B15D-47B2-A709-36F4C456D418}</b:Guid>
    <b:Title>VS Code</b:Title>
    <b:YearAccessed>2017</b:YearAccessed>
    <b:MonthAccessed>november</b:MonthAccessed>
    <b:DayAccessed>24</b:DayAccessed>
    <b:URL>https://code.visualstudio.com/</b:URL>
    <b:RefOrder>16</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17</b:RefOrder>
  </b:Source>
  <b:Source>
    <b:Tag>Angular</b:Tag>
    <b:SourceType>InternetSite</b:SourceType>
    <b:Guid>{10CFABDB-05B5-48DF-8E7C-9A3C60A57334}</b:Guid>
    <b:Title>Angular</b:Title>
    <b:YearAccessed>2017</b:YearAccessed>
    <b:MonthAccessed>november</b:MonthAccessed>
    <b:DayAccessed>25</b:DayAccessed>
    <b:URL>https://angular.io/docs</b:URL>
    <b:RefOrder>2</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3</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s>
</file>

<file path=customXml/itemProps1.xml><?xml version="1.0" encoding="utf-8"?>
<ds:datastoreItem xmlns:ds="http://schemas.openxmlformats.org/officeDocument/2006/customXml" ds:itemID="{E8206CC1-CD2B-4AE7-A31C-C65BE2E60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10970</TotalTime>
  <Pages>62</Pages>
  <Words>12208</Words>
  <Characters>69587</Characters>
  <Application>Microsoft Office Word</Application>
  <DocSecurity>0</DocSecurity>
  <Lines>579</Lines>
  <Paragraphs>163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81632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thanicz</cp:lastModifiedBy>
  <cp:revision>43</cp:revision>
  <cp:lastPrinted>2002-07-08T12:51:00Z</cp:lastPrinted>
  <dcterms:created xsi:type="dcterms:W3CDTF">2015-10-19T08:48:00Z</dcterms:created>
  <dcterms:modified xsi:type="dcterms:W3CDTF">2017-12-03T14:50:00Z</dcterms:modified>
</cp:coreProperties>
</file>