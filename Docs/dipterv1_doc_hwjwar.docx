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DC4FC8" w14:textId="2A4DF57A" w:rsidR="00B81C05" w:rsidRPr="0060053C" w:rsidRDefault="00CB2240" w:rsidP="00B81C05">
      <w:pPr>
        <w:pStyle w:val="Title"/>
        <w:rPr>
          <w:rFonts w:cs="Times New Roman"/>
          <w:b w:val="0"/>
          <w:bCs w:val="0"/>
          <w:sz w:val="24"/>
          <w:szCs w:val="28"/>
        </w:rPr>
      </w:pPr>
      <w:sdt>
        <w:sdtPr>
          <w:rPr>
            <w:rFonts w:cs="Times New Roman"/>
            <w:b w:val="0"/>
            <w:caps w:val="0"/>
            <w:sz w:val="28"/>
          </w:rPr>
          <w:id w:val="-430276985"/>
          <w:placeholder>
            <w:docPart w:val="4B9346F5B3124F1B9E0799D917BB2DBE"/>
          </w:placeholder>
          <w:comboBox>
            <w:listItem w:displayText="Szakdolgozat" w:value="Szakdolgozat"/>
            <w:listItem w:displayText="Diplomatervezési" w:value="Diplomatervezési"/>
          </w:comboBox>
        </w:sdtPr>
        <w:sdtEndPr>
          <w:rPr>
            <w:bCs w:val="0"/>
            <w:szCs w:val="28"/>
          </w:rPr>
        </w:sdtEndPr>
        <w:sdtContent>
          <w:r w:rsidR="00EE64C6">
            <w:rPr>
              <w:rFonts w:cs="Times New Roman"/>
              <w:b w:val="0"/>
              <w:caps w:val="0"/>
              <w:sz w:val="28"/>
            </w:rPr>
            <w:t>DIPLOMATERVEZÉSI</w:t>
          </w:r>
        </w:sdtContent>
      </w:sdt>
      <w:r w:rsidR="00B81C05">
        <w:rPr>
          <w:rFonts w:cs="Times New Roman"/>
          <w:b w:val="0"/>
          <w:sz w:val="28"/>
        </w:rPr>
        <w:t xml:space="preserve"> feladat</w:t>
      </w:r>
    </w:p>
    <w:p w14:paraId="41EDA8A3" w14:textId="77777777" w:rsidR="00B81C05" w:rsidRDefault="00B81C05" w:rsidP="00860666">
      <w:pPr>
        <w:spacing w:after="0" w:line="240" w:lineRule="auto"/>
        <w:ind w:firstLine="0"/>
        <w:jc w:val="center"/>
        <w:rPr>
          <w:b/>
          <w:bCs/>
          <w:sz w:val="28"/>
          <w:szCs w:val="28"/>
        </w:rPr>
      </w:pPr>
      <w:r>
        <w:rPr>
          <w:b/>
          <w:bCs/>
          <w:sz w:val="28"/>
          <w:szCs w:val="28"/>
        </w:rPr>
        <w:t>Hanicz Tamás</w:t>
      </w:r>
    </w:p>
    <w:p w14:paraId="556B4E27" w14:textId="77777777" w:rsidR="00B81C05" w:rsidRDefault="00CB2240" w:rsidP="00140F45">
      <w:pPr>
        <w:spacing w:after="0" w:line="240" w:lineRule="auto"/>
        <w:ind w:firstLine="0"/>
        <w:jc w:val="center"/>
      </w:pPr>
      <w:sdt>
        <w:sdtPr>
          <w:id w:val="-1620139711"/>
          <w:placeholder>
            <w:docPart w:val="4B9346F5B3124F1B9E0799D917BB2DBE"/>
          </w:placeholder>
          <w:comboBox>
            <w:listItem w:displayText="Villamosmérnök" w:value="Villamosmérnök"/>
            <w:listItem w:displayText="Műszaki informatikus" w:value="Műszaki informatikus"/>
            <w:listItem w:displayText="Mérnökinformatikus" w:value="Mérnökinformatikus"/>
            <w:listItem w:displayText="Egészségügyi mérnök" w:value="Egészségügyi mérnök"/>
            <w:listItem w:displayText="Gazdaságinformatikus" w:value="Gazdaságinformatikus"/>
          </w:comboBox>
        </w:sdtPr>
        <w:sdtEndPr/>
        <w:sdtContent>
          <w:r w:rsidR="00B81C05">
            <w:t>Mérnökinformatikus</w:t>
          </w:r>
        </w:sdtContent>
      </w:sdt>
      <w:r w:rsidR="00B81C05">
        <w:t xml:space="preserve"> hallgató részére</w:t>
      </w:r>
    </w:p>
    <w:p w14:paraId="3697FE2E" w14:textId="7BA99AEA" w:rsidR="00B81C05" w:rsidRDefault="00B81C05" w:rsidP="00140F45">
      <w:pPr>
        <w:ind w:firstLine="0"/>
      </w:pPr>
    </w:p>
    <w:p w14:paraId="72F462B2" w14:textId="764689A1" w:rsidR="00B81C05" w:rsidRDefault="00B81C05" w:rsidP="00140F45">
      <w:pPr>
        <w:spacing w:after="0" w:line="240" w:lineRule="auto"/>
        <w:ind w:firstLine="0"/>
        <w:jc w:val="center"/>
        <w:rPr>
          <w:sz w:val="36"/>
          <w:szCs w:val="36"/>
        </w:rPr>
      </w:pPr>
      <w:r>
        <w:rPr>
          <w:sz w:val="36"/>
          <w:szCs w:val="36"/>
        </w:rPr>
        <w:t>Fájlmegosztó keretrendszer fejlesztése Raspberry PI rendszerre</w:t>
      </w:r>
    </w:p>
    <w:p w14:paraId="0B1AE026" w14:textId="77777777" w:rsidR="00140F45" w:rsidRPr="00140F45" w:rsidRDefault="00140F45" w:rsidP="00140F45">
      <w:pPr>
        <w:spacing w:after="0" w:line="240" w:lineRule="auto"/>
        <w:ind w:firstLine="0"/>
        <w:jc w:val="center"/>
        <w:rPr>
          <w:sz w:val="36"/>
          <w:szCs w:val="36"/>
        </w:rPr>
      </w:pPr>
    </w:p>
    <w:p w14:paraId="247B4A2A" w14:textId="77777777" w:rsidR="00B81C05" w:rsidRDefault="00B81C05" w:rsidP="00B81C05">
      <w:pPr>
        <w:spacing w:after="0" w:line="240" w:lineRule="auto"/>
      </w:pPr>
      <w:r>
        <w:t xml:space="preserve">A modernizált világban az emberek a dokumentumaikat digitalizált formában tárolják, vagy a saját gépükön vagy valamilyen fájlmegosztó oldalon. Az ilyen fájlmegosztók nagyon megkönnyíthetik az emberek életét és növelhetik is a biztonságot. Segít abban, hogy a fontos dokumentumok bárhol és bármikor elérhetőek legyenek akár egy mobiltelefon segítségével. </w:t>
      </w:r>
    </w:p>
    <w:p w14:paraId="28D8FEB5" w14:textId="77777777" w:rsidR="00B81C05" w:rsidRDefault="00B81C05" w:rsidP="00B81C05">
      <w:pPr>
        <w:spacing w:after="0" w:line="240" w:lineRule="auto"/>
      </w:pPr>
    </w:p>
    <w:p w14:paraId="27B02A3D" w14:textId="77777777" w:rsidR="00B81C05" w:rsidRDefault="00B81C05" w:rsidP="00B81C05">
      <w:pPr>
        <w:spacing w:after="0" w:line="240" w:lineRule="auto"/>
      </w:pPr>
      <w:r>
        <w:t xml:space="preserve">A hallgató feladata egy olyan fájlmegosztó keretrendszer tervezése és fejlesztése, mely lehetővé teszi a felhasználók számára a különböző fájlok tárolását és megosztását. A rendszer legyen képes a fájlok verziókövetésére is. A felhasználók egymás között is meg tudják osztani a fájlokat tetszésük szerint. </w:t>
      </w:r>
    </w:p>
    <w:p w14:paraId="2C5140C0" w14:textId="77777777" w:rsidR="00B81C05" w:rsidRDefault="00B81C05" w:rsidP="00B81C05">
      <w:pPr>
        <w:spacing w:after="0" w:line="240" w:lineRule="auto"/>
      </w:pPr>
    </w:p>
    <w:p w14:paraId="2C9FEFC8" w14:textId="3C1FDFEF" w:rsidR="00B81C05" w:rsidRDefault="00B81C05" w:rsidP="00C745DC">
      <w:pPr>
        <w:spacing w:after="0" w:line="240" w:lineRule="auto"/>
      </w:pPr>
      <w:r>
        <w:t>Az egész rendszer egy Raspberry PI eszközön fog futni Raspbian operációs rendszeren. Az eszköz fizikai tulajdonságai miatt erőforrás takarékos megoldásra kell törekedni. Az alkalmazás szerveroldali logikája Python nyelvben fog elkészülni, míg a felhaszná</w:t>
      </w:r>
      <w:r w:rsidR="00C745DC">
        <w:t>lói felület Angular2 alapú lesz.</w:t>
      </w:r>
    </w:p>
    <w:p w14:paraId="2DDEAE7D" w14:textId="77777777" w:rsidR="00C745DC" w:rsidRDefault="00C745DC" w:rsidP="00C745DC">
      <w:pPr>
        <w:spacing w:after="0" w:line="240" w:lineRule="auto"/>
      </w:pPr>
    </w:p>
    <w:p w14:paraId="0EBE9DA2" w14:textId="77777777" w:rsidR="00B81C05" w:rsidRPr="00BD2D9E" w:rsidRDefault="00B81C05" w:rsidP="00C745DC">
      <w:pPr>
        <w:spacing w:after="0" w:line="240" w:lineRule="auto"/>
        <w:ind w:firstLine="0"/>
      </w:pPr>
      <w:r w:rsidRPr="00BD2D9E">
        <w:t>A hallgató feladatának a következőkre kell kiterjednie:</w:t>
      </w:r>
    </w:p>
    <w:p w14:paraId="41B1F863" w14:textId="77777777" w:rsidR="00B81C05" w:rsidRPr="00BD2D9E" w:rsidRDefault="00B81C05" w:rsidP="00B81C05">
      <w:pPr>
        <w:numPr>
          <w:ilvl w:val="0"/>
          <w:numId w:val="47"/>
        </w:numPr>
        <w:spacing w:after="0" w:line="240" w:lineRule="auto"/>
      </w:pPr>
      <w:r>
        <w:t>Tervezze meg és készítse el a rendszer szerveroldali logikáját úgy, hogy a rendszer Raspberry PI-n legyen képes futni.</w:t>
      </w:r>
    </w:p>
    <w:p w14:paraId="6392D211" w14:textId="77777777" w:rsidR="00B81C05" w:rsidRDefault="00B81C05" w:rsidP="00B81C05">
      <w:pPr>
        <w:numPr>
          <w:ilvl w:val="0"/>
          <w:numId w:val="47"/>
        </w:numPr>
        <w:spacing w:after="0" w:line="240" w:lineRule="auto"/>
      </w:pPr>
      <w:r>
        <w:t>Készítsen egy Angular2 alapú webes kliens alkalmazást.</w:t>
      </w:r>
    </w:p>
    <w:p w14:paraId="1291C9CB" w14:textId="77777777" w:rsidR="00B81C05" w:rsidRDefault="00B81C05" w:rsidP="00B81C05">
      <w:pPr>
        <w:numPr>
          <w:ilvl w:val="0"/>
          <w:numId w:val="47"/>
        </w:numPr>
        <w:spacing w:after="0" w:line="240" w:lineRule="auto"/>
      </w:pPr>
      <w:r>
        <w:t>Készítsen egy olyan scriptet, mely egy frissen telepített Raspberry-t beüzemel és telepíti az alkalmazást.</w:t>
      </w:r>
    </w:p>
    <w:p w14:paraId="7DF72EA2" w14:textId="77777777" w:rsidR="00B81C05" w:rsidRDefault="00B81C05" w:rsidP="00B81C05">
      <w:pPr>
        <w:numPr>
          <w:ilvl w:val="0"/>
          <w:numId w:val="47"/>
        </w:numPr>
        <w:spacing w:after="0" w:line="240" w:lineRule="auto"/>
      </w:pPr>
      <w:r>
        <w:t xml:space="preserve">Az alkalmazás tudjon fájlokat tárolni, megosztani és verziókövetést biztosítani. </w:t>
      </w:r>
    </w:p>
    <w:p w14:paraId="0EC4FE68" w14:textId="77777777" w:rsidR="00B81C05" w:rsidRPr="00BD2D9E" w:rsidRDefault="00B81C05" w:rsidP="00B81C05">
      <w:pPr>
        <w:numPr>
          <w:ilvl w:val="0"/>
          <w:numId w:val="47"/>
        </w:numPr>
        <w:spacing w:after="0" w:line="240" w:lineRule="auto"/>
      </w:pPr>
      <w:r>
        <w:t>Az alkalmazás legyen képes együttműködni valamelyik fájlmegosztó portállal.</w:t>
      </w:r>
    </w:p>
    <w:p w14:paraId="31BAE4C5" w14:textId="7DF18483" w:rsidR="00B81C05" w:rsidRDefault="00B81C05" w:rsidP="00233A79">
      <w:pPr>
        <w:ind w:right="-11" w:firstLine="0"/>
        <w:rPr>
          <w:b/>
        </w:rPr>
      </w:pPr>
    </w:p>
    <w:p w14:paraId="69E72A69" w14:textId="77777777" w:rsidR="00B81C05" w:rsidRPr="00BD2D9E" w:rsidRDefault="00B81C05" w:rsidP="00B81C05">
      <w:pPr>
        <w:ind w:left="2268" w:right="-11" w:hanging="2268"/>
      </w:pPr>
      <w:r w:rsidRPr="00BD2D9E">
        <w:rPr>
          <w:b/>
        </w:rPr>
        <w:t>Tanszéki konzulens:</w:t>
      </w:r>
      <w:r w:rsidRPr="00BD2D9E">
        <w:tab/>
      </w:r>
      <w:r>
        <w:t>Dr</w:t>
      </w:r>
      <w:r w:rsidRPr="00BD2D9E">
        <w:t>.</w:t>
      </w:r>
      <w:r>
        <w:t xml:space="preserve"> Asztalos Márk</w:t>
      </w:r>
    </w:p>
    <w:p w14:paraId="3ACCE44D" w14:textId="33BAA2E6" w:rsidR="00B81C05" w:rsidRPr="00BD2D9E" w:rsidRDefault="00B81C05" w:rsidP="00233A79">
      <w:pPr>
        <w:ind w:right="-11" w:firstLine="0"/>
      </w:pPr>
    </w:p>
    <w:p w14:paraId="40797ADE" w14:textId="032E9680" w:rsidR="00B81C05" w:rsidRDefault="00B81C05" w:rsidP="00233A79">
      <w:pPr>
        <w:ind w:right="-11" w:firstLine="0"/>
      </w:pPr>
      <w:r w:rsidRPr="00BD2D9E">
        <w:t xml:space="preserve">Budapest, </w:t>
      </w:r>
      <w:r>
        <w:t>2017</w:t>
      </w:r>
      <w:r w:rsidRPr="00BD2D9E">
        <w:t xml:space="preserve">. </w:t>
      </w:r>
      <w:r>
        <w:t>március 05.</w:t>
      </w:r>
    </w:p>
    <w:p w14:paraId="276E2118" w14:textId="4F0CDC8C" w:rsidR="00B81C05" w:rsidRPr="00BD2D9E" w:rsidRDefault="00B81C05" w:rsidP="00233A79">
      <w:pPr>
        <w:ind w:right="-11" w:firstLine="0"/>
      </w:pPr>
    </w:p>
    <w:p w14:paraId="46F85568" w14:textId="77777777" w:rsidR="00B81C05" w:rsidRPr="00BD2D9E" w:rsidRDefault="00B81C05" w:rsidP="00233A79">
      <w:pPr>
        <w:spacing w:after="0" w:line="240" w:lineRule="auto"/>
        <w:ind w:left="5674" w:right="-14"/>
        <w:jc w:val="center"/>
      </w:pPr>
      <w:r>
        <w:t xml:space="preserve"> </w:t>
      </w:r>
      <w:r w:rsidRPr="00BD2D9E">
        <w:t xml:space="preserve"> Dr. </w:t>
      </w:r>
      <w:r>
        <w:t xml:space="preserve">Charaf Hassan </w:t>
      </w:r>
    </w:p>
    <w:p w14:paraId="3FF15FC2" w14:textId="77777777" w:rsidR="00B81C05" w:rsidRPr="00BD2D9E" w:rsidRDefault="00B81C05" w:rsidP="00233A79">
      <w:pPr>
        <w:spacing w:after="0" w:line="240" w:lineRule="auto"/>
        <w:ind w:left="5674" w:right="-14"/>
        <w:jc w:val="center"/>
      </w:pPr>
      <w:r>
        <w:t xml:space="preserve">  egyetemi tanár</w:t>
      </w:r>
    </w:p>
    <w:p w14:paraId="29F35B50" w14:textId="77777777" w:rsidR="00B81C05" w:rsidRPr="00BD2D9E" w:rsidRDefault="00B81C05" w:rsidP="00233A79">
      <w:pPr>
        <w:spacing w:after="0" w:line="240" w:lineRule="auto"/>
        <w:ind w:left="5674" w:right="-14"/>
        <w:jc w:val="center"/>
      </w:pPr>
      <w:r>
        <w:t xml:space="preserve">  </w:t>
      </w:r>
      <w:r w:rsidRPr="00BD2D9E">
        <w:t>tanszékvezető</w:t>
      </w:r>
    </w:p>
    <w:p w14:paraId="116D32EC" w14:textId="77777777" w:rsidR="00B81C05" w:rsidRDefault="00B81C05">
      <w:pPr>
        <w:spacing w:after="0" w:line="240" w:lineRule="auto"/>
        <w:ind w:firstLine="0"/>
        <w:jc w:val="left"/>
        <w:rPr>
          <w:szCs w:val="20"/>
        </w:rPr>
      </w:pPr>
    </w:p>
    <w:p w14:paraId="2A3F742C" w14:textId="7B268FF2" w:rsidR="0063585C" w:rsidRPr="00BB07F9" w:rsidRDefault="009D2FD8" w:rsidP="007E566D">
      <w:pPr>
        <w:pStyle w:val="Cmlaplog"/>
      </w:pPr>
      <w:r w:rsidRPr="00BB07F9">
        <w:rPr>
          <w:noProof/>
          <w:lang w:val="en-US"/>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0E1150"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bookmarkStart w:id="0" w:name="_GoBack"/>
      <w:bookmarkEnd w:id="0"/>
    </w:p>
    <w:p w14:paraId="4131A6DC" w14:textId="0F681DD1" w:rsidR="009D24B1"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461293" w:history="1">
        <w:r w:rsidR="009D24B1" w:rsidRPr="001678F3">
          <w:rPr>
            <w:rStyle w:val="Hyperlink"/>
            <w:noProof/>
          </w:rPr>
          <w:t>Összefoglaló</w:t>
        </w:r>
        <w:r w:rsidR="009D24B1">
          <w:rPr>
            <w:noProof/>
            <w:webHidden/>
          </w:rPr>
          <w:tab/>
        </w:r>
        <w:r w:rsidR="009D24B1">
          <w:rPr>
            <w:noProof/>
            <w:webHidden/>
          </w:rPr>
          <w:fldChar w:fldCharType="begin"/>
        </w:r>
        <w:r w:rsidR="009D24B1">
          <w:rPr>
            <w:noProof/>
            <w:webHidden/>
          </w:rPr>
          <w:instrText xml:space="preserve"> PAGEREF _Toc500461293 \h </w:instrText>
        </w:r>
        <w:r w:rsidR="009D24B1">
          <w:rPr>
            <w:noProof/>
            <w:webHidden/>
          </w:rPr>
        </w:r>
        <w:r w:rsidR="009D24B1">
          <w:rPr>
            <w:noProof/>
            <w:webHidden/>
          </w:rPr>
          <w:fldChar w:fldCharType="separate"/>
        </w:r>
        <w:r w:rsidR="009D24B1">
          <w:rPr>
            <w:noProof/>
            <w:webHidden/>
          </w:rPr>
          <w:t>6</w:t>
        </w:r>
        <w:r w:rsidR="009D24B1">
          <w:rPr>
            <w:noProof/>
            <w:webHidden/>
          </w:rPr>
          <w:fldChar w:fldCharType="end"/>
        </w:r>
      </w:hyperlink>
    </w:p>
    <w:p w14:paraId="28DB2B60" w14:textId="6D524414" w:rsidR="009D24B1" w:rsidRDefault="009D24B1">
      <w:pPr>
        <w:pStyle w:val="TOC1"/>
        <w:rPr>
          <w:rFonts w:asciiTheme="minorHAnsi" w:eastAsiaTheme="minorEastAsia" w:hAnsiTheme="minorHAnsi" w:cstheme="minorBidi"/>
          <w:b w:val="0"/>
          <w:noProof/>
          <w:sz w:val="22"/>
          <w:szCs w:val="22"/>
          <w:lang w:val="en-US"/>
        </w:rPr>
      </w:pPr>
      <w:hyperlink w:anchor="_Toc500461294" w:history="1">
        <w:r w:rsidRPr="001678F3">
          <w:rPr>
            <w:rStyle w:val="Hyperlink"/>
            <w:noProof/>
          </w:rPr>
          <w:t>Abstract</w:t>
        </w:r>
        <w:r>
          <w:rPr>
            <w:noProof/>
            <w:webHidden/>
          </w:rPr>
          <w:tab/>
        </w:r>
        <w:r>
          <w:rPr>
            <w:noProof/>
            <w:webHidden/>
          </w:rPr>
          <w:fldChar w:fldCharType="begin"/>
        </w:r>
        <w:r>
          <w:rPr>
            <w:noProof/>
            <w:webHidden/>
          </w:rPr>
          <w:instrText xml:space="preserve"> PAGEREF _Toc500461294 \h </w:instrText>
        </w:r>
        <w:r>
          <w:rPr>
            <w:noProof/>
            <w:webHidden/>
          </w:rPr>
        </w:r>
        <w:r>
          <w:rPr>
            <w:noProof/>
            <w:webHidden/>
          </w:rPr>
          <w:fldChar w:fldCharType="separate"/>
        </w:r>
        <w:r>
          <w:rPr>
            <w:noProof/>
            <w:webHidden/>
          </w:rPr>
          <w:t>7</w:t>
        </w:r>
        <w:r>
          <w:rPr>
            <w:noProof/>
            <w:webHidden/>
          </w:rPr>
          <w:fldChar w:fldCharType="end"/>
        </w:r>
      </w:hyperlink>
    </w:p>
    <w:p w14:paraId="7B1BD977" w14:textId="54A067F4" w:rsidR="009D24B1" w:rsidRDefault="009D24B1">
      <w:pPr>
        <w:pStyle w:val="TOC1"/>
        <w:rPr>
          <w:rFonts w:asciiTheme="minorHAnsi" w:eastAsiaTheme="minorEastAsia" w:hAnsiTheme="minorHAnsi" w:cstheme="minorBidi"/>
          <w:b w:val="0"/>
          <w:noProof/>
          <w:sz w:val="22"/>
          <w:szCs w:val="22"/>
          <w:lang w:val="en-US"/>
        </w:rPr>
      </w:pPr>
      <w:hyperlink w:anchor="_Toc500461295" w:history="1">
        <w:r w:rsidRPr="001678F3">
          <w:rPr>
            <w:rStyle w:val="Hyperlink"/>
            <w:noProof/>
          </w:rPr>
          <w:t>1 Bevezetés</w:t>
        </w:r>
        <w:r>
          <w:rPr>
            <w:noProof/>
            <w:webHidden/>
          </w:rPr>
          <w:tab/>
        </w:r>
        <w:r>
          <w:rPr>
            <w:noProof/>
            <w:webHidden/>
          </w:rPr>
          <w:fldChar w:fldCharType="begin"/>
        </w:r>
        <w:r>
          <w:rPr>
            <w:noProof/>
            <w:webHidden/>
          </w:rPr>
          <w:instrText xml:space="preserve"> PAGEREF _Toc500461295 \h </w:instrText>
        </w:r>
        <w:r>
          <w:rPr>
            <w:noProof/>
            <w:webHidden/>
          </w:rPr>
        </w:r>
        <w:r>
          <w:rPr>
            <w:noProof/>
            <w:webHidden/>
          </w:rPr>
          <w:fldChar w:fldCharType="separate"/>
        </w:r>
        <w:r>
          <w:rPr>
            <w:noProof/>
            <w:webHidden/>
          </w:rPr>
          <w:t>8</w:t>
        </w:r>
        <w:r>
          <w:rPr>
            <w:noProof/>
            <w:webHidden/>
          </w:rPr>
          <w:fldChar w:fldCharType="end"/>
        </w:r>
      </w:hyperlink>
    </w:p>
    <w:p w14:paraId="76729107" w14:textId="134A828D" w:rsidR="009D24B1" w:rsidRDefault="009D24B1">
      <w:pPr>
        <w:pStyle w:val="TOC1"/>
        <w:rPr>
          <w:rFonts w:asciiTheme="minorHAnsi" w:eastAsiaTheme="minorEastAsia" w:hAnsiTheme="minorHAnsi" w:cstheme="minorBidi"/>
          <w:b w:val="0"/>
          <w:noProof/>
          <w:sz w:val="22"/>
          <w:szCs w:val="22"/>
          <w:lang w:val="en-US"/>
        </w:rPr>
      </w:pPr>
      <w:hyperlink w:anchor="_Toc500461296" w:history="1">
        <w:r w:rsidRPr="001678F3">
          <w:rPr>
            <w:rStyle w:val="Hyperlink"/>
            <w:noProof/>
          </w:rPr>
          <w:t>2 Technológiák</w:t>
        </w:r>
        <w:r>
          <w:rPr>
            <w:noProof/>
            <w:webHidden/>
          </w:rPr>
          <w:tab/>
        </w:r>
        <w:r>
          <w:rPr>
            <w:noProof/>
            <w:webHidden/>
          </w:rPr>
          <w:fldChar w:fldCharType="begin"/>
        </w:r>
        <w:r>
          <w:rPr>
            <w:noProof/>
            <w:webHidden/>
          </w:rPr>
          <w:instrText xml:space="preserve"> PAGEREF _Toc500461296 \h </w:instrText>
        </w:r>
        <w:r>
          <w:rPr>
            <w:noProof/>
            <w:webHidden/>
          </w:rPr>
        </w:r>
        <w:r>
          <w:rPr>
            <w:noProof/>
            <w:webHidden/>
          </w:rPr>
          <w:fldChar w:fldCharType="separate"/>
        </w:r>
        <w:r>
          <w:rPr>
            <w:noProof/>
            <w:webHidden/>
          </w:rPr>
          <w:t>10</w:t>
        </w:r>
        <w:r>
          <w:rPr>
            <w:noProof/>
            <w:webHidden/>
          </w:rPr>
          <w:fldChar w:fldCharType="end"/>
        </w:r>
      </w:hyperlink>
    </w:p>
    <w:p w14:paraId="2432C1D7" w14:textId="28BF1782"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297" w:history="1">
        <w:r w:rsidRPr="001678F3">
          <w:rPr>
            <w:rStyle w:val="Hyperlink"/>
            <w:noProof/>
          </w:rPr>
          <w:t>2.1 Frontend</w:t>
        </w:r>
        <w:r>
          <w:rPr>
            <w:noProof/>
            <w:webHidden/>
          </w:rPr>
          <w:tab/>
        </w:r>
        <w:r>
          <w:rPr>
            <w:noProof/>
            <w:webHidden/>
          </w:rPr>
          <w:fldChar w:fldCharType="begin"/>
        </w:r>
        <w:r>
          <w:rPr>
            <w:noProof/>
            <w:webHidden/>
          </w:rPr>
          <w:instrText xml:space="preserve"> PAGEREF _Toc500461297 \h </w:instrText>
        </w:r>
        <w:r>
          <w:rPr>
            <w:noProof/>
            <w:webHidden/>
          </w:rPr>
        </w:r>
        <w:r>
          <w:rPr>
            <w:noProof/>
            <w:webHidden/>
          </w:rPr>
          <w:fldChar w:fldCharType="separate"/>
        </w:r>
        <w:r>
          <w:rPr>
            <w:noProof/>
            <w:webHidden/>
          </w:rPr>
          <w:t>10</w:t>
        </w:r>
        <w:r>
          <w:rPr>
            <w:noProof/>
            <w:webHidden/>
          </w:rPr>
          <w:fldChar w:fldCharType="end"/>
        </w:r>
      </w:hyperlink>
    </w:p>
    <w:p w14:paraId="4A43182A" w14:textId="215AA98B"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298" w:history="1">
        <w:r w:rsidRPr="001678F3">
          <w:rPr>
            <w:rStyle w:val="Hyperlink"/>
            <w:noProof/>
          </w:rPr>
          <w:t>2.2 Backend</w:t>
        </w:r>
        <w:r>
          <w:rPr>
            <w:noProof/>
            <w:webHidden/>
          </w:rPr>
          <w:tab/>
        </w:r>
        <w:r>
          <w:rPr>
            <w:noProof/>
            <w:webHidden/>
          </w:rPr>
          <w:fldChar w:fldCharType="begin"/>
        </w:r>
        <w:r>
          <w:rPr>
            <w:noProof/>
            <w:webHidden/>
          </w:rPr>
          <w:instrText xml:space="preserve"> PAGEREF _Toc500461298 \h </w:instrText>
        </w:r>
        <w:r>
          <w:rPr>
            <w:noProof/>
            <w:webHidden/>
          </w:rPr>
        </w:r>
        <w:r>
          <w:rPr>
            <w:noProof/>
            <w:webHidden/>
          </w:rPr>
          <w:fldChar w:fldCharType="separate"/>
        </w:r>
        <w:r>
          <w:rPr>
            <w:noProof/>
            <w:webHidden/>
          </w:rPr>
          <w:t>10</w:t>
        </w:r>
        <w:r>
          <w:rPr>
            <w:noProof/>
            <w:webHidden/>
          </w:rPr>
          <w:fldChar w:fldCharType="end"/>
        </w:r>
      </w:hyperlink>
    </w:p>
    <w:p w14:paraId="0B02F2E8" w14:textId="7855A3B8"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299" w:history="1">
        <w:r w:rsidRPr="001678F3">
          <w:rPr>
            <w:rStyle w:val="Hyperlink"/>
            <w:noProof/>
          </w:rPr>
          <w:t>2.3 Dropbox</w:t>
        </w:r>
        <w:r>
          <w:rPr>
            <w:noProof/>
            <w:webHidden/>
          </w:rPr>
          <w:tab/>
        </w:r>
        <w:r>
          <w:rPr>
            <w:noProof/>
            <w:webHidden/>
          </w:rPr>
          <w:fldChar w:fldCharType="begin"/>
        </w:r>
        <w:r>
          <w:rPr>
            <w:noProof/>
            <w:webHidden/>
          </w:rPr>
          <w:instrText xml:space="preserve"> PAGEREF _Toc500461299 \h </w:instrText>
        </w:r>
        <w:r>
          <w:rPr>
            <w:noProof/>
            <w:webHidden/>
          </w:rPr>
        </w:r>
        <w:r>
          <w:rPr>
            <w:noProof/>
            <w:webHidden/>
          </w:rPr>
          <w:fldChar w:fldCharType="separate"/>
        </w:r>
        <w:r>
          <w:rPr>
            <w:noProof/>
            <w:webHidden/>
          </w:rPr>
          <w:t>11</w:t>
        </w:r>
        <w:r>
          <w:rPr>
            <w:noProof/>
            <w:webHidden/>
          </w:rPr>
          <w:fldChar w:fldCharType="end"/>
        </w:r>
      </w:hyperlink>
    </w:p>
    <w:p w14:paraId="0B2D5420" w14:textId="75FE7B35"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300" w:history="1">
        <w:r w:rsidRPr="001678F3">
          <w:rPr>
            <w:rStyle w:val="Hyperlink"/>
            <w:noProof/>
          </w:rPr>
          <w:t>2.4 Raspberry PI</w:t>
        </w:r>
        <w:r>
          <w:rPr>
            <w:noProof/>
            <w:webHidden/>
          </w:rPr>
          <w:tab/>
        </w:r>
        <w:r>
          <w:rPr>
            <w:noProof/>
            <w:webHidden/>
          </w:rPr>
          <w:fldChar w:fldCharType="begin"/>
        </w:r>
        <w:r>
          <w:rPr>
            <w:noProof/>
            <w:webHidden/>
          </w:rPr>
          <w:instrText xml:space="preserve"> PAGEREF _Toc500461300 \h </w:instrText>
        </w:r>
        <w:r>
          <w:rPr>
            <w:noProof/>
            <w:webHidden/>
          </w:rPr>
        </w:r>
        <w:r>
          <w:rPr>
            <w:noProof/>
            <w:webHidden/>
          </w:rPr>
          <w:fldChar w:fldCharType="separate"/>
        </w:r>
        <w:r>
          <w:rPr>
            <w:noProof/>
            <w:webHidden/>
          </w:rPr>
          <w:t>12</w:t>
        </w:r>
        <w:r>
          <w:rPr>
            <w:noProof/>
            <w:webHidden/>
          </w:rPr>
          <w:fldChar w:fldCharType="end"/>
        </w:r>
      </w:hyperlink>
    </w:p>
    <w:p w14:paraId="6500F8AF" w14:textId="026F4EBA"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01" w:history="1">
        <w:r w:rsidRPr="001678F3">
          <w:rPr>
            <w:rStyle w:val="Hyperlink"/>
            <w:noProof/>
          </w:rPr>
          <w:t>2.4.1 Raspbian</w:t>
        </w:r>
        <w:r>
          <w:rPr>
            <w:noProof/>
            <w:webHidden/>
          </w:rPr>
          <w:tab/>
        </w:r>
        <w:r>
          <w:rPr>
            <w:noProof/>
            <w:webHidden/>
          </w:rPr>
          <w:fldChar w:fldCharType="begin"/>
        </w:r>
        <w:r>
          <w:rPr>
            <w:noProof/>
            <w:webHidden/>
          </w:rPr>
          <w:instrText xml:space="preserve"> PAGEREF _Toc500461301 \h </w:instrText>
        </w:r>
        <w:r>
          <w:rPr>
            <w:noProof/>
            <w:webHidden/>
          </w:rPr>
        </w:r>
        <w:r>
          <w:rPr>
            <w:noProof/>
            <w:webHidden/>
          </w:rPr>
          <w:fldChar w:fldCharType="separate"/>
        </w:r>
        <w:r>
          <w:rPr>
            <w:noProof/>
            <w:webHidden/>
          </w:rPr>
          <w:t>14</w:t>
        </w:r>
        <w:r>
          <w:rPr>
            <w:noProof/>
            <w:webHidden/>
          </w:rPr>
          <w:fldChar w:fldCharType="end"/>
        </w:r>
      </w:hyperlink>
    </w:p>
    <w:p w14:paraId="71514017" w14:textId="21F378D2" w:rsidR="009D24B1" w:rsidRDefault="009D24B1">
      <w:pPr>
        <w:pStyle w:val="TOC1"/>
        <w:rPr>
          <w:rFonts w:asciiTheme="minorHAnsi" w:eastAsiaTheme="minorEastAsia" w:hAnsiTheme="minorHAnsi" w:cstheme="minorBidi"/>
          <w:b w:val="0"/>
          <w:noProof/>
          <w:sz w:val="22"/>
          <w:szCs w:val="22"/>
          <w:lang w:val="en-US"/>
        </w:rPr>
      </w:pPr>
      <w:hyperlink w:anchor="_Toc500461302" w:history="1">
        <w:r w:rsidRPr="001678F3">
          <w:rPr>
            <w:rStyle w:val="Hyperlink"/>
            <w:noProof/>
          </w:rPr>
          <w:t>3 Specifikáció</w:t>
        </w:r>
        <w:r>
          <w:rPr>
            <w:noProof/>
            <w:webHidden/>
          </w:rPr>
          <w:tab/>
        </w:r>
        <w:r>
          <w:rPr>
            <w:noProof/>
            <w:webHidden/>
          </w:rPr>
          <w:fldChar w:fldCharType="begin"/>
        </w:r>
        <w:r>
          <w:rPr>
            <w:noProof/>
            <w:webHidden/>
          </w:rPr>
          <w:instrText xml:space="preserve"> PAGEREF _Toc500461302 \h </w:instrText>
        </w:r>
        <w:r>
          <w:rPr>
            <w:noProof/>
            <w:webHidden/>
          </w:rPr>
        </w:r>
        <w:r>
          <w:rPr>
            <w:noProof/>
            <w:webHidden/>
          </w:rPr>
          <w:fldChar w:fldCharType="separate"/>
        </w:r>
        <w:r>
          <w:rPr>
            <w:noProof/>
            <w:webHidden/>
          </w:rPr>
          <w:t>15</w:t>
        </w:r>
        <w:r>
          <w:rPr>
            <w:noProof/>
            <w:webHidden/>
          </w:rPr>
          <w:fldChar w:fldCharType="end"/>
        </w:r>
      </w:hyperlink>
    </w:p>
    <w:p w14:paraId="5514AF7C" w14:textId="1CADA212"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303" w:history="1">
        <w:r w:rsidRPr="001678F3">
          <w:rPr>
            <w:rStyle w:val="Hyperlink"/>
            <w:noProof/>
          </w:rPr>
          <w:t>3.1 Felhasználási esetek</w:t>
        </w:r>
        <w:r>
          <w:rPr>
            <w:noProof/>
            <w:webHidden/>
          </w:rPr>
          <w:tab/>
        </w:r>
        <w:r>
          <w:rPr>
            <w:noProof/>
            <w:webHidden/>
          </w:rPr>
          <w:fldChar w:fldCharType="begin"/>
        </w:r>
        <w:r>
          <w:rPr>
            <w:noProof/>
            <w:webHidden/>
          </w:rPr>
          <w:instrText xml:space="preserve"> PAGEREF _Toc500461303 \h </w:instrText>
        </w:r>
        <w:r>
          <w:rPr>
            <w:noProof/>
            <w:webHidden/>
          </w:rPr>
        </w:r>
        <w:r>
          <w:rPr>
            <w:noProof/>
            <w:webHidden/>
          </w:rPr>
          <w:fldChar w:fldCharType="separate"/>
        </w:r>
        <w:r>
          <w:rPr>
            <w:noProof/>
            <w:webHidden/>
          </w:rPr>
          <w:t>17</w:t>
        </w:r>
        <w:r>
          <w:rPr>
            <w:noProof/>
            <w:webHidden/>
          </w:rPr>
          <w:fldChar w:fldCharType="end"/>
        </w:r>
      </w:hyperlink>
    </w:p>
    <w:p w14:paraId="159D0F14" w14:textId="4F2143E2" w:rsidR="009D24B1" w:rsidRDefault="009D24B1">
      <w:pPr>
        <w:pStyle w:val="TOC1"/>
        <w:rPr>
          <w:rFonts w:asciiTheme="minorHAnsi" w:eastAsiaTheme="minorEastAsia" w:hAnsiTheme="minorHAnsi" w:cstheme="minorBidi"/>
          <w:b w:val="0"/>
          <w:noProof/>
          <w:sz w:val="22"/>
          <w:szCs w:val="22"/>
          <w:lang w:val="en-US"/>
        </w:rPr>
      </w:pPr>
      <w:hyperlink w:anchor="_Toc500461304" w:history="1">
        <w:r w:rsidRPr="001678F3">
          <w:rPr>
            <w:rStyle w:val="Hyperlink"/>
            <w:noProof/>
          </w:rPr>
          <w:t>4 Tervezés és fejlesztés</w:t>
        </w:r>
        <w:r>
          <w:rPr>
            <w:noProof/>
            <w:webHidden/>
          </w:rPr>
          <w:tab/>
        </w:r>
        <w:r>
          <w:rPr>
            <w:noProof/>
            <w:webHidden/>
          </w:rPr>
          <w:fldChar w:fldCharType="begin"/>
        </w:r>
        <w:r>
          <w:rPr>
            <w:noProof/>
            <w:webHidden/>
          </w:rPr>
          <w:instrText xml:space="preserve"> PAGEREF _Toc500461304 \h </w:instrText>
        </w:r>
        <w:r>
          <w:rPr>
            <w:noProof/>
            <w:webHidden/>
          </w:rPr>
        </w:r>
        <w:r>
          <w:rPr>
            <w:noProof/>
            <w:webHidden/>
          </w:rPr>
          <w:fldChar w:fldCharType="separate"/>
        </w:r>
        <w:r>
          <w:rPr>
            <w:noProof/>
            <w:webHidden/>
          </w:rPr>
          <w:t>20</w:t>
        </w:r>
        <w:r>
          <w:rPr>
            <w:noProof/>
            <w:webHidden/>
          </w:rPr>
          <w:fldChar w:fldCharType="end"/>
        </w:r>
      </w:hyperlink>
    </w:p>
    <w:p w14:paraId="45581C60" w14:textId="6088A512"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305" w:history="1">
        <w:r w:rsidRPr="001678F3">
          <w:rPr>
            <w:rStyle w:val="Hyperlink"/>
            <w:noProof/>
          </w:rPr>
          <w:t>4.1 Architektúra</w:t>
        </w:r>
        <w:r>
          <w:rPr>
            <w:noProof/>
            <w:webHidden/>
          </w:rPr>
          <w:tab/>
        </w:r>
        <w:r>
          <w:rPr>
            <w:noProof/>
            <w:webHidden/>
          </w:rPr>
          <w:fldChar w:fldCharType="begin"/>
        </w:r>
        <w:r>
          <w:rPr>
            <w:noProof/>
            <w:webHidden/>
          </w:rPr>
          <w:instrText xml:space="preserve"> PAGEREF _Toc500461305 \h </w:instrText>
        </w:r>
        <w:r>
          <w:rPr>
            <w:noProof/>
            <w:webHidden/>
          </w:rPr>
        </w:r>
        <w:r>
          <w:rPr>
            <w:noProof/>
            <w:webHidden/>
          </w:rPr>
          <w:fldChar w:fldCharType="separate"/>
        </w:r>
        <w:r>
          <w:rPr>
            <w:noProof/>
            <w:webHidden/>
          </w:rPr>
          <w:t>20</w:t>
        </w:r>
        <w:r>
          <w:rPr>
            <w:noProof/>
            <w:webHidden/>
          </w:rPr>
          <w:fldChar w:fldCharType="end"/>
        </w:r>
      </w:hyperlink>
    </w:p>
    <w:p w14:paraId="60456BDC" w14:textId="269828BC"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306" w:history="1">
        <w:r w:rsidRPr="001678F3">
          <w:rPr>
            <w:rStyle w:val="Hyperlink"/>
            <w:noProof/>
          </w:rPr>
          <w:t>4.2 Fejlesztőkörnyezet bemutatása</w:t>
        </w:r>
        <w:r>
          <w:rPr>
            <w:noProof/>
            <w:webHidden/>
          </w:rPr>
          <w:tab/>
        </w:r>
        <w:r>
          <w:rPr>
            <w:noProof/>
            <w:webHidden/>
          </w:rPr>
          <w:fldChar w:fldCharType="begin"/>
        </w:r>
        <w:r>
          <w:rPr>
            <w:noProof/>
            <w:webHidden/>
          </w:rPr>
          <w:instrText xml:space="preserve"> PAGEREF _Toc500461306 \h </w:instrText>
        </w:r>
        <w:r>
          <w:rPr>
            <w:noProof/>
            <w:webHidden/>
          </w:rPr>
        </w:r>
        <w:r>
          <w:rPr>
            <w:noProof/>
            <w:webHidden/>
          </w:rPr>
          <w:fldChar w:fldCharType="separate"/>
        </w:r>
        <w:r>
          <w:rPr>
            <w:noProof/>
            <w:webHidden/>
          </w:rPr>
          <w:t>21</w:t>
        </w:r>
        <w:r>
          <w:rPr>
            <w:noProof/>
            <w:webHidden/>
          </w:rPr>
          <w:fldChar w:fldCharType="end"/>
        </w:r>
      </w:hyperlink>
    </w:p>
    <w:p w14:paraId="6247C0B8" w14:textId="6A2192BD"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307" w:history="1">
        <w:r w:rsidRPr="001678F3">
          <w:rPr>
            <w:rStyle w:val="Hyperlink"/>
            <w:noProof/>
          </w:rPr>
          <w:t>4.3 Telepítő script</w:t>
        </w:r>
        <w:r>
          <w:rPr>
            <w:noProof/>
            <w:webHidden/>
          </w:rPr>
          <w:tab/>
        </w:r>
        <w:r>
          <w:rPr>
            <w:noProof/>
            <w:webHidden/>
          </w:rPr>
          <w:fldChar w:fldCharType="begin"/>
        </w:r>
        <w:r>
          <w:rPr>
            <w:noProof/>
            <w:webHidden/>
          </w:rPr>
          <w:instrText xml:space="preserve"> PAGEREF _Toc500461307 \h </w:instrText>
        </w:r>
        <w:r>
          <w:rPr>
            <w:noProof/>
            <w:webHidden/>
          </w:rPr>
        </w:r>
        <w:r>
          <w:rPr>
            <w:noProof/>
            <w:webHidden/>
          </w:rPr>
          <w:fldChar w:fldCharType="separate"/>
        </w:r>
        <w:r>
          <w:rPr>
            <w:noProof/>
            <w:webHidden/>
          </w:rPr>
          <w:t>21</w:t>
        </w:r>
        <w:r>
          <w:rPr>
            <w:noProof/>
            <w:webHidden/>
          </w:rPr>
          <w:fldChar w:fldCharType="end"/>
        </w:r>
      </w:hyperlink>
    </w:p>
    <w:p w14:paraId="75B93EF6" w14:textId="72AFD547"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308" w:history="1">
        <w:r w:rsidRPr="001678F3">
          <w:rPr>
            <w:rStyle w:val="Hyperlink"/>
            <w:noProof/>
          </w:rPr>
          <w:t>4.4 Adatbázis</w:t>
        </w:r>
        <w:r>
          <w:rPr>
            <w:noProof/>
            <w:webHidden/>
          </w:rPr>
          <w:tab/>
        </w:r>
        <w:r>
          <w:rPr>
            <w:noProof/>
            <w:webHidden/>
          </w:rPr>
          <w:fldChar w:fldCharType="begin"/>
        </w:r>
        <w:r>
          <w:rPr>
            <w:noProof/>
            <w:webHidden/>
          </w:rPr>
          <w:instrText xml:space="preserve"> PAGEREF _Toc500461308 \h </w:instrText>
        </w:r>
        <w:r>
          <w:rPr>
            <w:noProof/>
            <w:webHidden/>
          </w:rPr>
        </w:r>
        <w:r>
          <w:rPr>
            <w:noProof/>
            <w:webHidden/>
          </w:rPr>
          <w:fldChar w:fldCharType="separate"/>
        </w:r>
        <w:r>
          <w:rPr>
            <w:noProof/>
            <w:webHidden/>
          </w:rPr>
          <w:t>23</w:t>
        </w:r>
        <w:r>
          <w:rPr>
            <w:noProof/>
            <w:webHidden/>
          </w:rPr>
          <w:fldChar w:fldCharType="end"/>
        </w:r>
      </w:hyperlink>
    </w:p>
    <w:p w14:paraId="5EB167B0" w14:textId="4A1A3669"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09" w:history="1">
        <w:r w:rsidRPr="001678F3">
          <w:rPr>
            <w:rStyle w:val="Hyperlink"/>
            <w:noProof/>
          </w:rPr>
          <w:t>4.4.1 User</w:t>
        </w:r>
        <w:r>
          <w:rPr>
            <w:noProof/>
            <w:webHidden/>
          </w:rPr>
          <w:tab/>
        </w:r>
        <w:r>
          <w:rPr>
            <w:noProof/>
            <w:webHidden/>
          </w:rPr>
          <w:fldChar w:fldCharType="begin"/>
        </w:r>
        <w:r>
          <w:rPr>
            <w:noProof/>
            <w:webHidden/>
          </w:rPr>
          <w:instrText xml:space="preserve"> PAGEREF _Toc500461309 \h </w:instrText>
        </w:r>
        <w:r>
          <w:rPr>
            <w:noProof/>
            <w:webHidden/>
          </w:rPr>
        </w:r>
        <w:r>
          <w:rPr>
            <w:noProof/>
            <w:webHidden/>
          </w:rPr>
          <w:fldChar w:fldCharType="separate"/>
        </w:r>
        <w:r>
          <w:rPr>
            <w:noProof/>
            <w:webHidden/>
          </w:rPr>
          <w:t>24</w:t>
        </w:r>
        <w:r>
          <w:rPr>
            <w:noProof/>
            <w:webHidden/>
          </w:rPr>
          <w:fldChar w:fldCharType="end"/>
        </w:r>
      </w:hyperlink>
    </w:p>
    <w:p w14:paraId="56E3C2BF" w14:textId="5C17653B"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10" w:history="1">
        <w:r w:rsidRPr="001678F3">
          <w:rPr>
            <w:rStyle w:val="Hyperlink"/>
            <w:noProof/>
          </w:rPr>
          <w:t>4.4.2 File</w:t>
        </w:r>
        <w:r>
          <w:rPr>
            <w:noProof/>
            <w:webHidden/>
          </w:rPr>
          <w:tab/>
        </w:r>
        <w:r>
          <w:rPr>
            <w:noProof/>
            <w:webHidden/>
          </w:rPr>
          <w:fldChar w:fldCharType="begin"/>
        </w:r>
        <w:r>
          <w:rPr>
            <w:noProof/>
            <w:webHidden/>
          </w:rPr>
          <w:instrText xml:space="preserve"> PAGEREF _Toc500461310 \h </w:instrText>
        </w:r>
        <w:r>
          <w:rPr>
            <w:noProof/>
            <w:webHidden/>
          </w:rPr>
        </w:r>
        <w:r>
          <w:rPr>
            <w:noProof/>
            <w:webHidden/>
          </w:rPr>
          <w:fldChar w:fldCharType="separate"/>
        </w:r>
        <w:r>
          <w:rPr>
            <w:noProof/>
            <w:webHidden/>
          </w:rPr>
          <w:t>25</w:t>
        </w:r>
        <w:r>
          <w:rPr>
            <w:noProof/>
            <w:webHidden/>
          </w:rPr>
          <w:fldChar w:fldCharType="end"/>
        </w:r>
      </w:hyperlink>
    </w:p>
    <w:p w14:paraId="7AB3043B" w14:textId="41EB3CBC"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11" w:history="1">
        <w:r w:rsidRPr="001678F3">
          <w:rPr>
            <w:rStyle w:val="Hyperlink"/>
            <w:noProof/>
          </w:rPr>
          <w:t>4.4.3 Folder</w:t>
        </w:r>
        <w:r>
          <w:rPr>
            <w:noProof/>
            <w:webHidden/>
          </w:rPr>
          <w:tab/>
        </w:r>
        <w:r>
          <w:rPr>
            <w:noProof/>
            <w:webHidden/>
          </w:rPr>
          <w:fldChar w:fldCharType="begin"/>
        </w:r>
        <w:r>
          <w:rPr>
            <w:noProof/>
            <w:webHidden/>
          </w:rPr>
          <w:instrText xml:space="preserve"> PAGEREF _Toc500461311 \h </w:instrText>
        </w:r>
        <w:r>
          <w:rPr>
            <w:noProof/>
            <w:webHidden/>
          </w:rPr>
        </w:r>
        <w:r>
          <w:rPr>
            <w:noProof/>
            <w:webHidden/>
          </w:rPr>
          <w:fldChar w:fldCharType="separate"/>
        </w:r>
        <w:r>
          <w:rPr>
            <w:noProof/>
            <w:webHidden/>
          </w:rPr>
          <w:t>26</w:t>
        </w:r>
        <w:r>
          <w:rPr>
            <w:noProof/>
            <w:webHidden/>
          </w:rPr>
          <w:fldChar w:fldCharType="end"/>
        </w:r>
      </w:hyperlink>
    </w:p>
    <w:p w14:paraId="40B64C63" w14:textId="35EAE2CF"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12" w:history="1">
        <w:r w:rsidRPr="001678F3">
          <w:rPr>
            <w:rStyle w:val="Hyperlink"/>
            <w:noProof/>
          </w:rPr>
          <w:t>4.4.4 File share</w:t>
        </w:r>
        <w:r>
          <w:rPr>
            <w:noProof/>
            <w:webHidden/>
          </w:rPr>
          <w:tab/>
        </w:r>
        <w:r>
          <w:rPr>
            <w:noProof/>
            <w:webHidden/>
          </w:rPr>
          <w:fldChar w:fldCharType="begin"/>
        </w:r>
        <w:r>
          <w:rPr>
            <w:noProof/>
            <w:webHidden/>
          </w:rPr>
          <w:instrText xml:space="preserve"> PAGEREF _Toc500461312 \h </w:instrText>
        </w:r>
        <w:r>
          <w:rPr>
            <w:noProof/>
            <w:webHidden/>
          </w:rPr>
        </w:r>
        <w:r>
          <w:rPr>
            <w:noProof/>
            <w:webHidden/>
          </w:rPr>
          <w:fldChar w:fldCharType="separate"/>
        </w:r>
        <w:r>
          <w:rPr>
            <w:noProof/>
            <w:webHidden/>
          </w:rPr>
          <w:t>26</w:t>
        </w:r>
        <w:r>
          <w:rPr>
            <w:noProof/>
            <w:webHidden/>
          </w:rPr>
          <w:fldChar w:fldCharType="end"/>
        </w:r>
      </w:hyperlink>
    </w:p>
    <w:p w14:paraId="2C9D3CAB" w14:textId="346B0FE0"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13" w:history="1">
        <w:r w:rsidRPr="001678F3">
          <w:rPr>
            <w:rStyle w:val="Hyperlink"/>
            <w:noProof/>
          </w:rPr>
          <w:t>4.4.5 Role</w:t>
        </w:r>
        <w:r>
          <w:rPr>
            <w:noProof/>
            <w:webHidden/>
          </w:rPr>
          <w:tab/>
        </w:r>
        <w:r>
          <w:rPr>
            <w:noProof/>
            <w:webHidden/>
          </w:rPr>
          <w:fldChar w:fldCharType="begin"/>
        </w:r>
        <w:r>
          <w:rPr>
            <w:noProof/>
            <w:webHidden/>
          </w:rPr>
          <w:instrText xml:space="preserve"> PAGEREF _Toc500461313 \h </w:instrText>
        </w:r>
        <w:r>
          <w:rPr>
            <w:noProof/>
            <w:webHidden/>
          </w:rPr>
        </w:r>
        <w:r>
          <w:rPr>
            <w:noProof/>
            <w:webHidden/>
          </w:rPr>
          <w:fldChar w:fldCharType="separate"/>
        </w:r>
        <w:r>
          <w:rPr>
            <w:noProof/>
            <w:webHidden/>
          </w:rPr>
          <w:t>27</w:t>
        </w:r>
        <w:r>
          <w:rPr>
            <w:noProof/>
            <w:webHidden/>
          </w:rPr>
          <w:fldChar w:fldCharType="end"/>
        </w:r>
      </w:hyperlink>
    </w:p>
    <w:p w14:paraId="272D49A2" w14:textId="59D6702B"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14" w:history="1">
        <w:r w:rsidRPr="001678F3">
          <w:rPr>
            <w:rStyle w:val="Hyperlink"/>
            <w:noProof/>
          </w:rPr>
          <w:t>4.4.6 Credential store</w:t>
        </w:r>
        <w:r>
          <w:rPr>
            <w:noProof/>
            <w:webHidden/>
          </w:rPr>
          <w:tab/>
        </w:r>
        <w:r>
          <w:rPr>
            <w:noProof/>
            <w:webHidden/>
          </w:rPr>
          <w:fldChar w:fldCharType="begin"/>
        </w:r>
        <w:r>
          <w:rPr>
            <w:noProof/>
            <w:webHidden/>
          </w:rPr>
          <w:instrText xml:space="preserve"> PAGEREF _Toc500461314 \h </w:instrText>
        </w:r>
        <w:r>
          <w:rPr>
            <w:noProof/>
            <w:webHidden/>
          </w:rPr>
        </w:r>
        <w:r>
          <w:rPr>
            <w:noProof/>
            <w:webHidden/>
          </w:rPr>
          <w:fldChar w:fldCharType="separate"/>
        </w:r>
        <w:r>
          <w:rPr>
            <w:noProof/>
            <w:webHidden/>
          </w:rPr>
          <w:t>27</w:t>
        </w:r>
        <w:r>
          <w:rPr>
            <w:noProof/>
            <w:webHidden/>
          </w:rPr>
          <w:fldChar w:fldCharType="end"/>
        </w:r>
      </w:hyperlink>
    </w:p>
    <w:p w14:paraId="0F6E99B5" w14:textId="6E588AEC"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15" w:history="1">
        <w:r w:rsidRPr="001678F3">
          <w:rPr>
            <w:rStyle w:val="Hyperlink"/>
            <w:noProof/>
          </w:rPr>
          <w:t>4.4.7 Log</w:t>
        </w:r>
        <w:r>
          <w:rPr>
            <w:noProof/>
            <w:webHidden/>
          </w:rPr>
          <w:tab/>
        </w:r>
        <w:r>
          <w:rPr>
            <w:noProof/>
            <w:webHidden/>
          </w:rPr>
          <w:fldChar w:fldCharType="begin"/>
        </w:r>
        <w:r>
          <w:rPr>
            <w:noProof/>
            <w:webHidden/>
          </w:rPr>
          <w:instrText xml:space="preserve"> PAGEREF _Toc500461315 \h </w:instrText>
        </w:r>
        <w:r>
          <w:rPr>
            <w:noProof/>
            <w:webHidden/>
          </w:rPr>
        </w:r>
        <w:r>
          <w:rPr>
            <w:noProof/>
            <w:webHidden/>
          </w:rPr>
          <w:fldChar w:fldCharType="separate"/>
        </w:r>
        <w:r>
          <w:rPr>
            <w:noProof/>
            <w:webHidden/>
          </w:rPr>
          <w:t>28</w:t>
        </w:r>
        <w:r>
          <w:rPr>
            <w:noProof/>
            <w:webHidden/>
          </w:rPr>
          <w:fldChar w:fldCharType="end"/>
        </w:r>
      </w:hyperlink>
    </w:p>
    <w:p w14:paraId="210B5DAB" w14:textId="6DE0DD1B"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316" w:history="1">
        <w:r w:rsidRPr="001678F3">
          <w:rPr>
            <w:rStyle w:val="Hyperlink"/>
            <w:noProof/>
          </w:rPr>
          <w:t>4.5 Végpontok</w:t>
        </w:r>
        <w:r>
          <w:rPr>
            <w:noProof/>
            <w:webHidden/>
          </w:rPr>
          <w:tab/>
        </w:r>
        <w:r>
          <w:rPr>
            <w:noProof/>
            <w:webHidden/>
          </w:rPr>
          <w:fldChar w:fldCharType="begin"/>
        </w:r>
        <w:r>
          <w:rPr>
            <w:noProof/>
            <w:webHidden/>
          </w:rPr>
          <w:instrText xml:space="preserve"> PAGEREF _Toc500461316 \h </w:instrText>
        </w:r>
        <w:r>
          <w:rPr>
            <w:noProof/>
            <w:webHidden/>
          </w:rPr>
        </w:r>
        <w:r>
          <w:rPr>
            <w:noProof/>
            <w:webHidden/>
          </w:rPr>
          <w:fldChar w:fldCharType="separate"/>
        </w:r>
        <w:r>
          <w:rPr>
            <w:noProof/>
            <w:webHidden/>
          </w:rPr>
          <w:t>29</w:t>
        </w:r>
        <w:r>
          <w:rPr>
            <w:noProof/>
            <w:webHidden/>
          </w:rPr>
          <w:fldChar w:fldCharType="end"/>
        </w:r>
      </w:hyperlink>
    </w:p>
    <w:p w14:paraId="4C152357" w14:textId="0D5B021A"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17" w:history="1">
        <w:r w:rsidRPr="001678F3">
          <w:rPr>
            <w:rStyle w:val="Hyperlink"/>
            <w:noProof/>
          </w:rPr>
          <w:t>4.5.1 Autentikáció</w:t>
        </w:r>
        <w:r>
          <w:rPr>
            <w:noProof/>
            <w:webHidden/>
          </w:rPr>
          <w:tab/>
        </w:r>
        <w:r>
          <w:rPr>
            <w:noProof/>
            <w:webHidden/>
          </w:rPr>
          <w:fldChar w:fldCharType="begin"/>
        </w:r>
        <w:r>
          <w:rPr>
            <w:noProof/>
            <w:webHidden/>
          </w:rPr>
          <w:instrText xml:space="preserve"> PAGEREF _Toc500461317 \h </w:instrText>
        </w:r>
        <w:r>
          <w:rPr>
            <w:noProof/>
            <w:webHidden/>
          </w:rPr>
        </w:r>
        <w:r>
          <w:rPr>
            <w:noProof/>
            <w:webHidden/>
          </w:rPr>
          <w:fldChar w:fldCharType="separate"/>
        </w:r>
        <w:r>
          <w:rPr>
            <w:noProof/>
            <w:webHidden/>
          </w:rPr>
          <w:t>29</w:t>
        </w:r>
        <w:r>
          <w:rPr>
            <w:noProof/>
            <w:webHidden/>
          </w:rPr>
          <w:fldChar w:fldCharType="end"/>
        </w:r>
      </w:hyperlink>
    </w:p>
    <w:p w14:paraId="61F99F9D" w14:textId="0FD5BC7E"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18" w:history="1">
        <w:r w:rsidRPr="001678F3">
          <w:rPr>
            <w:rStyle w:val="Hyperlink"/>
            <w:noProof/>
          </w:rPr>
          <w:t>4.5.2 Adatok ellenőrzése</w:t>
        </w:r>
        <w:r>
          <w:rPr>
            <w:noProof/>
            <w:webHidden/>
          </w:rPr>
          <w:tab/>
        </w:r>
        <w:r>
          <w:rPr>
            <w:noProof/>
            <w:webHidden/>
          </w:rPr>
          <w:fldChar w:fldCharType="begin"/>
        </w:r>
        <w:r>
          <w:rPr>
            <w:noProof/>
            <w:webHidden/>
          </w:rPr>
          <w:instrText xml:space="preserve"> PAGEREF _Toc500461318 \h </w:instrText>
        </w:r>
        <w:r>
          <w:rPr>
            <w:noProof/>
            <w:webHidden/>
          </w:rPr>
        </w:r>
        <w:r>
          <w:rPr>
            <w:noProof/>
            <w:webHidden/>
          </w:rPr>
          <w:fldChar w:fldCharType="separate"/>
        </w:r>
        <w:r>
          <w:rPr>
            <w:noProof/>
            <w:webHidden/>
          </w:rPr>
          <w:t>29</w:t>
        </w:r>
        <w:r>
          <w:rPr>
            <w:noProof/>
            <w:webHidden/>
          </w:rPr>
          <w:fldChar w:fldCharType="end"/>
        </w:r>
      </w:hyperlink>
    </w:p>
    <w:p w14:paraId="406D302A" w14:textId="2A6B5628"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19" w:history="1">
        <w:r w:rsidRPr="001678F3">
          <w:rPr>
            <w:rStyle w:val="Hyperlink"/>
            <w:noProof/>
          </w:rPr>
          <w:t>4.5.3 UsersAPI</w:t>
        </w:r>
        <w:r>
          <w:rPr>
            <w:noProof/>
            <w:webHidden/>
          </w:rPr>
          <w:tab/>
        </w:r>
        <w:r>
          <w:rPr>
            <w:noProof/>
            <w:webHidden/>
          </w:rPr>
          <w:fldChar w:fldCharType="begin"/>
        </w:r>
        <w:r>
          <w:rPr>
            <w:noProof/>
            <w:webHidden/>
          </w:rPr>
          <w:instrText xml:space="preserve"> PAGEREF _Toc500461319 \h </w:instrText>
        </w:r>
        <w:r>
          <w:rPr>
            <w:noProof/>
            <w:webHidden/>
          </w:rPr>
        </w:r>
        <w:r>
          <w:rPr>
            <w:noProof/>
            <w:webHidden/>
          </w:rPr>
          <w:fldChar w:fldCharType="separate"/>
        </w:r>
        <w:r>
          <w:rPr>
            <w:noProof/>
            <w:webHidden/>
          </w:rPr>
          <w:t>30</w:t>
        </w:r>
        <w:r>
          <w:rPr>
            <w:noProof/>
            <w:webHidden/>
          </w:rPr>
          <w:fldChar w:fldCharType="end"/>
        </w:r>
      </w:hyperlink>
    </w:p>
    <w:p w14:paraId="37DD84D7" w14:textId="14B49569"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20" w:history="1">
        <w:r w:rsidRPr="001678F3">
          <w:rPr>
            <w:rStyle w:val="Hyperlink"/>
            <w:noProof/>
          </w:rPr>
          <w:t>4.5.4 RolesAPI</w:t>
        </w:r>
        <w:r>
          <w:rPr>
            <w:noProof/>
            <w:webHidden/>
          </w:rPr>
          <w:tab/>
        </w:r>
        <w:r>
          <w:rPr>
            <w:noProof/>
            <w:webHidden/>
          </w:rPr>
          <w:fldChar w:fldCharType="begin"/>
        </w:r>
        <w:r>
          <w:rPr>
            <w:noProof/>
            <w:webHidden/>
          </w:rPr>
          <w:instrText xml:space="preserve"> PAGEREF _Toc500461320 \h </w:instrText>
        </w:r>
        <w:r>
          <w:rPr>
            <w:noProof/>
            <w:webHidden/>
          </w:rPr>
        </w:r>
        <w:r>
          <w:rPr>
            <w:noProof/>
            <w:webHidden/>
          </w:rPr>
          <w:fldChar w:fldCharType="separate"/>
        </w:r>
        <w:r>
          <w:rPr>
            <w:noProof/>
            <w:webHidden/>
          </w:rPr>
          <w:t>31</w:t>
        </w:r>
        <w:r>
          <w:rPr>
            <w:noProof/>
            <w:webHidden/>
          </w:rPr>
          <w:fldChar w:fldCharType="end"/>
        </w:r>
      </w:hyperlink>
    </w:p>
    <w:p w14:paraId="483DEDD1" w14:textId="3F2F4AD0"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21" w:history="1">
        <w:r w:rsidRPr="001678F3">
          <w:rPr>
            <w:rStyle w:val="Hyperlink"/>
            <w:noProof/>
          </w:rPr>
          <w:t>4.5.5 LogsAPI</w:t>
        </w:r>
        <w:r>
          <w:rPr>
            <w:noProof/>
            <w:webHidden/>
          </w:rPr>
          <w:tab/>
        </w:r>
        <w:r>
          <w:rPr>
            <w:noProof/>
            <w:webHidden/>
          </w:rPr>
          <w:fldChar w:fldCharType="begin"/>
        </w:r>
        <w:r>
          <w:rPr>
            <w:noProof/>
            <w:webHidden/>
          </w:rPr>
          <w:instrText xml:space="preserve"> PAGEREF _Toc500461321 \h </w:instrText>
        </w:r>
        <w:r>
          <w:rPr>
            <w:noProof/>
            <w:webHidden/>
          </w:rPr>
        </w:r>
        <w:r>
          <w:rPr>
            <w:noProof/>
            <w:webHidden/>
          </w:rPr>
          <w:fldChar w:fldCharType="separate"/>
        </w:r>
        <w:r>
          <w:rPr>
            <w:noProof/>
            <w:webHidden/>
          </w:rPr>
          <w:t>31</w:t>
        </w:r>
        <w:r>
          <w:rPr>
            <w:noProof/>
            <w:webHidden/>
          </w:rPr>
          <w:fldChar w:fldCharType="end"/>
        </w:r>
      </w:hyperlink>
    </w:p>
    <w:p w14:paraId="0AD9503B" w14:textId="5F3C520A"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22" w:history="1">
        <w:r w:rsidRPr="001678F3">
          <w:rPr>
            <w:rStyle w:val="Hyperlink"/>
            <w:noProof/>
          </w:rPr>
          <w:t>4.5.6 NotesAPI</w:t>
        </w:r>
        <w:r>
          <w:rPr>
            <w:noProof/>
            <w:webHidden/>
          </w:rPr>
          <w:tab/>
        </w:r>
        <w:r>
          <w:rPr>
            <w:noProof/>
            <w:webHidden/>
          </w:rPr>
          <w:fldChar w:fldCharType="begin"/>
        </w:r>
        <w:r>
          <w:rPr>
            <w:noProof/>
            <w:webHidden/>
          </w:rPr>
          <w:instrText xml:space="preserve"> PAGEREF _Toc500461322 \h </w:instrText>
        </w:r>
        <w:r>
          <w:rPr>
            <w:noProof/>
            <w:webHidden/>
          </w:rPr>
        </w:r>
        <w:r>
          <w:rPr>
            <w:noProof/>
            <w:webHidden/>
          </w:rPr>
          <w:fldChar w:fldCharType="separate"/>
        </w:r>
        <w:r>
          <w:rPr>
            <w:noProof/>
            <w:webHidden/>
          </w:rPr>
          <w:t>31</w:t>
        </w:r>
        <w:r>
          <w:rPr>
            <w:noProof/>
            <w:webHidden/>
          </w:rPr>
          <w:fldChar w:fldCharType="end"/>
        </w:r>
      </w:hyperlink>
    </w:p>
    <w:p w14:paraId="4DE7B116" w14:textId="4BA910E3"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23" w:history="1">
        <w:r w:rsidRPr="001678F3">
          <w:rPr>
            <w:rStyle w:val="Hyperlink"/>
            <w:noProof/>
          </w:rPr>
          <w:t>4.5.7 DropboxAPI</w:t>
        </w:r>
        <w:r>
          <w:rPr>
            <w:noProof/>
            <w:webHidden/>
          </w:rPr>
          <w:tab/>
        </w:r>
        <w:r>
          <w:rPr>
            <w:noProof/>
            <w:webHidden/>
          </w:rPr>
          <w:fldChar w:fldCharType="begin"/>
        </w:r>
        <w:r>
          <w:rPr>
            <w:noProof/>
            <w:webHidden/>
          </w:rPr>
          <w:instrText xml:space="preserve"> PAGEREF _Toc500461323 \h </w:instrText>
        </w:r>
        <w:r>
          <w:rPr>
            <w:noProof/>
            <w:webHidden/>
          </w:rPr>
        </w:r>
        <w:r>
          <w:rPr>
            <w:noProof/>
            <w:webHidden/>
          </w:rPr>
          <w:fldChar w:fldCharType="separate"/>
        </w:r>
        <w:r>
          <w:rPr>
            <w:noProof/>
            <w:webHidden/>
          </w:rPr>
          <w:t>32</w:t>
        </w:r>
        <w:r>
          <w:rPr>
            <w:noProof/>
            <w:webHidden/>
          </w:rPr>
          <w:fldChar w:fldCharType="end"/>
        </w:r>
      </w:hyperlink>
    </w:p>
    <w:p w14:paraId="4C818809" w14:textId="20212F3C"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24" w:history="1">
        <w:r w:rsidRPr="001678F3">
          <w:rPr>
            <w:rStyle w:val="Hyperlink"/>
            <w:noProof/>
          </w:rPr>
          <w:t>4.5.8 FilesharesAPI</w:t>
        </w:r>
        <w:r>
          <w:rPr>
            <w:noProof/>
            <w:webHidden/>
          </w:rPr>
          <w:tab/>
        </w:r>
        <w:r>
          <w:rPr>
            <w:noProof/>
            <w:webHidden/>
          </w:rPr>
          <w:fldChar w:fldCharType="begin"/>
        </w:r>
        <w:r>
          <w:rPr>
            <w:noProof/>
            <w:webHidden/>
          </w:rPr>
          <w:instrText xml:space="preserve"> PAGEREF _Toc500461324 \h </w:instrText>
        </w:r>
        <w:r>
          <w:rPr>
            <w:noProof/>
            <w:webHidden/>
          </w:rPr>
        </w:r>
        <w:r>
          <w:rPr>
            <w:noProof/>
            <w:webHidden/>
          </w:rPr>
          <w:fldChar w:fldCharType="separate"/>
        </w:r>
        <w:r>
          <w:rPr>
            <w:noProof/>
            <w:webHidden/>
          </w:rPr>
          <w:t>33</w:t>
        </w:r>
        <w:r>
          <w:rPr>
            <w:noProof/>
            <w:webHidden/>
          </w:rPr>
          <w:fldChar w:fldCharType="end"/>
        </w:r>
      </w:hyperlink>
    </w:p>
    <w:p w14:paraId="204CA274" w14:textId="539FA37C"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25" w:history="1">
        <w:r w:rsidRPr="001678F3">
          <w:rPr>
            <w:rStyle w:val="Hyperlink"/>
            <w:noProof/>
          </w:rPr>
          <w:t>4.5.9 FilesAPI</w:t>
        </w:r>
        <w:r>
          <w:rPr>
            <w:noProof/>
            <w:webHidden/>
          </w:rPr>
          <w:tab/>
        </w:r>
        <w:r>
          <w:rPr>
            <w:noProof/>
            <w:webHidden/>
          </w:rPr>
          <w:fldChar w:fldCharType="begin"/>
        </w:r>
        <w:r>
          <w:rPr>
            <w:noProof/>
            <w:webHidden/>
          </w:rPr>
          <w:instrText xml:space="preserve"> PAGEREF _Toc500461325 \h </w:instrText>
        </w:r>
        <w:r>
          <w:rPr>
            <w:noProof/>
            <w:webHidden/>
          </w:rPr>
        </w:r>
        <w:r>
          <w:rPr>
            <w:noProof/>
            <w:webHidden/>
          </w:rPr>
          <w:fldChar w:fldCharType="separate"/>
        </w:r>
        <w:r>
          <w:rPr>
            <w:noProof/>
            <w:webHidden/>
          </w:rPr>
          <w:t>34</w:t>
        </w:r>
        <w:r>
          <w:rPr>
            <w:noProof/>
            <w:webHidden/>
          </w:rPr>
          <w:fldChar w:fldCharType="end"/>
        </w:r>
      </w:hyperlink>
    </w:p>
    <w:p w14:paraId="3701062C" w14:textId="13E0747A"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326" w:history="1">
        <w:r w:rsidRPr="001678F3">
          <w:rPr>
            <w:rStyle w:val="Hyperlink"/>
            <w:noProof/>
          </w:rPr>
          <w:t>4.6 Modell</w:t>
        </w:r>
        <w:r>
          <w:rPr>
            <w:noProof/>
            <w:webHidden/>
          </w:rPr>
          <w:tab/>
        </w:r>
        <w:r>
          <w:rPr>
            <w:noProof/>
            <w:webHidden/>
          </w:rPr>
          <w:fldChar w:fldCharType="begin"/>
        </w:r>
        <w:r>
          <w:rPr>
            <w:noProof/>
            <w:webHidden/>
          </w:rPr>
          <w:instrText xml:space="preserve"> PAGEREF _Toc500461326 \h </w:instrText>
        </w:r>
        <w:r>
          <w:rPr>
            <w:noProof/>
            <w:webHidden/>
          </w:rPr>
        </w:r>
        <w:r>
          <w:rPr>
            <w:noProof/>
            <w:webHidden/>
          </w:rPr>
          <w:fldChar w:fldCharType="separate"/>
        </w:r>
        <w:r>
          <w:rPr>
            <w:noProof/>
            <w:webHidden/>
          </w:rPr>
          <w:t>36</w:t>
        </w:r>
        <w:r>
          <w:rPr>
            <w:noProof/>
            <w:webHidden/>
          </w:rPr>
          <w:fldChar w:fldCharType="end"/>
        </w:r>
      </w:hyperlink>
    </w:p>
    <w:p w14:paraId="3D568B25" w14:textId="5E01490F"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27" w:history="1">
        <w:r w:rsidRPr="001678F3">
          <w:rPr>
            <w:rStyle w:val="Hyperlink"/>
            <w:noProof/>
          </w:rPr>
          <w:t>4.6.1 DropboxModel</w:t>
        </w:r>
        <w:r>
          <w:rPr>
            <w:noProof/>
            <w:webHidden/>
          </w:rPr>
          <w:tab/>
        </w:r>
        <w:r>
          <w:rPr>
            <w:noProof/>
            <w:webHidden/>
          </w:rPr>
          <w:fldChar w:fldCharType="begin"/>
        </w:r>
        <w:r>
          <w:rPr>
            <w:noProof/>
            <w:webHidden/>
          </w:rPr>
          <w:instrText xml:space="preserve"> PAGEREF _Toc500461327 \h </w:instrText>
        </w:r>
        <w:r>
          <w:rPr>
            <w:noProof/>
            <w:webHidden/>
          </w:rPr>
        </w:r>
        <w:r>
          <w:rPr>
            <w:noProof/>
            <w:webHidden/>
          </w:rPr>
          <w:fldChar w:fldCharType="separate"/>
        </w:r>
        <w:r>
          <w:rPr>
            <w:noProof/>
            <w:webHidden/>
          </w:rPr>
          <w:t>36</w:t>
        </w:r>
        <w:r>
          <w:rPr>
            <w:noProof/>
            <w:webHidden/>
          </w:rPr>
          <w:fldChar w:fldCharType="end"/>
        </w:r>
      </w:hyperlink>
    </w:p>
    <w:p w14:paraId="3C24D705" w14:textId="7C6E22E4"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28" w:history="1">
        <w:r w:rsidRPr="001678F3">
          <w:rPr>
            <w:rStyle w:val="Hyperlink"/>
            <w:noProof/>
          </w:rPr>
          <w:t>4.6.2 CredentialstoreModel</w:t>
        </w:r>
        <w:r>
          <w:rPr>
            <w:noProof/>
            <w:webHidden/>
          </w:rPr>
          <w:tab/>
        </w:r>
        <w:r>
          <w:rPr>
            <w:noProof/>
            <w:webHidden/>
          </w:rPr>
          <w:fldChar w:fldCharType="begin"/>
        </w:r>
        <w:r>
          <w:rPr>
            <w:noProof/>
            <w:webHidden/>
          </w:rPr>
          <w:instrText xml:space="preserve"> PAGEREF _Toc500461328 \h </w:instrText>
        </w:r>
        <w:r>
          <w:rPr>
            <w:noProof/>
            <w:webHidden/>
          </w:rPr>
        </w:r>
        <w:r>
          <w:rPr>
            <w:noProof/>
            <w:webHidden/>
          </w:rPr>
          <w:fldChar w:fldCharType="separate"/>
        </w:r>
        <w:r>
          <w:rPr>
            <w:noProof/>
            <w:webHidden/>
          </w:rPr>
          <w:t>37</w:t>
        </w:r>
        <w:r>
          <w:rPr>
            <w:noProof/>
            <w:webHidden/>
          </w:rPr>
          <w:fldChar w:fldCharType="end"/>
        </w:r>
      </w:hyperlink>
    </w:p>
    <w:p w14:paraId="6C59A6B7" w14:textId="1820E8A8"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29" w:history="1">
        <w:r w:rsidRPr="001678F3">
          <w:rPr>
            <w:rStyle w:val="Hyperlink"/>
            <w:noProof/>
          </w:rPr>
          <w:t>4.6.3 UsersModel</w:t>
        </w:r>
        <w:r>
          <w:rPr>
            <w:noProof/>
            <w:webHidden/>
          </w:rPr>
          <w:tab/>
        </w:r>
        <w:r>
          <w:rPr>
            <w:noProof/>
            <w:webHidden/>
          </w:rPr>
          <w:fldChar w:fldCharType="begin"/>
        </w:r>
        <w:r>
          <w:rPr>
            <w:noProof/>
            <w:webHidden/>
          </w:rPr>
          <w:instrText xml:space="preserve"> PAGEREF _Toc500461329 \h </w:instrText>
        </w:r>
        <w:r>
          <w:rPr>
            <w:noProof/>
            <w:webHidden/>
          </w:rPr>
        </w:r>
        <w:r>
          <w:rPr>
            <w:noProof/>
            <w:webHidden/>
          </w:rPr>
          <w:fldChar w:fldCharType="separate"/>
        </w:r>
        <w:r>
          <w:rPr>
            <w:noProof/>
            <w:webHidden/>
          </w:rPr>
          <w:t>37</w:t>
        </w:r>
        <w:r>
          <w:rPr>
            <w:noProof/>
            <w:webHidden/>
          </w:rPr>
          <w:fldChar w:fldCharType="end"/>
        </w:r>
      </w:hyperlink>
    </w:p>
    <w:p w14:paraId="465DBAC2" w14:textId="1D3F2242"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30" w:history="1">
        <w:r w:rsidRPr="001678F3">
          <w:rPr>
            <w:rStyle w:val="Hyperlink"/>
            <w:noProof/>
          </w:rPr>
          <w:t>4.6.4 RolesModel</w:t>
        </w:r>
        <w:r>
          <w:rPr>
            <w:noProof/>
            <w:webHidden/>
          </w:rPr>
          <w:tab/>
        </w:r>
        <w:r>
          <w:rPr>
            <w:noProof/>
            <w:webHidden/>
          </w:rPr>
          <w:fldChar w:fldCharType="begin"/>
        </w:r>
        <w:r>
          <w:rPr>
            <w:noProof/>
            <w:webHidden/>
          </w:rPr>
          <w:instrText xml:space="preserve"> PAGEREF _Toc500461330 \h </w:instrText>
        </w:r>
        <w:r>
          <w:rPr>
            <w:noProof/>
            <w:webHidden/>
          </w:rPr>
        </w:r>
        <w:r>
          <w:rPr>
            <w:noProof/>
            <w:webHidden/>
          </w:rPr>
          <w:fldChar w:fldCharType="separate"/>
        </w:r>
        <w:r>
          <w:rPr>
            <w:noProof/>
            <w:webHidden/>
          </w:rPr>
          <w:t>38</w:t>
        </w:r>
        <w:r>
          <w:rPr>
            <w:noProof/>
            <w:webHidden/>
          </w:rPr>
          <w:fldChar w:fldCharType="end"/>
        </w:r>
      </w:hyperlink>
    </w:p>
    <w:p w14:paraId="14D27D1F" w14:textId="24FAD657"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31" w:history="1">
        <w:r w:rsidRPr="001678F3">
          <w:rPr>
            <w:rStyle w:val="Hyperlink"/>
            <w:noProof/>
          </w:rPr>
          <w:t>4.6.5 NotesModel</w:t>
        </w:r>
        <w:r>
          <w:rPr>
            <w:noProof/>
            <w:webHidden/>
          </w:rPr>
          <w:tab/>
        </w:r>
        <w:r>
          <w:rPr>
            <w:noProof/>
            <w:webHidden/>
          </w:rPr>
          <w:fldChar w:fldCharType="begin"/>
        </w:r>
        <w:r>
          <w:rPr>
            <w:noProof/>
            <w:webHidden/>
          </w:rPr>
          <w:instrText xml:space="preserve"> PAGEREF _Toc500461331 \h </w:instrText>
        </w:r>
        <w:r>
          <w:rPr>
            <w:noProof/>
            <w:webHidden/>
          </w:rPr>
        </w:r>
        <w:r>
          <w:rPr>
            <w:noProof/>
            <w:webHidden/>
          </w:rPr>
          <w:fldChar w:fldCharType="separate"/>
        </w:r>
        <w:r>
          <w:rPr>
            <w:noProof/>
            <w:webHidden/>
          </w:rPr>
          <w:t>38</w:t>
        </w:r>
        <w:r>
          <w:rPr>
            <w:noProof/>
            <w:webHidden/>
          </w:rPr>
          <w:fldChar w:fldCharType="end"/>
        </w:r>
      </w:hyperlink>
    </w:p>
    <w:p w14:paraId="6A16BD2A" w14:textId="4675C5EC"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32" w:history="1">
        <w:r w:rsidRPr="001678F3">
          <w:rPr>
            <w:rStyle w:val="Hyperlink"/>
            <w:noProof/>
          </w:rPr>
          <w:t>4.6.6 LogsModel</w:t>
        </w:r>
        <w:r>
          <w:rPr>
            <w:noProof/>
            <w:webHidden/>
          </w:rPr>
          <w:tab/>
        </w:r>
        <w:r>
          <w:rPr>
            <w:noProof/>
            <w:webHidden/>
          </w:rPr>
          <w:fldChar w:fldCharType="begin"/>
        </w:r>
        <w:r>
          <w:rPr>
            <w:noProof/>
            <w:webHidden/>
          </w:rPr>
          <w:instrText xml:space="preserve"> PAGEREF _Toc500461332 \h </w:instrText>
        </w:r>
        <w:r>
          <w:rPr>
            <w:noProof/>
            <w:webHidden/>
          </w:rPr>
        </w:r>
        <w:r>
          <w:rPr>
            <w:noProof/>
            <w:webHidden/>
          </w:rPr>
          <w:fldChar w:fldCharType="separate"/>
        </w:r>
        <w:r>
          <w:rPr>
            <w:noProof/>
            <w:webHidden/>
          </w:rPr>
          <w:t>39</w:t>
        </w:r>
        <w:r>
          <w:rPr>
            <w:noProof/>
            <w:webHidden/>
          </w:rPr>
          <w:fldChar w:fldCharType="end"/>
        </w:r>
      </w:hyperlink>
    </w:p>
    <w:p w14:paraId="0563E93A" w14:textId="26ECDAF7"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33" w:history="1">
        <w:r w:rsidRPr="001678F3">
          <w:rPr>
            <w:rStyle w:val="Hyperlink"/>
            <w:noProof/>
          </w:rPr>
          <w:t>4.6.7 FilesModel</w:t>
        </w:r>
        <w:r>
          <w:rPr>
            <w:noProof/>
            <w:webHidden/>
          </w:rPr>
          <w:tab/>
        </w:r>
        <w:r>
          <w:rPr>
            <w:noProof/>
            <w:webHidden/>
          </w:rPr>
          <w:fldChar w:fldCharType="begin"/>
        </w:r>
        <w:r>
          <w:rPr>
            <w:noProof/>
            <w:webHidden/>
          </w:rPr>
          <w:instrText xml:space="preserve"> PAGEREF _Toc500461333 \h </w:instrText>
        </w:r>
        <w:r>
          <w:rPr>
            <w:noProof/>
            <w:webHidden/>
          </w:rPr>
        </w:r>
        <w:r>
          <w:rPr>
            <w:noProof/>
            <w:webHidden/>
          </w:rPr>
          <w:fldChar w:fldCharType="separate"/>
        </w:r>
        <w:r>
          <w:rPr>
            <w:noProof/>
            <w:webHidden/>
          </w:rPr>
          <w:t>39</w:t>
        </w:r>
        <w:r>
          <w:rPr>
            <w:noProof/>
            <w:webHidden/>
          </w:rPr>
          <w:fldChar w:fldCharType="end"/>
        </w:r>
      </w:hyperlink>
    </w:p>
    <w:p w14:paraId="64F6F7F0" w14:textId="4B12E31D"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34" w:history="1">
        <w:r w:rsidRPr="001678F3">
          <w:rPr>
            <w:rStyle w:val="Hyperlink"/>
            <w:noProof/>
          </w:rPr>
          <w:t>4.6.8 FilesharesModel</w:t>
        </w:r>
        <w:r>
          <w:rPr>
            <w:noProof/>
            <w:webHidden/>
          </w:rPr>
          <w:tab/>
        </w:r>
        <w:r>
          <w:rPr>
            <w:noProof/>
            <w:webHidden/>
          </w:rPr>
          <w:fldChar w:fldCharType="begin"/>
        </w:r>
        <w:r>
          <w:rPr>
            <w:noProof/>
            <w:webHidden/>
          </w:rPr>
          <w:instrText xml:space="preserve"> PAGEREF _Toc500461334 \h </w:instrText>
        </w:r>
        <w:r>
          <w:rPr>
            <w:noProof/>
            <w:webHidden/>
          </w:rPr>
        </w:r>
        <w:r>
          <w:rPr>
            <w:noProof/>
            <w:webHidden/>
          </w:rPr>
          <w:fldChar w:fldCharType="separate"/>
        </w:r>
        <w:r>
          <w:rPr>
            <w:noProof/>
            <w:webHidden/>
          </w:rPr>
          <w:t>42</w:t>
        </w:r>
        <w:r>
          <w:rPr>
            <w:noProof/>
            <w:webHidden/>
          </w:rPr>
          <w:fldChar w:fldCharType="end"/>
        </w:r>
      </w:hyperlink>
    </w:p>
    <w:p w14:paraId="71928FEC" w14:textId="0FCADC58"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35" w:history="1">
        <w:r w:rsidRPr="001678F3">
          <w:rPr>
            <w:rStyle w:val="Hyperlink"/>
            <w:noProof/>
          </w:rPr>
          <w:t>4.6.9 TokensModel</w:t>
        </w:r>
        <w:r>
          <w:rPr>
            <w:noProof/>
            <w:webHidden/>
          </w:rPr>
          <w:tab/>
        </w:r>
        <w:r>
          <w:rPr>
            <w:noProof/>
            <w:webHidden/>
          </w:rPr>
          <w:fldChar w:fldCharType="begin"/>
        </w:r>
        <w:r>
          <w:rPr>
            <w:noProof/>
            <w:webHidden/>
          </w:rPr>
          <w:instrText xml:space="preserve"> PAGEREF _Toc500461335 \h </w:instrText>
        </w:r>
        <w:r>
          <w:rPr>
            <w:noProof/>
            <w:webHidden/>
          </w:rPr>
        </w:r>
        <w:r>
          <w:rPr>
            <w:noProof/>
            <w:webHidden/>
          </w:rPr>
          <w:fldChar w:fldCharType="separate"/>
        </w:r>
        <w:r>
          <w:rPr>
            <w:noProof/>
            <w:webHidden/>
          </w:rPr>
          <w:t>42</w:t>
        </w:r>
        <w:r>
          <w:rPr>
            <w:noProof/>
            <w:webHidden/>
          </w:rPr>
          <w:fldChar w:fldCharType="end"/>
        </w:r>
      </w:hyperlink>
    </w:p>
    <w:p w14:paraId="1EA8337E" w14:textId="688F2F08"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36" w:history="1">
        <w:r w:rsidRPr="001678F3">
          <w:rPr>
            <w:rStyle w:val="Hyperlink"/>
            <w:noProof/>
          </w:rPr>
          <w:t>4.6.10 EmailHandler</w:t>
        </w:r>
        <w:r>
          <w:rPr>
            <w:noProof/>
            <w:webHidden/>
          </w:rPr>
          <w:tab/>
        </w:r>
        <w:r>
          <w:rPr>
            <w:noProof/>
            <w:webHidden/>
          </w:rPr>
          <w:fldChar w:fldCharType="begin"/>
        </w:r>
        <w:r>
          <w:rPr>
            <w:noProof/>
            <w:webHidden/>
          </w:rPr>
          <w:instrText xml:space="preserve"> PAGEREF _Toc500461336 \h </w:instrText>
        </w:r>
        <w:r>
          <w:rPr>
            <w:noProof/>
            <w:webHidden/>
          </w:rPr>
        </w:r>
        <w:r>
          <w:rPr>
            <w:noProof/>
            <w:webHidden/>
          </w:rPr>
          <w:fldChar w:fldCharType="separate"/>
        </w:r>
        <w:r>
          <w:rPr>
            <w:noProof/>
            <w:webHidden/>
          </w:rPr>
          <w:t>43</w:t>
        </w:r>
        <w:r>
          <w:rPr>
            <w:noProof/>
            <w:webHidden/>
          </w:rPr>
          <w:fldChar w:fldCharType="end"/>
        </w:r>
      </w:hyperlink>
    </w:p>
    <w:p w14:paraId="35CC2BD6" w14:textId="23659E75"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37" w:history="1">
        <w:r w:rsidRPr="001678F3">
          <w:rPr>
            <w:rStyle w:val="Hyperlink"/>
            <w:noProof/>
          </w:rPr>
          <w:t>4.6.11 Felhasználói limitek</w:t>
        </w:r>
        <w:r>
          <w:rPr>
            <w:noProof/>
            <w:webHidden/>
          </w:rPr>
          <w:tab/>
        </w:r>
        <w:r>
          <w:rPr>
            <w:noProof/>
            <w:webHidden/>
          </w:rPr>
          <w:fldChar w:fldCharType="begin"/>
        </w:r>
        <w:r>
          <w:rPr>
            <w:noProof/>
            <w:webHidden/>
          </w:rPr>
          <w:instrText xml:space="preserve"> PAGEREF _Toc500461337 \h </w:instrText>
        </w:r>
        <w:r>
          <w:rPr>
            <w:noProof/>
            <w:webHidden/>
          </w:rPr>
        </w:r>
        <w:r>
          <w:rPr>
            <w:noProof/>
            <w:webHidden/>
          </w:rPr>
          <w:fldChar w:fldCharType="separate"/>
        </w:r>
        <w:r>
          <w:rPr>
            <w:noProof/>
            <w:webHidden/>
          </w:rPr>
          <w:t>43</w:t>
        </w:r>
        <w:r>
          <w:rPr>
            <w:noProof/>
            <w:webHidden/>
          </w:rPr>
          <w:fldChar w:fldCharType="end"/>
        </w:r>
      </w:hyperlink>
    </w:p>
    <w:p w14:paraId="74BA7A05" w14:textId="1A3EB2FD"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38" w:history="1">
        <w:r w:rsidRPr="001678F3">
          <w:rPr>
            <w:rStyle w:val="Hyperlink"/>
            <w:noProof/>
          </w:rPr>
          <w:t>4.6.12 Logolás</w:t>
        </w:r>
        <w:r>
          <w:rPr>
            <w:noProof/>
            <w:webHidden/>
          </w:rPr>
          <w:tab/>
        </w:r>
        <w:r>
          <w:rPr>
            <w:noProof/>
            <w:webHidden/>
          </w:rPr>
          <w:fldChar w:fldCharType="begin"/>
        </w:r>
        <w:r>
          <w:rPr>
            <w:noProof/>
            <w:webHidden/>
          </w:rPr>
          <w:instrText xml:space="preserve"> PAGEREF _Toc500461338 \h </w:instrText>
        </w:r>
        <w:r>
          <w:rPr>
            <w:noProof/>
            <w:webHidden/>
          </w:rPr>
        </w:r>
        <w:r>
          <w:rPr>
            <w:noProof/>
            <w:webHidden/>
          </w:rPr>
          <w:fldChar w:fldCharType="separate"/>
        </w:r>
        <w:r>
          <w:rPr>
            <w:noProof/>
            <w:webHidden/>
          </w:rPr>
          <w:t>44</w:t>
        </w:r>
        <w:r>
          <w:rPr>
            <w:noProof/>
            <w:webHidden/>
          </w:rPr>
          <w:fldChar w:fldCharType="end"/>
        </w:r>
      </w:hyperlink>
    </w:p>
    <w:p w14:paraId="30E80462" w14:textId="5FE00780"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339" w:history="1">
        <w:r w:rsidRPr="001678F3">
          <w:rPr>
            <w:rStyle w:val="Hyperlink"/>
            <w:noProof/>
          </w:rPr>
          <w:t>4.7 UI</w:t>
        </w:r>
        <w:r>
          <w:rPr>
            <w:noProof/>
            <w:webHidden/>
          </w:rPr>
          <w:tab/>
        </w:r>
        <w:r>
          <w:rPr>
            <w:noProof/>
            <w:webHidden/>
          </w:rPr>
          <w:fldChar w:fldCharType="begin"/>
        </w:r>
        <w:r>
          <w:rPr>
            <w:noProof/>
            <w:webHidden/>
          </w:rPr>
          <w:instrText xml:space="preserve"> PAGEREF _Toc500461339 \h </w:instrText>
        </w:r>
        <w:r>
          <w:rPr>
            <w:noProof/>
            <w:webHidden/>
          </w:rPr>
        </w:r>
        <w:r>
          <w:rPr>
            <w:noProof/>
            <w:webHidden/>
          </w:rPr>
          <w:fldChar w:fldCharType="separate"/>
        </w:r>
        <w:r>
          <w:rPr>
            <w:noProof/>
            <w:webHidden/>
          </w:rPr>
          <w:t>45</w:t>
        </w:r>
        <w:r>
          <w:rPr>
            <w:noProof/>
            <w:webHidden/>
          </w:rPr>
          <w:fldChar w:fldCharType="end"/>
        </w:r>
      </w:hyperlink>
    </w:p>
    <w:p w14:paraId="4FFCF31A" w14:textId="19956A1B"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40" w:history="1">
        <w:r w:rsidRPr="001678F3">
          <w:rPr>
            <w:rStyle w:val="Hyperlink"/>
            <w:noProof/>
          </w:rPr>
          <w:t>4.7.1 Művelet sikeressége</w:t>
        </w:r>
        <w:r>
          <w:rPr>
            <w:noProof/>
            <w:webHidden/>
          </w:rPr>
          <w:tab/>
        </w:r>
        <w:r>
          <w:rPr>
            <w:noProof/>
            <w:webHidden/>
          </w:rPr>
          <w:fldChar w:fldCharType="begin"/>
        </w:r>
        <w:r>
          <w:rPr>
            <w:noProof/>
            <w:webHidden/>
          </w:rPr>
          <w:instrText xml:space="preserve"> PAGEREF _Toc500461340 \h </w:instrText>
        </w:r>
        <w:r>
          <w:rPr>
            <w:noProof/>
            <w:webHidden/>
          </w:rPr>
        </w:r>
        <w:r>
          <w:rPr>
            <w:noProof/>
            <w:webHidden/>
          </w:rPr>
          <w:fldChar w:fldCharType="separate"/>
        </w:r>
        <w:r>
          <w:rPr>
            <w:noProof/>
            <w:webHidden/>
          </w:rPr>
          <w:t>45</w:t>
        </w:r>
        <w:r>
          <w:rPr>
            <w:noProof/>
            <w:webHidden/>
          </w:rPr>
          <w:fldChar w:fldCharType="end"/>
        </w:r>
      </w:hyperlink>
    </w:p>
    <w:p w14:paraId="3606FB92" w14:textId="52145C80"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41" w:history="1">
        <w:r w:rsidRPr="001678F3">
          <w:rPr>
            <w:rStyle w:val="Hyperlink"/>
            <w:noProof/>
          </w:rPr>
          <w:t>4.7.2 Bejelentkezés</w:t>
        </w:r>
        <w:r>
          <w:rPr>
            <w:noProof/>
            <w:webHidden/>
          </w:rPr>
          <w:tab/>
        </w:r>
        <w:r>
          <w:rPr>
            <w:noProof/>
            <w:webHidden/>
          </w:rPr>
          <w:fldChar w:fldCharType="begin"/>
        </w:r>
        <w:r>
          <w:rPr>
            <w:noProof/>
            <w:webHidden/>
          </w:rPr>
          <w:instrText xml:space="preserve"> PAGEREF _Toc500461341 \h </w:instrText>
        </w:r>
        <w:r>
          <w:rPr>
            <w:noProof/>
            <w:webHidden/>
          </w:rPr>
        </w:r>
        <w:r>
          <w:rPr>
            <w:noProof/>
            <w:webHidden/>
          </w:rPr>
          <w:fldChar w:fldCharType="separate"/>
        </w:r>
        <w:r>
          <w:rPr>
            <w:noProof/>
            <w:webHidden/>
          </w:rPr>
          <w:t>45</w:t>
        </w:r>
        <w:r>
          <w:rPr>
            <w:noProof/>
            <w:webHidden/>
          </w:rPr>
          <w:fldChar w:fldCharType="end"/>
        </w:r>
      </w:hyperlink>
    </w:p>
    <w:p w14:paraId="44EDE2AF" w14:textId="5653F1EE"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42" w:history="1">
        <w:r w:rsidRPr="001678F3">
          <w:rPr>
            <w:rStyle w:val="Hyperlink"/>
            <w:noProof/>
          </w:rPr>
          <w:t>4.7.3 Regisztráció</w:t>
        </w:r>
        <w:r>
          <w:rPr>
            <w:noProof/>
            <w:webHidden/>
          </w:rPr>
          <w:tab/>
        </w:r>
        <w:r>
          <w:rPr>
            <w:noProof/>
            <w:webHidden/>
          </w:rPr>
          <w:fldChar w:fldCharType="begin"/>
        </w:r>
        <w:r>
          <w:rPr>
            <w:noProof/>
            <w:webHidden/>
          </w:rPr>
          <w:instrText xml:space="preserve"> PAGEREF _Toc500461342 \h </w:instrText>
        </w:r>
        <w:r>
          <w:rPr>
            <w:noProof/>
            <w:webHidden/>
          </w:rPr>
        </w:r>
        <w:r>
          <w:rPr>
            <w:noProof/>
            <w:webHidden/>
          </w:rPr>
          <w:fldChar w:fldCharType="separate"/>
        </w:r>
        <w:r>
          <w:rPr>
            <w:noProof/>
            <w:webHidden/>
          </w:rPr>
          <w:t>46</w:t>
        </w:r>
        <w:r>
          <w:rPr>
            <w:noProof/>
            <w:webHidden/>
          </w:rPr>
          <w:fldChar w:fldCharType="end"/>
        </w:r>
      </w:hyperlink>
    </w:p>
    <w:p w14:paraId="751E3AD3" w14:textId="4B902A2F"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43" w:history="1">
        <w:r w:rsidRPr="001678F3">
          <w:rPr>
            <w:rStyle w:val="Hyperlink"/>
            <w:noProof/>
          </w:rPr>
          <w:t>4.7.4 Files menü</w:t>
        </w:r>
        <w:r>
          <w:rPr>
            <w:noProof/>
            <w:webHidden/>
          </w:rPr>
          <w:tab/>
        </w:r>
        <w:r>
          <w:rPr>
            <w:noProof/>
            <w:webHidden/>
          </w:rPr>
          <w:fldChar w:fldCharType="begin"/>
        </w:r>
        <w:r>
          <w:rPr>
            <w:noProof/>
            <w:webHidden/>
          </w:rPr>
          <w:instrText xml:space="preserve"> PAGEREF _Toc500461343 \h </w:instrText>
        </w:r>
        <w:r>
          <w:rPr>
            <w:noProof/>
            <w:webHidden/>
          </w:rPr>
        </w:r>
        <w:r>
          <w:rPr>
            <w:noProof/>
            <w:webHidden/>
          </w:rPr>
          <w:fldChar w:fldCharType="separate"/>
        </w:r>
        <w:r>
          <w:rPr>
            <w:noProof/>
            <w:webHidden/>
          </w:rPr>
          <w:t>46</w:t>
        </w:r>
        <w:r>
          <w:rPr>
            <w:noProof/>
            <w:webHidden/>
          </w:rPr>
          <w:fldChar w:fldCharType="end"/>
        </w:r>
      </w:hyperlink>
    </w:p>
    <w:p w14:paraId="23C39608" w14:textId="3A799BAE"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44" w:history="1">
        <w:r w:rsidRPr="001678F3">
          <w:rPr>
            <w:rStyle w:val="Hyperlink"/>
            <w:noProof/>
          </w:rPr>
          <w:t>4.7.5 Notes menü</w:t>
        </w:r>
        <w:r>
          <w:rPr>
            <w:noProof/>
            <w:webHidden/>
          </w:rPr>
          <w:tab/>
        </w:r>
        <w:r>
          <w:rPr>
            <w:noProof/>
            <w:webHidden/>
          </w:rPr>
          <w:fldChar w:fldCharType="begin"/>
        </w:r>
        <w:r>
          <w:rPr>
            <w:noProof/>
            <w:webHidden/>
          </w:rPr>
          <w:instrText xml:space="preserve"> PAGEREF _Toc500461344 \h </w:instrText>
        </w:r>
        <w:r>
          <w:rPr>
            <w:noProof/>
            <w:webHidden/>
          </w:rPr>
        </w:r>
        <w:r>
          <w:rPr>
            <w:noProof/>
            <w:webHidden/>
          </w:rPr>
          <w:fldChar w:fldCharType="separate"/>
        </w:r>
        <w:r>
          <w:rPr>
            <w:noProof/>
            <w:webHidden/>
          </w:rPr>
          <w:t>51</w:t>
        </w:r>
        <w:r>
          <w:rPr>
            <w:noProof/>
            <w:webHidden/>
          </w:rPr>
          <w:fldChar w:fldCharType="end"/>
        </w:r>
      </w:hyperlink>
    </w:p>
    <w:p w14:paraId="215F819B" w14:textId="3DA7F5C4" w:rsidR="009D24B1" w:rsidRDefault="009D24B1">
      <w:pPr>
        <w:pStyle w:val="TOC3"/>
        <w:tabs>
          <w:tab w:val="right" w:leader="dot" w:pos="8494"/>
        </w:tabs>
        <w:rPr>
          <w:rFonts w:asciiTheme="minorHAnsi" w:eastAsiaTheme="minorEastAsia" w:hAnsiTheme="minorHAnsi" w:cstheme="minorBidi"/>
          <w:noProof/>
          <w:sz w:val="22"/>
          <w:szCs w:val="22"/>
          <w:lang w:val="en-US"/>
        </w:rPr>
      </w:pPr>
      <w:hyperlink w:anchor="_Toc500461345" w:history="1">
        <w:r w:rsidRPr="001678F3">
          <w:rPr>
            <w:rStyle w:val="Hyperlink"/>
            <w:noProof/>
          </w:rPr>
          <w:t>4.7.6 User menü</w:t>
        </w:r>
        <w:r>
          <w:rPr>
            <w:noProof/>
            <w:webHidden/>
          </w:rPr>
          <w:tab/>
        </w:r>
        <w:r>
          <w:rPr>
            <w:noProof/>
            <w:webHidden/>
          </w:rPr>
          <w:fldChar w:fldCharType="begin"/>
        </w:r>
        <w:r>
          <w:rPr>
            <w:noProof/>
            <w:webHidden/>
          </w:rPr>
          <w:instrText xml:space="preserve"> PAGEREF _Toc500461345 \h </w:instrText>
        </w:r>
        <w:r>
          <w:rPr>
            <w:noProof/>
            <w:webHidden/>
          </w:rPr>
        </w:r>
        <w:r>
          <w:rPr>
            <w:noProof/>
            <w:webHidden/>
          </w:rPr>
          <w:fldChar w:fldCharType="separate"/>
        </w:r>
        <w:r>
          <w:rPr>
            <w:noProof/>
            <w:webHidden/>
          </w:rPr>
          <w:t>53</w:t>
        </w:r>
        <w:r>
          <w:rPr>
            <w:noProof/>
            <w:webHidden/>
          </w:rPr>
          <w:fldChar w:fldCharType="end"/>
        </w:r>
      </w:hyperlink>
    </w:p>
    <w:p w14:paraId="67FBE2D6" w14:textId="084880B3" w:rsidR="009D24B1" w:rsidRDefault="009D24B1">
      <w:pPr>
        <w:pStyle w:val="TOC1"/>
        <w:rPr>
          <w:rFonts w:asciiTheme="minorHAnsi" w:eastAsiaTheme="minorEastAsia" w:hAnsiTheme="minorHAnsi" w:cstheme="minorBidi"/>
          <w:b w:val="0"/>
          <w:noProof/>
          <w:sz w:val="22"/>
          <w:szCs w:val="22"/>
          <w:lang w:val="en-US"/>
        </w:rPr>
      </w:pPr>
      <w:hyperlink w:anchor="_Toc500461346" w:history="1">
        <w:r w:rsidRPr="001678F3">
          <w:rPr>
            <w:rStyle w:val="Hyperlink"/>
            <w:noProof/>
          </w:rPr>
          <w:t>5 Mérések</w:t>
        </w:r>
        <w:r>
          <w:rPr>
            <w:noProof/>
            <w:webHidden/>
          </w:rPr>
          <w:tab/>
        </w:r>
        <w:r>
          <w:rPr>
            <w:noProof/>
            <w:webHidden/>
          </w:rPr>
          <w:fldChar w:fldCharType="begin"/>
        </w:r>
        <w:r>
          <w:rPr>
            <w:noProof/>
            <w:webHidden/>
          </w:rPr>
          <w:instrText xml:space="preserve"> PAGEREF _Toc500461346 \h </w:instrText>
        </w:r>
        <w:r>
          <w:rPr>
            <w:noProof/>
            <w:webHidden/>
          </w:rPr>
        </w:r>
        <w:r>
          <w:rPr>
            <w:noProof/>
            <w:webHidden/>
          </w:rPr>
          <w:fldChar w:fldCharType="separate"/>
        </w:r>
        <w:r>
          <w:rPr>
            <w:noProof/>
            <w:webHidden/>
          </w:rPr>
          <w:t>56</w:t>
        </w:r>
        <w:r>
          <w:rPr>
            <w:noProof/>
            <w:webHidden/>
          </w:rPr>
          <w:fldChar w:fldCharType="end"/>
        </w:r>
      </w:hyperlink>
    </w:p>
    <w:p w14:paraId="453A092E" w14:textId="4B8727DC" w:rsidR="009D24B1" w:rsidRDefault="009D24B1">
      <w:pPr>
        <w:pStyle w:val="TOC1"/>
        <w:rPr>
          <w:rFonts w:asciiTheme="minorHAnsi" w:eastAsiaTheme="minorEastAsia" w:hAnsiTheme="minorHAnsi" w:cstheme="minorBidi"/>
          <w:b w:val="0"/>
          <w:noProof/>
          <w:sz w:val="22"/>
          <w:szCs w:val="22"/>
          <w:lang w:val="en-US"/>
        </w:rPr>
      </w:pPr>
      <w:hyperlink w:anchor="_Toc500461347" w:history="1">
        <w:r w:rsidRPr="001678F3">
          <w:rPr>
            <w:rStyle w:val="Hyperlink"/>
            <w:noProof/>
          </w:rPr>
          <w:t>6 Összefoglalás</w:t>
        </w:r>
        <w:r>
          <w:rPr>
            <w:noProof/>
            <w:webHidden/>
          </w:rPr>
          <w:tab/>
        </w:r>
        <w:r>
          <w:rPr>
            <w:noProof/>
            <w:webHidden/>
          </w:rPr>
          <w:fldChar w:fldCharType="begin"/>
        </w:r>
        <w:r>
          <w:rPr>
            <w:noProof/>
            <w:webHidden/>
          </w:rPr>
          <w:instrText xml:space="preserve"> PAGEREF _Toc500461347 \h </w:instrText>
        </w:r>
        <w:r>
          <w:rPr>
            <w:noProof/>
            <w:webHidden/>
          </w:rPr>
        </w:r>
        <w:r>
          <w:rPr>
            <w:noProof/>
            <w:webHidden/>
          </w:rPr>
          <w:fldChar w:fldCharType="separate"/>
        </w:r>
        <w:r>
          <w:rPr>
            <w:noProof/>
            <w:webHidden/>
          </w:rPr>
          <w:t>60</w:t>
        </w:r>
        <w:r>
          <w:rPr>
            <w:noProof/>
            <w:webHidden/>
          </w:rPr>
          <w:fldChar w:fldCharType="end"/>
        </w:r>
      </w:hyperlink>
    </w:p>
    <w:p w14:paraId="5E7EF097" w14:textId="0CDD7CA0" w:rsidR="009D24B1" w:rsidRDefault="009D24B1">
      <w:pPr>
        <w:pStyle w:val="TOC2"/>
        <w:tabs>
          <w:tab w:val="right" w:leader="dot" w:pos="8494"/>
        </w:tabs>
        <w:rPr>
          <w:rFonts w:asciiTheme="minorHAnsi" w:eastAsiaTheme="minorEastAsia" w:hAnsiTheme="minorHAnsi" w:cstheme="minorBidi"/>
          <w:noProof/>
          <w:sz w:val="22"/>
          <w:szCs w:val="22"/>
          <w:lang w:val="en-US"/>
        </w:rPr>
      </w:pPr>
      <w:hyperlink w:anchor="_Toc500461348" w:history="1">
        <w:r w:rsidRPr="001678F3">
          <w:rPr>
            <w:rStyle w:val="Hyperlink"/>
            <w:noProof/>
          </w:rPr>
          <w:t>6.1 Továbbfejlesztés</w:t>
        </w:r>
        <w:r>
          <w:rPr>
            <w:noProof/>
            <w:webHidden/>
          </w:rPr>
          <w:tab/>
        </w:r>
        <w:r>
          <w:rPr>
            <w:noProof/>
            <w:webHidden/>
          </w:rPr>
          <w:fldChar w:fldCharType="begin"/>
        </w:r>
        <w:r>
          <w:rPr>
            <w:noProof/>
            <w:webHidden/>
          </w:rPr>
          <w:instrText xml:space="preserve"> PAGEREF _Toc500461348 \h </w:instrText>
        </w:r>
        <w:r>
          <w:rPr>
            <w:noProof/>
            <w:webHidden/>
          </w:rPr>
        </w:r>
        <w:r>
          <w:rPr>
            <w:noProof/>
            <w:webHidden/>
          </w:rPr>
          <w:fldChar w:fldCharType="separate"/>
        </w:r>
        <w:r>
          <w:rPr>
            <w:noProof/>
            <w:webHidden/>
          </w:rPr>
          <w:t>60</w:t>
        </w:r>
        <w:r>
          <w:rPr>
            <w:noProof/>
            <w:webHidden/>
          </w:rPr>
          <w:fldChar w:fldCharType="end"/>
        </w:r>
      </w:hyperlink>
    </w:p>
    <w:p w14:paraId="46E0CA9D" w14:textId="44E6BA7B" w:rsidR="009D24B1" w:rsidRDefault="009D24B1">
      <w:pPr>
        <w:pStyle w:val="TOC1"/>
        <w:rPr>
          <w:rFonts w:asciiTheme="minorHAnsi" w:eastAsiaTheme="minorEastAsia" w:hAnsiTheme="minorHAnsi" w:cstheme="minorBidi"/>
          <w:b w:val="0"/>
          <w:noProof/>
          <w:sz w:val="22"/>
          <w:szCs w:val="22"/>
          <w:lang w:val="en-US"/>
        </w:rPr>
      </w:pPr>
      <w:hyperlink w:anchor="_Toc500461349" w:history="1">
        <w:r w:rsidRPr="001678F3">
          <w:rPr>
            <w:rStyle w:val="Hyperlink"/>
            <w:noProof/>
          </w:rPr>
          <w:t>7 Irodalomjegyzék</w:t>
        </w:r>
        <w:r>
          <w:rPr>
            <w:noProof/>
            <w:webHidden/>
          </w:rPr>
          <w:tab/>
        </w:r>
        <w:r>
          <w:rPr>
            <w:noProof/>
            <w:webHidden/>
          </w:rPr>
          <w:fldChar w:fldCharType="begin"/>
        </w:r>
        <w:r>
          <w:rPr>
            <w:noProof/>
            <w:webHidden/>
          </w:rPr>
          <w:instrText xml:space="preserve"> PAGEREF _Toc500461349 \h </w:instrText>
        </w:r>
        <w:r>
          <w:rPr>
            <w:noProof/>
            <w:webHidden/>
          </w:rPr>
        </w:r>
        <w:r>
          <w:rPr>
            <w:noProof/>
            <w:webHidden/>
          </w:rPr>
          <w:fldChar w:fldCharType="separate"/>
        </w:r>
        <w:r>
          <w:rPr>
            <w:noProof/>
            <w:webHidden/>
          </w:rPr>
          <w:t>63</w:t>
        </w:r>
        <w:r>
          <w:rPr>
            <w:noProof/>
            <w:webHidden/>
          </w:rPr>
          <w:fldChar w:fldCharType="end"/>
        </w:r>
      </w:hyperlink>
    </w:p>
    <w:p w14:paraId="45012F29" w14:textId="59DAFD3B"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DF70D8">
          <w:footerReference w:type="default" r:id="rId9"/>
          <w:headerReference w:type="first" r:id="rId10"/>
          <w:footerReference w:type="first" r:id="rId11"/>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1" w:name="_Toc500461293"/>
      <w:r w:rsidRPr="00BB07F9">
        <w:lastRenderedPageBreak/>
        <w:t>Összefoglaló</w:t>
      </w:r>
      <w:bookmarkEnd w:id="1"/>
    </w:p>
    <w:p w14:paraId="1E81E437" w14:textId="11AB7DE8"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893958">
        <w:t>de néhány esetben adott limit feletti</w:t>
      </w:r>
      <w:r w:rsidR="002959F9">
        <w:t xml:space="preserve"> tárhelyért </w:t>
      </w:r>
      <w:r w:rsidR="00893958">
        <w:t xml:space="preserve">fizetni </w:t>
      </w:r>
      <w:r w:rsidR="002959F9">
        <w:t>kell.</w:t>
      </w:r>
      <w:r w:rsidR="00A3314E">
        <w:t xml:space="preserve"> Egy ilyen rendszer követelményeihez tartozik, hogy bármikor elérhető legyen egy egyszerű böngészővel, kényelmesen lehessen </w:t>
      </w:r>
      <w:r w:rsidR="00A32415">
        <w:t xml:space="preserve">használni és a felhasználónak </w:t>
      </w:r>
      <w:r w:rsidR="00893958">
        <w:t>csak regisztrálnia kelljen</w:t>
      </w:r>
      <w:r w:rsidR="00F83C9A">
        <w:t>, ha használni szeretné a szolgáltatást</w:t>
      </w:r>
      <w:r w:rsidR="00A32415">
        <w:t>.</w:t>
      </w:r>
    </w:p>
    <w:p w14:paraId="6B9B5999" w14:textId="4D0A00E4"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r w:rsidR="009F0016">
        <w:t>Fontos megjegyezni azonban, hogy az általam készített fájlmegosztó annyiban eltér az ismertebb portáloktól, hogy elég egy egyszerű és olcsó eszköz az üzemeltetéséhez</w:t>
      </w:r>
      <w:r w:rsidR="00B10FF4">
        <w:t>, továbbá egy privátabb megoldást kínál</w:t>
      </w:r>
      <w:r w:rsidR="009F0016">
        <w:t>.</w:t>
      </w:r>
    </w:p>
    <w:p w14:paraId="32EED39E" w14:textId="61EF6B96"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w:t>
      </w:r>
      <w:r w:rsidR="00893958">
        <w:t>t</w:t>
      </w:r>
      <w:r w:rsidR="00F83C9A">
        <w:t>tem hozzá egy REST API-t</w:t>
      </w:r>
      <w:r w:rsidR="005C68DF">
        <w:t xml:space="preserve"> Python nyelvben</w:t>
      </w:r>
      <w:r w:rsidR="00893958">
        <w:t xml:space="preserve">, </w:t>
      </w:r>
      <w:r w:rsidR="00F83C9A">
        <w:t>mely</w:t>
      </w:r>
      <w:r w:rsidR="00893958">
        <w:t>nek</w:t>
      </w:r>
      <w:r w:rsidR="00F83C9A">
        <w:t xml:space="preserve"> segítségével az adatbázisban található adatok lek</w:t>
      </w:r>
      <w:r w:rsidR="00893958">
        <w:t>é</w:t>
      </w:r>
      <w:r w:rsidR="00F83C9A">
        <w:t>rdezhető</w:t>
      </w:r>
      <w:r w:rsidR="00893958">
        <w:t>k és módosítható</w:t>
      </w:r>
      <w:r w:rsidR="00F83C9A">
        <w:t xml:space="preserve">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2" w:name="_Toc500461294"/>
      <w:r w:rsidRPr="00BB07F9">
        <w:lastRenderedPageBreak/>
        <w:t>Abstract</w:t>
      </w:r>
      <w:bookmarkEnd w:id="2"/>
    </w:p>
    <w:p w14:paraId="7F6AA784" w14:textId="0DB0356E" w:rsidR="00476FB2" w:rsidRDefault="00893958" w:rsidP="00476FB2">
      <w:r>
        <w:t>Nowadays</w:t>
      </w:r>
      <w:r w:rsidR="00A32415">
        <w:t xml:space="preserve"> filesharing portals are very popular, they offer a big variety of functions, the users have almost unlimited storage and </w:t>
      </w:r>
      <w:r w:rsidR="00301AB2">
        <w:t>these portals</w:t>
      </w:r>
      <w:r w:rsidR="00A32415">
        <w:t xml:space="preserve"> are easy to use and manage the uploaded files</w:t>
      </w:r>
      <w:r w:rsidR="00301AB2">
        <w:t xml:space="preserve"> on them</w:t>
      </w:r>
      <w:r w:rsidR="00A32415">
        <w:t xml:space="preserve">. </w:t>
      </w:r>
      <w:r>
        <w:t>In most cases t</w:t>
      </w:r>
      <w:r w:rsidR="00573201">
        <w:t>h</w:t>
      </w:r>
      <w:r>
        <w:t>i</w:t>
      </w:r>
      <w:r w:rsidR="00573201">
        <w:t xml:space="preserve">s service </w:t>
      </w:r>
      <w:r>
        <w:t>is</w:t>
      </w:r>
      <w:r w:rsidR="00573201">
        <w:t xml:space="preserve"> free</w:t>
      </w:r>
      <w:r w:rsidR="00327D25">
        <w:t>, although</w:t>
      </w:r>
      <w:r w:rsidR="00573201">
        <w:t xml:space="preserve"> </w:t>
      </w:r>
      <w:r w:rsidR="00327D25">
        <w:t>sometimes it requires some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4D30ADB3" w:rsidR="00C379F4" w:rsidRDefault="002979CB" w:rsidP="00C379F4">
      <w:r>
        <w:t>In my thesis I created a filesharing portal that fulfills all of the require</w:t>
      </w:r>
      <w:r w:rsidR="00301AB2">
        <w:t>ments mentioned above and</w:t>
      </w:r>
      <w:r>
        <w:t xml:space="preserve"> statisfies all the needs of a simple user</w:t>
      </w:r>
      <w:r w:rsidR="00927481">
        <w:t>,</w:t>
      </w:r>
      <w:r>
        <w:t xml:space="preserve"> furthermore it is easy to use.</w:t>
      </w:r>
      <w:r w:rsidR="001A302C">
        <w:t xml:space="preserve"> It is important to note that the filesharing application that I’ve developed is different from the more popular portals because to host it a cheap and simple hardware is enough</w:t>
      </w:r>
      <w:r w:rsidR="00243FB5">
        <w:t>, furthermore it offers a more private solution</w:t>
      </w:r>
      <w:r w:rsidR="001A302C">
        <w:t>.</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0C5806B2" w:rsidR="00C379F4" w:rsidRDefault="00C379F4" w:rsidP="00476FB2">
      <w:r>
        <w:t xml:space="preserve">The application is running on a Raspberry PI tool so during the development phase I had to pay attention to the fact that there are limited resources </w:t>
      </w:r>
      <w:r w:rsidR="00B32967">
        <w:t>when</w:t>
      </w:r>
      <w:r>
        <w:t xml:space="preserv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3" w:name="_Toc332797397"/>
      <w:bookmarkStart w:id="4" w:name="_Toc500461295"/>
      <w:r w:rsidRPr="00BB07F9">
        <w:lastRenderedPageBreak/>
        <w:t>Bevezetés</w:t>
      </w:r>
      <w:bookmarkEnd w:id="3"/>
      <w:bookmarkEnd w:id="4"/>
    </w:p>
    <w:p w14:paraId="27335E3F" w14:textId="7C68EC27" w:rsidR="006514F3" w:rsidRPr="00BB07F9" w:rsidRDefault="006514F3" w:rsidP="00DF757E">
      <w:bookmarkStart w:id="5" w:name="_Ref433098505"/>
      <w:bookmarkStart w:id="6" w:name="_Toc332797398"/>
      <w:r w:rsidRPr="00BB07F9">
        <w:t>A feladat egy olyan alkalmazás elkészítése</w:t>
      </w:r>
      <w:r w:rsidR="00A13A97">
        <w:t xml:space="preserve"> volt</w:t>
      </w:r>
      <w:r w:rsidRPr="00BB07F9">
        <w:t>,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w:t>
      </w:r>
      <w:r w:rsidR="00B32967">
        <w:t>áthelyezhetik</w:t>
      </w:r>
      <w:r w:rsidRPr="00BB07F9">
        <w:t xml:space="preserve"> az általuk feltöltött fájlokat. A fájlokhoz a tulaj</w:t>
      </w:r>
      <w:r w:rsidR="00E078D4">
        <w:t>donosuk engedélye nélkül senki n</w:t>
      </w:r>
      <w:r w:rsidRPr="00BB07F9">
        <w:t xml:space="preserve">em férhet hozzá. </w:t>
      </w:r>
    </w:p>
    <w:p w14:paraId="1451FFC4" w14:textId="6AF27872" w:rsidR="006514F3" w:rsidRPr="00BB07F9" w:rsidRDefault="006514F3" w:rsidP="001A2EBA">
      <w:r w:rsidRPr="00BB07F9">
        <w:t>A felhasználók a böngészőjük segítség</w:t>
      </w:r>
      <w:r w:rsidR="001A2EBA">
        <w:t>ével érhetik el és használhatják az alkal</w:t>
      </w:r>
      <w:r w:rsidR="00B32967">
        <w:t>mazás valamennyi szolgáltatását,</w:t>
      </w:r>
      <w:r w:rsidR="00C10706">
        <w:t xml:space="preserve">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bookmarkEnd w:id="5"/>
    <w:p w14:paraId="788756D9" w14:textId="29EF84B0" w:rsidR="00E843B7" w:rsidRPr="00BB07F9" w:rsidRDefault="00E843B7" w:rsidP="00153FB9">
      <w:r>
        <w:t xml:space="preserve">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w:t>
      </w:r>
      <w:r>
        <w:lastRenderedPageBreak/>
        <w:t>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w:t>
      </w:r>
      <w:r w:rsidR="000A5FC1">
        <w:t>. Az eszköz olcsó és egyszerű, ezek miatt bárki számára elérhető</w:t>
      </w:r>
      <w:r w:rsidR="00A13A97">
        <w:t>,</w:t>
      </w:r>
      <w:r w:rsidR="00E95406">
        <w:t xml:space="preserve"> és bár a fájlok bárhonnan letölthetőek, mégis egy privát megoldást kínál</w:t>
      </w:r>
      <w:r w:rsidR="0010584B">
        <w:t xml:space="preserve">. </w:t>
      </w:r>
      <w:r w:rsidR="00A13A97">
        <w:t xml:space="preserve">Az alkalmazás pedig otthonról is futtatható személyes felhasználásra, esetleg egy kisebb csoport számára. </w:t>
      </w:r>
      <w:r w:rsidR="0010584B">
        <w:t>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7" w:name="_Toc500461296"/>
      <w:r w:rsidRPr="00BB07F9">
        <w:lastRenderedPageBreak/>
        <w:t>Technológiák</w:t>
      </w:r>
      <w:bookmarkEnd w:id="7"/>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8" w:name="_Toc500461297"/>
      <w:r w:rsidRPr="00BB07F9">
        <w:t>Frontend</w:t>
      </w:r>
      <w:bookmarkEnd w:id="8"/>
    </w:p>
    <w:p w14:paraId="5FB7CAAA" w14:textId="0C741B70" w:rsidR="001E5C7A" w:rsidRDefault="00B14A50" w:rsidP="001E5C7A">
      <w:r>
        <w:t xml:space="preserve">A frontend </w:t>
      </w:r>
      <w:r w:rsidR="00347EFD">
        <w:t xml:space="preserve">npm, </w:t>
      </w:r>
      <w:r>
        <w:t>Angular,</w:t>
      </w:r>
      <w:r w:rsidR="00355DEA">
        <w:t xml:space="preserve"> TypeScript</w:t>
      </w:r>
      <w:r>
        <w:t xml:space="preserve"> és Bootstrap</w:t>
      </w:r>
      <w:r w:rsidR="00355DEA">
        <w:t xml:space="preserve"> felhasználásával készült.</w:t>
      </w:r>
    </w:p>
    <w:p w14:paraId="248E0FA4" w14:textId="1CAD6EAD" w:rsidR="005B3CB8" w:rsidRPr="00BB07F9" w:rsidRDefault="005B3CB8" w:rsidP="001E5C7A">
      <w:r w:rsidRPr="005B3CB8">
        <w:rPr>
          <w:u w:val="single"/>
        </w:rPr>
        <w:t>npm</w:t>
      </w:r>
      <w:r>
        <w:t xml:space="preserve">: Az npm </w:t>
      </w:r>
      <w:sdt>
        <w:sdtPr>
          <w:id w:val="85505373"/>
          <w:citation/>
        </w:sdtPr>
        <w:sdtEndPr/>
        <w:sdtContent>
          <w:r>
            <w:fldChar w:fldCharType="begin"/>
          </w:r>
          <w:r>
            <w:rPr>
              <w:lang w:val="en-US"/>
            </w:rPr>
            <w:instrText xml:space="preserve">CITATION npm \l 1033 </w:instrText>
          </w:r>
          <w:r>
            <w:fldChar w:fldCharType="separate"/>
          </w:r>
          <w:r w:rsidR="00355FF6" w:rsidRPr="00355FF6">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5B634EF5" w14:textId="5617FA9A" w:rsidR="00205806" w:rsidRDefault="003A19C7" w:rsidP="00205806">
      <w:r w:rsidRPr="003A19C7">
        <w:rPr>
          <w:u w:val="single"/>
        </w:rPr>
        <w:t>TypeScript</w:t>
      </w:r>
      <w:r>
        <w:t xml:space="preserve">: </w:t>
      </w:r>
      <w:r w:rsidR="00A3314E">
        <w:t>A TypeScript</w:t>
      </w:r>
      <w:r w:rsidR="00140EFE">
        <w:t xml:space="preserve"> </w:t>
      </w:r>
      <w:sdt>
        <w:sdtPr>
          <w:id w:val="393169913"/>
          <w:citation/>
        </w:sdtPr>
        <w:sdtEndPr/>
        <w:sdtContent>
          <w:r w:rsidR="00140EFE">
            <w:fldChar w:fldCharType="begin"/>
          </w:r>
          <w:r w:rsidR="00140EFE">
            <w:rPr>
              <w:lang w:val="en-US"/>
            </w:rPr>
            <w:instrText xml:space="preserve"> CITATION Typescript \l 1033 </w:instrText>
          </w:r>
          <w:r w:rsidR="00140EFE">
            <w:fldChar w:fldCharType="separate"/>
          </w:r>
          <w:r w:rsidR="00355FF6" w:rsidRPr="00355FF6">
            <w:rPr>
              <w:noProof/>
              <w:lang w:val="en-US"/>
            </w:rPr>
            <w:t>[2]</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1943BCC2" w14:textId="7D63C91C" w:rsidR="00BC1ECD" w:rsidRPr="00205806" w:rsidRDefault="00BC1ECD" w:rsidP="00BC1ECD">
      <w:r w:rsidRPr="003A19C7">
        <w:rPr>
          <w:u w:val="single"/>
        </w:rPr>
        <w:t>Angular</w:t>
      </w:r>
      <w:r>
        <w:t xml:space="preserve">: Az Angular </w:t>
      </w:r>
      <w:sdt>
        <w:sdtPr>
          <w:id w:val="2937966"/>
          <w:citation/>
        </w:sdtPr>
        <w:sdtEndPr/>
        <w:sdtContent>
          <w:r>
            <w:fldChar w:fldCharType="begin"/>
          </w:r>
          <w:r>
            <w:rPr>
              <w:lang w:val="en-US"/>
            </w:rPr>
            <w:instrText xml:space="preserve">CITATION Angular \l 1033 </w:instrText>
          </w:r>
          <w:r>
            <w:fldChar w:fldCharType="separate"/>
          </w:r>
          <w:r w:rsidR="00355FF6" w:rsidRPr="00355FF6">
            <w:rPr>
              <w:noProof/>
              <w:lang w:val="en-US"/>
            </w:rPr>
            <w:t>[3]</w:t>
          </w:r>
          <w:r>
            <w:fldChar w:fldCharType="end"/>
          </w:r>
        </w:sdtContent>
      </w:sdt>
      <w:r>
        <w:t xml:space="preserve"> egy keretrendszer, amivel kliens alkalmazásokat lehet létrehozni HTML-ben, felhasználva hozzá JavaScript-et vagy TypeScrip-et. A keretrendszer több könyvtárból áll. Segítségével </w:t>
      </w:r>
      <w:r w:rsidR="004C1A8C">
        <w:t>jól átlátható, karbantartható és újrahasznosítható komponenseket lehet létrehozni.</w:t>
      </w:r>
    </w:p>
    <w:p w14:paraId="209F03D9" w14:textId="3E297206" w:rsidR="00897648" w:rsidRPr="00897648" w:rsidRDefault="003A19C7" w:rsidP="00897648">
      <w:r w:rsidRPr="003A19C7">
        <w:rPr>
          <w:u w:val="single"/>
        </w:rPr>
        <w:t>Bootstrap</w:t>
      </w:r>
      <w:r>
        <w:t xml:space="preserve">: </w:t>
      </w:r>
      <w:r w:rsidR="00B14A50">
        <w:t>A Bootstrap</w:t>
      </w:r>
      <w:r>
        <w:t xml:space="preserve"> </w:t>
      </w:r>
      <w:sdt>
        <w:sdtPr>
          <w:id w:val="-601725250"/>
          <w:citation/>
        </w:sdtPr>
        <w:sdtEndPr/>
        <w:sdtContent>
          <w:r>
            <w:fldChar w:fldCharType="begin"/>
          </w:r>
          <w:r>
            <w:rPr>
              <w:lang w:val="en-US"/>
            </w:rPr>
            <w:instrText xml:space="preserve"> CITATION Bootstrap \l 1033 </w:instrText>
          </w:r>
          <w:r>
            <w:fldChar w:fldCharType="separate"/>
          </w:r>
          <w:r w:rsidR="00355FF6" w:rsidRPr="00355FF6">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9" w:name="_Toc500461298"/>
      <w:r w:rsidRPr="00BB07F9">
        <w:t>Backend</w:t>
      </w:r>
      <w:bookmarkEnd w:id="9"/>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 xml:space="preserve">A REST szolgáltatás azt jelenti, hogy a rendszerben definiált erőforrásokhoz elérési pontokon keresztül lehet hozzáférni, azokat módosítani </w:t>
      </w:r>
      <w:r w:rsidR="0092342B">
        <w:lastRenderedPageBreak/>
        <w:t>vagy törölni. A kommunikáció JSON objektumok segítségével történik, ezek reprezentálják az egyes erőforr</w:t>
      </w:r>
      <w:r w:rsidR="00FF7D21">
        <w:t>ásokat.</w:t>
      </w:r>
    </w:p>
    <w:p w14:paraId="7D47AF72" w14:textId="66AC9613" w:rsidR="001E5C7A" w:rsidRDefault="00FF7D21" w:rsidP="00FF7D21">
      <w:r w:rsidRPr="00FF7D21">
        <w:rPr>
          <w:u w:val="single"/>
        </w:rPr>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EndPr/>
        <w:sdtContent>
          <w:r w:rsidR="000D486C">
            <w:fldChar w:fldCharType="begin"/>
          </w:r>
          <w:r w:rsidR="000D486C" w:rsidRPr="00FF7D21">
            <w:rPr>
              <w:lang w:val="en-US"/>
            </w:rPr>
            <w:instrText xml:space="preserve"> CITATION Flask \l 1033 </w:instrText>
          </w:r>
          <w:r w:rsidR="000D486C">
            <w:fldChar w:fldCharType="separate"/>
          </w:r>
          <w:r w:rsidR="00355FF6" w:rsidRPr="00355FF6">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3F31DDD3"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EndPr/>
        <w:sdtContent>
          <w:r w:rsidR="00877F73">
            <w:fldChar w:fldCharType="begin"/>
          </w:r>
          <w:r w:rsidR="00877F73">
            <w:rPr>
              <w:lang w:val="en-US"/>
            </w:rPr>
            <w:instrText xml:space="preserve"> CITATION SQLite \l 1033 </w:instrText>
          </w:r>
          <w:r w:rsidR="00877F73">
            <w:fldChar w:fldCharType="separate"/>
          </w:r>
          <w:r w:rsidR="00355FF6" w:rsidRPr="00355FF6">
            <w:rPr>
              <w:noProof/>
              <w:lang w:val="en-US"/>
            </w:rPr>
            <w:t>[6]</w:t>
          </w:r>
          <w:r w:rsidR="00877F73">
            <w:fldChar w:fldCharType="end"/>
          </w:r>
        </w:sdtContent>
      </w:sdt>
      <w:r w:rsidRPr="00BB07F9">
        <w:t xml:space="preserve"> esett annak gyorsasága és egyszerűsége miatt.</w:t>
      </w:r>
    </w:p>
    <w:p w14:paraId="51CACB12" w14:textId="54A0FA65" w:rsidR="00994FF7" w:rsidRPr="00994FF7" w:rsidRDefault="00994FF7" w:rsidP="001E5C7A">
      <w:r>
        <w:t>A fejlesztés megkönnyítése érdekében felhasználtam külső könyvtárakat, amelyek valamilyen problémára nyújtanak megoldást, vagy egy kényesebb rész implementációját valósítják meg, így azt nekem nem kell leimplementálnom.</w:t>
      </w:r>
    </w:p>
    <w:p w14:paraId="46582AF8" w14:textId="6D795599"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EndPr/>
        <w:sdtContent>
          <w:r w:rsidR="00877F73">
            <w:fldChar w:fldCharType="begin"/>
          </w:r>
          <w:r w:rsidR="00877F73">
            <w:rPr>
              <w:lang w:val="en-US"/>
            </w:rPr>
            <w:instrText xml:space="preserve"> CITATION Passlib \l 1033 </w:instrText>
          </w:r>
          <w:r w:rsidR="00877F73">
            <w:fldChar w:fldCharType="separate"/>
          </w:r>
          <w:r w:rsidR="00355FF6" w:rsidRPr="00355FF6">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27E7AA5A"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EndPr/>
        <w:sdtContent>
          <w:r w:rsidR="00D00626">
            <w:fldChar w:fldCharType="begin"/>
          </w:r>
          <w:r w:rsidR="00D00626">
            <w:rPr>
              <w:lang w:val="en-US"/>
            </w:rPr>
            <w:instrText xml:space="preserve"> CITATION SQLAlchemy \l 1033 </w:instrText>
          </w:r>
          <w:r w:rsidR="00D00626">
            <w:fldChar w:fldCharType="separate"/>
          </w:r>
          <w:r w:rsidR="00355FF6" w:rsidRPr="00355FF6">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47CEA4C1" w:rsidR="001E5C7A" w:rsidRPr="00BB07F9" w:rsidRDefault="00E746A8" w:rsidP="001E5C7A">
      <w:r w:rsidRPr="00E746A8">
        <w:rPr>
          <w:u w:val="single"/>
        </w:rPr>
        <w:t>Pyjwt</w:t>
      </w:r>
      <w:r>
        <w:t xml:space="preserve">: </w:t>
      </w:r>
      <w:r w:rsidR="001E5C7A" w:rsidRPr="00BB07F9">
        <w:t xml:space="preserve">A Pyjwt </w:t>
      </w:r>
      <w:sdt>
        <w:sdtPr>
          <w:id w:val="-1889330293"/>
          <w:citation/>
        </w:sdtPr>
        <w:sdtEndPr/>
        <w:sdtContent>
          <w:r w:rsidR="00877F73">
            <w:fldChar w:fldCharType="begin"/>
          </w:r>
          <w:r w:rsidR="00877F73">
            <w:rPr>
              <w:lang w:val="en-US"/>
            </w:rPr>
            <w:instrText xml:space="preserve"> CITATION Pyjwt \l 1033 </w:instrText>
          </w:r>
          <w:r w:rsidR="00877F73">
            <w:fldChar w:fldCharType="separate"/>
          </w:r>
          <w:r w:rsidR="00355FF6" w:rsidRPr="00355FF6">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20430C">
      <w:pPr>
        <w:pStyle w:val="Heading2"/>
      </w:pPr>
      <w:bookmarkStart w:id="10" w:name="_Toc500461299"/>
      <w:r w:rsidRPr="00BB07F9">
        <w:t>Dropbox</w:t>
      </w:r>
      <w:bookmarkEnd w:id="10"/>
    </w:p>
    <w:p w14:paraId="0431A0CC" w14:textId="46025D3C" w:rsid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Az oldal ingyenes verzió esetén 2</w:t>
      </w:r>
      <w:r w:rsidR="001D7E7F">
        <w:t xml:space="preserve"> </w:t>
      </w:r>
      <w:r w:rsidR="00C27162">
        <w:t xml:space="preserve">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w:t>
      </w:r>
      <w:r w:rsidR="00043FE0">
        <w:lastRenderedPageBreak/>
        <w:t>alkalmazást 500 db felhasználóhoz lehet hozzárendelni amíg fejlesztés állapotban van a szoftver</w:t>
      </w:r>
      <w:r w:rsidR="00D33114">
        <w:t>, több beállítást nem igényel</w:t>
      </w:r>
      <w:r w:rsidR="00043FE0">
        <w:t>.</w:t>
      </w:r>
    </w:p>
    <w:p w14:paraId="602C0C2B" w14:textId="288D1E68" w:rsidR="00994FF7" w:rsidRDefault="00994FF7" w:rsidP="000C5D4F">
      <w:r>
        <w:t>Python-</w:t>
      </w:r>
      <w:r w:rsidR="00026ABE">
        <w:t>hoz</w:t>
      </w:r>
      <w:r>
        <w:t xml:space="preserve"> létezik egy Dropbox-os könyvtár is, am</w:t>
      </w:r>
      <w:r w:rsidR="00026ABE">
        <w:t>elyet be kell importálni a proj</w:t>
      </w:r>
      <w:r>
        <w:t>k</w:t>
      </w:r>
      <w:r w:rsidR="00026ABE">
        <w:t>e</w:t>
      </w:r>
      <w:r>
        <w:t xml:space="preserve">tbe ahhoz, hogy fel </w:t>
      </w:r>
      <w:r w:rsidR="00D853EB">
        <w:t>lehessen</w:t>
      </w:r>
      <w:r>
        <w:t xml:space="preserve"> használni. </w:t>
      </w:r>
      <w:r w:rsidR="00026ABE">
        <w:t xml:space="preserve">Ez a könyvtár előre definiált függvényekkel rendelkezik, amiket meghívva lehet felvenni a kapcsolatot a Dropbox szolgáltatásaival. A függvények leírása és felhasználásukhoz rengeteg információ van az API </w:t>
      </w:r>
      <w:sdt>
        <w:sdtPr>
          <w:id w:val="-829743781"/>
          <w:citation/>
        </w:sdtPr>
        <w:sdtEndPr/>
        <w:sdtContent>
          <w:r w:rsidR="00026ABE">
            <w:fldChar w:fldCharType="begin"/>
          </w:r>
          <w:r w:rsidR="00026ABE">
            <w:rPr>
              <w:lang w:val="en-US"/>
            </w:rPr>
            <w:instrText xml:space="preserve"> CITATION DbAPI \l 1033 </w:instrText>
          </w:r>
          <w:r w:rsidR="00026ABE">
            <w:fldChar w:fldCharType="separate"/>
          </w:r>
          <w:r w:rsidR="00355FF6" w:rsidRPr="00355FF6">
            <w:rPr>
              <w:noProof/>
              <w:lang w:val="en-US"/>
            </w:rPr>
            <w:t>[10]</w:t>
          </w:r>
          <w:r w:rsidR="00026ABE">
            <w:fldChar w:fldCharType="end"/>
          </w:r>
        </w:sdtContent>
      </w:sdt>
      <w:r w:rsidR="00026ABE">
        <w:t xml:space="preserve"> hivatalos dokumentációjában</w:t>
      </w:r>
      <w:r w:rsidR="001D7E7F">
        <w:t xml:space="preserve">, ugyanitt példák is találhatók. </w:t>
      </w:r>
      <w:r w:rsidR="00C7057F">
        <w:t xml:space="preserve">Ha egy felhasználó engedélyezte a Dropbox-ához való hozzáférést, akkor egy hozzáférési token segítségével </w:t>
      </w:r>
      <w:r w:rsidR="00B464E9">
        <w:t>lehet őt azonosítani később</w:t>
      </w:r>
      <w:r w:rsidR="00D853EB">
        <w:t>,</w:t>
      </w:r>
      <w:r w:rsidR="00B464E9">
        <w:t xml:space="preserve"> és a nevében kéréseket indítani. A könyvtár tartalmaz egy Dropbox osztályt, amely példányosítása során elkéri a tokent és ezek után, az objektum valamennyi függvénye arra a felhasználóra fog vonatkozni. </w:t>
      </w:r>
    </w:p>
    <w:p w14:paraId="5A018E1E" w14:textId="67AB724B" w:rsidR="000D21F3" w:rsidRPr="000C5D4F" w:rsidRDefault="000D21F3" w:rsidP="000C5D4F">
      <w:r>
        <w:t>Az API természetesen támogatást nyújt fájlok kezelésére is, lehet vele le- és feltölteni is. Letöltéshez meg kell adni, hogy pontosan milyen útvonalon érhető el a fájl a felhasználó mappa rendszerében Dropbox</w:t>
      </w:r>
      <w:r w:rsidR="00347EFD">
        <w:t>-</w:t>
      </w:r>
      <w:r>
        <w:t xml:space="preserve">on. Míg feltöltés során </w:t>
      </w:r>
      <w:r w:rsidR="00613654">
        <w:t>be lehet állítani, hogy felülíródjon-e azonos nevű fájl, hova töltődjön vagy, hogy értesítse-e a felhasználót a változásokról.</w:t>
      </w:r>
    </w:p>
    <w:p w14:paraId="1148FB82" w14:textId="77777777" w:rsidR="001E5C7A" w:rsidRPr="00BB07F9" w:rsidRDefault="001E5C7A" w:rsidP="001E5C7A">
      <w:pPr>
        <w:pStyle w:val="Heading2"/>
      </w:pPr>
      <w:bookmarkStart w:id="11" w:name="_Toc500461300"/>
      <w:r w:rsidRPr="00BB07F9">
        <w:t>Raspberry PI</w:t>
      </w:r>
      <w:bookmarkEnd w:id="11"/>
    </w:p>
    <w:p w14:paraId="37E55B4E" w14:textId="707D2295" w:rsidR="001E5C7A" w:rsidRPr="00BB07F9" w:rsidRDefault="001E5C7A" w:rsidP="001E5C7A">
      <w:r w:rsidRPr="00BB07F9">
        <w:t>Az alkalmazás egy Raspberry Pi</w:t>
      </w:r>
      <w:r w:rsidR="00CA7C9D">
        <w:t xml:space="preserve"> </w:t>
      </w:r>
      <w:sdt>
        <w:sdtPr>
          <w:id w:val="-1247494152"/>
          <w:citation/>
        </w:sdtPr>
        <w:sdtEndPr/>
        <w:sdtContent>
          <w:r w:rsidR="00CA7C9D">
            <w:fldChar w:fldCharType="begin"/>
          </w:r>
          <w:r w:rsidR="00CA7C9D">
            <w:rPr>
              <w:lang w:val="en-US"/>
            </w:rPr>
            <w:instrText xml:space="preserve"> CITATION RPI17 \l 1033 </w:instrText>
          </w:r>
          <w:r w:rsidR="00CA7C9D">
            <w:fldChar w:fldCharType="separate"/>
          </w:r>
          <w:r w:rsidR="00355FF6" w:rsidRPr="00355FF6">
            <w:rPr>
              <w:noProof/>
              <w:lang w:val="en-US"/>
            </w:rPr>
            <w:t>[11]</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49190139" wp14:editId="5025DB4C">
            <wp:extent cx="4933950" cy="3700463"/>
            <wp:effectExtent l="0" t="0" r="0" b="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7865" cy="3703399"/>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fldSimple w:instr=" SEQ Kép \* ARABIC ">
        <w:r w:rsidR="0041054F">
          <w:rPr>
            <w:noProof/>
          </w:rPr>
          <w:t>1</w:t>
        </w:r>
      </w:fldSimple>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04D4C3C2" wp14:editId="1BDFC8F8">
            <wp:extent cx="4937760" cy="3703320"/>
            <wp:effectExtent l="0" t="0" r="0" b="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7760" cy="370332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fldSimple w:instr=" SEQ Kép \* ARABIC ">
        <w:r>
          <w:rPr>
            <w:noProof/>
          </w:rPr>
          <w:t>2</w:t>
        </w:r>
      </w:fldSimple>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2" w:name="_Toc500461301"/>
      <w:r>
        <w:t>Raspbian</w:t>
      </w:r>
      <w:bookmarkEnd w:id="12"/>
    </w:p>
    <w:p w14:paraId="38B03D6F" w14:textId="4E45F6A0"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EndPr/>
        <w:sdtContent>
          <w:r w:rsidR="00312EF4">
            <w:fldChar w:fldCharType="begin"/>
          </w:r>
          <w:r w:rsidR="00312EF4">
            <w:instrText xml:space="preserve">CITATION RPIOS \l 1038 </w:instrText>
          </w:r>
          <w:r w:rsidR="00312EF4">
            <w:fldChar w:fldCharType="separate"/>
          </w:r>
          <w:r w:rsidR="00355FF6">
            <w:rPr>
              <w:noProof/>
            </w:rPr>
            <w:t>[12]</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3" w:name="_Toc500461302"/>
      <w:r w:rsidRPr="00BB07F9">
        <w:lastRenderedPageBreak/>
        <w:t>Specifikáció</w:t>
      </w:r>
      <w:bookmarkEnd w:id="13"/>
    </w:p>
    <w:p w14:paraId="7EE235A2" w14:textId="0625B57F" w:rsidR="00790610" w:rsidRDefault="000A61E8" w:rsidP="00F620F3">
      <w:r>
        <w:t>A</w:t>
      </w:r>
      <w:r w:rsidR="007C4638">
        <w:t xml:space="preserve"> cél az volt, hogy a</w:t>
      </w:r>
      <w:r w:rsidR="00596832">
        <w:t xml:space="preserve"> szoftver</w:t>
      </w:r>
      <w:r w:rsidR="007C4638">
        <w:t>t</w:t>
      </w:r>
      <w:r w:rsidR="00596832">
        <w:t xml:space="preserve"> egy böngésző segítségével </w:t>
      </w:r>
      <w:r w:rsidR="007C4638">
        <w:t>lehessen elérni</w:t>
      </w:r>
      <w:r w:rsidR="00596832">
        <w:t>, m</w:t>
      </w:r>
      <w:r w:rsidR="00C31992">
        <w:t xml:space="preserve">iután </w:t>
      </w:r>
      <w:r w:rsidR="007C4638">
        <w:t>a felhasználó a böngészőbe beírj</w:t>
      </w:r>
      <w:r w:rsidR="00C31992">
        <w:t>a a helyes URL-t</w:t>
      </w:r>
      <w:r w:rsidR="007C4638">
        <w:t>. A</w:t>
      </w:r>
      <w:r w:rsidR="00C31992">
        <w:t xml:space="preserve">z alkalmazás </w:t>
      </w:r>
      <w:r w:rsidR="00596832">
        <w:t xml:space="preserve">a </w:t>
      </w:r>
      <w:r w:rsidR="00C31992">
        <w:t xml:space="preserve">login oldalra </w:t>
      </w:r>
      <w:r w:rsidR="007C4638">
        <w:t>kell dobja</w:t>
      </w:r>
      <w:r w:rsidR="00C31992">
        <w:t xml:space="preserve"> őt, </w:t>
      </w:r>
      <w:r w:rsidR="007C4638">
        <w:t>és</w:t>
      </w:r>
      <w:r w:rsidR="005D47A7">
        <w:t xml:space="preserve"> </w:t>
      </w:r>
      <w:r w:rsidR="00C31992">
        <w:t xml:space="preserve">ha még nem rendelkezik </w:t>
      </w:r>
      <w:r w:rsidR="007C4638">
        <w:t xml:space="preserve">korábbról </w:t>
      </w:r>
      <w:r w:rsidR="00C31992">
        <w:t>regisztrác</w:t>
      </w:r>
      <w:r w:rsidR="005D47A7">
        <w:t xml:space="preserve">ióval, </w:t>
      </w:r>
      <w:r w:rsidR="007C4638">
        <w:t>át kell tudjon</w:t>
      </w:r>
      <w:r w:rsidR="00C31992">
        <w:t xml:space="preserve"> navigálni a</w:t>
      </w:r>
      <w:r w:rsidR="005D47A7">
        <w:t xml:space="preserve"> regisztrációs oldalra, ahol</w:t>
      </w:r>
      <w:r w:rsidR="00C31992">
        <w:t xml:space="preserve"> név, e-mail cím és jelszó megadásával tud új fiókot készíteni magának. Regisztráció után kap</w:t>
      </w:r>
      <w:r w:rsidR="007C4638">
        <w:t>nia kell</w:t>
      </w:r>
      <w:r w:rsidR="00C31992">
        <w:t xml:space="preserve"> a megadott e-mail címre egy aktivációs levelet, benne egy linkkel. A linkre kattintva a rendszer aktiválja őt, és ezek után a login oldalon be </w:t>
      </w:r>
      <w:r w:rsidR="007C4638">
        <w:t>tud</w:t>
      </w:r>
      <w:r w:rsidR="00C31992">
        <w:t xml:space="preserve">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26832167" w:rsidR="00505FFD" w:rsidRPr="00BB07F9" w:rsidRDefault="00596832" w:rsidP="00505FFD">
      <w:r>
        <w:t xml:space="preserve">A felhasználó képes feltölteni fájlokat, melyeknek a mérete kisebb mint 1 GB, </w:t>
      </w:r>
      <w:r w:rsidR="007443B8">
        <w:t>amennyiben</w:t>
      </w:r>
      <w:r>
        <w:t xml:space="preserve">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w:t>
      </w:r>
      <w:r w:rsidR="001440EB">
        <w:t>ltött fájlok bármikor leölthető</w:t>
      </w:r>
      <w:r w:rsidR="008E2C1D">
        <w:t>k</w:t>
      </w:r>
      <w:r w:rsidR="001440EB">
        <w:t>, kereshetők a nevük alapján és megosztható</w:t>
      </w:r>
      <w:r w:rsidR="008E2C1D">
        <w:t>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xml:space="preserve">, hogy </w:t>
      </w:r>
      <w:r w:rsidR="00EA5B21">
        <w:lastRenderedPageBreak/>
        <w:t>az eredeti helyén azóta nem lett létrehozva egy új mappa</w:t>
      </w:r>
      <w:r w:rsidR="00440627">
        <w:t>,</w:t>
      </w:r>
      <w:r w:rsidR="00EA5B21">
        <w:t xml:space="preserve"> azonos névvel. Ebben az 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084FC4D5" w:rsidR="000A61E8" w:rsidRDefault="000A61E8" w:rsidP="008F0C20">
      <w:r>
        <w:t>A feltöltött fájlokhoz tartozik egy verziószám is, ezt a rendszer</w:t>
      </w:r>
      <w:r w:rsidR="001440EB">
        <w:t>nek</w:t>
      </w:r>
      <w:r>
        <w:t xml:space="preserve"> automatikusan követi</w:t>
      </w:r>
      <w:r w:rsidR="001440EB">
        <w:t>e kell</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w:t>
      </w:r>
      <w:r w:rsidR="001440EB">
        <w:t xml:space="preserve"> és áthelyezés esetén is figyelnie kell</w:t>
      </w:r>
      <w:r>
        <w:t xml:space="preserve"> a rendszer</w:t>
      </w:r>
      <w:r w:rsidR="001440EB">
        <w:t>nek</w:t>
      </w:r>
      <w:r>
        <w:t xml:space="preserve"> a verziókat</w:t>
      </w:r>
      <w:r w:rsidR="008B62A1">
        <w:t>,</w:t>
      </w:r>
      <w:r w:rsidR="001440EB">
        <w:t xml:space="preserve"> és ennek megfelelően módosít</w:t>
      </w:r>
      <w:r>
        <w:t>a</w:t>
      </w:r>
      <w:r w:rsidR="001440EB">
        <w:t>nia</w:t>
      </w:r>
      <w:r>
        <w:t xml:space="preserve">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03F998DB" w:rsidR="00D35221" w:rsidRDefault="00D35221" w:rsidP="008F0C20">
      <w:r>
        <w:t>Az oldalon van még lehetőség feljegyzéseket</w:t>
      </w:r>
      <w:r w:rsidR="001440EB">
        <w:t xml:space="preserve"> létrehozni</w:t>
      </w:r>
      <w:r w:rsidR="00250EE1">
        <w:t>,</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 xml:space="preserve">ek a </w:t>
      </w:r>
      <w:r w:rsidR="00F92A26">
        <w:t>jegyzetek</w:t>
      </w:r>
      <w:r w:rsidR="002F082F">
        <w:t xml:space="preserve"> később módosíthatók, megoszthatók és törölhető</w:t>
      </w:r>
      <w:r w:rsidR="00250EE1">
        <w:t>k</w:t>
      </w:r>
      <w:r w:rsidR="002F082F">
        <w:t>,</w:t>
      </w:r>
      <w:r w:rsidR="00250EE1">
        <w:t xml:space="preserve"> ugyanolyan feltételekkel mint egy fájl. </w:t>
      </w:r>
    </w:p>
    <w:p w14:paraId="2CFAA4DC" w14:textId="697E2C06"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 xml:space="preserve">elveszik. Lehetőség van még kijelentkezésre, ekkor a login oldalra </w:t>
      </w:r>
      <w:r w:rsidR="001440EB">
        <w:t>kell</w:t>
      </w:r>
      <w:r w:rsidR="006C3C1D">
        <w:t xml:space="preserve"> </w:t>
      </w:r>
      <w:r w:rsidR="001440EB">
        <w:t>visszajutniuk</w:t>
      </w:r>
      <w:r w:rsidR="006C3C1D">
        <w:t>.</w:t>
      </w:r>
    </w:p>
    <w:p w14:paraId="0B759211" w14:textId="67749970"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 xml:space="preserve">nizáltan </w:t>
      </w:r>
      <w:r w:rsidR="001440EB">
        <w:t>kell együttműködnie</w:t>
      </w:r>
      <w:r w:rsidR="00D900E9">
        <w:t xml:space="preserve"> az alkalmazás</w:t>
      </w:r>
      <w:r w:rsidR="001440EB">
        <w:t>nak</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EndPr/>
        <w:sdtContent>
          <w:r w:rsidR="00F53BC2">
            <w:fldChar w:fldCharType="begin"/>
          </w:r>
          <w:r w:rsidR="00F53BC2">
            <w:instrText xml:space="preserve"> CITATION DbAPI \l 1038 </w:instrText>
          </w:r>
          <w:r w:rsidR="00F53BC2">
            <w:fldChar w:fldCharType="separate"/>
          </w:r>
          <w:r w:rsidR="00355FF6">
            <w:rPr>
              <w:noProof/>
            </w:rPr>
            <w:t>[10]</w:t>
          </w:r>
          <w:r w:rsidR="00F53BC2">
            <w:fldChar w:fldCharType="end"/>
          </w:r>
        </w:sdtContent>
      </w:sdt>
      <w:r w:rsidR="00BD6FF0">
        <w:t>.</w:t>
      </w:r>
      <w:r w:rsidR="00076951">
        <w:t xml:space="preserve"> </w:t>
      </w:r>
      <w:r w:rsidR="001440EB">
        <w:t xml:space="preserve">Ide feltölthető </w:t>
      </w:r>
      <w:r w:rsidR="0061188F">
        <w:t xml:space="preserve">a felhasználó bármelyik </w:t>
      </w:r>
      <w:r w:rsidR="001440EB">
        <w:t>fájlja</w:t>
      </w:r>
      <w:r w:rsidR="002F082F">
        <w:t>, továbbá innen letölthető</w:t>
      </w:r>
      <w:r w:rsidR="0061188F">
        <w:t xml:space="preserve"> bármelyik</w:t>
      </w:r>
      <w:r w:rsidR="002F082F">
        <w:t>,</w:t>
      </w:r>
      <w:r w:rsidR="0061188F">
        <w:t xml:space="preserve"> maximum </w:t>
      </w:r>
      <w:r w:rsidR="000F7102">
        <w:t>100</w:t>
      </w:r>
      <w:r w:rsidR="001440EB">
        <w:t xml:space="preserve"> </w:t>
      </w:r>
      <w:r w:rsidR="000F7102">
        <w:t xml:space="preserve">MB méretű fájl, ezekről a felhasználók szabadon </w:t>
      </w:r>
      <w:r w:rsidR="001440EB">
        <w:t>tudnak rendelkezni</w:t>
      </w:r>
      <w:r w:rsidR="000F7102">
        <w:t>.</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1440EB">
        <w:t>nak kell</w:t>
      </w:r>
      <w:r w:rsidR="000F7102">
        <w:t xml:space="preserve"> lehetősége</w:t>
      </w:r>
      <w:r w:rsidR="00BF54B6">
        <w:t>t</w:t>
      </w:r>
      <w:r w:rsidR="001440EB">
        <w:t xml:space="preserve"> biztosítania</w:t>
      </w:r>
      <w:r w:rsidR="000F7102">
        <w:t>.</w:t>
      </w:r>
    </w:p>
    <w:p w14:paraId="4B43CA65" w14:textId="4CC96553" w:rsidR="00BF48AC" w:rsidRDefault="00BF48AC" w:rsidP="00930A38">
      <w:r>
        <w:lastRenderedPageBreak/>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1EBABD4F" w:rsidR="009540AC" w:rsidRPr="00BB07F9" w:rsidRDefault="00C12E40" w:rsidP="009540AC">
      <w:pPr>
        <w:pStyle w:val="Heading2"/>
      </w:pPr>
      <w:bookmarkStart w:id="14" w:name="_Toc500461303"/>
      <w:r>
        <w:t>Felhasználási esetek</w:t>
      </w:r>
      <w:bookmarkEnd w:id="14"/>
    </w:p>
    <w:p w14:paraId="48766893" w14:textId="01C03B3D"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r w:rsidR="00A74B0C">
        <w:t xml:space="preserve"> A rendszerben csak egy szerepkör található ez pedig a felhasználó. Más szerepkörre nincs szükség, hiszen az oldal indítás után semmilyen konfigurációt nem igényel. </w:t>
      </w:r>
      <w:r w:rsidR="003665E5">
        <w:t>Az egyedüli tevékenység</w:t>
      </w:r>
      <w:r w:rsidR="003931ED">
        <w:t>,</w:t>
      </w:r>
      <w:r w:rsidR="003665E5">
        <w:t xml:space="preserve"> amit nem a felhasználók végeznek az a fájlok végleges törlése a rendszerről, erre azonban egy automatizált folyamat van beütemezve.</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58ACCF18">
            <wp:extent cx="3562350" cy="361665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474" cy="3628963"/>
                    </a:xfrm>
                    <a:prstGeom prst="rect">
                      <a:avLst/>
                    </a:prstGeom>
                  </pic:spPr>
                </pic:pic>
              </a:graphicData>
            </a:graphic>
          </wp:inline>
        </w:drawing>
      </w:r>
    </w:p>
    <w:p w14:paraId="14351D37" w14:textId="0B2B8132" w:rsidR="00AB2315" w:rsidRDefault="00A934EC" w:rsidP="0041054F">
      <w:pPr>
        <w:pStyle w:val="Caption"/>
      </w:pPr>
      <w:r>
        <w:t xml:space="preserve">Kép </w:t>
      </w:r>
      <w:fldSimple w:instr=" SEQ Kép \* ARABIC ">
        <w:r w:rsidR="0041054F">
          <w:rPr>
            <w:noProof/>
          </w:rPr>
          <w:t>3</w:t>
        </w:r>
      </w:fldSimple>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lastRenderedPageBreak/>
        <w:t>Fájlokon végzett műveletek</w:t>
      </w:r>
      <w:r>
        <w:t>:</w:t>
      </w:r>
    </w:p>
    <w:bookmarkEnd w:id="6"/>
    <w:p w14:paraId="3C35349D" w14:textId="5677B1DB" w:rsidR="00415625" w:rsidRDefault="00347EFD" w:rsidP="0075609E">
      <w:pPr>
        <w:keepNext/>
        <w:ind w:firstLine="0"/>
        <w:jc w:val="center"/>
      </w:pPr>
      <w:r>
        <w:rPr>
          <w:noProof/>
          <w:lang w:val="en-US"/>
        </w:rPr>
        <w:drawing>
          <wp:inline distT="0" distB="0" distL="0" distR="0" wp14:anchorId="48EF0AD4" wp14:editId="67817060">
            <wp:extent cx="3648456" cy="322783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8456" cy="3227832"/>
                    </a:xfrm>
                    <a:prstGeom prst="rect">
                      <a:avLst/>
                    </a:prstGeom>
                  </pic:spPr>
                </pic:pic>
              </a:graphicData>
            </a:graphic>
          </wp:inline>
        </w:drawing>
      </w:r>
    </w:p>
    <w:p w14:paraId="147484F6" w14:textId="107B1635" w:rsidR="00F30C2F" w:rsidRDefault="00616928" w:rsidP="0041054F">
      <w:pPr>
        <w:pStyle w:val="Caption"/>
      </w:pPr>
      <w:r>
        <w:t xml:space="preserve">Kép </w:t>
      </w:r>
      <w:fldSimple w:instr=" SEQ Kép \* ARABIC ">
        <w:r w:rsidR="0041054F">
          <w:rPr>
            <w:noProof/>
          </w:rPr>
          <w:t>4</w:t>
        </w:r>
      </w:fldSimple>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A4068EE" w:rsidR="00DF45B1" w:rsidRPr="00415625" w:rsidRDefault="002066D0" w:rsidP="00DF45B1">
      <w:pPr>
        <w:ind w:firstLine="0"/>
      </w:pPr>
      <w:r>
        <w:rPr>
          <w:b/>
        </w:rPr>
        <w:t>Feljegyzéseken</w:t>
      </w:r>
      <w:r w:rsidR="00DF45B1" w:rsidRPr="00DF45B1">
        <w:rPr>
          <w:b/>
        </w:rPr>
        <w:t xml:space="preserve"> végzett műveletek</w:t>
      </w:r>
      <w:r w:rsidR="00DF45B1">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5639" cy="3237262"/>
                    </a:xfrm>
                    <a:prstGeom prst="rect">
                      <a:avLst/>
                    </a:prstGeom>
                  </pic:spPr>
                </pic:pic>
              </a:graphicData>
            </a:graphic>
          </wp:inline>
        </w:drawing>
      </w:r>
    </w:p>
    <w:p w14:paraId="68E17DED" w14:textId="5E0EE6B2" w:rsidR="006A11D9" w:rsidRDefault="00616928" w:rsidP="0041054F">
      <w:pPr>
        <w:pStyle w:val="Caption"/>
      </w:pPr>
      <w:r>
        <w:t xml:space="preserve">Kép </w:t>
      </w:r>
      <w:fldSimple w:instr=" SEQ Kép \* ARABIC ">
        <w:r w:rsidR="0041054F">
          <w:rPr>
            <w:noProof/>
          </w:rPr>
          <w:t>5</w:t>
        </w:r>
      </w:fldSimple>
      <w:r w:rsidR="00A569A2">
        <w:t xml:space="preserve"> Feljegyzéseken</w:t>
      </w:r>
      <w:r w:rsidR="0001142C">
        <w:t xml:space="preserve"> végzett műveletek Use C</w:t>
      </w:r>
      <w:r>
        <w:t>ase</w:t>
      </w:r>
    </w:p>
    <w:p w14:paraId="0D17D4CA" w14:textId="5CDC5AAA" w:rsidR="00145F75" w:rsidRPr="00145F75" w:rsidRDefault="00145F75" w:rsidP="00145F75">
      <w:r>
        <w:lastRenderedPageBreak/>
        <w:t>Az ut</w:t>
      </w:r>
      <w:r w:rsidR="00887486">
        <w:t>olsó tevékenység csoport a feljegyzéseken</w:t>
      </w:r>
      <w:r>
        <w:t xml:space="preserve">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w:t>
      </w:r>
      <w:r w:rsidR="00B56CB6">
        <w:t>szöveges tartalmokon.</w:t>
      </w:r>
      <w:r>
        <w:t xml:space="preserve"> </w:t>
      </w:r>
    </w:p>
    <w:p w14:paraId="27EE79BD" w14:textId="5BFF7325" w:rsidR="00F37AF2" w:rsidRPr="00BB07F9" w:rsidRDefault="00F37AF2">
      <w:pPr>
        <w:pStyle w:val="Heading1"/>
      </w:pPr>
      <w:bookmarkStart w:id="15" w:name="_Toc500461304"/>
      <w:r w:rsidRPr="00BB07F9">
        <w:lastRenderedPageBreak/>
        <w:t>Tervezés és fejlesztés</w:t>
      </w:r>
      <w:bookmarkEnd w:id="15"/>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6" w:name="_Toc500461305"/>
      <w:r>
        <w:t>Architektúra</w:t>
      </w:r>
      <w:bookmarkEnd w:id="16"/>
    </w:p>
    <w:p w14:paraId="6DD6FBEB" w14:textId="5B5B9F79" w:rsidR="00256F6F" w:rsidRDefault="00252BE0" w:rsidP="00256F6F">
      <w:r>
        <w:t xml:space="preserve">A rendszer </w:t>
      </w:r>
      <w:r w:rsidR="00DA67A5">
        <w:t>két fő</w:t>
      </w:r>
      <w:r>
        <w:t xml:space="preserve"> </w:t>
      </w:r>
      <w:r w:rsidR="0092000C">
        <w:t xml:space="preserve">kliens-szerver alapon működő </w:t>
      </w:r>
      <w:r w:rsidR="00DA67A5">
        <w:t>részből</w:t>
      </w:r>
      <w:r>
        <w:t xml:space="preserve"> épül fel,</w:t>
      </w:r>
      <w:r w:rsidR="00D92832">
        <w:t xml:space="preserve"> </w:t>
      </w:r>
      <w:r>
        <w:t>amely</w:t>
      </w:r>
      <w:r w:rsidR="00DA67A5">
        <w:t>ek</w:t>
      </w:r>
      <w:r>
        <w:t xml:space="preserve"> fejlesztés szempontjából jól elkülöníthető</w:t>
      </w:r>
      <w:r w:rsidR="00DA67A5">
        <w:t>k</w:t>
      </w:r>
      <w:r>
        <w:t xml:space="preserve">, </w:t>
      </w:r>
      <w:r w:rsidR="00DA67A5">
        <w:t xml:space="preserve">ez a két komponens pedig a </w:t>
      </w:r>
      <w:r>
        <w:t>frontend és backend.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A71823F"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w:t>
      </w:r>
      <w:r w:rsidR="00F367CB">
        <w:t>amely a HTML elemek kinézetéért felel</w:t>
      </w:r>
      <w:r w:rsidR="001877E6">
        <w:t>.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74AC7F4C" w:rsidR="00396D1C" w:rsidRDefault="00E34161" w:rsidP="002C05E0">
      <w:r>
        <w:t>A backend felépítése</w:t>
      </w:r>
      <w:r w:rsidR="00396D1C">
        <w:t xml:space="preserve">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w:t>
      </w:r>
      <w:r w:rsidR="00701CB6">
        <w:t>,</w:t>
      </w:r>
      <w:r w:rsidR="001877E6">
        <w:t xml:space="preserve"> és válaszolnak a </w:t>
      </w:r>
      <w:r w:rsidR="00BA4C31">
        <w:t>kívánt</w:t>
      </w:r>
      <w:r w:rsidR="001877E6">
        <w:t xml:space="preserve"> objektumokkal.</w:t>
      </w:r>
    </w:p>
    <w:p w14:paraId="773C8FFA" w14:textId="7E534DEE" w:rsidR="00877B5B" w:rsidRPr="00256F6F" w:rsidRDefault="00877B5B" w:rsidP="0092000C">
      <w:r>
        <w:lastRenderedPageBreak/>
        <w:t>A frontend futtatására Lite szervert</w:t>
      </w:r>
      <w:r w:rsidR="00E34161">
        <w:t xml:space="preserve"> </w:t>
      </w:r>
      <w:sdt>
        <w:sdtPr>
          <w:id w:val="-1603719676"/>
          <w:citation/>
        </w:sdtPr>
        <w:sdtEndPr/>
        <w:sdtContent>
          <w:r w:rsidR="00E34161">
            <w:fldChar w:fldCharType="begin"/>
          </w:r>
          <w:r w:rsidR="00E34161">
            <w:rPr>
              <w:lang w:val="en-US"/>
            </w:rPr>
            <w:instrText xml:space="preserve"> CITATION Lite \l 1033 </w:instrText>
          </w:r>
          <w:r w:rsidR="00E34161">
            <w:fldChar w:fldCharType="separate"/>
          </w:r>
          <w:r w:rsidR="00355FF6" w:rsidRPr="00355FF6">
            <w:rPr>
              <w:noProof/>
              <w:lang w:val="en-US"/>
            </w:rPr>
            <w:t>[13]</w:t>
          </w:r>
          <w:r w:rsidR="00E34161">
            <w:fldChar w:fldCharType="end"/>
          </w:r>
        </w:sdtContent>
      </w:sdt>
      <w:r>
        <w:t xml:space="preserve"> haszná</w:t>
      </w:r>
      <w:r w:rsidR="00F65DAD">
        <w:t>lok</w:t>
      </w:r>
      <w:r w:rsidR="00E34161">
        <w:t>, amely a fejlesztéshez kiváló, indítás után automatikusan megnyitja a preferált böngészőt és változások ese</w:t>
      </w:r>
      <w:r w:rsidR="0092000C">
        <w:t>tén frissíti az oldalt. A</w:t>
      </w:r>
      <w:r w:rsidR="00F65DAD">
        <w:t xml:space="preserve">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7" w:name="_Toc500461306"/>
      <w:r w:rsidRPr="00BB07F9">
        <w:t>Fejlesztőkörnyezet bemutatása</w:t>
      </w:r>
      <w:bookmarkEnd w:id="17"/>
    </w:p>
    <w:p w14:paraId="28FFB41C" w14:textId="6AF3CFDC" w:rsidR="00337AFC" w:rsidRPr="00337AFC" w:rsidRDefault="00337AFC" w:rsidP="007E6030">
      <w:r>
        <w:t xml:space="preserve">Az alkalmazást </w:t>
      </w:r>
      <w:r w:rsidR="0092000C">
        <w:t>egy asztali számítógépen</w:t>
      </w:r>
      <w:r>
        <w:t xml:space="preserve"> készítettem és teszteltem</w:t>
      </w:r>
      <w:r w:rsidR="0092000C">
        <w:t xml:space="preserve">. Ezen a gépen Windows operációs rendszer fut, így fejlesztés során olyan rendszerhívásokat kellett használnom Pythonban, amelyek </w:t>
      </w:r>
      <w:r w:rsidR="007E6030">
        <w:t>környezet függetlenül lefutnak. Tesztelés céljából fejlesztés közben áttöltöttem</w:t>
      </w:r>
      <w:r>
        <w:t xml:space="preserve"> a Raspberry PI eszk</w:t>
      </w:r>
      <w:r w:rsidR="00B75229">
        <w:t>özre</w:t>
      </w:r>
      <w:r w:rsidR="007E6030">
        <w:t xml:space="preserve"> is, így ellenőrízni tudtam mindig, hogy a szoftver valóban a vártnak megfelelően működik.</w:t>
      </w:r>
    </w:p>
    <w:p w14:paraId="49E1ABCA" w14:textId="5B611735" w:rsidR="001453A1" w:rsidRDefault="003F4343" w:rsidP="00903A5E">
      <w:r>
        <w:t>A backend fejlesztéséhez a Pycharm</w:t>
      </w:r>
      <w:r w:rsidR="00B5250C">
        <w:t xml:space="preserve"> </w:t>
      </w:r>
      <w:sdt>
        <w:sdtPr>
          <w:id w:val="-822894431"/>
          <w:citation/>
        </w:sdtPr>
        <w:sdtEndPr/>
        <w:sdtContent>
          <w:r w:rsidR="00B5250C">
            <w:fldChar w:fldCharType="begin"/>
          </w:r>
          <w:r w:rsidR="00B5250C">
            <w:rPr>
              <w:lang w:val="en-US"/>
            </w:rPr>
            <w:instrText xml:space="preserve"> CITATION Pycharm \l 1033 </w:instrText>
          </w:r>
          <w:r w:rsidR="00B5250C">
            <w:fldChar w:fldCharType="separate"/>
          </w:r>
          <w:r w:rsidR="00355FF6" w:rsidRPr="00355FF6">
            <w:rPr>
              <w:noProof/>
              <w:lang w:val="en-US"/>
            </w:rPr>
            <w:t>[14]</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EndPr/>
        <w:sdtContent>
          <w:r w:rsidR="00B5250C">
            <w:fldChar w:fldCharType="begin"/>
          </w:r>
          <w:r w:rsidR="00B5250C">
            <w:rPr>
              <w:lang w:val="en-US"/>
            </w:rPr>
            <w:instrText xml:space="preserve"> CITATION Postman \l 1033 </w:instrText>
          </w:r>
          <w:r w:rsidR="00B5250C">
            <w:fldChar w:fldCharType="separate"/>
          </w:r>
          <w:r w:rsidR="00355FF6" w:rsidRPr="00355FF6">
            <w:rPr>
              <w:noProof/>
              <w:lang w:val="en-US"/>
            </w:rPr>
            <w:t>[15]</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591D9DDB"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EndPr/>
        <w:sdtContent>
          <w:r w:rsidR="00821756">
            <w:fldChar w:fldCharType="begin"/>
          </w:r>
          <w:r w:rsidR="00821756">
            <w:rPr>
              <w:lang w:val="en-US"/>
            </w:rPr>
            <w:instrText xml:space="preserve"> CITATION DBBrowser \l 1033 </w:instrText>
          </w:r>
          <w:r w:rsidR="00821756">
            <w:fldChar w:fldCharType="separate"/>
          </w:r>
          <w:r w:rsidR="00355FF6" w:rsidRPr="00355FF6">
            <w:rPr>
              <w:noProof/>
              <w:lang w:val="en-US"/>
            </w:rPr>
            <w:t>[16]</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7DF7B1C6" w:rsidR="00821756" w:rsidRPr="00BB07F9" w:rsidRDefault="00A27D8C" w:rsidP="00821756">
      <w:r>
        <w:t xml:space="preserve">A frontend fejlesztéséhez Visual Studio Code-ot </w:t>
      </w:r>
      <w:sdt>
        <w:sdtPr>
          <w:id w:val="-1605112330"/>
          <w:citation/>
        </w:sdtPr>
        <w:sdtEndPr/>
        <w:sdtContent>
          <w:r>
            <w:fldChar w:fldCharType="begin"/>
          </w:r>
          <w:r>
            <w:rPr>
              <w:lang w:val="en-US"/>
            </w:rPr>
            <w:instrText xml:space="preserve"> CITATION VSCode \l 1033 </w:instrText>
          </w:r>
          <w:r>
            <w:fldChar w:fldCharType="separate"/>
          </w:r>
          <w:r w:rsidR="00355FF6" w:rsidRPr="00355FF6">
            <w:rPr>
              <w:noProof/>
              <w:lang w:val="en-US"/>
            </w:rPr>
            <w:t>[17]</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8" w:name="_Toc500461307"/>
      <w:r>
        <w:t>Telepítő script</w:t>
      </w:r>
      <w:bookmarkEnd w:id="18"/>
    </w:p>
    <w:p w14:paraId="296B9640" w14:textId="5E4DC2A5"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w:t>
      </w:r>
      <w:r w:rsidR="00551EDA">
        <w:t xml:space="preserve"> - 30</w:t>
      </w:r>
      <w:r w:rsidR="003D1FD8">
        <w:t xml:space="preserve"> </w:t>
      </w:r>
      <w:r w:rsidR="003D1FD8">
        <w:lastRenderedPageBreak/>
        <w:t>percet is igénybe vehet a r</w:t>
      </w:r>
      <w:r w:rsidR="0063186B">
        <w:t>endszer frissítése és az újabb</w:t>
      </w:r>
      <w:r w:rsidR="000C551C">
        <w:t xml:space="preserve"> Python telepítése miatt</w:t>
      </w:r>
      <w:r w:rsidR="00595F34">
        <w:t>, szükség van internet elérésre is</w:t>
      </w:r>
      <w:r w:rsidR="00444B2D">
        <w:t>, továbbá a /home/pi mappából kell indítani</w:t>
      </w:r>
      <w:r w:rsidR="002832BC">
        <w:t xml:space="preserve">, </w:t>
      </w:r>
      <w:r w:rsidR="001760CF">
        <w:t>ami</w:t>
      </w:r>
      <w:r w:rsidR="002832BC">
        <w:t xml:space="preserve"> változtatha</w:t>
      </w:r>
      <w:r w:rsidR="00CE1320">
        <w:t xml:space="preserve">tó, de </w:t>
      </w:r>
      <w:r w:rsidR="001760CF">
        <w:t>az</w:t>
      </w:r>
      <w:r w:rsidR="00CE1320">
        <w:t xml:space="preserve">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t xml:space="preserve">git clone </w:t>
      </w:r>
      <w:hyperlink r:id="rId17"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5084321D" w:rsidR="001453A1" w:rsidRDefault="001453A1" w:rsidP="002F155F">
      <w:pPr>
        <w:pStyle w:val="ListParagraph"/>
        <w:ind w:left="1440" w:firstLine="0"/>
      </w:pPr>
      <w:r>
        <w:t>F</w:t>
      </w:r>
      <w:r w:rsidR="00701CB6">
        <w:t>eltelepít</w:t>
      </w:r>
      <w:r w:rsidR="007E7134">
        <w:t xml:space="preserve">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8"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0797757D"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EndPr/>
        <w:sdtContent>
          <w:r>
            <w:fldChar w:fldCharType="begin"/>
          </w:r>
          <w:r>
            <w:rPr>
              <w:lang w:val="en-US"/>
            </w:rPr>
            <w:instrText xml:space="preserve"> CITATION pip \l 1033 </w:instrText>
          </w:r>
          <w:r>
            <w:fldChar w:fldCharType="separate"/>
          </w:r>
          <w:r w:rsidR="00355FF6" w:rsidRPr="00355FF6">
            <w:rPr>
              <w:noProof/>
              <w:lang w:val="en-US"/>
            </w:rPr>
            <w:t>[18]</w:t>
          </w:r>
          <w:r>
            <w:fldChar w:fldCharType="end"/>
          </w:r>
        </w:sdtContent>
      </w:sdt>
      <w:r>
        <w:t xml:space="preserve"> egy Pythonhoz használt csomag menedzselő, </w:t>
      </w:r>
      <w:r w:rsidR="00D23555">
        <w:t>amellyel</w:t>
      </w:r>
      <w:r>
        <w:t xml:space="preserve"> gyorsan </w:t>
      </w:r>
      <w:r w:rsidR="001760CF">
        <w:t>feltelepíthetők</w:t>
      </w:r>
      <w:r>
        <w:t xml:space="preserve"> a kí</w:t>
      </w:r>
      <w:r w:rsidR="001760CF">
        <w:t>vánt könyvtárak.</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9"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2B029532" w:rsidR="008713F1" w:rsidRDefault="00E76E29" w:rsidP="00182539">
      <w:pPr>
        <w:pStyle w:val="ListParagraph"/>
        <w:ind w:left="1440" w:firstLine="0"/>
      </w:pPr>
      <w:r>
        <w:t xml:space="preserve">A fentebb látható linken egy script </w:t>
      </w:r>
      <w:r w:rsidR="00236893">
        <w:t>fájl érhető el, amelyet</w:t>
      </w:r>
      <w:r w:rsidR="001760CF">
        <w:t xml:space="preserve"> a telepítő</w:t>
      </w:r>
      <w:r w:rsidR="00236893">
        <w:t xml:space="preserve"> lement</w:t>
      </w:r>
      <w:r>
        <w:t xml:space="preserve"> egy fájlba, majd e</w:t>
      </w:r>
      <w:r w:rsidR="00236893">
        <w:t>zt a script</w:t>
      </w:r>
      <w:r w:rsidR="001760CF">
        <w:t>et</w:t>
      </w:r>
      <w:r w:rsidR="00236893">
        <w:t xml:space="preserve"> futtatva lefrissíti</w:t>
      </w:r>
      <w:r>
        <w:t xml:space="preserve"> a nodejs</w:t>
      </w:r>
      <w:r w:rsidR="00D16480">
        <w:t>-t</w:t>
      </w:r>
      <w:r w:rsidR="001760CF">
        <w:t>, majd</w:t>
      </w:r>
      <w:r w:rsidR="00D16480">
        <w:t xml:space="preserve">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2FF69969" w:rsidR="00D33C26" w:rsidRPr="00D33C26" w:rsidRDefault="00D33C26" w:rsidP="00D33C26">
      <w:pPr>
        <w:pStyle w:val="ListParagraph"/>
        <w:ind w:left="1440" w:firstLine="0"/>
      </w:pPr>
      <w:r w:rsidRPr="00D33C26">
        <w:lastRenderedPageBreak/>
        <w:t>Feltelepíti a frontend-hez szükséges függőségeket, a parancsot a fron</w:t>
      </w:r>
      <w:r w:rsidR="001760CF">
        <w:t>tend projekt mappájában kell kia</w:t>
      </w:r>
      <w:r w:rsidRPr="00D33C26">
        <w:t>dni.</w:t>
      </w:r>
    </w:p>
    <w:p w14:paraId="59C39E17" w14:textId="1D2C320F" w:rsidR="00F66B78" w:rsidRPr="007609D6" w:rsidRDefault="001760CF" w:rsidP="00F84D6A">
      <w:pPr>
        <w:pStyle w:val="ListParagraph"/>
        <w:numPr>
          <w:ilvl w:val="0"/>
          <w:numId w:val="45"/>
        </w:numPr>
      </w:pPr>
      <w:r>
        <w:t>Végül a telepítő l</w:t>
      </w:r>
      <w:r w:rsidR="00EC1330">
        <w:t>étrehozza</w:t>
      </w:r>
      <w:r w:rsidR="007E7134">
        <w:t xml:space="preserve"> az SQLite adatbázis fájlt</w:t>
      </w:r>
      <w:r w:rsidR="00EC1330">
        <w:t>,</w:t>
      </w:r>
      <w:r w:rsidR="007E7134">
        <w:t xml:space="preserve"> és </w:t>
      </w:r>
      <w:r>
        <w:t>abban</w:t>
      </w:r>
      <w:r w:rsidR="007E7134">
        <w:t xml:space="preserv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rsidR="00EC1330">
        <w:t xml:space="preserve"> A Role tábla az előre definiált jogosultságokat tartalmazza, míg a Credential_Store tábla a rendszer működéséshez elengedhetetlen kódokat</w:t>
      </w:r>
      <w:r>
        <w:t>.</w:t>
      </w:r>
      <w:r w:rsidR="00387DCA">
        <w:t xml:space="preserve"> </w:t>
      </w:r>
      <w:r>
        <w:t>Ezeket</w:t>
      </w:r>
      <w:r w:rsidR="00387DCA">
        <w:t xml:space="preserve"> a script futás</w:t>
      </w:r>
      <w:r w:rsidR="00B5213E">
        <w:t xml:space="preserve">a során kéri be </w:t>
      </w:r>
      <w:r>
        <w:t xml:space="preserve">a telepítő </w:t>
      </w:r>
      <w:r w:rsidR="00B5213E">
        <w:t>a scriptet futtató</w:t>
      </w:r>
      <w:r>
        <w:t xml:space="preserve"> adminisztrátor</w:t>
      </w:r>
      <w:r w:rsidR="00B5213E">
        <w:t>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19" w:name="_Toc500461308"/>
      <w:r w:rsidRPr="00BB07F9">
        <w:t>Adatbázis</w:t>
      </w:r>
      <w:bookmarkEnd w:id="19"/>
    </w:p>
    <w:p w14:paraId="2BC7A748" w14:textId="0766E7A7"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w:t>
      </w:r>
      <w:r w:rsidR="00701CB6">
        <w:t>,</w:t>
      </w:r>
      <w:r w:rsidR="008C432F" w:rsidRPr="00BB07F9">
        <w:t xml:space="preserve">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r w:rsidR="00BF54F4">
        <w:t xml:space="preserve"> a kód</w:t>
      </w:r>
      <w:r w:rsidR="008C432F" w:rsidRPr="00BB07F9">
        <w:t>.</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4C1BD88F"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w:t>
      </w:r>
      <w:r w:rsidR="00F92A26">
        <w:t>feljegyzéseket.</w:t>
      </w:r>
      <w:r>
        <w:t xml:space="preserve"> </w:t>
      </w:r>
    </w:p>
    <w:p w14:paraId="26841B87" w14:textId="49B956CE" w:rsidR="001E7D56"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w:t>
      </w:r>
      <w:r w:rsidR="001E7D56">
        <w:lastRenderedPageBreak/>
        <w:t xml:space="preserve">Végül a második megoldás mellett döntöttem, mert később, ha a rendszert szeretném továbbfejleszteni, akkor ebből még előnyöm származhat. </w:t>
      </w:r>
    </w:p>
    <w:p w14:paraId="6643F493" w14:textId="118882A8" w:rsidR="00BF54F4" w:rsidRPr="00BB07F9" w:rsidRDefault="00BF54F4" w:rsidP="002E323A">
      <w:r>
        <w:t xml:space="preserve">A korábban említett feljegyzések könnyen megkülönböztethetők a fájloktól, mivel ezek az adatbázisban </w:t>
      </w:r>
      <w:r w:rsidR="00701CB6">
        <w:t>vannak eltárolva csak, fizikailag nem jönnek létre fájlok belőlük.</w:t>
      </w:r>
    </w:p>
    <w:p w14:paraId="25501E12" w14:textId="372A7C7B" w:rsidR="002B65DB" w:rsidRPr="00BB07F9" w:rsidRDefault="00E575C6" w:rsidP="008D46D3">
      <w:r w:rsidRPr="00BB07F9">
        <w:t>A program indulás</w:t>
      </w:r>
      <w:r w:rsidR="00A40EB4" w:rsidRPr="00BB07F9">
        <w:t xml:space="preserve">kor a definiált osztályok alapján </w:t>
      </w:r>
      <w:r w:rsidR="001510BB">
        <w:t>az SQLAlchemy ellenőrzi</w:t>
      </w:r>
      <w:r w:rsidR="00A40EB4" w:rsidRPr="00BB07F9">
        <w:t>,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6867681F" w:rsidR="00E86289" w:rsidRDefault="007E6030" w:rsidP="00E86289">
      <w:pPr>
        <w:keepNext/>
        <w:ind w:firstLine="0"/>
        <w:jc w:val="center"/>
      </w:pPr>
      <w:r>
        <w:rPr>
          <w:noProof/>
          <w:lang w:val="en-US"/>
        </w:rPr>
        <w:drawing>
          <wp:inline distT="0" distB="0" distL="0" distR="0" wp14:anchorId="62125C01" wp14:editId="730B5294">
            <wp:extent cx="5400040" cy="463740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240" cy="4637405"/>
                    </a:xfrm>
                    <a:prstGeom prst="rect">
                      <a:avLst/>
                    </a:prstGeom>
                  </pic:spPr>
                </pic:pic>
              </a:graphicData>
            </a:graphic>
          </wp:inline>
        </w:drawing>
      </w:r>
    </w:p>
    <w:p w14:paraId="488ACC89" w14:textId="4D878EA9" w:rsidR="008D3512" w:rsidRDefault="00E86289" w:rsidP="0041054F">
      <w:pPr>
        <w:pStyle w:val="Caption"/>
      </w:pPr>
      <w:r>
        <w:t xml:space="preserve">Kép </w:t>
      </w:r>
      <w:fldSimple w:instr=" SEQ Kép \* ARABIC ">
        <w:r w:rsidR="0041054F">
          <w:rPr>
            <w:noProof/>
          </w:rPr>
          <w:t>6</w:t>
        </w:r>
      </w:fldSimple>
      <w:r>
        <w:t xml:space="preserve"> Adatbázis struktúra</w:t>
      </w:r>
    </w:p>
    <w:p w14:paraId="6478BD2A" w14:textId="589FC35E" w:rsidR="007E6030" w:rsidRPr="007E6030" w:rsidRDefault="007E6030" w:rsidP="007E6030">
      <w:pPr>
        <w:ind w:firstLine="0"/>
        <w:jc w:val="center"/>
      </w:pPr>
    </w:p>
    <w:p w14:paraId="117BFF6E" w14:textId="46F31ED5" w:rsidR="002B65DB" w:rsidRPr="00BB07F9" w:rsidRDefault="002B65DB" w:rsidP="002B65DB">
      <w:pPr>
        <w:pStyle w:val="Heading3"/>
      </w:pPr>
      <w:bookmarkStart w:id="20" w:name="_Toc500461309"/>
      <w:r w:rsidRPr="00BB07F9">
        <w:t>User</w:t>
      </w:r>
      <w:bookmarkEnd w:id="20"/>
    </w:p>
    <w:p w14:paraId="711E1364" w14:textId="60C726B5" w:rsidR="00AC7438" w:rsidRDefault="002B65DB" w:rsidP="00AC7438">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w:t>
      </w:r>
      <w:r w:rsidRPr="00BB07F9">
        <w:lastRenderedPageBreak/>
        <w:t xml:space="preserve">aktivált felhasználókat az aktiváltaktól és felfüggesztettektől, továbbá tárolja a rontott 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p>
    <w:tbl>
      <w:tblPr>
        <w:tblStyle w:val="GridTable1Light"/>
        <w:tblW w:w="0" w:type="auto"/>
        <w:jc w:val="center"/>
        <w:tblLook w:val="04A0" w:firstRow="1" w:lastRow="0" w:firstColumn="1" w:lastColumn="0" w:noHBand="0" w:noVBand="1"/>
      </w:tblPr>
      <w:tblGrid>
        <w:gridCol w:w="1803"/>
        <w:gridCol w:w="6562"/>
      </w:tblGrid>
      <w:tr w:rsidR="007817C3" w14:paraId="6696E2D1" w14:textId="77777777" w:rsidTr="007817C3">
        <w:trPr>
          <w:cnfStyle w:val="100000000000" w:firstRow="1" w:lastRow="0" w:firstColumn="0" w:lastColumn="0" w:oddVBand="0" w:evenVBand="0" w:oddHBand="0"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803" w:type="dxa"/>
            <w:shd w:val="clear" w:color="auto" w:fill="AEAAAA" w:themeFill="background2" w:themeFillShade="BF"/>
            <w:vAlign w:val="center"/>
          </w:tcPr>
          <w:p w14:paraId="6645E57C" w14:textId="6EA9AA73" w:rsidR="007817C3" w:rsidRDefault="007817C3" w:rsidP="007817C3">
            <w:pPr>
              <w:ind w:firstLine="0"/>
              <w:jc w:val="center"/>
            </w:pPr>
            <w:r>
              <w:t>Név</w:t>
            </w:r>
          </w:p>
        </w:tc>
        <w:tc>
          <w:tcPr>
            <w:tcW w:w="6562" w:type="dxa"/>
            <w:shd w:val="clear" w:color="auto" w:fill="AEAAAA" w:themeFill="background2" w:themeFillShade="BF"/>
            <w:vAlign w:val="center"/>
          </w:tcPr>
          <w:p w14:paraId="2281BF5C" w14:textId="7117C94A" w:rsidR="007817C3" w:rsidRPr="00BB07F9" w:rsidRDefault="007817C3" w:rsidP="007817C3">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817C3" w14:paraId="0C5BEEDA" w14:textId="77777777" w:rsidTr="007817C3">
        <w:trPr>
          <w:trHeight w:val="477"/>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2C263A8" w14:textId="4E755EAB" w:rsidR="007817C3" w:rsidRDefault="007817C3" w:rsidP="007817C3">
            <w:pPr>
              <w:ind w:firstLine="0"/>
              <w:jc w:val="center"/>
            </w:pPr>
            <w:r>
              <w:t>id</w:t>
            </w:r>
          </w:p>
        </w:tc>
        <w:tc>
          <w:tcPr>
            <w:tcW w:w="6562" w:type="dxa"/>
            <w:vAlign w:val="center"/>
          </w:tcPr>
          <w:p w14:paraId="56761DA4" w14:textId="5937FF22" w:rsidR="007817C3"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felhasználó egyedi azonosítója</w:t>
            </w:r>
          </w:p>
        </w:tc>
      </w:tr>
      <w:tr w:rsidR="007817C3" w14:paraId="064F05D7"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17D32DD" w14:textId="28727F74" w:rsidR="007817C3" w:rsidRDefault="007817C3" w:rsidP="007817C3">
            <w:pPr>
              <w:ind w:firstLine="0"/>
              <w:jc w:val="center"/>
            </w:pPr>
            <w:r>
              <w:t>name</w:t>
            </w:r>
          </w:p>
        </w:tc>
        <w:tc>
          <w:tcPr>
            <w:tcW w:w="6562" w:type="dxa"/>
            <w:vAlign w:val="center"/>
          </w:tcPr>
          <w:p w14:paraId="4B152C3D" w14:textId="41D3128C"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választott név</w:t>
            </w:r>
          </w:p>
        </w:tc>
      </w:tr>
      <w:tr w:rsidR="007817C3" w14:paraId="05E9EC2F"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CF03E3F" w14:textId="5929AAA0" w:rsidR="007817C3" w:rsidRDefault="007817C3" w:rsidP="007817C3">
            <w:pPr>
              <w:ind w:firstLine="0"/>
              <w:jc w:val="center"/>
            </w:pPr>
            <w:r>
              <w:t>email</w:t>
            </w:r>
          </w:p>
        </w:tc>
        <w:tc>
          <w:tcPr>
            <w:tcW w:w="6562" w:type="dxa"/>
            <w:vAlign w:val="center"/>
          </w:tcPr>
          <w:p w14:paraId="7790B7D9" w14:textId="2CD2F226" w:rsidR="007817C3" w:rsidRPr="00BB07F9" w:rsidRDefault="007817C3" w:rsidP="00701CB6">
            <w:pPr>
              <w:ind w:firstLine="0"/>
              <w:jc w:val="left"/>
              <w:cnfStyle w:val="000000000000" w:firstRow="0" w:lastRow="0" w:firstColumn="0" w:lastColumn="0" w:oddVBand="0" w:evenVBand="0" w:oddHBand="0" w:evenHBand="0" w:firstRowFirstColumn="0" w:firstRowLastColumn="0" w:lastRowFirstColumn="0" w:lastRowLastColumn="0"/>
            </w:pPr>
            <w:r w:rsidRPr="00BB07F9">
              <w:t>e-mail cím, amire az e-mail</w:t>
            </w:r>
            <w:r w:rsidR="00701CB6">
              <w:t>ek mennek</w:t>
            </w:r>
          </w:p>
        </w:tc>
      </w:tr>
      <w:tr w:rsidR="007817C3" w14:paraId="117DA159"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3CD4E2C" w14:textId="19A81172" w:rsidR="007817C3" w:rsidRDefault="007817C3" w:rsidP="007817C3">
            <w:pPr>
              <w:ind w:firstLine="0"/>
              <w:jc w:val="center"/>
            </w:pPr>
            <w:r>
              <w:t>password_hash</w:t>
            </w:r>
          </w:p>
        </w:tc>
        <w:tc>
          <w:tcPr>
            <w:tcW w:w="6562" w:type="dxa"/>
            <w:vAlign w:val="center"/>
          </w:tcPr>
          <w:p w14:paraId="763CB1CB" w14:textId="2BB1691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jelszó „hashelve”</w:t>
            </w:r>
          </w:p>
        </w:tc>
      </w:tr>
      <w:tr w:rsidR="007817C3" w14:paraId="5306984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7AEA20F" w14:textId="67F3ED35" w:rsidR="007817C3" w:rsidRDefault="007817C3" w:rsidP="007817C3">
            <w:pPr>
              <w:ind w:firstLine="0"/>
              <w:jc w:val="center"/>
            </w:pPr>
            <w:r w:rsidRPr="00BB07F9">
              <w:t>activation_link</w:t>
            </w:r>
          </w:p>
        </w:tc>
        <w:tc>
          <w:tcPr>
            <w:tcW w:w="6562" w:type="dxa"/>
            <w:vAlign w:val="center"/>
          </w:tcPr>
          <w:p w14:paraId="618C00C6" w14:textId="4E598033"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token, amivel a felhasználó aktiválni tudja a regisztrációját</w:t>
            </w:r>
          </w:p>
        </w:tc>
      </w:tr>
      <w:tr w:rsidR="007817C3" w14:paraId="45D3A5D3"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24110B" w14:textId="0E59495A" w:rsidR="007817C3" w:rsidRPr="00BB07F9" w:rsidRDefault="007817C3" w:rsidP="007817C3">
            <w:pPr>
              <w:ind w:firstLine="0"/>
              <w:jc w:val="center"/>
            </w:pPr>
            <w:r w:rsidRPr="00BB07F9">
              <w:t>created</w:t>
            </w:r>
          </w:p>
        </w:tc>
        <w:tc>
          <w:tcPr>
            <w:tcW w:w="6562" w:type="dxa"/>
            <w:vAlign w:val="center"/>
          </w:tcPr>
          <w:p w14:paraId="75AE9694" w14:textId="1465098E"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létrehozás pontos dátuma</w:t>
            </w:r>
          </w:p>
        </w:tc>
      </w:tr>
      <w:tr w:rsidR="007817C3" w14:paraId="1DD18C88"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6A99DBB" w14:textId="7E8D0C15" w:rsidR="007817C3" w:rsidRPr="00BB07F9" w:rsidRDefault="007817C3" w:rsidP="007817C3">
            <w:pPr>
              <w:ind w:firstLine="0"/>
              <w:jc w:val="center"/>
            </w:pPr>
            <w:r w:rsidRPr="00BB07F9">
              <w:t>failed_attempts</w:t>
            </w:r>
          </w:p>
        </w:tc>
        <w:tc>
          <w:tcPr>
            <w:tcW w:w="6562" w:type="dxa"/>
            <w:vAlign w:val="center"/>
          </w:tcPr>
          <w:p w14:paraId="3414D238" w14:textId="562EFA2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hibás jelszó próbálkozások</w:t>
            </w:r>
          </w:p>
        </w:tc>
      </w:tr>
      <w:tr w:rsidR="007817C3" w14:paraId="7CB395F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9938A69" w14:textId="1E98CBA7" w:rsidR="007817C3" w:rsidRPr="00BB07F9" w:rsidRDefault="007817C3" w:rsidP="007817C3">
            <w:pPr>
              <w:ind w:firstLine="0"/>
              <w:jc w:val="center"/>
            </w:pPr>
            <w:r w:rsidRPr="00BB07F9">
              <w:t>dropbox_auth</w:t>
            </w:r>
          </w:p>
        </w:tc>
        <w:tc>
          <w:tcPr>
            <w:tcW w:w="6562" w:type="dxa"/>
            <w:vAlign w:val="center"/>
          </w:tcPr>
          <w:p w14:paraId="5C31C731" w14:textId="71F230F1"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amennyiben összekötötte dropbox-szal a fiókját, a token itt kerül eltárolásra</w:t>
            </w:r>
          </w:p>
        </w:tc>
      </w:tr>
      <w:tr w:rsidR="007817C3" w14:paraId="1BAC286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B8ED4F0" w14:textId="2BB210A6" w:rsidR="007817C3" w:rsidRPr="00BB07F9" w:rsidRDefault="007817C3" w:rsidP="007817C3">
            <w:pPr>
              <w:ind w:firstLine="0"/>
              <w:jc w:val="center"/>
            </w:pPr>
            <w:r w:rsidRPr="00BB07F9">
              <w:t>main_folder</w:t>
            </w:r>
          </w:p>
        </w:tc>
        <w:tc>
          <w:tcPr>
            <w:tcW w:w="6562" w:type="dxa"/>
            <w:vAlign w:val="center"/>
          </w:tcPr>
          <w:p w14:paraId="718BCFB4" w14:textId="585D5416" w:rsidR="007817C3" w:rsidRPr="00BB07F9" w:rsidRDefault="007817C3" w:rsidP="007817C3">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felhasználó f</w:t>
            </w:r>
            <w:r>
              <w:t>ő mappájának egyedi azonosítója,</w:t>
            </w:r>
            <w:r w:rsidRPr="00BB07F9">
              <w:t xml:space="preserve"> külső kulcs a folder táblából</w:t>
            </w:r>
          </w:p>
        </w:tc>
      </w:tr>
    </w:tbl>
    <w:p w14:paraId="0B666E2A" w14:textId="358C30AB" w:rsidR="00F6161A" w:rsidRPr="00BB07F9" w:rsidRDefault="00E86289" w:rsidP="0041054F">
      <w:pPr>
        <w:pStyle w:val="Caption"/>
      </w:pPr>
      <w:r>
        <w:t xml:space="preserve">Tábla </w:t>
      </w:r>
      <w:fldSimple w:instr=" SEQ Tábla \* ARABIC ">
        <w:r w:rsidR="00C0551D">
          <w:rPr>
            <w:noProof/>
          </w:rPr>
          <w:t>1</w:t>
        </w:r>
      </w:fldSimple>
      <w:r>
        <w:t xml:space="preserve"> User tábla</w:t>
      </w:r>
    </w:p>
    <w:p w14:paraId="65EBC38E" w14:textId="657F9A19" w:rsidR="002B65DB" w:rsidRPr="00BB07F9" w:rsidRDefault="002B65DB">
      <w:pPr>
        <w:pStyle w:val="Heading3"/>
      </w:pPr>
      <w:bookmarkStart w:id="21" w:name="_Toc500461310"/>
      <w:r w:rsidRPr="00BB07F9">
        <w:t>File</w:t>
      </w:r>
      <w:bookmarkEnd w:id="21"/>
    </w:p>
    <w:p w14:paraId="1DBA2404" w14:textId="15D7EC2C" w:rsidR="005C2931" w:rsidRDefault="002B65DB" w:rsidP="00B6571A">
      <w:r w:rsidRPr="00BB07F9">
        <w:t>A File tábla a felhasználók által feltö</w:t>
      </w:r>
      <w:r w:rsidR="006E6321" w:rsidRPr="00BB07F9">
        <w:t>ltö</w:t>
      </w:r>
      <w:r w:rsidRPr="00BB07F9">
        <w:t>t</w:t>
      </w:r>
      <w:r w:rsidR="00270766">
        <w:t>t fájlokról tárol információkat, hogy könnyítse azok azonosítását, megtalálását és kezelését.</w:t>
      </w:r>
      <w:r w:rsidR="001510BB">
        <w:t xml:space="preserve"> Egy bejegyzés valódi fájlt jelöl, ha a </w:t>
      </w:r>
      <w:r w:rsidR="00F92A26">
        <w:t>content</w:t>
      </w:r>
      <w:r w:rsidR="001510BB">
        <w:t xml:space="preserve"> mező értéke üres, míg ha ki van töltve akkor egy feljegyzést.</w:t>
      </w:r>
    </w:p>
    <w:p w14:paraId="11AC9E5B" w14:textId="77777777" w:rsidR="00AC7438" w:rsidRDefault="00AC7438" w:rsidP="00B6571A"/>
    <w:tbl>
      <w:tblPr>
        <w:tblStyle w:val="GridTable1Light"/>
        <w:tblW w:w="0" w:type="auto"/>
        <w:tblLook w:val="04A0" w:firstRow="1" w:lastRow="0" w:firstColumn="1" w:lastColumn="0" w:noHBand="0" w:noVBand="1"/>
      </w:tblPr>
      <w:tblGrid>
        <w:gridCol w:w="2029"/>
        <w:gridCol w:w="6426"/>
      </w:tblGrid>
      <w:tr w:rsidR="00B6571A" w14:paraId="0DB2B4A9" w14:textId="77777777" w:rsidTr="00270766">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029" w:type="dxa"/>
            <w:shd w:val="clear" w:color="auto" w:fill="AEAAAA" w:themeFill="background2" w:themeFillShade="BF"/>
            <w:vAlign w:val="center"/>
          </w:tcPr>
          <w:p w14:paraId="5D51DA10" w14:textId="5CD68159" w:rsidR="00B6571A" w:rsidRDefault="00B6571A" w:rsidP="00270766">
            <w:pPr>
              <w:ind w:firstLine="0"/>
              <w:jc w:val="center"/>
            </w:pPr>
            <w:r>
              <w:t>Név</w:t>
            </w:r>
          </w:p>
        </w:tc>
        <w:tc>
          <w:tcPr>
            <w:tcW w:w="6426" w:type="dxa"/>
            <w:shd w:val="clear" w:color="auto" w:fill="AEAAAA" w:themeFill="background2" w:themeFillShade="BF"/>
            <w:vAlign w:val="center"/>
          </w:tcPr>
          <w:p w14:paraId="28277B52" w14:textId="7F2BF7D6" w:rsidR="00B6571A" w:rsidRPr="00BB07F9" w:rsidRDefault="00B6571A"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DA6656" w14:paraId="315F67E2" w14:textId="77777777" w:rsidTr="00270766">
        <w:trPr>
          <w:trHeight w:val="477"/>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6665D4B" w14:textId="77777777" w:rsidR="00DA6656" w:rsidRDefault="00DA6656" w:rsidP="00270766">
            <w:pPr>
              <w:ind w:firstLine="0"/>
              <w:jc w:val="center"/>
            </w:pPr>
            <w:r>
              <w:t>id</w:t>
            </w:r>
          </w:p>
        </w:tc>
        <w:tc>
          <w:tcPr>
            <w:tcW w:w="6426" w:type="dxa"/>
            <w:vAlign w:val="center"/>
          </w:tcPr>
          <w:p w14:paraId="1015DA2B" w14:textId="3571AFF6"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egyedi azonosítója</w:t>
            </w:r>
          </w:p>
        </w:tc>
      </w:tr>
      <w:tr w:rsidR="00DA6656" w14:paraId="2176A48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4210EC9" w14:textId="6A1BC554" w:rsidR="00DA6656" w:rsidRDefault="00DA6656" w:rsidP="00270766">
            <w:pPr>
              <w:ind w:firstLine="0"/>
              <w:jc w:val="center"/>
            </w:pPr>
            <w:r w:rsidRPr="00BB07F9">
              <w:t>user_id</w:t>
            </w:r>
          </w:p>
        </w:tc>
        <w:tc>
          <w:tcPr>
            <w:tcW w:w="6426" w:type="dxa"/>
            <w:vAlign w:val="center"/>
          </w:tcPr>
          <w:p w14:paraId="73410C02" w14:textId="3689023C"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tulajdonosa, külső kulcs a User táblából</w:t>
            </w:r>
          </w:p>
        </w:tc>
      </w:tr>
      <w:tr w:rsidR="00DA6656" w14:paraId="530BFC49"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F91EBC3" w14:textId="6BEAD437" w:rsidR="00DA6656" w:rsidRDefault="00DA6656" w:rsidP="00270766">
            <w:pPr>
              <w:ind w:firstLine="0"/>
              <w:jc w:val="center"/>
            </w:pPr>
            <w:r w:rsidRPr="00BB07F9">
              <w:t>file_name</w:t>
            </w:r>
          </w:p>
        </w:tc>
        <w:tc>
          <w:tcPr>
            <w:tcW w:w="6426" w:type="dxa"/>
            <w:vAlign w:val="center"/>
          </w:tcPr>
          <w:p w14:paraId="7C0E7E30" w14:textId="528AD7D1"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név</w:t>
            </w:r>
          </w:p>
        </w:tc>
      </w:tr>
      <w:tr w:rsidR="00DA6656" w14:paraId="55CF0844"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DDA584F" w14:textId="328819B7" w:rsidR="00DA6656" w:rsidRDefault="00DA6656" w:rsidP="00270766">
            <w:pPr>
              <w:ind w:firstLine="0"/>
              <w:jc w:val="center"/>
            </w:pPr>
            <w:r w:rsidRPr="00BB07F9">
              <w:t>system_file_name</w:t>
            </w:r>
          </w:p>
        </w:tc>
        <w:tc>
          <w:tcPr>
            <w:tcW w:w="6426" w:type="dxa"/>
            <w:vAlign w:val="center"/>
          </w:tcPr>
          <w:p w14:paraId="0C7A95BC" w14:textId="5C603CCC"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név</w:t>
            </w:r>
            <w:r w:rsidR="001510BB">
              <w:t>,</w:t>
            </w:r>
            <w:r w:rsidRPr="00BB07F9">
              <w:t xml:space="preserve"> ahogy a rendszeren van eltárolva</w:t>
            </w:r>
          </w:p>
        </w:tc>
      </w:tr>
      <w:tr w:rsidR="00DA6656" w14:paraId="6307E0B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55CB848" w14:textId="51286A2B" w:rsidR="00DA6656" w:rsidRPr="00BB07F9" w:rsidRDefault="00DA6656" w:rsidP="00270766">
            <w:pPr>
              <w:ind w:firstLine="0"/>
              <w:jc w:val="center"/>
            </w:pPr>
            <w:r>
              <w:lastRenderedPageBreak/>
              <w:t>created</w:t>
            </w:r>
          </w:p>
        </w:tc>
        <w:tc>
          <w:tcPr>
            <w:tcW w:w="6426" w:type="dxa"/>
            <w:vAlign w:val="center"/>
          </w:tcPr>
          <w:p w14:paraId="51166404" w14:textId="6F93F21F"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a fájl létrehozásának dátuma</w:t>
            </w:r>
          </w:p>
        </w:tc>
      </w:tr>
      <w:tr w:rsidR="00DA6656" w14:paraId="6C5CB85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7BC63865" w14:textId="37B5E97F" w:rsidR="00DA6656" w:rsidRDefault="00DA6656" w:rsidP="00270766">
            <w:pPr>
              <w:ind w:firstLine="0"/>
              <w:jc w:val="center"/>
            </w:pPr>
            <w:r>
              <w:t>public_link</w:t>
            </w:r>
          </w:p>
        </w:tc>
        <w:tc>
          <w:tcPr>
            <w:tcW w:w="6426" w:type="dxa"/>
            <w:vAlign w:val="center"/>
          </w:tcPr>
          <w:p w14:paraId="7E6E666F" w14:textId="60D3A1D2"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publikus fájl esetén egy egyedi token</w:t>
            </w:r>
          </w:p>
        </w:tc>
      </w:tr>
      <w:tr w:rsidR="00DA6656" w14:paraId="30CF727A"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AC2193" w14:textId="03188D1E" w:rsidR="00DA6656" w:rsidRDefault="00DA6656" w:rsidP="00270766">
            <w:pPr>
              <w:ind w:firstLine="0"/>
              <w:jc w:val="center"/>
            </w:pPr>
            <w:r>
              <w:t>content</w:t>
            </w:r>
          </w:p>
        </w:tc>
        <w:tc>
          <w:tcPr>
            <w:tcW w:w="6426" w:type="dxa"/>
            <w:vAlign w:val="center"/>
          </w:tcPr>
          <w:p w14:paraId="0C90F9E5" w14:textId="41CF1737" w:rsidR="00DA6656" w:rsidRDefault="00DA6656" w:rsidP="00F92A26">
            <w:pPr>
              <w:ind w:firstLine="0"/>
              <w:jc w:val="left"/>
              <w:cnfStyle w:val="000000000000" w:firstRow="0" w:lastRow="0" w:firstColumn="0" w:lastColumn="0" w:oddVBand="0" w:evenVBand="0" w:oddHBand="0" w:evenHBand="0" w:firstRowFirstColumn="0" w:firstRowLastColumn="0" w:lastRowFirstColumn="0" w:lastRowLastColumn="0"/>
            </w:pPr>
            <w:r w:rsidRPr="00BB07F9">
              <w:t xml:space="preserve">ha ez a fájl egy </w:t>
            </w:r>
            <w:r w:rsidR="00F92A26">
              <w:t>feljegyzés</w:t>
            </w:r>
            <w:r w:rsidR="00270766">
              <w:t>,</w:t>
            </w:r>
            <w:r w:rsidRPr="00BB07F9">
              <w:t xml:space="preserve"> akkor van </w:t>
            </w:r>
            <w:r w:rsidR="00270766">
              <w:t>benne érték</w:t>
            </w:r>
          </w:p>
        </w:tc>
      </w:tr>
      <w:tr w:rsidR="00DA6656" w14:paraId="5F5078DD"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2D89BC25" w14:textId="0CC03F2E" w:rsidR="00DA6656" w:rsidRDefault="00DA6656" w:rsidP="00270766">
            <w:pPr>
              <w:ind w:firstLine="0"/>
              <w:jc w:val="center"/>
            </w:pPr>
            <w:r w:rsidRPr="00BB07F9">
              <w:t>folder_id</w:t>
            </w:r>
          </w:p>
        </w:tc>
        <w:tc>
          <w:tcPr>
            <w:tcW w:w="6426" w:type="dxa"/>
            <w:vAlign w:val="center"/>
          </w:tcPr>
          <w:p w14:paraId="1803A7FE" w14:textId="40412384"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fájlt tartalmazó mappa, külső kulcs a Folder mappából</w:t>
            </w:r>
          </w:p>
        </w:tc>
      </w:tr>
      <w:tr w:rsidR="00DA6656" w14:paraId="7439A977"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D02D28" w14:textId="7773EDD6" w:rsidR="00DA6656" w:rsidRPr="00BB07F9" w:rsidRDefault="00DA6656" w:rsidP="00270766">
            <w:pPr>
              <w:ind w:firstLine="0"/>
              <w:jc w:val="center"/>
            </w:pPr>
            <w:r w:rsidRPr="00BB07F9">
              <w:t>delete_date</w:t>
            </w:r>
          </w:p>
        </w:tc>
        <w:tc>
          <w:tcPr>
            <w:tcW w:w="6426" w:type="dxa"/>
            <w:vAlign w:val="center"/>
          </w:tcPr>
          <w:p w14:paraId="73613BA2" w14:textId="6E8D180B"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ha a fájlt kijelölte a tulajdonos törlésre, akkor ide bekerül a törlés ideje</w:t>
            </w:r>
          </w:p>
        </w:tc>
      </w:tr>
      <w:tr w:rsidR="00DA6656" w14:paraId="7204374C"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117CE003" w14:textId="08EFFE89" w:rsidR="00DA6656" w:rsidRPr="00BB07F9" w:rsidRDefault="00DA6656" w:rsidP="00270766">
            <w:pPr>
              <w:ind w:firstLine="0"/>
              <w:jc w:val="center"/>
            </w:pPr>
            <w:r w:rsidRPr="00BB07F9">
              <w:t>version</w:t>
            </w:r>
          </w:p>
        </w:tc>
        <w:tc>
          <w:tcPr>
            <w:tcW w:w="6426" w:type="dxa"/>
            <w:vAlign w:val="center"/>
          </w:tcPr>
          <w:p w14:paraId="7EAA9ADE" w14:textId="280FF7DB" w:rsidR="00DA6656" w:rsidRPr="00BB07F9" w:rsidRDefault="00DA6656"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verzikövetés esetén a fájl verziószámát tárolja</w:t>
            </w:r>
          </w:p>
        </w:tc>
      </w:tr>
    </w:tbl>
    <w:p w14:paraId="260D68AB" w14:textId="228AB6DD" w:rsidR="00DA6656" w:rsidRPr="00BB07F9" w:rsidRDefault="00C0551D" w:rsidP="0041054F">
      <w:pPr>
        <w:pStyle w:val="Caption"/>
      </w:pPr>
      <w:r>
        <w:t xml:space="preserve">Tábla </w:t>
      </w:r>
      <w:fldSimple w:instr=" SEQ Tábla \* ARABIC ">
        <w:r>
          <w:rPr>
            <w:noProof/>
          </w:rPr>
          <w:t>2</w:t>
        </w:r>
      </w:fldSimple>
      <w:r>
        <w:t xml:space="preserve"> File tábla</w:t>
      </w:r>
    </w:p>
    <w:p w14:paraId="38C6A2B9" w14:textId="31E26EA9" w:rsidR="002B65DB" w:rsidRPr="00BB07F9" w:rsidRDefault="002B65DB" w:rsidP="00D83075">
      <w:pPr>
        <w:pStyle w:val="Heading3"/>
      </w:pPr>
      <w:bookmarkStart w:id="22" w:name="_Toc500461311"/>
      <w:r w:rsidRPr="00BB07F9">
        <w:t>Folder</w:t>
      </w:r>
      <w:bookmarkEnd w:id="22"/>
    </w:p>
    <w:p w14:paraId="56BC1C90" w14:textId="5EE23896" w:rsidR="00823BD6" w:rsidRDefault="006D4C78" w:rsidP="00270766">
      <w:r w:rsidRPr="00BB07F9">
        <w:t>A mappákat reprezentálja és táro</w:t>
      </w:r>
      <w:r w:rsidR="00474FD1" w:rsidRPr="00BB07F9">
        <w:t>l róluk információt azok azonosí</w:t>
      </w:r>
      <w:r w:rsidRPr="00BB07F9">
        <w:t xml:space="preserve">tása és megtalálása érdekében. </w:t>
      </w:r>
      <w:r w:rsidR="00270766">
        <w:t>Fontos megjegyezni, hogy tárol saját magára egy idegen</w:t>
      </w:r>
      <w:r w:rsidR="00F5090C">
        <w:t xml:space="preserve"> </w:t>
      </w:r>
      <w:r w:rsidR="00270766">
        <w:t>kulcsot is, amely a szülő mappáját jelöli.</w:t>
      </w:r>
    </w:p>
    <w:p w14:paraId="77D37E7B" w14:textId="77777777" w:rsidR="00AC7438" w:rsidRDefault="00AC7438" w:rsidP="00270766"/>
    <w:tbl>
      <w:tblPr>
        <w:tblStyle w:val="GridTable1Light"/>
        <w:tblW w:w="0" w:type="auto"/>
        <w:tblLook w:val="04A0" w:firstRow="1" w:lastRow="0" w:firstColumn="1" w:lastColumn="0" w:noHBand="0" w:noVBand="1"/>
      </w:tblPr>
      <w:tblGrid>
        <w:gridCol w:w="1701"/>
        <w:gridCol w:w="6754"/>
      </w:tblGrid>
      <w:tr w:rsidR="00270766" w:rsidRPr="00BB07F9" w14:paraId="4BDB68AB" w14:textId="77777777" w:rsidTr="00270766">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8C3F" w14:textId="5CC00B3C" w:rsidR="00270766" w:rsidRPr="00BB07F9" w:rsidRDefault="00270766" w:rsidP="00270766">
            <w:pPr>
              <w:ind w:firstLine="0"/>
              <w:jc w:val="center"/>
            </w:pPr>
            <w:r>
              <w:t>Név</w:t>
            </w:r>
          </w:p>
        </w:tc>
        <w:tc>
          <w:tcPr>
            <w:tcW w:w="6754" w:type="dxa"/>
            <w:shd w:val="clear" w:color="auto" w:fill="AEAAAA" w:themeFill="background2" w:themeFillShade="BF"/>
            <w:vAlign w:val="center"/>
          </w:tcPr>
          <w:p w14:paraId="23B758EE" w14:textId="72887E43" w:rsidR="00270766" w:rsidRPr="00BB07F9" w:rsidRDefault="00270766"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FF4359" w:rsidRPr="00BB07F9" w14:paraId="0C45207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5A204FE" w14:textId="3A9E8EF8" w:rsidR="00FF4359" w:rsidRDefault="00FF4359" w:rsidP="00270766">
            <w:pPr>
              <w:ind w:firstLine="0"/>
              <w:jc w:val="center"/>
            </w:pPr>
            <w:r w:rsidRPr="00BB07F9">
              <w:t>id</w:t>
            </w:r>
          </w:p>
        </w:tc>
        <w:tc>
          <w:tcPr>
            <w:tcW w:w="6754" w:type="dxa"/>
            <w:vAlign w:val="center"/>
          </w:tcPr>
          <w:p w14:paraId="33A6422A" w14:textId="52A9811E"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egyedi azonosítója</w:t>
            </w:r>
          </w:p>
        </w:tc>
      </w:tr>
      <w:tr w:rsidR="00FF4359" w:rsidRPr="00BB07F9" w14:paraId="1CCB02BE"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2FA916D" w14:textId="104450C5" w:rsidR="00FF4359" w:rsidRDefault="00FF4359" w:rsidP="00270766">
            <w:pPr>
              <w:ind w:firstLine="0"/>
              <w:jc w:val="center"/>
            </w:pPr>
            <w:r>
              <w:t>user_id</w:t>
            </w:r>
          </w:p>
        </w:tc>
        <w:tc>
          <w:tcPr>
            <w:tcW w:w="6754" w:type="dxa"/>
            <w:vAlign w:val="center"/>
          </w:tcPr>
          <w:p w14:paraId="71A9DE88" w14:textId="2B4CC2D6"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tulajdonosa, külső kulcs a User táblából</w:t>
            </w:r>
          </w:p>
        </w:tc>
      </w:tr>
      <w:tr w:rsidR="00FF4359" w:rsidRPr="00BB07F9" w14:paraId="1FD6B84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334E5E7" w14:textId="19EC2DEA" w:rsidR="00FF4359" w:rsidRPr="00BB07F9" w:rsidRDefault="00576B51" w:rsidP="00270766">
            <w:pPr>
              <w:ind w:firstLine="0"/>
              <w:jc w:val="center"/>
            </w:pPr>
            <w:r w:rsidRPr="00BB07F9">
              <w:t>parent_folder</w:t>
            </w:r>
          </w:p>
        </w:tc>
        <w:tc>
          <w:tcPr>
            <w:tcW w:w="6754" w:type="dxa"/>
            <w:vAlign w:val="center"/>
          </w:tcPr>
          <w:p w14:paraId="0F648F36" w14:textId="70D00E2B" w:rsidR="00FF4359" w:rsidRPr="00BB07F9" w:rsidRDefault="00576B51"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 xml:space="preserve">szülő </w:t>
            </w:r>
            <w:r w:rsidR="00AC7438">
              <w:t>mappa azonosítója</w:t>
            </w:r>
          </w:p>
        </w:tc>
      </w:tr>
      <w:tr w:rsidR="00FF4359" w:rsidRPr="00BB07F9" w14:paraId="06694242"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B673A7B" w14:textId="49D92023" w:rsidR="00FF4359" w:rsidRPr="00BB07F9" w:rsidRDefault="00576B51" w:rsidP="00270766">
            <w:pPr>
              <w:ind w:firstLine="0"/>
              <w:jc w:val="center"/>
            </w:pPr>
            <w:r w:rsidRPr="00BB07F9">
              <w:t>folder_name</w:t>
            </w:r>
          </w:p>
        </w:tc>
        <w:tc>
          <w:tcPr>
            <w:tcW w:w="6754" w:type="dxa"/>
            <w:vAlign w:val="center"/>
          </w:tcPr>
          <w:p w14:paraId="123B4240" w14:textId="2BB28321"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mappa név</w:t>
            </w:r>
          </w:p>
        </w:tc>
      </w:tr>
      <w:tr w:rsidR="00FF4359" w:rsidRPr="00BB07F9" w14:paraId="24648C8B"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F1F8983" w14:textId="675B33D4" w:rsidR="00FF4359" w:rsidRPr="00BB07F9" w:rsidRDefault="00576B51" w:rsidP="00270766">
            <w:pPr>
              <w:ind w:firstLine="0"/>
              <w:jc w:val="center"/>
            </w:pPr>
            <w:r w:rsidRPr="00BB07F9">
              <w:t>path</w:t>
            </w:r>
          </w:p>
        </w:tc>
        <w:tc>
          <w:tcPr>
            <w:tcW w:w="6754" w:type="dxa"/>
            <w:vAlign w:val="center"/>
          </w:tcPr>
          <w:p w14:paraId="47EB2E85" w14:textId="4CE58E64"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fizikai elérésének útvonala</w:t>
            </w:r>
          </w:p>
        </w:tc>
      </w:tr>
      <w:tr w:rsidR="00FF4359" w:rsidRPr="00BB07F9" w14:paraId="62E7195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0707D5F" w14:textId="547516AF" w:rsidR="00FF4359" w:rsidRPr="00BB07F9" w:rsidRDefault="00576B51" w:rsidP="00270766">
            <w:pPr>
              <w:ind w:firstLine="0"/>
              <w:jc w:val="center"/>
            </w:pPr>
            <w:r w:rsidRPr="00BB07F9">
              <w:t>created</w:t>
            </w:r>
          </w:p>
        </w:tc>
        <w:tc>
          <w:tcPr>
            <w:tcW w:w="6754" w:type="dxa"/>
            <w:vAlign w:val="center"/>
          </w:tcPr>
          <w:p w14:paraId="36868D4A" w14:textId="776E94A3"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létrehozásának dátuma</w:t>
            </w:r>
          </w:p>
        </w:tc>
      </w:tr>
      <w:tr w:rsidR="00576B51" w:rsidRPr="00BB07F9" w14:paraId="345DEFE5"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865AF24" w14:textId="5C878203" w:rsidR="00576B51" w:rsidRPr="00BB07F9" w:rsidRDefault="00576B51" w:rsidP="00270766">
            <w:pPr>
              <w:ind w:firstLine="0"/>
              <w:jc w:val="center"/>
            </w:pPr>
            <w:r w:rsidRPr="00BB07F9">
              <w:t>delete_date</w:t>
            </w:r>
          </w:p>
        </w:tc>
        <w:tc>
          <w:tcPr>
            <w:tcW w:w="6754" w:type="dxa"/>
            <w:vAlign w:val="center"/>
          </w:tcPr>
          <w:p w14:paraId="4FFCE805" w14:textId="5F335AB9" w:rsidR="00576B51" w:rsidRPr="00BB07F9" w:rsidRDefault="00576B51"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fldSimple w:instr=" SEQ Tábla \* ARABIC ">
        <w:r>
          <w:rPr>
            <w:noProof/>
          </w:rPr>
          <w:t>3</w:t>
        </w:r>
      </w:fldSimple>
      <w:r>
        <w:t xml:space="preserve"> Folder tábla</w:t>
      </w:r>
    </w:p>
    <w:p w14:paraId="5AA1D6BA" w14:textId="3C7FAD64" w:rsidR="002B65DB" w:rsidRPr="00BB07F9" w:rsidRDefault="002B65DB" w:rsidP="00D83075">
      <w:pPr>
        <w:pStyle w:val="Heading3"/>
      </w:pPr>
      <w:bookmarkStart w:id="23" w:name="_Toc500461312"/>
      <w:r w:rsidRPr="00BB07F9">
        <w:t>File share</w:t>
      </w:r>
      <w:bookmarkEnd w:id="23"/>
    </w:p>
    <w:p w14:paraId="092BB2C4" w14:textId="7DC7843C" w:rsidR="005C2931" w:rsidRPr="00BB07F9" w:rsidRDefault="00526CF5" w:rsidP="005C2931">
      <w:r w:rsidRPr="00BB07F9">
        <w:t xml:space="preserve">A fájlok megosztásának tárolásáért felelős tábla, melynek minden </w:t>
      </w:r>
      <w:r w:rsidR="00F5090C">
        <w:t>rekordja egy fájl hozzárendelés</w:t>
      </w:r>
      <w:r w:rsidRPr="00BB07F9">
        <w:t>e egy új felhasználóhoz valamilyen jogosultsággal.</w:t>
      </w:r>
    </w:p>
    <w:p w14:paraId="4415A123" w14:textId="765718C5" w:rsidR="008B4FF1" w:rsidRDefault="008B4FF1" w:rsidP="005C2931"/>
    <w:tbl>
      <w:tblPr>
        <w:tblStyle w:val="GridTable1Light"/>
        <w:tblW w:w="0" w:type="auto"/>
        <w:tblLook w:val="04A0" w:firstRow="1" w:lastRow="0" w:firstColumn="1" w:lastColumn="0" w:noHBand="0" w:noVBand="1"/>
      </w:tblPr>
      <w:tblGrid>
        <w:gridCol w:w="1701"/>
        <w:gridCol w:w="6754"/>
      </w:tblGrid>
      <w:tr w:rsidR="00AC7438" w:rsidRPr="00BB07F9" w14:paraId="183E1CA2"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55AF4904" w14:textId="3667AB71"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409110CB" w14:textId="32A4BAD1"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0E5402" w:rsidRPr="00BB07F9" w14:paraId="083FAC78"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415D9E5" w14:textId="77777777" w:rsidR="000E5402" w:rsidRDefault="000E5402" w:rsidP="00AC7438">
            <w:pPr>
              <w:ind w:firstLine="0"/>
              <w:jc w:val="center"/>
            </w:pPr>
            <w:r w:rsidRPr="00BB07F9">
              <w:t>id</w:t>
            </w:r>
          </w:p>
        </w:tc>
        <w:tc>
          <w:tcPr>
            <w:tcW w:w="6754" w:type="dxa"/>
            <w:vAlign w:val="center"/>
          </w:tcPr>
          <w:p w14:paraId="6554FB75" w14:textId="74DA32ED"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megosztás egyedi azonosítója</w:t>
            </w:r>
          </w:p>
        </w:tc>
      </w:tr>
      <w:tr w:rsidR="000E5402" w:rsidRPr="00BB07F9" w14:paraId="3E693BB9"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C83FD4" w14:textId="4D5AD187" w:rsidR="000E5402" w:rsidRDefault="000E5402" w:rsidP="00AC7438">
            <w:pPr>
              <w:ind w:firstLine="0"/>
              <w:jc w:val="center"/>
            </w:pPr>
            <w:r w:rsidRPr="00BB07F9">
              <w:t>file_id</w:t>
            </w:r>
          </w:p>
        </w:tc>
        <w:tc>
          <w:tcPr>
            <w:tcW w:w="6754" w:type="dxa"/>
            <w:vAlign w:val="center"/>
          </w:tcPr>
          <w:p w14:paraId="56455F63" w14:textId="3A06ED42"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fájl azonosítója, külső kulcs a File táblából</w:t>
            </w:r>
          </w:p>
        </w:tc>
      </w:tr>
      <w:tr w:rsidR="000E5402" w:rsidRPr="00BB07F9" w14:paraId="4E2F71C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624EB1E" w14:textId="7B47DF59" w:rsidR="000E5402" w:rsidRPr="00BB07F9" w:rsidRDefault="000E5402" w:rsidP="00AC7438">
            <w:pPr>
              <w:ind w:firstLine="0"/>
              <w:jc w:val="center"/>
            </w:pPr>
            <w:r w:rsidRPr="00BB07F9">
              <w:t>user_id</w:t>
            </w:r>
          </w:p>
        </w:tc>
        <w:tc>
          <w:tcPr>
            <w:tcW w:w="6754" w:type="dxa"/>
            <w:vAlign w:val="center"/>
          </w:tcPr>
          <w:p w14:paraId="315CBF9B" w14:textId="1EC8B25F"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2BC7CB" w14:textId="19E7E493" w:rsidR="000E5402" w:rsidRPr="00BB07F9" w:rsidRDefault="000E5402" w:rsidP="00AC7438">
            <w:pPr>
              <w:ind w:firstLine="0"/>
              <w:jc w:val="center"/>
            </w:pPr>
            <w:r w:rsidRPr="00BB07F9">
              <w:t>role_id</w:t>
            </w:r>
          </w:p>
        </w:tc>
        <w:tc>
          <w:tcPr>
            <w:tcW w:w="6754" w:type="dxa"/>
            <w:vAlign w:val="center"/>
          </w:tcPr>
          <w:p w14:paraId="639C5F95" w14:textId="361B8836"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azonosítója, külső kulcs a Role táblából</w:t>
            </w:r>
          </w:p>
        </w:tc>
      </w:tr>
      <w:tr w:rsidR="000E5402" w:rsidRPr="00BB07F9" w14:paraId="702C8B4C"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884C28" w14:textId="19C116FC" w:rsidR="000E5402" w:rsidRPr="00BB07F9" w:rsidRDefault="000E5402" w:rsidP="00AC7438">
            <w:pPr>
              <w:ind w:firstLine="0"/>
              <w:jc w:val="center"/>
            </w:pPr>
            <w:r w:rsidRPr="00BB07F9">
              <w:t>created</w:t>
            </w:r>
          </w:p>
        </w:tc>
        <w:tc>
          <w:tcPr>
            <w:tcW w:w="6754" w:type="dxa"/>
            <w:vAlign w:val="center"/>
          </w:tcPr>
          <w:p w14:paraId="5FDE59EC" w14:textId="685B9F9B" w:rsidR="000E5402" w:rsidRPr="00BB07F9" w:rsidRDefault="000E5402" w:rsidP="00AC74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megosztás létrehozásának dátuma</w:t>
            </w:r>
          </w:p>
        </w:tc>
      </w:tr>
    </w:tbl>
    <w:p w14:paraId="56C9FFC0" w14:textId="54F3DF10" w:rsidR="000E5402" w:rsidRPr="00BB07F9" w:rsidRDefault="00C0551D" w:rsidP="0041054F">
      <w:pPr>
        <w:pStyle w:val="Caption"/>
      </w:pPr>
      <w:r>
        <w:t xml:space="preserve">Tábla </w:t>
      </w:r>
      <w:fldSimple w:instr=" SEQ Tábla \* ARABIC ">
        <w:r>
          <w:rPr>
            <w:noProof/>
          </w:rPr>
          <w:t>4</w:t>
        </w:r>
      </w:fldSimple>
      <w:r>
        <w:t xml:space="preserve"> File_share tábla</w:t>
      </w:r>
    </w:p>
    <w:p w14:paraId="2171C16D" w14:textId="5586F731" w:rsidR="002B65DB" w:rsidRPr="00BB07F9" w:rsidRDefault="002B65DB" w:rsidP="00D83075">
      <w:pPr>
        <w:pStyle w:val="Heading3"/>
      </w:pPr>
      <w:bookmarkStart w:id="24" w:name="_Toc500461313"/>
      <w:r w:rsidRPr="00BB07F9">
        <w:t>Role</w:t>
      </w:r>
      <w:bookmarkEnd w:id="24"/>
    </w:p>
    <w:p w14:paraId="7273433D" w14:textId="79BA5CD1" w:rsidR="005C2931" w:rsidRDefault="007F75C5" w:rsidP="00AC7438">
      <w:r w:rsidRPr="00BB07F9">
        <w:t xml:space="preserve">A rendszerben definiált jogokat tárolja, amelyek segítségével fájlokhoz és </w:t>
      </w:r>
      <w:r w:rsidR="00F92A26">
        <w:t>feljegyzésekhez</w:t>
      </w:r>
      <w:r w:rsidRPr="00BB07F9">
        <w:t xml:space="preserve">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3FF91931" w14:textId="77777777" w:rsidR="00AC7438" w:rsidRDefault="00AC7438" w:rsidP="00AC7438"/>
    <w:tbl>
      <w:tblPr>
        <w:tblStyle w:val="GridTable1Light"/>
        <w:tblW w:w="0" w:type="auto"/>
        <w:tblLook w:val="04A0" w:firstRow="1" w:lastRow="0" w:firstColumn="1" w:lastColumn="0" w:noHBand="0" w:noVBand="1"/>
      </w:tblPr>
      <w:tblGrid>
        <w:gridCol w:w="1701"/>
        <w:gridCol w:w="6754"/>
      </w:tblGrid>
      <w:tr w:rsidR="00AC7438" w:rsidRPr="00BB07F9" w14:paraId="676FD794"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0D5203D7" w14:textId="377C0AD7"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1E6A19E3" w14:textId="04497344"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41EE79D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16734F8" w14:textId="77777777" w:rsidR="00E2138A" w:rsidRDefault="00E2138A" w:rsidP="00AC7438">
            <w:pPr>
              <w:ind w:firstLine="0"/>
              <w:jc w:val="center"/>
            </w:pPr>
            <w:r w:rsidRPr="00BB07F9">
              <w:t>id</w:t>
            </w:r>
          </w:p>
        </w:tc>
        <w:tc>
          <w:tcPr>
            <w:tcW w:w="6754" w:type="dxa"/>
            <w:vAlign w:val="center"/>
          </w:tcPr>
          <w:p w14:paraId="2F67F353" w14:textId="5A249B93"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6F59B1E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4C4F9E7" w14:textId="39DB73E0" w:rsidR="00E2138A" w:rsidRDefault="00E2138A" w:rsidP="00AC7438">
            <w:pPr>
              <w:ind w:firstLine="0"/>
              <w:jc w:val="center"/>
            </w:pPr>
            <w:r w:rsidRPr="00BB07F9">
              <w:t>name</w:t>
            </w:r>
          </w:p>
        </w:tc>
        <w:tc>
          <w:tcPr>
            <w:tcW w:w="6754" w:type="dxa"/>
            <w:vAlign w:val="center"/>
          </w:tcPr>
          <w:p w14:paraId="43B41A17" w14:textId="22F59776"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szöveges neve</w:t>
            </w:r>
          </w:p>
        </w:tc>
      </w:tr>
      <w:tr w:rsidR="00E2138A" w:rsidRPr="00BB07F9" w14:paraId="1DDD611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F0AEB0B" w14:textId="6B3F2B45" w:rsidR="00E2138A" w:rsidRPr="00BB07F9" w:rsidRDefault="00E2138A" w:rsidP="00AC7438">
            <w:pPr>
              <w:ind w:firstLine="0"/>
              <w:jc w:val="center"/>
            </w:pPr>
            <w:r w:rsidRPr="00BB07F9">
              <w:t>priority</w:t>
            </w:r>
          </w:p>
        </w:tc>
        <w:tc>
          <w:tcPr>
            <w:tcW w:w="6754" w:type="dxa"/>
            <w:vAlign w:val="center"/>
          </w:tcPr>
          <w:p w14:paraId="40E7F637" w14:textId="40CEED04" w:rsidR="00E2138A" w:rsidRPr="00BB07F9" w:rsidRDefault="00E2138A" w:rsidP="00210A99">
            <w:pPr>
              <w:keepNext/>
              <w:ind w:firstLine="0"/>
              <w:jc w:val="left"/>
              <w:cnfStyle w:val="000000000000" w:firstRow="0" w:lastRow="0" w:firstColumn="0" w:lastColumn="0" w:oddVBand="0" w:evenVBand="0" w:oddHBand="0" w:evenHBand="0" w:firstRowFirstColumn="0" w:firstRowLastColumn="0" w:lastRowFirstColumn="0" w:lastRowLastColumn="0"/>
            </w:pPr>
            <w:r w:rsidRPr="00BB07F9">
              <w:t>egy olyan érték, mely meghatározza az adott jogosultság erősségét</w:t>
            </w:r>
          </w:p>
        </w:tc>
      </w:tr>
    </w:tbl>
    <w:p w14:paraId="49D6A211" w14:textId="042CDAC4" w:rsidR="00E2138A" w:rsidRPr="00BB07F9" w:rsidRDefault="00C0551D" w:rsidP="0041054F">
      <w:pPr>
        <w:pStyle w:val="Caption"/>
      </w:pPr>
      <w:r>
        <w:t xml:space="preserve">Tábla </w:t>
      </w:r>
      <w:fldSimple w:instr=" SEQ Tábla \* ARABIC ">
        <w:r>
          <w:rPr>
            <w:noProof/>
          </w:rPr>
          <w:t>5</w:t>
        </w:r>
      </w:fldSimple>
      <w:r>
        <w:t xml:space="preserve"> Role tábla</w:t>
      </w:r>
    </w:p>
    <w:p w14:paraId="65596FD5" w14:textId="3328EC36" w:rsidR="002B65DB" w:rsidRPr="00BB07F9" w:rsidRDefault="002B65DB" w:rsidP="00D83075">
      <w:pPr>
        <w:pStyle w:val="Heading3"/>
      </w:pPr>
      <w:bookmarkStart w:id="25" w:name="_Toc500461314"/>
      <w:r w:rsidRPr="00BB07F9">
        <w:t>Credential store</w:t>
      </w:r>
      <w:bookmarkEnd w:id="25"/>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lastRenderedPageBreak/>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140C357B" w:rsidR="001E0370" w:rsidRPr="00BB07F9" w:rsidRDefault="001E0370" w:rsidP="0042171B">
      <w:pPr>
        <w:pStyle w:val="ListParagraph"/>
        <w:numPr>
          <w:ilvl w:val="0"/>
          <w:numId w:val="20"/>
        </w:numPr>
      </w:pPr>
      <w:r w:rsidRPr="00BB07F9">
        <w:t xml:space="preserve">DROPBOX_KEY: </w:t>
      </w:r>
      <w:r w:rsidR="00B04880" w:rsidRPr="00BB07F9">
        <w:t>a</w:t>
      </w:r>
      <w:r w:rsidR="00EF2F96" w:rsidRPr="00BB07F9">
        <w:t>z appl</w:t>
      </w:r>
      <w:r w:rsidR="001510BB">
        <w:t>ikációhoz tartozó D</w:t>
      </w:r>
      <w:r w:rsidR="00B04880" w:rsidRPr="00BB07F9">
        <w:t>ropbox kulcs</w:t>
      </w:r>
    </w:p>
    <w:p w14:paraId="2F637A12" w14:textId="20242897"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1510BB">
        <w:t>kációhoz tartozó D</w:t>
      </w:r>
      <w:r w:rsidR="00B04880" w:rsidRPr="00BB07F9">
        <w:t>ropbox secret</w:t>
      </w:r>
    </w:p>
    <w:p w14:paraId="285D6DA7" w14:textId="784E9154" w:rsidR="005C2931" w:rsidRDefault="005C2931" w:rsidP="00224238">
      <w:pPr>
        <w:ind w:firstLine="0"/>
      </w:pPr>
    </w:p>
    <w:tbl>
      <w:tblPr>
        <w:tblStyle w:val="GridTable1Light"/>
        <w:tblW w:w="8455" w:type="dxa"/>
        <w:tblLook w:val="04A0" w:firstRow="1" w:lastRow="0" w:firstColumn="1" w:lastColumn="0" w:noHBand="0" w:noVBand="1"/>
      </w:tblPr>
      <w:tblGrid>
        <w:gridCol w:w="1701"/>
        <w:gridCol w:w="6754"/>
      </w:tblGrid>
      <w:tr w:rsidR="00224238" w:rsidRPr="00BB07F9" w14:paraId="776AA793"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2A0D478" w14:textId="3C35EB88" w:rsidR="00224238" w:rsidRPr="00BB07F9" w:rsidRDefault="00224238" w:rsidP="00224238">
            <w:pPr>
              <w:ind w:firstLine="0"/>
              <w:jc w:val="center"/>
            </w:pPr>
            <w:r>
              <w:t>Név</w:t>
            </w:r>
          </w:p>
        </w:tc>
        <w:tc>
          <w:tcPr>
            <w:tcW w:w="6754" w:type="dxa"/>
            <w:shd w:val="clear" w:color="auto" w:fill="AEAAAA" w:themeFill="background2" w:themeFillShade="BF"/>
            <w:vAlign w:val="center"/>
          </w:tcPr>
          <w:p w14:paraId="1F03FF6C" w14:textId="25468136" w:rsidR="00224238" w:rsidRPr="00BB07F9" w:rsidRDefault="00224238"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500427D6"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248AE37" w14:textId="77777777" w:rsidR="00E2138A" w:rsidRDefault="00E2138A" w:rsidP="00224238">
            <w:pPr>
              <w:ind w:firstLine="0"/>
              <w:jc w:val="center"/>
            </w:pPr>
            <w:r w:rsidRPr="00BB07F9">
              <w:t>id</w:t>
            </w:r>
          </w:p>
        </w:tc>
        <w:tc>
          <w:tcPr>
            <w:tcW w:w="6754" w:type="dxa"/>
            <w:vAlign w:val="center"/>
          </w:tcPr>
          <w:p w14:paraId="39501360" w14:textId="7777777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19D41DC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A79250B" w14:textId="1DEB3205" w:rsidR="00E2138A" w:rsidRDefault="00E2138A" w:rsidP="00224238">
            <w:pPr>
              <w:ind w:firstLine="0"/>
              <w:jc w:val="center"/>
            </w:pPr>
            <w:r w:rsidRPr="00BB07F9">
              <w:t>environment</w:t>
            </w:r>
          </w:p>
        </w:tc>
        <w:tc>
          <w:tcPr>
            <w:tcW w:w="6754" w:type="dxa"/>
            <w:vAlign w:val="center"/>
          </w:tcPr>
          <w:p w14:paraId="248EEAD8" w14:textId="578AD66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szöveges név, ami leírja melyik ez a jelszó pontosan</w:t>
            </w:r>
          </w:p>
        </w:tc>
      </w:tr>
      <w:tr w:rsidR="00E2138A" w:rsidRPr="00BB07F9" w14:paraId="7F69B9E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9868BA4" w14:textId="5A9DE7F3" w:rsidR="00E2138A" w:rsidRPr="00BB07F9" w:rsidRDefault="00E2138A" w:rsidP="00224238">
            <w:pPr>
              <w:ind w:firstLine="0"/>
              <w:jc w:val="center"/>
            </w:pPr>
            <w:r w:rsidRPr="00BB07F9">
              <w:t>code</w:t>
            </w:r>
          </w:p>
        </w:tc>
        <w:tc>
          <w:tcPr>
            <w:tcW w:w="6754" w:type="dxa"/>
            <w:vAlign w:val="center"/>
          </w:tcPr>
          <w:p w14:paraId="39A80F8F" w14:textId="34864E5E" w:rsidR="00E2138A" w:rsidRPr="00BB07F9" w:rsidRDefault="00E2138A" w:rsidP="002242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jelszó maga</w:t>
            </w:r>
          </w:p>
        </w:tc>
      </w:tr>
    </w:tbl>
    <w:p w14:paraId="630D8021" w14:textId="1C2F8D7D" w:rsidR="00E2138A" w:rsidRPr="00BB07F9" w:rsidRDefault="00C0551D" w:rsidP="0041054F">
      <w:pPr>
        <w:pStyle w:val="Caption"/>
      </w:pPr>
      <w:r>
        <w:t xml:space="preserve">Tábla </w:t>
      </w:r>
      <w:fldSimple w:instr=" SEQ Tábla \* ARABIC ">
        <w:r>
          <w:rPr>
            <w:noProof/>
          </w:rPr>
          <w:t>6</w:t>
        </w:r>
      </w:fldSimple>
      <w:r>
        <w:t xml:space="preserve"> Credential_store tábla</w:t>
      </w:r>
    </w:p>
    <w:p w14:paraId="6A8B53FB" w14:textId="5CA2E92A" w:rsidR="002B65DB" w:rsidRPr="00BB07F9" w:rsidRDefault="002B65DB">
      <w:pPr>
        <w:pStyle w:val="Heading3"/>
      </w:pPr>
      <w:bookmarkStart w:id="26" w:name="_Toc500461315"/>
      <w:r w:rsidRPr="00BB07F9">
        <w:t>Log</w:t>
      </w:r>
      <w:bookmarkEnd w:id="26"/>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4D4BFD90" w:rsidR="007161E5" w:rsidRDefault="007161E5" w:rsidP="00F5090C">
      <w:pPr>
        <w:ind w:firstLine="0"/>
      </w:pPr>
    </w:p>
    <w:tbl>
      <w:tblPr>
        <w:tblStyle w:val="GridTable1Light"/>
        <w:tblW w:w="0" w:type="auto"/>
        <w:tblLook w:val="04A0" w:firstRow="1" w:lastRow="0" w:firstColumn="1" w:lastColumn="0" w:noHBand="0" w:noVBand="1"/>
      </w:tblPr>
      <w:tblGrid>
        <w:gridCol w:w="1701"/>
        <w:gridCol w:w="6754"/>
      </w:tblGrid>
      <w:tr w:rsidR="00F5090C" w:rsidRPr="00BB07F9" w14:paraId="2FA0B94D"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ED1E" w14:textId="240A0E30" w:rsidR="00F5090C" w:rsidRPr="00BB07F9" w:rsidRDefault="00F5090C" w:rsidP="00F5090C">
            <w:pPr>
              <w:ind w:firstLine="0"/>
              <w:jc w:val="center"/>
            </w:pPr>
            <w:r>
              <w:t>Név</w:t>
            </w:r>
          </w:p>
        </w:tc>
        <w:tc>
          <w:tcPr>
            <w:tcW w:w="6754" w:type="dxa"/>
            <w:shd w:val="clear" w:color="auto" w:fill="AEAAAA" w:themeFill="background2" w:themeFillShade="BF"/>
            <w:vAlign w:val="center"/>
          </w:tcPr>
          <w:p w14:paraId="323B7FC0" w14:textId="3353EFD3" w:rsidR="00F5090C" w:rsidRPr="00BB07F9" w:rsidRDefault="00F5090C"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B166C" w:rsidRPr="00BB07F9" w14:paraId="49532DE0"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CE14310" w14:textId="77777777" w:rsidR="007B166C" w:rsidRDefault="007B166C" w:rsidP="00F5090C">
            <w:pPr>
              <w:ind w:firstLine="0"/>
              <w:jc w:val="center"/>
            </w:pPr>
            <w:r w:rsidRPr="00BB07F9">
              <w:t>id</w:t>
            </w:r>
          </w:p>
        </w:tc>
        <w:tc>
          <w:tcPr>
            <w:tcW w:w="6754" w:type="dxa"/>
            <w:vAlign w:val="center"/>
          </w:tcPr>
          <w:p w14:paraId="28D68904" w14:textId="111FD449"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log bejegyzés egyedi azonosítója</w:t>
            </w:r>
          </w:p>
        </w:tc>
      </w:tr>
      <w:tr w:rsidR="007B166C" w:rsidRPr="00BB07F9" w14:paraId="682960E1"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713D8E6" w14:textId="6F14A28E" w:rsidR="007B166C" w:rsidRDefault="007B166C" w:rsidP="00F5090C">
            <w:pPr>
              <w:ind w:firstLine="0"/>
              <w:jc w:val="center"/>
            </w:pPr>
            <w:r w:rsidRPr="00BB07F9">
              <w:t>user_id</w:t>
            </w:r>
          </w:p>
        </w:tc>
        <w:tc>
          <w:tcPr>
            <w:tcW w:w="6754" w:type="dxa"/>
            <w:vAlign w:val="center"/>
          </w:tcPr>
          <w:p w14:paraId="6F749FF5" w14:textId="6756E220"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akihez a log tartozik, külső kulcsa a User táblából</w:t>
            </w:r>
          </w:p>
        </w:tc>
      </w:tr>
      <w:tr w:rsidR="007B166C" w:rsidRPr="00BB07F9" w14:paraId="0FA98BFF"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67680B7" w14:textId="27E583A7" w:rsidR="007B166C" w:rsidRPr="00BB07F9" w:rsidRDefault="007B166C" w:rsidP="00F5090C">
            <w:pPr>
              <w:ind w:firstLine="0"/>
              <w:jc w:val="center"/>
            </w:pPr>
            <w:r w:rsidRPr="00BB07F9">
              <w:t>file_id</w:t>
            </w:r>
          </w:p>
        </w:tc>
        <w:tc>
          <w:tcPr>
            <w:tcW w:w="6754" w:type="dxa"/>
            <w:vAlign w:val="center"/>
          </w:tcPr>
          <w:p w14:paraId="5B34B250" w14:textId="01CC84FA"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D00E7DB" w14:textId="4CBBB8DA" w:rsidR="007B166C" w:rsidRPr="00BB07F9" w:rsidRDefault="007B166C" w:rsidP="00F5090C">
            <w:pPr>
              <w:ind w:firstLine="0"/>
              <w:jc w:val="center"/>
            </w:pPr>
            <w:r w:rsidRPr="00BB07F9">
              <w:t>folder_id</w:t>
            </w:r>
          </w:p>
        </w:tc>
        <w:tc>
          <w:tcPr>
            <w:tcW w:w="6754" w:type="dxa"/>
            <w:vAlign w:val="center"/>
          </w:tcPr>
          <w:p w14:paraId="46CB6D6A" w14:textId="24F65D73"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44ED82D" w14:textId="0C5804B0" w:rsidR="007B166C" w:rsidRPr="00BB07F9" w:rsidRDefault="007B166C" w:rsidP="00F5090C">
            <w:pPr>
              <w:ind w:firstLine="0"/>
              <w:jc w:val="center"/>
            </w:pPr>
            <w:r>
              <w:t>c</w:t>
            </w:r>
            <w:r w:rsidRPr="00BB07F9">
              <w:t>reated</w:t>
            </w:r>
          </w:p>
        </w:tc>
        <w:tc>
          <w:tcPr>
            <w:tcW w:w="6754" w:type="dxa"/>
            <w:vAlign w:val="center"/>
          </w:tcPr>
          <w:p w14:paraId="3FC81A3A" w14:textId="08DDB948"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az esemény dátuma</w:t>
            </w:r>
          </w:p>
        </w:tc>
      </w:tr>
      <w:tr w:rsidR="007B166C" w:rsidRPr="00BB07F9" w14:paraId="0DB95859"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8CA1B98" w14:textId="680324A2" w:rsidR="007B166C" w:rsidRPr="00BB07F9" w:rsidRDefault="007B166C" w:rsidP="00F5090C">
            <w:pPr>
              <w:ind w:firstLine="0"/>
              <w:jc w:val="center"/>
            </w:pPr>
            <w:r w:rsidRPr="00BB07F9">
              <w:t>message</w:t>
            </w:r>
          </w:p>
        </w:tc>
        <w:tc>
          <w:tcPr>
            <w:tcW w:w="6754" w:type="dxa"/>
            <w:vAlign w:val="center"/>
          </w:tcPr>
          <w:p w14:paraId="1C915011" w14:textId="44E98DE3" w:rsidR="007B166C" w:rsidRPr="00BB07F9" w:rsidRDefault="007B166C" w:rsidP="00F5090C">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szöveges bejegyzés</w:t>
            </w:r>
          </w:p>
        </w:tc>
      </w:tr>
    </w:tbl>
    <w:p w14:paraId="18A3C244" w14:textId="48F88AE8" w:rsidR="007B166C" w:rsidRPr="00BB07F9" w:rsidRDefault="00C0551D" w:rsidP="0041054F">
      <w:pPr>
        <w:pStyle w:val="Caption"/>
      </w:pPr>
      <w:r>
        <w:t xml:space="preserve">Tábla </w:t>
      </w:r>
      <w:fldSimple w:instr=" SEQ Tábla \* ARABIC ">
        <w:r>
          <w:rPr>
            <w:noProof/>
          </w:rPr>
          <w:t>7</w:t>
        </w:r>
      </w:fldSimple>
      <w:r>
        <w:t xml:space="preserve"> Log tábla</w:t>
      </w:r>
    </w:p>
    <w:p w14:paraId="0E7F7AEB" w14:textId="1A7D219F" w:rsidR="00A72F58" w:rsidRPr="00BB07F9" w:rsidRDefault="0092342B">
      <w:pPr>
        <w:pStyle w:val="Heading2"/>
      </w:pPr>
      <w:bookmarkStart w:id="27" w:name="_Toc500461316"/>
      <w:r>
        <w:lastRenderedPageBreak/>
        <w:t>Végpontok</w:t>
      </w:r>
      <w:bookmarkEnd w:id="27"/>
    </w:p>
    <w:p w14:paraId="2AC58DFC" w14:textId="0760FA52" w:rsidR="00532BF6" w:rsidRPr="00BB07F9" w:rsidRDefault="009F576B" w:rsidP="00532BF6">
      <w:r>
        <w:t>A webes réteg</w:t>
      </w:r>
      <w:r w:rsidR="00532BF6" w:rsidRPr="00BB07F9">
        <w:t xml:space="preserve"> </w:t>
      </w:r>
      <w:r>
        <w:t xml:space="preserve">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megfelelő metódusainak meghívása. </w:t>
      </w:r>
      <w:r w:rsidR="00215553">
        <w:t xml:space="preserve">A kommunikáció JSON objektumok segítségével történik. </w:t>
      </w:r>
      <w:r w:rsidR="004A3B8E" w:rsidRPr="00BB07F9">
        <w:t xml:space="preserve">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06600CC0" w:rsidR="004A3B8E" w:rsidRPr="00BB07F9" w:rsidRDefault="00B04880" w:rsidP="0042171B">
      <w:pPr>
        <w:pStyle w:val="ListParagraph"/>
        <w:numPr>
          <w:ilvl w:val="0"/>
          <w:numId w:val="12"/>
        </w:numPr>
      </w:pPr>
      <w:r w:rsidRPr="00BB07F9">
        <w:t xml:space="preserve">GET : </w:t>
      </w:r>
      <w:r w:rsidR="001B512A">
        <w:t>entitás</w:t>
      </w:r>
      <w:r w:rsidRPr="00BB07F9">
        <w:t xml:space="preserve"> lekérdezése</w:t>
      </w:r>
    </w:p>
    <w:p w14:paraId="3D31ABFD" w14:textId="5DB49A6C" w:rsidR="00220BE1" w:rsidRPr="00BB07F9" w:rsidRDefault="004A3B8E" w:rsidP="0042171B">
      <w:pPr>
        <w:pStyle w:val="ListParagraph"/>
        <w:numPr>
          <w:ilvl w:val="0"/>
          <w:numId w:val="12"/>
        </w:numPr>
      </w:pPr>
      <w:r w:rsidRPr="00BB07F9">
        <w:t xml:space="preserve">POST : </w:t>
      </w:r>
      <w:r w:rsidR="00B04880" w:rsidRPr="00BB07F9">
        <w:t>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36A67EED" w:rsidR="004A3B8E" w:rsidRPr="00BB07F9" w:rsidRDefault="00B04880" w:rsidP="0042171B">
      <w:pPr>
        <w:pStyle w:val="ListParagraph"/>
        <w:numPr>
          <w:ilvl w:val="0"/>
          <w:numId w:val="12"/>
        </w:numPr>
      </w:pPr>
      <w:r w:rsidRPr="00BB07F9">
        <w:t xml:space="preserve">DELETE : </w:t>
      </w:r>
      <w:r w:rsidR="001B512A">
        <w:t>entit</w:t>
      </w:r>
      <w:r w:rsidR="005B53BA">
        <w:t>á</w:t>
      </w:r>
      <w:r w:rsidR="001B512A">
        <w:t>s</w:t>
      </w:r>
      <w:r w:rsidRPr="00BB07F9">
        <w:t xml:space="preserve"> törlése</w:t>
      </w:r>
    </w:p>
    <w:p w14:paraId="3696A4BC" w14:textId="77777777" w:rsidR="00220BE1" w:rsidRPr="00BB07F9" w:rsidRDefault="00220BE1" w:rsidP="00220BE1"/>
    <w:p w14:paraId="4787DFA1" w14:textId="0D7AFB36" w:rsidR="00686CBB" w:rsidRPr="00BB07F9" w:rsidRDefault="00686CBB">
      <w:pPr>
        <w:pStyle w:val="Heading3"/>
      </w:pPr>
      <w:bookmarkStart w:id="28" w:name="_Toc500461317"/>
      <w:r w:rsidRPr="00BB07F9">
        <w:t>Autentikáció</w:t>
      </w:r>
      <w:bookmarkEnd w:id="28"/>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70CACD69" w:rsidR="00F669C6" w:rsidRPr="00BB07F9" w:rsidRDefault="00F669C6" w:rsidP="00F669C6">
      <w:r w:rsidRPr="00BB07F9">
        <w:t xml:space="preserve">Néhány </w:t>
      </w:r>
      <w:r w:rsidR="0093666D">
        <w:t>végpontot</w:t>
      </w:r>
      <w:r w:rsidRPr="00BB07F9">
        <w:t xml:space="preserve">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 xml:space="preserve">a a kérést a megfelelő </w:t>
      </w:r>
      <w:r w:rsidR="0093666D">
        <w:t>elérési pontr</w:t>
      </w:r>
      <w:r w:rsidR="007407FF" w:rsidRPr="00BB07F9">
        <w:t>a, ellenkező esetben a válaszban jelzi, hogy problémát talált.</w:t>
      </w:r>
      <w:r w:rsidR="00E30B92" w:rsidRPr="00BB07F9">
        <w:t xml:space="preserve"> </w:t>
      </w:r>
    </w:p>
    <w:p w14:paraId="6066823A" w14:textId="15063715" w:rsidR="0098084B" w:rsidRPr="00BB07F9" w:rsidRDefault="0098084B" w:rsidP="00F669C6">
      <w:r w:rsidRPr="00BB07F9">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29" w:name="_Toc500461318"/>
      <w:r w:rsidRPr="00BB07F9">
        <w:t>Adatok ellenőrzése</w:t>
      </w:r>
      <w:bookmarkEnd w:id="29"/>
    </w:p>
    <w:p w14:paraId="47379CE4" w14:textId="737B3F43" w:rsidR="00411E52" w:rsidRPr="00BB07F9" w:rsidRDefault="0093666D" w:rsidP="00411E52">
      <w:r>
        <w:t>Minden végpont</w:t>
      </w:r>
      <w:r w:rsidR="005A69F6" w:rsidRPr="00BB07F9">
        <w:t>ban sp</w:t>
      </w:r>
      <w:r w:rsidR="00F35B86" w:rsidRPr="00BB07F9">
        <w:t>e</w:t>
      </w:r>
      <w:r w:rsidR="005A69F6"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30" w:name="_Toc500461319"/>
      <w:r w:rsidRPr="00BB07F9">
        <w:t>User</w:t>
      </w:r>
      <w:r w:rsidR="00136FDE" w:rsidRPr="00BB07F9">
        <w:t>s</w:t>
      </w:r>
      <w:r w:rsidRPr="00BB07F9">
        <w:t>API</w:t>
      </w:r>
      <w:bookmarkEnd w:id="30"/>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6EB04891" w:rsidR="00411E52" w:rsidRPr="00BB07F9" w:rsidRDefault="00A95335" w:rsidP="0042171B">
      <w:pPr>
        <w:pStyle w:val="ListParagraph"/>
        <w:numPr>
          <w:ilvl w:val="0"/>
          <w:numId w:val="21"/>
        </w:numPr>
      </w:pPr>
      <w:r w:rsidRPr="00BB07F9">
        <w:rPr>
          <w:u w:val="single"/>
        </w:rPr>
        <w:t>/users/register</w:t>
      </w:r>
      <w:r w:rsidRPr="00BB07F9">
        <w:t>: Új fehasználókat lehet létrehozni ezen a</w:t>
      </w:r>
      <w:r w:rsidR="0093666D">
        <w:t xml:space="preserve"> végponton </w:t>
      </w:r>
      <w:r w:rsidRPr="00BB07F9">
        <w:t>keresztül. A body-ba</w:t>
      </w:r>
      <w:r w:rsidR="00805065">
        <w:t>n</w:t>
      </w:r>
      <w:r w:rsidRPr="00BB07F9">
        <w:t xml:space="preserve">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6FA2DAE8"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mail címre egy linket, amely segítségével új jelszót lehet megadni. A body-ba</w:t>
      </w:r>
      <w:r w:rsidR="00A43822">
        <w:t>n</w:t>
      </w:r>
      <w:r w:rsidR="002A7A1D" w:rsidRPr="00BB07F9">
        <w:t xml:space="preserve"> az e</w:t>
      </w:r>
      <w:r w:rsidR="000B7FB5">
        <w:t>-</w:t>
      </w:r>
      <w:r w:rsidR="002A7A1D" w:rsidRPr="00BB07F9">
        <w:t xml:space="preserv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497A9970"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 xml:space="preserve">g ezen a </w:t>
      </w:r>
      <w:r w:rsidR="0093666D">
        <w:t>végpont</w:t>
      </w:r>
      <w:r w:rsidR="00670BE5" w:rsidRPr="00BB07F9">
        <w:t>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w:t>
      </w:r>
      <w:r w:rsidR="003D1FA8" w:rsidRPr="00BB07F9">
        <w:lastRenderedPageBreak/>
        <w:t>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65D9ED02"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 xml:space="preserve">Lehetőség van kijelentkezni ezen a </w:t>
      </w:r>
      <w:r w:rsidR="0093666D">
        <w:t>elérési ponton.</w:t>
      </w:r>
      <w:r w:rsidR="00DE12D4" w:rsidRPr="00BB07F9">
        <w:t xml:space="preserve">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31" w:name="_Toc500461320"/>
      <w:r w:rsidRPr="00BB07F9">
        <w:t>RolesAPI</w:t>
      </w:r>
      <w:bookmarkEnd w:id="31"/>
    </w:p>
    <w:p w14:paraId="41917715" w14:textId="0316900A" w:rsidR="00D14394" w:rsidRPr="00BB07F9" w:rsidRDefault="00927F40" w:rsidP="00D14394">
      <w:r w:rsidRPr="00BB07F9">
        <w:t xml:space="preserve">A tárolt fájlok és </w:t>
      </w:r>
      <w:r w:rsidR="00F92A26">
        <w:t>feljegyzések</w:t>
      </w:r>
      <w:r w:rsidRPr="00BB07F9">
        <w:t xml:space="preserve"> megosztásához szükséges jogok kérdezhetők le.</w:t>
      </w:r>
    </w:p>
    <w:p w14:paraId="7F643C51" w14:textId="529F247D" w:rsidR="00C72DF4" w:rsidRPr="00BB07F9" w:rsidRDefault="00C72DF4" w:rsidP="0042171B">
      <w:pPr>
        <w:pStyle w:val="ListParagraph"/>
        <w:numPr>
          <w:ilvl w:val="0"/>
          <w:numId w:val="22"/>
        </w:numPr>
      </w:pPr>
      <w:r w:rsidRPr="00BB07F9">
        <w:rPr>
          <w:u w:val="single"/>
        </w:rPr>
        <w:t>/roles</w:t>
      </w:r>
      <w:r w:rsidRPr="00BB07F9">
        <w:t xml:space="preserve">: Ezen a </w:t>
      </w:r>
      <w:r w:rsidR="0093666D">
        <w:t>végponton</w:t>
      </w:r>
      <w:r w:rsidRPr="00BB07F9">
        <w:t xml:space="preserve"> keresztül kérhetőek le a rendszerben található jogok. </w:t>
      </w:r>
    </w:p>
    <w:p w14:paraId="0770A266" w14:textId="0123B1FA" w:rsidR="00136FDE" w:rsidRPr="00BB07F9" w:rsidRDefault="00136FDE">
      <w:pPr>
        <w:pStyle w:val="Heading3"/>
      </w:pPr>
      <w:bookmarkStart w:id="32" w:name="_Toc500461321"/>
      <w:r w:rsidRPr="00BB07F9">
        <w:t>LogsAPI</w:t>
      </w:r>
      <w:bookmarkEnd w:id="32"/>
    </w:p>
    <w:p w14:paraId="7CA92A95" w14:textId="0643C90E" w:rsidR="006673CE" w:rsidRPr="00BB07F9" w:rsidRDefault="006673CE" w:rsidP="001E2A48">
      <w:r w:rsidRPr="00BB07F9">
        <w:t xml:space="preserve">Ezeken a </w:t>
      </w:r>
      <w:r w:rsidR="0093666D">
        <w:t>elérési pontokon</w:t>
      </w:r>
      <w:r w:rsidRPr="00BB07F9">
        <w:t xml:space="preserve"> keresztül lehet lekérni a felhasználókhoz tartozó logokat. Van lehetőség csak egy adott fájlra vagy mappára vonatkozó bejegyzéseket lekérni.</w:t>
      </w:r>
    </w:p>
    <w:p w14:paraId="516F6A68" w14:textId="36305305" w:rsidR="001E2A48" w:rsidRPr="00BB07F9" w:rsidRDefault="006673CE" w:rsidP="0042171B">
      <w:pPr>
        <w:pStyle w:val="ListParagraph"/>
        <w:numPr>
          <w:ilvl w:val="0"/>
          <w:numId w:val="22"/>
        </w:numPr>
      </w:pPr>
      <w:r w:rsidRPr="00BB07F9">
        <w:rPr>
          <w:u w:val="single"/>
        </w:rPr>
        <w:t>/logs</w:t>
      </w:r>
      <w:r w:rsidR="0076209E" w:rsidRPr="00BB07F9">
        <w:t xml:space="preserve">: Ezen a </w:t>
      </w:r>
      <w:r w:rsidR="00BF54F4">
        <w:t>végponton</w:t>
      </w:r>
      <w:r w:rsidR="0076209E" w:rsidRPr="00BB07F9">
        <w:t xml:space="preserve">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3" w:name="_Toc500461322"/>
      <w:r w:rsidRPr="00BB07F9">
        <w:t>NotesAPI</w:t>
      </w:r>
      <w:bookmarkEnd w:id="33"/>
    </w:p>
    <w:p w14:paraId="5C7A7EDE" w14:textId="7546CD06" w:rsidR="003612D9" w:rsidRPr="00BB07F9" w:rsidRDefault="003612D9" w:rsidP="003612D9">
      <w:r w:rsidRPr="00BB07F9">
        <w:t xml:space="preserve">Az alkalmazás képes </w:t>
      </w:r>
      <w:r w:rsidR="00F92A26">
        <w:t>feljegyzéseke</w:t>
      </w:r>
      <w:r w:rsidRPr="00BB07F9">
        <w:t xml:space="preserve">t is tárolni, melyek nem a fájlrendszerben, hanem az adatbázisban vannak tárolva, hiszen csak szöveges tartalomból állnak. Ezek a </w:t>
      </w:r>
      <w:r w:rsidR="00F92A26">
        <w:t>feljegyzése</w:t>
      </w:r>
      <w:r w:rsidRPr="00BB07F9">
        <w:t xml:space="preserve">k később törölhetőek, módosíthatóak és megoszthatóak is a </w:t>
      </w:r>
      <w:r w:rsidR="00B35CF0">
        <w:t>végpontok</w:t>
      </w:r>
      <w:r w:rsidRPr="00BB07F9">
        <w:t>on keresztül.</w:t>
      </w:r>
    </w:p>
    <w:p w14:paraId="34FBD6EB" w14:textId="02ED4792" w:rsidR="00136FDE" w:rsidRPr="00BB07F9" w:rsidRDefault="00D678F3" w:rsidP="0042171B">
      <w:pPr>
        <w:pStyle w:val="ListParagraph"/>
        <w:numPr>
          <w:ilvl w:val="0"/>
          <w:numId w:val="23"/>
        </w:numPr>
      </w:pPr>
      <w:r w:rsidRPr="00BB07F9">
        <w:rPr>
          <w:u w:val="single"/>
        </w:rPr>
        <w:lastRenderedPageBreak/>
        <w:t>/notes</w:t>
      </w:r>
      <w:r w:rsidRPr="00BB07F9">
        <w:t xml:space="preserve">: Az összes olyan </w:t>
      </w:r>
      <w:r w:rsidR="00F92A26">
        <w:t>feljegyzést</w:t>
      </w:r>
      <w:r w:rsidRPr="00BB07F9">
        <w:t xml:space="preserve"> visszaadja</w:t>
      </w:r>
      <w:r w:rsidR="00905514">
        <w:t>,</w:t>
      </w:r>
      <w:r w:rsidRPr="00BB07F9">
        <w:t xml:space="preserve"> amit a felhasználó hozott létre. A válaszba a </w:t>
      </w:r>
      <w:r w:rsidR="00F92A26">
        <w:t>jegyzetek</w:t>
      </w:r>
      <w:r w:rsidRPr="00BB07F9">
        <w:t xml:space="preserve">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241370D5" w:rsidR="00D678F3" w:rsidRPr="00BB07F9" w:rsidRDefault="00D678F3" w:rsidP="0042171B">
      <w:pPr>
        <w:pStyle w:val="ListParagraph"/>
        <w:numPr>
          <w:ilvl w:val="0"/>
          <w:numId w:val="23"/>
        </w:numPr>
      </w:pPr>
      <w:r w:rsidRPr="00BB07F9">
        <w:rPr>
          <w:u w:val="single"/>
        </w:rPr>
        <w:t>/notes/note</w:t>
      </w:r>
      <w:r w:rsidRPr="00BB07F9">
        <w:t xml:space="preserve">: </w:t>
      </w:r>
      <w:r w:rsidR="00B35CF0">
        <w:t>Ezen az elérési pont</w:t>
      </w:r>
      <w:r w:rsidR="0038616B" w:rsidRPr="00BB07F9">
        <w:t xml:space="preserve">on keresztül tudnak a felhasználók új </w:t>
      </w:r>
      <w:r w:rsidR="00F92A26">
        <w:t xml:space="preserve">feljegyzéseket </w:t>
      </w:r>
      <w:r w:rsidR="0038616B" w:rsidRPr="00BB07F9">
        <w:t xml:space="preserve">létrehozni. A kérésben el kell küldeni az új </w:t>
      </w:r>
      <w:r w:rsidR="00F92A26">
        <w:t xml:space="preserve">feljegyzés </w:t>
      </w:r>
      <w:r w:rsidR="0038616B" w:rsidRPr="00BB07F9">
        <w:t xml:space="preserve">nevét és tartalmát. Egy ilyen </w:t>
      </w:r>
      <w:r w:rsidR="00F92A26">
        <w:t>jegyzet</w:t>
      </w:r>
      <w:r w:rsidR="0038616B" w:rsidRPr="00BB07F9">
        <w:t xml:space="preserve"> maximum 300 karakter hosszú lehet, melyet a szerver a kérés fogadásakor ellenőriz.</w:t>
      </w:r>
    </w:p>
    <w:p w14:paraId="6003826D" w14:textId="4A028265" w:rsidR="0038616B" w:rsidRPr="00BB07F9" w:rsidRDefault="0038616B" w:rsidP="0042171B">
      <w:pPr>
        <w:pStyle w:val="ListParagraph"/>
        <w:numPr>
          <w:ilvl w:val="0"/>
          <w:numId w:val="23"/>
        </w:numPr>
      </w:pPr>
      <w:r w:rsidRPr="00BB07F9">
        <w:rPr>
          <w:u w:val="single"/>
        </w:rPr>
        <w:t>/notes/update</w:t>
      </w:r>
      <w:r w:rsidRPr="00BB07F9">
        <w:t xml:space="preserve">: Lehetőség van a </w:t>
      </w:r>
      <w:r w:rsidR="00DA7907">
        <w:t xml:space="preserve">feljegyzések </w:t>
      </w:r>
      <w:r w:rsidRPr="00BB07F9">
        <w:t>módosítására is, amelyet ez az elérési pont tesz lehetővé.</w:t>
      </w:r>
      <w:r w:rsidR="00107D0B" w:rsidRPr="00BB07F9">
        <w:t xml:space="preserve"> A kérésben el kell küldeni a </w:t>
      </w:r>
      <w:r w:rsidR="00DA7907">
        <w:t>jegyzet</w:t>
      </w:r>
      <w:r w:rsidR="00107D0B" w:rsidRPr="00BB07F9">
        <w:t xml:space="preserve"> azonosítóját valamint az új nevet és tartalmat.</w:t>
      </w:r>
      <w:r w:rsidRPr="00BB07F9">
        <w:t xml:space="preserve"> </w:t>
      </w:r>
      <w:r w:rsidR="00DA7907">
        <w:t xml:space="preserve">Csak a tulajdonosa vagy legalább </w:t>
      </w:r>
      <w:r w:rsidRPr="00BB07F9">
        <w:t>WRITE joggal hozzáférő felhasználó módosíthat</w:t>
      </w:r>
      <w:r w:rsidR="00DA7907">
        <w:t>ja</w:t>
      </w:r>
      <w:r w:rsidRPr="00BB07F9">
        <w:t xml:space="preserve">. A karakterszámra itt is figyelni kell. </w:t>
      </w:r>
    </w:p>
    <w:p w14:paraId="59036B36" w14:textId="229D91A8"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 xml:space="preserve">ák a már nem használt </w:t>
      </w:r>
      <w:r w:rsidR="00DA7907">
        <w:t>feljegyzéseket</w:t>
      </w:r>
      <w:r w:rsidR="00905514">
        <w:t>, e</w:t>
      </w:r>
      <w:r w:rsidR="00B00069" w:rsidRPr="00BB07F9">
        <w:t xml:space="preserve">zt tudják megtenni ezen a </w:t>
      </w:r>
      <w:r w:rsidR="00B35CF0">
        <w:t>végpont</w:t>
      </w:r>
      <w:r w:rsidR="00B00069" w:rsidRPr="00BB07F9">
        <w:t xml:space="preserve">on keresztül. Egy </w:t>
      </w:r>
      <w:r w:rsidR="00DA7907">
        <w:t>jegyzetet</w:t>
      </w:r>
      <w:r w:rsidR="00B00069" w:rsidRPr="00BB07F9">
        <w:t xml:space="preserve"> csak a tulajdonosa vagy legalább DELETE joggal rendelkező felhasználó tud törölni. Ha egy </w:t>
      </w:r>
      <w:r w:rsidR="00DA7907">
        <w:t>olyan felhasználó törli</w:t>
      </w:r>
      <w:r w:rsidR="00B00069" w:rsidRPr="00BB07F9">
        <w:t>, aki nem a tulajd</w:t>
      </w:r>
      <w:r w:rsidR="00DA7907">
        <w:t>onosa csak hozzáférése van,</w:t>
      </w:r>
      <w:r w:rsidR="00B00069" w:rsidRPr="00BB07F9">
        <w:t xml:space="preserve"> a tulajdonostól </w:t>
      </w:r>
      <w:r w:rsidR="00DA7907">
        <w:t xml:space="preserve">akkor </w:t>
      </w:r>
      <w:r w:rsidR="00B00069" w:rsidRPr="00BB07F9">
        <w:t>is törlődik.</w:t>
      </w:r>
    </w:p>
    <w:p w14:paraId="51D97F0A" w14:textId="22380B32" w:rsidR="00B00069" w:rsidRPr="00BB07F9" w:rsidRDefault="00E8259A" w:rsidP="0042171B">
      <w:pPr>
        <w:pStyle w:val="ListParagraph"/>
        <w:numPr>
          <w:ilvl w:val="0"/>
          <w:numId w:val="23"/>
        </w:numPr>
      </w:pPr>
      <w:r w:rsidRPr="00BB07F9">
        <w:rPr>
          <w:u w:val="single"/>
        </w:rPr>
        <w:t>/notes/shared</w:t>
      </w:r>
      <w:r w:rsidRPr="00BB07F9">
        <w:t xml:space="preserve">: Itt kérhetőek le azok a </w:t>
      </w:r>
      <w:r w:rsidR="00DA7907">
        <w:t xml:space="preserve">feljegyzések </w:t>
      </w:r>
      <w:r w:rsidRPr="00BB07F9">
        <w:t>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4" w:name="_Toc500461323"/>
      <w:r w:rsidRPr="00BB07F9">
        <w:t>DropboxAPI</w:t>
      </w:r>
      <w:bookmarkEnd w:id="34"/>
    </w:p>
    <w:p w14:paraId="0372F3AD" w14:textId="3984E615" w:rsidR="002632C3" w:rsidRPr="00BB07F9" w:rsidRDefault="00B35CF0" w:rsidP="002632C3">
      <w:r>
        <w:t>Ezeken az elérési pont</w:t>
      </w:r>
      <w:r w:rsidR="00670652" w:rsidRPr="00BB07F9">
        <w:t>okon keresztül lehet műv</w:t>
      </w:r>
      <w:r w:rsidR="00905514">
        <w:t>eleteket végezni a felhasználó D</w:t>
      </w:r>
      <w:r w:rsidR="00670652"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lastRenderedPageBreak/>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522E3A7F"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w:t>
      </w:r>
      <w:r w:rsidR="00B35CF0">
        <w:t>végpont</w:t>
      </w:r>
      <w:r w:rsidRPr="00BB07F9">
        <w:t xml:space="preserve">ra. </w:t>
      </w:r>
    </w:p>
    <w:p w14:paraId="44C1DBC8" w14:textId="5D907942" w:rsidR="00FB7C65" w:rsidRPr="00BB07F9" w:rsidRDefault="00FB7C65" w:rsidP="0042171B">
      <w:pPr>
        <w:pStyle w:val="ListParagraph"/>
        <w:numPr>
          <w:ilvl w:val="0"/>
          <w:numId w:val="24"/>
        </w:numPr>
      </w:pPr>
      <w:r w:rsidRPr="00BB07F9">
        <w:rPr>
          <w:u w:val="single"/>
        </w:rPr>
        <w:t>/dropbox/upload/&lt;file_id&gt;</w:t>
      </w:r>
      <w:r w:rsidR="00B35CF0">
        <w:t xml:space="preserve">: Ezen az elérési ponton </w:t>
      </w:r>
      <w:r w:rsidRPr="00BB07F9">
        <w:t>keresztül a paraméterben átadott fájlt a</w:t>
      </w:r>
      <w:r w:rsidR="00905514">
        <w:t xml:space="preserve"> szerver felölti a felhasználó D</w:t>
      </w:r>
      <w:r w:rsidRPr="00BB07F9">
        <w:t>ropbox fiókjára, amennyiben 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5" w:name="_Toc500461324"/>
      <w:r w:rsidRPr="00BB07F9">
        <w:t>FilesharesAPI</w:t>
      </w:r>
      <w:bookmarkEnd w:id="35"/>
    </w:p>
    <w:p w14:paraId="66E1C589" w14:textId="68AFD7A6" w:rsidR="005078F6" w:rsidRPr="00BB07F9" w:rsidRDefault="005078F6" w:rsidP="005078F6">
      <w:r w:rsidRPr="00BB07F9">
        <w:t xml:space="preserve">A fájlok megosztásához szükséges funkcionalitás érhető el ezeken a </w:t>
      </w:r>
      <w:r w:rsidR="00D76421">
        <w:t>végpontokon</w:t>
      </w:r>
      <w:r w:rsidRPr="00BB07F9">
        <w:t>. A hozzáféréseket törölni is lehet utólag.</w:t>
      </w:r>
    </w:p>
    <w:p w14:paraId="5D4E9D9C" w14:textId="2BD518A6"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w:t>
      </w:r>
      <w:r w:rsidR="000B7FB5">
        <w:t>-</w:t>
      </w:r>
      <w:r w:rsidRPr="00BB07F9">
        <w:t xml:space="preserv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2309F73F"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w:t>
      </w:r>
      <w:r w:rsidR="00F92A26">
        <w:t>feljegyzéshe</w:t>
      </w:r>
      <w:r w:rsidRPr="00BB07F9">
        <w:t>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6" w:name="_Toc500461325"/>
      <w:r w:rsidRPr="00BB07F9">
        <w:lastRenderedPageBreak/>
        <w:t>FilesAPI</w:t>
      </w:r>
      <w:bookmarkEnd w:id="36"/>
    </w:p>
    <w:p w14:paraId="3E25E61E" w14:textId="3121DBF7" w:rsidR="00165A78" w:rsidRPr="00BB07F9" w:rsidRDefault="006E2C61" w:rsidP="00165A78">
      <w:r w:rsidRPr="00BB07F9">
        <w:t xml:space="preserve">A fájlokkal kapcsolatos műveletek végezhetőek el az alábbiakban bemutatott </w:t>
      </w:r>
      <w:r w:rsidR="00036836">
        <w:t>végpont</w:t>
      </w:r>
      <w:r w:rsidRPr="00BB07F9">
        <w:t xml:space="preserv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37FF959D"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w:t>
      </w:r>
      <w:r w:rsidR="00036836">
        <w:t>végpont</w:t>
      </w:r>
      <w:r w:rsidRPr="00BB07F9">
        <w:t xml:space="preserv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726CDA70" w:rsidR="00B00D53" w:rsidRPr="00BB07F9" w:rsidRDefault="00B00D53" w:rsidP="0042171B">
      <w:pPr>
        <w:pStyle w:val="ListParagraph"/>
        <w:numPr>
          <w:ilvl w:val="0"/>
          <w:numId w:val="26"/>
        </w:numPr>
      </w:pPr>
      <w:r w:rsidRPr="00BB07F9">
        <w:rPr>
          <w:u w:val="single"/>
        </w:rPr>
        <w:t>/files/file/&lt;folder_id&gt;</w:t>
      </w:r>
      <w:r w:rsidRPr="00BB07F9">
        <w:t xml:space="preserve"> (POST): Ez a</w:t>
      </w:r>
      <w:r w:rsidR="006C5CEE">
        <w:t>z</w:t>
      </w:r>
      <w:r w:rsidRPr="00BB07F9">
        <w:t xml:space="preserve"> </w:t>
      </w:r>
      <w:r w:rsidR="00036836">
        <w:t>elérési pont</w:t>
      </w:r>
      <w:r w:rsidRPr="00BB07F9">
        <w:t xml:space="preserv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lastRenderedPageBreak/>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1A4A7AFC"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 xml:space="preserve">A publikussá tett fájlok ezen a </w:t>
      </w:r>
      <w:r w:rsidR="00036836">
        <w:t>végpont</w:t>
      </w:r>
      <w:r w:rsidR="0014030E" w:rsidRPr="00BB07F9">
        <w:t>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733F9926"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9225EC">
        <w:t>Ezen az elérési pont</w:t>
      </w:r>
      <w:r w:rsidR="000C634E" w:rsidRPr="00BB07F9">
        <w:t xml:space="preserv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63F13A94"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 xml:space="preserve">A fő mappa </w:t>
      </w:r>
      <w:r w:rsidR="006C5CEE">
        <w:t>„</w:t>
      </w:r>
      <w:r w:rsidR="00864BC5" w:rsidRPr="00BB07F9">
        <w:t>Main</w:t>
      </w:r>
      <w:r w:rsidR="006C5CEE">
        <w:t>”</w:t>
      </w:r>
      <w:r w:rsidR="00864BC5" w:rsidRPr="00BB07F9">
        <w:t xml:space="preserve"> néven található meg.</w:t>
      </w:r>
    </w:p>
    <w:p w14:paraId="37FE3ADE" w14:textId="094C3B81"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w:t>
      </w:r>
      <w:r w:rsidR="009225EC">
        <w:t>végpont</w:t>
      </w:r>
      <w:r w:rsidR="00A80C52" w:rsidRPr="00BB07F9">
        <w:t xml:space="preserv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7" w:name="_Toc500461326"/>
      <w:r w:rsidRPr="00BB07F9">
        <w:lastRenderedPageBreak/>
        <w:t>Modell</w:t>
      </w:r>
      <w:bookmarkEnd w:id="37"/>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8" w:name="_Toc500461327"/>
      <w:r w:rsidRPr="00BB07F9">
        <w:t>Dropbox</w:t>
      </w:r>
      <w:r w:rsidR="001B7BA2" w:rsidRPr="00BB07F9">
        <w:t>Model</w:t>
      </w:r>
      <w:bookmarkEnd w:id="38"/>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fldSimple w:instr=" SEQ Kép \* ARABIC ">
        <w:r w:rsidR="0041054F">
          <w:rPr>
            <w:noProof/>
          </w:rPr>
          <w:t>7</w:t>
        </w:r>
      </w:fldSimple>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lastRenderedPageBreak/>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2E500F31" w:rsidR="00362FA3" w:rsidRPr="00BB07F9" w:rsidRDefault="00362FA3" w:rsidP="0042171B">
      <w:pPr>
        <w:pStyle w:val="ListParagraph"/>
        <w:numPr>
          <w:ilvl w:val="0"/>
          <w:numId w:val="27"/>
        </w:numPr>
      </w:pPr>
      <w:r w:rsidRPr="00BB07F9">
        <w:rPr>
          <w:u w:val="single"/>
        </w:rPr>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0E656C">
        <w:t xml:space="preserve"> letölteni</w:t>
      </w:r>
      <w:r w:rsidR="00241225">
        <w:t>, majd visszatér</w:t>
      </w:r>
      <w:r w:rsidR="00DB5660">
        <w:t xml:space="preserve"> azzal</w:t>
      </w:r>
      <w:r w:rsidR="00241225">
        <w:t>, hogy a letöltés kezdetét vette.</w:t>
      </w:r>
    </w:p>
    <w:p w14:paraId="21321106" w14:textId="414FB5AD" w:rsidR="00D83735" w:rsidRPr="00BB07F9" w:rsidRDefault="00D83735">
      <w:pPr>
        <w:pStyle w:val="Heading3"/>
      </w:pPr>
      <w:bookmarkStart w:id="39" w:name="_Toc500461328"/>
      <w:r w:rsidRPr="00BB07F9">
        <w:t>CredentialstoreModel</w:t>
      </w:r>
      <w:bookmarkEnd w:id="39"/>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40" w:name="_Toc500461329"/>
      <w:r w:rsidRPr="00BB07F9">
        <w:t>UsersModel</w:t>
      </w:r>
      <w:bookmarkEnd w:id="40"/>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lastRenderedPageBreak/>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1F5F9588" w:rsidR="003900BD" w:rsidRPr="00BB07F9" w:rsidRDefault="003900BD" w:rsidP="0042171B">
      <w:pPr>
        <w:pStyle w:val="ListParagraph"/>
        <w:numPr>
          <w:ilvl w:val="0"/>
          <w:numId w:val="28"/>
        </w:numPr>
      </w:pPr>
      <w:r w:rsidRPr="00BB07F9">
        <w:rPr>
          <w:u w:val="single"/>
        </w:rPr>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r w:rsidR="000E656C">
        <w:t xml:space="preserve"> Az új jelszót is paraméterben kapja meg.</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41" w:name="_Toc500461330"/>
      <w:r w:rsidRPr="00BB07F9">
        <w:t>RolesModel</w:t>
      </w:r>
      <w:bookmarkEnd w:id="41"/>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2" w:name="_Toc500461331"/>
      <w:r w:rsidRPr="00BB07F9">
        <w:t>NotesModel</w:t>
      </w:r>
      <w:bookmarkEnd w:id="42"/>
    </w:p>
    <w:p w14:paraId="74A69716" w14:textId="22DF18E9" w:rsidR="00F5269D" w:rsidRPr="00BB07F9" w:rsidRDefault="00973B64" w:rsidP="00F5269D">
      <w:r w:rsidRPr="00BB07F9">
        <w:t xml:space="preserve">A felhasználói </w:t>
      </w:r>
      <w:r w:rsidR="00F92A26">
        <w:t xml:space="preserve">feljegyzéseken </w:t>
      </w:r>
      <w:r w:rsidRPr="00BB07F9">
        <w:t>végzett műveletek találhatóak benne.</w:t>
      </w:r>
    </w:p>
    <w:p w14:paraId="1F96D1CE" w14:textId="1E0D22AE"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w:t>
      </w:r>
      <w:r w:rsidR="00F92A26">
        <w:t>feljegyzést</w:t>
      </w:r>
      <w:r w:rsidR="00212764">
        <w:t xml:space="preserve">. A </w:t>
      </w:r>
      <w:r w:rsidR="00F92A26">
        <w:t>jegyzet</w:t>
      </w:r>
      <w:r w:rsidR="00212764">
        <w:t xml:space="preserve"> címe és tartalma az input_dictionary-ben található. </w:t>
      </w:r>
    </w:p>
    <w:p w14:paraId="31206793" w14:textId="34818B66" w:rsidR="00973B64" w:rsidRPr="00BB07F9" w:rsidRDefault="00973B64" w:rsidP="0042171B">
      <w:pPr>
        <w:pStyle w:val="ListParagraph"/>
        <w:numPr>
          <w:ilvl w:val="0"/>
          <w:numId w:val="30"/>
        </w:numPr>
      </w:pPr>
      <w:r w:rsidRPr="00BB07F9">
        <w:rPr>
          <w:u w:val="single"/>
        </w:rPr>
        <w:t>delete_note(user_id, note_id)</w:t>
      </w:r>
      <w:r w:rsidRPr="00BB07F9">
        <w:t>:</w:t>
      </w:r>
      <w:r w:rsidR="001D4FF2">
        <w:t xml:space="preserve"> </w:t>
      </w:r>
      <w:r w:rsidR="005E1A9D">
        <w:t xml:space="preserve">Törli a paraméterben meghatározott </w:t>
      </w:r>
      <w:r w:rsidR="00F92A26">
        <w:t>feljegyzést</w:t>
      </w:r>
      <w:r w:rsidR="005E1A9D">
        <w:t>, amennyiben a user_id olyan felhasználót jelöl</w:t>
      </w:r>
      <w:r w:rsidR="00DE62A0">
        <w:t>,</w:t>
      </w:r>
      <w:r w:rsidR="005E1A9D">
        <w:t xml:space="preserve"> aki vagy a tulajdonosa a </w:t>
      </w:r>
      <w:r w:rsidR="00F92A26">
        <w:t>jegyzetnek</w:t>
      </w:r>
      <w:r w:rsidR="00217F2E">
        <w:t>,</w:t>
      </w:r>
      <w:r w:rsidR="005E1A9D">
        <w:t xml:space="preserve"> vagy pedig van rá legalább DELETE jogosultsága. </w:t>
      </w:r>
    </w:p>
    <w:p w14:paraId="41EA39C6" w14:textId="4C827C09" w:rsidR="00973B64" w:rsidRPr="00BB07F9" w:rsidRDefault="00973B64" w:rsidP="0042171B">
      <w:pPr>
        <w:pStyle w:val="ListParagraph"/>
        <w:numPr>
          <w:ilvl w:val="0"/>
          <w:numId w:val="30"/>
        </w:numPr>
      </w:pPr>
      <w:r w:rsidRPr="00BB07F9">
        <w:rPr>
          <w:u w:val="single"/>
        </w:rPr>
        <w:lastRenderedPageBreak/>
        <w:t>update_note(user_id, input_dictionary)</w:t>
      </w:r>
      <w:r w:rsidRPr="00BB07F9">
        <w:t>:</w:t>
      </w:r>
      <w:r w:rsidR="005C40FC">
        <w:t xml:space="preserve"> </w:t>
      </w:r>
      <w:r w:rsidR="00071795">
        <w:t xml:space="preserve">Egy </w:t>
      </w:r>
      <w:r w:rsidR="00112CBB">
        <w:t xml:space="preserve">feljegyzés </w:t>
      </w:r>
      <w:r w:rsidR="00071795">
        <w:t>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0FBE33B"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w:t>
      </w:r>
      <w:r w:rsidR="00112CBB">
        <w:t>feljegyzést</w:t>
      </w:r>
      <w:r w:rsidR="00B04BA5">
        <w:t xml:space="preserve">. </w:t>
      </w:r>
    </w:p>
    <w:p w14:paraId="171D813A" w14:textId="300385B5" w:rsidR="00973B64" w:rsidRPr="00BB07F9" w:rsidRDefault="00973B64" w:rsidP="0042171B">
      <w:pPr>
        <w:pStyle w:val="ListParagraph"/>
        <w:numPr>
          <w:ilvl w:val="0"/>
          <w:numId w:val="30"/>
        </w:numPr>
      </w:pPr>
      <w:r w:rsidRPr="00BB07F9">
        <w:rPr>
          <w:u w:val="single"/>
        </w:rPr>
        <w:t>ge</w:t>
      </w:r>
      <w:r w:rsidR="00950F2C">
        <w:rPr>
          <w:u w:val="single"/>
        </w:rPr>
        <w:t>t_shared_with_me_notes(user_id)</w:t>
      </w:r>
      <w:r w:rsidR="00950F2C">
        <w:t xml:space="preserve">: A felhasználóval megosztott </w:t>
      </w:r>
      <w:r w:rsidR="00BF47BF">
        <w:t>jegyzeteket</w:t>
      </w:r>
      <w:r w:rsidR="00950F2C">
        <w:t xml:space="preserve"> lehet lekérdezi ebben a metódusban. </w:t>
      </w:r>
      <w:r w:rsidR="00DF0414">
        <w:t xml:space="preserve">A függvény visszaad egy </w:t>
      </w:r>
      <w:r w:rsidR="00BF47BF">
        <w:t>feljegyzést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3" w:name="_Toc500461332"/>
      <w:r w:rsidRPr="00BB07F9">
        <w:t>LogsModel</w:t>
      </w:r>
      <w:bookmarkEnd w:id="43"/>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6AA666CA"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w:t>
      </w:r>
      <w:r w:rsidR="00551EDA">
        <w:t>z</w:t>
      </w:r>
      <w:r w:rsidR="002E54C0">
        <w:t xml:space="preserve">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4" w:name="_Toc500461333"/>
      <w:r w:rsidRPr="00BB07F9">
        <w:t>FilesModel</w:t>
      </w:r>
      <w:bookmarkEnd w:id="44"/>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lastRenderedPageBreak/>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426861E7"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551EDA">
        <w:t>váró fájlhoz.</w:t>
      </w:r>
      <w:r w:rsidR="00870001">
        <w:t xml:space="preserve">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3233AC0D" w:rsidR="00DF6A8A" w:rsidRPr="00BB07F9" w:rsidRDefault="00DF6A8A" w:rsidP="0042171B">
      <w:pPr>
        <w:pStyle w:val="ListParagraph"/>
        <w:numPr>
          <w:ilvl w:val="0"/>
          <w:numId w:val="32"/>
        </w:numPr>
      </w:pPr>
      <w:r w:rsidRPr="00BB07F9">
        <w:rPr>
          <w:u w:val="single"/>
        </w:rPr>
        <w:lastRenderedPageBreak/>
        <w:t>rename_folder(user_id, input_dictionary)</w:t>
      </w:r>
      <w:r w:rsidRPr="00BB07F9">
        <w:t>:</w:t>
      </w:r>
      <w:r w:rsidR="00B87419">
        <w:t xml:space="preserve"> Átnevezi a </w:t>
      </w:r>
      <w:r w:rsidR="00551EDA">
        <w:t>mappát</w:t>
      </w:r>
      <w:r w:rsidR="00B87419">
        <w:t xml:space="preserve">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lastRenderedPageBreak/>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5" w:name="_Toc500461334"/>
      <w:r w:rsidRPr="00BB07F9">
        <w:t>FilesharesModel</w:t>
      </w:r>
      <w:bookmarkEnd w:id="45"/>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51AB898E"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w:t>
      </w:r>
      <w:r w:rsidR="006D6FA0">
        <w:t>a</w:t>
      </w:r>
      <w:r w:rsidR="002539AA">
        <w:t xml:space="preserve">dja, hogy az adott fájlhoz milyen megosztások tartoznak. Csak a fájl tulajdonosa kérheti le. </w:t>
      </w:r>
    </w:p>
    <w:p w14:paraId="391823D9" w14:textId="06C000FD" w:rsidR="00E5043B" w:rsidRPr="00BB07F9" w:rsidRDefault="00E5043B">
      <w:pPr>
        <w:pStyle w:val="Heading3"/>
      </w:pPr>
      <w:bookmarkStart w:id="46" w:name="_Toc500461335"/>
      <w:r w:rsidRPr="00BB07F9">
        <w:t>TokensModel</w:t>
      </w:r>
      <w:bookmarkEnd w:id="46"/>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lastRenderedPageBreak/>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7DE7BF1B" w:rsidR="00A3027B" w:rsidRPr="00BB07F9" w:rsidRDefault="000B59B9" w:rsidP="0042171B">
      <w:pPr>
        <w:pStyle w:val="ListParagraph"/>
        <w:numPr>
          <w:ilvl w:val="0"/>
          <w:numId w:val="29"/>
        </w:numPr>
      </w:pPr>
      <w:r w:rsidRPr="00BB07F9">
        <w:rPr>
          <w:u w:val="single"/>
        </w:rPr>
        <w:t>login_required(f)</w:t>
      </w:r>
      <w:r w:rsidRPr="00BB07F9">
        <w:t xml:space="preserve">: </w:t>
      </w:r>
      <w:r w:rsidR="00436CD6" w:rsidRPr="00BB07F9">
        <w:t xml:space="preserve">Megvizsgálja, hogy melyik </w:t>
      </w:r>
      <w:r w:rsidR="009227C1">
        <w:t>végpont</w:t>
      </w:r>
      <w:r w:rsidR="00436CD6" w:rsidRPr="00BB07F9">
        <w:t>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621FCF22" w14:textId="4F7C25E1" w:rsidR="000B7FB5" w:rsidRDefault="000B7FB5">
      <w:pPr>
        <w:pStyle w:val="Heading3"/>
      </w:pPr>
      <w:bookmarkStart w:id="47" w:name="_Toc500461336"/>
      <w:r>
        <w:t>EmailHandler</w:t>
      </w:r>
      <w:bookmarkEnd w:id="47"/>
    </w:p>
    <w:p w14:paraId="68C6190E" w14:textId="13EC2C47" w:rsidR="000B7FB5" w:rsidRDefault="000B7FB5" w:rsidP="000B7FB5">
      <w:r>
        <w:t xml:space="preserve">Ahogy </w:t>
      </w:r>
      <w:r w:rsidR="00E46F67">
        <w:t>korábban említettem,</w:t>
      </w:r>
      <w:r>
        <w:t xml:space="preserve"> aktiváláshoz és elfelejtett jelszó esetén új beállításához a felhasználó kap egy e-mailt </w:t>
      </w:r>
      <w:r w:rsidR="00E25A99">
        <w:t>az általa megadott címre.</w:t>
      </w:r>
      <w:r w:rsidR="006D6FA0">
        <w:t xml:space="preserve"> A szerveroldal az e-mailt egy e-mail szolgáltatás segítségével küldi. </w:t>
      </w:r>
      <w:r w:rsidR="00E96392">
        <w:t xml:space="preserve"> Az </w:t>
      </w:r>
      <w:r w:rsidR="006D6FA0">
        <w:t>működés biztosításásra</w:t>
      </w:r>
      <w:r w:rsidR="00E96392">
        <w:t xml:space="preserve"> </w:t>
      </w:r>
      <w:r w:rsidR="006D6FA0">
        <w:t>egy g</w:t>
      </w:r>
      <w:r w:rsidR="00E25A99">
        <w:t>mail</w:t>
      </w:r>
      <w:r w:rsidR="00E46F67">
        <w:rPr>
          <w:rStyle w:val="FootnoteReference"/>
        </w:rPr>
        <w:footnoteReference w:id="1"/>
      </w:r>
      <w:r w:rsidR="006D6FA0">
        <w:t xml:space="preserve">-es </w:t>
      </w:r>
      <w:r w:rsidR="00E25A99">
        <w:t>cím</w:t>
      </w:r>
      <w:r w:rsidR="006D6FA0">
        <w:t xml:space="preserve"> áll rendelkezésre</w:t>
      </w:r>
      <w:r w:rsidR="00E25A99">
        <w:t>, amelyet a projekt miatt hoztam létre. Minden esetben erről az e-mail címről küldi a leveleket a felhasználóknak a szoftver.</w:t>
      </w:r>
    </w:p>
    <w:p w14:paraId="2D079E30" w14:textId="3F63A913" w:rsidR="00325EC7" w:rsidRDefault="00325EC7" w:rsidP="00325EC7">
      <w:pPr>
        <w:pStyle w:val="ListParagraph"/>
        <w:numPr>
          <w:ilvl w:val="0"/>
          <w:numId w:val="46"/>
        </w:numPr>
      </w:pPr>
      <w:r>
        <w:rPr>
          <w:u w:val="single"/>
        </w:rPr>
        <w:t>send_activate_email(to_address, activate)</w:t>
      </w:r>
      <w:r>
        <w:t xml:space="preserve">: A környezeti változók közül kiszedi az alkalmazáshoz </w:t>
      </w:r>
      <w:r w:rsidR="006D6FA0">
        <w:t>tartozó g</w:t>
      </w:r>
      <w:r>
        <w:t>mail-es felhasználónevet és jelszót, majd a Gmail SMTP szerverét felhasználva küld egy aktivációs e-mailt a paraméterben kapott címre. Az e-mail tartalmazni fogja az aktiváláshoz szükséges linket.</w:t>
      </w:r>
    </w:p>
    <w:p w14:paraId="4E283C29" w14:textId="007722A9" w:rsidR="00325EC7" w:rsidRPr="000B7FB5" w:rsidRDefault="00325EC7" w:rsidP="00325EC7">
      <w:pPr>
        <w:pStyle w:val="ListParagraph"/>
        <w:numPr>
          <w:ilvl w:val="0"/>
          <w:numId w:val="46"/>
        </w:numPr>
      </w:pPr>
      <w:r>
        <w:rPr>
          <w:u w:val="single"/>
        </w:rPr>
        <w:t>reset_password_email(to_address, reset)</w:t>
      </w:r>
      <w:r w:rsidRPr="00325EC7">
        <w:t>:</w:t>
      </w:r>
      <w:r>
        <w:t xml:space="preserve"> Az előzőhöz hasonlóan megszerzi az e-mail-hez szükséges adatokat, majd küld egy e-mail</w:t>
      </w:r>
      <w:r w:rsidR="00EB0AA9">
        <w:t>-t</w:t>
      </w:r>
      <w:r>
        <w:t xml:space="preserve"> benne egy linkkel</w:t>
      </w:r>
      <w:r w:rsidR="003F65F0">
        <w:t>,</w:t>
      </w:r>
      <w:r>
        <w:t xml:space="preserve"> amivel új jelszót lehet beállítani.</w:t>
      </w:r>
    </w:p>
    <w:p w14:paraId="767570CE" w14:textId="27A197DA" w:rsidR="004E4265" w:rsidRDefault="004E4265">
      <w:pPr>
        <w:pStyle w:val="Heading3"/>
      </w:pPr>
      <w:bookmarkStart w:id="48" w:name="_Toc500461337"/>
      <w:r>
        <w:t>Felhasználói limitek</w:t>
      </w:r>
      <w:bookmarkEnd w:id="48"/>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52029936" w:rsidR="00387060" w:rsidRDefault="00387060" w:rsidP="00387060">
      <w:pPr>
        <w:pStyle w:val="ListParagraph"/>
        <w:numPr>
          <w:ilvl w:val="0"/>
          <w:numId w:val="38"/>
        </w:numPr>
      </w:pPr>
      <w:r>
        <w:lastRenderedPageBreak/>
        <w:t xml:space="preserve">a </w:t>
      </w:r>
      <w:r w:rsidR="006D6FA0">
        <w:t>feljegyzések</w:t>
      </w:r>
      <w:r>
        <w:t xml:space="preserve"> m</w:t>
      </w:r>
      <w:r w:rsidR="00AF3248">
        <w:t>aximum 300 karakterből állhatnak</w:t>
      </w:r>
    </w:p>
    <w:p w14:paraId="4752DCEA" w14:textId="2E955940" w:rsidR="00AF3248" w:rsidRDefault="00AF3248" w:rsidP="00387060">
      <w:pPr>
        <w:pStyle w:val="ListParagraph"/>
        <w:numPr>
          <w:ilvl w:val="0"/>
          <w:numId w:val="38"/>
        </w:numPr>
      </w:pPr>
      <w:r>
        <w:t>Dropbox</w:t>
      </w:r>
      <w:r w:rsidR="006D6FA0">
        <w:t>-</w:t>
      </w:r>
      <w:r>
        <w:t>ról maximum 100MB-os fájl tölthető le</w:t>
      </w:r>
      <w:r w:rsidR="003401FA">
        <w:t>, mert csak egyben tölthető le a f</w:t>
      </w:r>
      <w:r w:rsidR="00863194">
        <w:t>ájl</w:t>
      </w:r>
    </w:p>
    <w:p w14:paraId="76E89282" w14:textId="7F02463F" w:rsidR="00387060" w:rsidRDefault="00387060" w:rsidP="00387060">
      <w:r>
        <w:t xml:space="preserve">Ezek betartásáért létrehoztam két függvényt, amelyek a megfelelő </w:t>
      </w:r>
      <w:r w:rsidR="009227C1">
        <w:t>végpont</w:t>
      </w:r>
      <w:r>
        <w:t>ok meghívása előtt</w:t>
      </w:r>
      <w:r w:rsidR="00DB19FE">
        <w:t xml:space="preserve"> futnak majd le</w:t>
      </w:r>
      <w:r w:rsidR="006D6FA0">
        <w:t>,</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3FFFD2C1" w:rsidR="00387060" w:rsidRPr="004E4265" w:rsidRDefault="00387060" w:rsidP="00387060">
      <w:pPr>
        <w:pStyle w:val="ListParagraph"/>
        <w:numPr>
          <w:ilvl w:val="0"/>
          <w:numId w:val="39"/>
        </w:numPr>
      </w:pPr>
      <w:r>
        <w:rPr>
          <w:u w:val="single"/>
        </w:rPr>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w:t>
      </w:r>
      <w:r w:rsidR="00F92A26">
        <w:t>feljegyzést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9" w:name="_Toc500461338"/>
      <w:r w:rsidRPr="00BB07F9">
        <w:t>Logolás</w:t>
      </w:r>
      <w:bookmarkEnd w:id="49"/>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Mivel az 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50" w:name="_Toc500461339"/>
      <w:r w:rsidRPr="00BB07F9">
        <w:lastRenderedPageBreak/>
        <w:t>UI</w:t>
      </w:r>
      <w:bookmarkEnd w:id="50"/>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1" w:name="_Toc500461340"/>
      <w:r>
        <w:t>Művelet sikeressége</w:t>
      </w:r>
      <w:bookmarkEnd w:id="51"/>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2" w:name="_Toc500461341"/>
      <w:r w:rsidRPr="00BB07F9">
        <w:t>Bejelentkezés</w:t>
      </w:r>
      <w:bookmarkEnd w:id="52"/>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fldSimple w:instr=" SEQ Kép \* ARABIC ">
        <w:r w:rsidR="0041054F">
          <w:rPr>
            <w:noProof/>
          </w:rPr>
          <w:t>8</w:t>
        </w:r>
      </w:fldSimple>
      <w:r>
        <w:t xml:space="preserve"> Bejelentkezés</w:t>
      </w:r>
    </w:p>
    <w:p w14:paraId="526FC0FE" w14:textId="2CF91572" w:rsidR="007D7479" w:rsidRPr="00BB07F9" w:rsidRDefault="007D7479">
      <w:pPr>
        <w:pStyle w:val="Heading3"/>
      </w:pPr>
      <w:bookmarkStart w:id="53" w:name="_Toc500461342"/>
      <w:r w:rsidRPr="00BB07F9">
        <w:lastRenderedPageBreak/>
        <w:t>Regisztráció</w:t>
      </w:r>
      <w:bookmarkEnd w:id="53"/>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fldSimple w:instr=" SEQ Kép \* ARABIC ">
        <w:r w:rsidR="0041054F">
          <w:rPr>
            <w:noProof/>
          </w:rPr>
          <w:t>9</w:t>
        </w:r>
      </w:fldSimple>
      <w:r>
        <w:t xml:space="preserve"> Regisztráció</w:t>
      </w:r>
    </w:p>
    <w:p w14:paraId="0BBCEF0B" w14:textId="70046445" w:rsidR="00195459" w:rsidRDefault="009C4BBE">
      <w:pPr>
        <w:pStyle w:val="Heading3"/>
      </w:pPr>
      <w:bookmarkStart w:id="54" w:name="_Toc500461343"/>
      <w:r>
        <w:t>Files m</w:t>
      </w:r>
      <w:r w:rsidR="00195459">
        <w:t>enü</w:t>
      </w:r>
      <w:bookmarkEnd w:id="54"/>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lastRenderedPageBreak/>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fldSimple w:instr=" SEQ Kép \* ARABIC ">
        <w:r w:rsidR="0041054F">
          <w:rPr>
            <w:noProof/>
          </w:rPr>
          <w:t>10</w:t>
        </w:r>
      </w:fldSimple>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fldSimple w:instr=" SEQ Kép \* ARABIC ">
        <w:r w:rsidR="0041054F">
          <w:rPr>
            <w:noProof/>
          </w:rPr>
          <w:t>11</w:t>
        </w:r>
      </w:fldSimple>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lastRenderedPageBreak/>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fldSimple w:instr=" SEQ Kép \* ARABIC ">
        <w:r w:rsidR="0041054F">
          <w:rPr>
            <w:noProof/>
          </w:rPr>
          <w:t>12</w:t>
        </w:r>
      </w:fldSimple>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lastRenderedPageBreak/>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fldSimple w:instr=" SEQ Kép \* ARABIC ">
        <w:r w:rsidR="0041054F">
          <w:rPr>
            <w:noProof/>
          </w:rPr>
          <w:t>13</w:t>
        </w:r>
      </w:fldSimple>
      <w:r>
        <w:t xml:space="preserve"> Megosztás</w:t>
      </w:r>
    </w:p>
    <w:p w14:paraId="0AFCA14F" w14:textId="1A1802D5" w:rsidR="005C37CC" w:rsidRDefault="005C37CC" w:rsidP="005C37CC">
      <w:r>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fldSimple w:instr=" SEQ Kép \* ARABIC ">
        <w:r w:rsidR="0041054F">
          <w:rPr>
            <w:noProof/>
          </w:rPr>
          <w:t>14</w:t>
        </w:r>
      </w:fldSimple>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fldSimple w:instr=" SEQ Kép \* ARABIC ">
        <w:r w:rsidR="0041054F">
          <w:rPr>
            <w:noProof/>
          </w:rPr>
          <w:t>15</w:t>
        </w:r>
      </w:fldSimple>
      <w:r>
        <w:t xml:space="preserve"> Művelet ikonok</w:t>
      </w:r>
    </w:p>
    <w:p w14:paraId="548B46E5" w14:textId="15525FA2" w:rsidR="006A0C33" w:rsidRDefault="006A0C33" w:rsidP="006A0C33">
      <w:r>
        <w:lastRenderedPageBreak/>
        <w:t>A Dropbox ikonra kattintva egy felugró ab</w:t>
      </w:r>
      <w:r w:rsidR="0060431A">
        <w:t>l</w:t>
      </w:r>
      <w:r>
        <w:t>akon lehet megadni egy olyan Dropbox</w:t>
      </w:r>
      <w:r w:rsidR="0004507E">
        <w:t>-</w:t>
      </w:r>
      <w:r>
        <w:t>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fldSimple w:instr=" SEQ Kép \* ARABIC ">
        <w:r w:rsidR="0041054F">
          <w:rPr>
            <w:noProof/>
          </w:rPr>
          <w:t>16</w:t>
        </w:r>
      </w:fldSimple>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fldSimple w:instr=" SEQ Kép \* ARABIC ">
        <w:r w:rsidR="0041054F">
          <w:rPr>
            <w:noProof/>
          </w:rPr>
          <w:t>17</w:t>
        </w:r>
      </w:fldSimple>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fldSimple w:instr=" SEQ Kép \* ARABIC ">
        <w:r w:rsidR="0041054F">
          <w:rPr>
            <w:noProof/>
          </w:rPr>
          <w:t>18</w:t>
        </w:r>
      </w:fldSimple>
      <w:r>
        <w:t xml:space="preserve"> Fájl feltöltése</w:t>
      </w:r>
    </w:p>
    <w:p w14:paraId="7D31C662" w14:textId="5921C5F8" w:rsidR="008D135A" w:rsidRDefault="003457D8" w:rsidP="008D135A">
      <w:r>
        <w:lastRenderedPageBreak/>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fldSimple w:instr=" SEQ Kép \* ARABIC ">
        <w:r w:rsidR="0041054F">
          <w:rPr>
            <w:noProof/>
          </w:rPr>
          <w:t>19</w:t>
        </w:r>
      </w:fldSimple>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fldSimple w:instr=" SEQ Kép \* ARABIC ">
        <w:r w:rsidR="0041054F">
          <w:rPr>
            <w:noProof/>
          </w:rPr>
          <w:t>20</w:t>
        </w:r>
      </w:fldSimple>
      <w:r>
        <w:t xml:space="preserve"> Törölt fájlok és mappák</w:t>
      </w:r>
    </w:p>
    <w:p w14:paraId="3F9FACF3" w14:textId="649DF8FD" w:rsidR="00A26F74" w:rsidRDefault="00A26F74">
      <w:pPr>
        <w:pStyle w:val="Heading3"/>
      </w:pPr>
      <w:bookmarkStart w:id="55" w:name="_Toc500461344"/>
      <w:r>
        <w:t>Notes menü</w:t>
      </w:r>
      <w:bookmarkEnd w:id="55"/>
    </w:p>
    <w:p w14:paraId="3D1B78CE" w14:textId="4D0D8C61" w:rsidR="00E436C7" w:rsidRPr="00E436C7" w:rsidRDefault="00DF297D" w:rsidP="00DF297D">
      <w:r>
        <w:t>A menüsor második a eleme a „Notes”</w:t>
      </w:r>
      <w:r w:rsidR="001760CF">
        <w:t>, ahova</w:t>
      </w:r>
      <w:r w:rsidR="0004507E">
        <w:t xml:space="preserve"> a feljegyzésekkel</w:t>
      </w:r>
      <w:r>
        <w:t xml:space="preserve">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fldSimple w:instr=" SEQ Kép \* ARABIC ">
        <w:r w:rsidR="0041054F">
          <w:rPr>
            <w:noProof/>
          </w:rPr>
          <w:t>21</w:t>
        </w:r>
      </w:fldSimple>
      <w:r>
        <w:t xml:space="preserve"> Notes menü</w:t>
      </w:r>
    </w:p>
    <w:p w14:paraId="6FD75E25" w14:textId="62ACAD65" w:rsidR="00DF297D" w:rsidRDefault="00DF297D" w:rsidP="00DF297D">
      <w:r>
        <w:t>Az első menüpont a „My Notes”</w:t>
      </w:r>
      <w:r w:rsidR="001760CF">
        <w:t>,</w:t>
      </w:r>
      <w:r>
        <w:t xml:space="preserve"> ahol a felhasználó a saját </w:t>
      </w:r>
      <w:r w:rsidR="0004507E">
        <w:t>feljegyzésein</w:t>
      </w:r>
      <w:r>
        <w:t xml:space="preserve"> tud műveletek végezni</w:t>
      </w:r>
      <w:r w:rsidR="001760CF">
        <w:t>,</w:t>
      </w:r>
      <w:r>
        <w:t xml:space="preserve"> vagy új</w:t>
      </w:r>
      <w:r w:rsidR="0004507E">
        <w:t xml:space="preserve">at </w:t>
      </w:r>
      <w:r w:rsidR="001760CF">
        <w:t xml:space="preserve">tud </w:t>
      </w:r>
      <w:r>
        <w:t>létrehozni.</w:t>
      </w:r>
      <w:r w:rsidR="00216C43">
        <w:t xml:space="preserve"> </w:t>
      </w:r>
      <w:r w:rsidR="00BB4149">
        <w:t>Felül e</w:t>
      </w:r>
      <w:r w:rsidR="001760CF">
        <w:t>gy lista</w:t>
      </w:r>
      <w:r w:rsidR="00216C43">
        <w:t xml:space="preserve"> láthat</w:t>
      </w:r>
      <w:r w:rsidR="001760CF">
        <w:t>ó</w:t>
      </w:r>
      <w:r w:rsidR="00216C43">
        <w:t xml:space="preserve"> a </w:t>
      </w:r>
      <w:r w:rsidR="0004507E">
        <w:t>feljegyzésekről</w:t>
      </w:r>
      <w:r w:rsidR="00216C43">
        <w:t>, amelyben az egyes elemek kiválas</w:t>
      </w:r>
      <w:r w:rsidR="001760CF">
        <w:t>ztható</w:t>
      </w:r>
      <w:r w:rsidR="00216C43">
        <w:t xml:space="preserve">k. Kiválasztás után az adott </w:t>
      </w:r>
      <w:r w:rsidR="0004507E">
        <w:t>elem</w:t>
      </w:r>
      <w:r w:rsidR="00216C43">
        <w:t xml:space="preserve"> adatai jelennek meg. </w:t>
      </w:r>
      <w:r w:rsidR="00BB4149">
        <w:t>A lehetséges műveletek:</w:t>
      </w:r>
    </w:p>
    <w:p w14:paraId="2B885768" w14:textId="2B4B11FA" w:rsidR="00216C43" w:rsidRDefault="00216C43" w:rsidP="00216C43">
      <w:pPr>
        <w:pStyle w:val="ListParagraph"/>
        <w:numPr>
          <w:ilvl w:val="0"/>
          <w:numId w:val="37"/>
        </w:numPr>
      </w:pPr>
      <w:r>
        <w:lastRenderedPageBreak/>
        <w:t xml:space="preserve">Ha még nincs kiválasztva egy </w:t>
      </w:r>
      <w:r w:rsidR="0004507E">
        <w:t>feljegyzés</w:t>
      </w:r>
      <w:r>
        <w:t xml:space="preserve"> sem</w:t>
      </w:r>
      <w:r w:rsidR="00547A96">
        <w:t>, akkor</w:t>
      </w:r>
      <w:r>
        <w:t xml:space="preserve"> a név és tartalom megadása után a „New” gombra kattintva létrejön az új </w:t>
      </w:r>
      <w:r w:rsidR="0004507E">
        <w:t>jegyzet</w:t>
      </w:r>
      <w:r>
        <w:t>. Amennyiben ki van választva egy már létező</w:t>
      </w:r>
      <w:r w:rsidR="00547A96">
        <w:t xml:space="preserve"> </w:t>
      </w:r>
      <w:r w:rsidR="0004507E">
        <w:t>feljegyzés</w:t>
      </w:r>
      <w:r w:rsidR="004055C3">
        <w:t>,</w:t>
      </w:r>
      <w:r>
        <w:t xml:space="preserve"> akkor a „New” gombra kattintva </w:t>
      </w:r>
      <w:r w:rsidR="004055C3">
        <w:t>törlődik a kiválasztás</w:t>
      </w:r>
      <w:r w:rsidR="00547A96">
        <w:t>,</w:t>
      </w:r>
      <w:r w:rsidR="004055C3">
        <w:t xml:space="preserve"> és meg lehet adni az adatait.</w:t>
      </w:r>
    </w:p>
    <w:p w14:paraId="6C97DE60" w14:textId="4D2072AC" w:rsidR="004055C3" w:rsidRDefault="004055C3" w:rsidP="00216C43">
      <w:pPr>
        <w:pStyle w:val="ListParagraph"/>
        <w:numPr>
          <w:ilvl w:val="0"/>
          <w:numId w:val="37"/>
        </w:numPr>
      </w:pPr>
      <w:r>
        <w:t xml:space="preserve">Az „Update” gomb egy kiválasztott </w:t>
      </w:r>
      <w:r w:rsidR="0004507E">
        <w:t>feljegyzés</w:t>
      </w:r>
      <w:r>
        <w:t xml:space="preserve"> adatain módosít megnyomás után.</w:t>
      </w:r>
    </w:p>
    <w:p w14:paraId="7C825E04" w14:textId="316E88A8" w:rsidR="00D258A8" w:rsidRDefault="00D258A8" w:rsidP="00216C43">
      <w:pPr>
        <w:pStyle w:val="ListParagraph"/>
        <w:numPr>
          <w:ilvl w:val="0"/>
          <w:numId w:val="37"/>
        </w:numPr>
      </w:pPr>
      <w:r>
        <w:t xml:space="preserve">A „Delete” gomb segítségével lehet törölni a </w:t>
      </w:r>
      <w:r w:rsidR="0004507E">
        <w:t>jegyzeteket</w:t>
      </w:r>
      <w:r>
        <w: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8472" cy="2448489"/>
                    </a:xfrm>
                    <a:prstGeom prst="rect">
                      <a:avLst/>
                    </a:prstGeom>
                  </pic:spPr>
                </pic:pic>
              </a:graphicData>
            </a:graphic>
          </wp:inline>
        </w:drawing>
      </w:r>
    </w:p>
    <w:p w14:paraId="268DE140" w14:textId="50079EB1" w:rsidR="00DF297D" w:rsidRDefault="004706C9" w:rsidP="0041054F">
      <w:pPr>
        <w:pStyle w:val="Caption"/>
      </w:pPr>
      <w:r>
        <w:t xml:space="preserve">Kép </w:t>
      </w:r>
      <w:fldSimple w:instr=" SEQ Kép \* ARABIC ">
        <w:r w:rsidR="0041054F">
          <w:rPr>
            <w:noProof/>
          </w:rPr>
          <w:t>22</w:t>
        </w:r>
      </w:fldSimple>
      <w:r>
        <w:t xml:space="preserve"> Felhasználóhoz tartoz</w:t>
      </w:r>
      <w:r w:rsidR="0004507E">
        <w:t>ó feljegyzések</w:t>
      </w:r>
    </w:p>
    <w:p w14:paraId="64BC803A" w14:textId="67BEC106" w:rsidR="00F71990" w:rsidRDefault="00F71990" w:rsidP="00F71990">
      <w:r>
        <w:t>A második menüpont a „Shared with me” ahol a felhas</w:t>
      </w:r>
      <w:r w:rsidR="00547A96">
        <w:t>z</w:t>
      </w:r>
      <w:r>
        <w:t>nálóva</w:t>
      </w:r>
      <w:r w:rsidR="00547A96">
        <w:t xml:space="preserve">l megosztott </w:t>
      </w:r>
      <w:r w:rsidR="0004507E">
        <w:t>feljegyzések</w:t>
      </w:r>
      <w:r w:rsidR="00547A96">
        <w:t xml:space="preserve"> tekinthető</w:t>
      </w:r>
      <w:r>
        <w:t>k meg. Az oldal kialakítása hasonló az előzőhöz</w:t>
      </w:r>
      <w:r w:rsidR="00547A96">
        <w:t>,</w:t>
      </w:r>
      <w:r>
        <w:t xml:space="preserve"> azonban itt csak két műveletre van lehetőség. Az egyik a módosítás az „Update” gombbal</w:t>
      </w:r>
      <w:r w:rsidR="00547A96">
        <w:t>,</w:t>
      </w:r>
      <w:r>
        <w:t xml:space="preserve">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lastRenderedPageBreak/>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6885" cy="2274790"/>
                    </a:xfrm>
                    <a:prstGeom prst="rect">
                      <a:avLst/>
                    </a:prstGeom>
                  </pic:spPr>
                </pic:pic>
              </a:graphicData>
            </a:graphic>
          </wp:inline>
        </w:drawing>
      </w:r>
    </w:p>
    <w:p w14:paraId="253BBAE3" w14:textId="77EDE48D" w:rsidR="00F71990" w:rsidRPr="00A26F74" w:rsidRDefault="004706C9" w:rsidP="0041054F">
      <w:pPr>
        <w:pStyle w:val="Caption"/>
      </w:pPr>
      <w:r>
        <w:t xml:space="preserve">Kép </w:t>
      </w:r>
      <w:fldSimple w:instr=" SEQ Kép \* ARABIC ">
        <w:r w:rsidR="0041054F">
          <w:rPr>
            <w:noProof/>
          </w:rPr>
          <w:t>23</w:t>
        </w:r>
      </w:fldSimple>
      <w:r w:rsidR="0004507E">
        <w:t xml:space="preserve"> Felhasználóval megoszott jegyzetek</w:t>
      </w:r>
    </w:p>
    <w:p w14:paraId="2D780EC6" w14:textId="772F15BB" w:rsidR="008F23F9" w:rsidRDefault="008F23F9">
      <w:pPr>
        <w:pStyle w:val="Heading3"/>
      </w:pPr>
      <w:bookmarkStart w:id="56" w:name="_Toc500461345"/>
      <w:r>
        <w:t>User menü</w:t>
      </w:r>
      <w:bookmarkEnd w:id="56"/>
    </w:p>
    <w:p w14:paraId="6461A58F" w14:textId="4002F7F8" w:rsidR="00653CF6" w:rsidRPr="00653CF6" w:rsidRDefault="00653CF6" w:rsidP="00653CF6">
      <w:r>
        <w:t>A menüsor utolsó eleme a „User” menü, itt a felhasználóval k</w:t>
      </w:r>
      <w:r w:rsidR="00547A96">
        <w:t>apcsolatos műveletek végezhető</w:t>
      </w:r>
      <w:r>
        <w:t>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fldSimple w:instr=" SEQ Kép \* ARABIC ">
        <w:r w:rsidR="0041054F">
          <w:rPr>
            <w:noProof/>
          </w:rPr>
          <w:t>24</w:t>
        </w:r>
      </w:fldSimple>
      <w:r>
        <w:t xml:space="preserve"> User menü</w:t>
      </w:r>
    </w:p>
    <w:p w14:paraId="47CC2935" w14:textId="7B94B5BD" w:rsidR="0065280A" w:rsidRDefault="0065280A" w:rsidP="0065280A">
      <w:r>
        <w:t>Az első menüpont a „Change Data”, am</w:t>
      </w:r>
      <w:r w:rsidR="00547A96">
        <w:t xml:space="preserve">elyre kattintva a felhasználó </w:t>
      </w:r>
      <w:r w:rsidR="00A03B5D">
        <w:t>meg tudja válto</w:t>
      </w:r>
      <w:r w:rsidR="00547A96">
        <w:t>ztatni az e-mail címét és/vagy</w:t>
      </w:r>
      <w:r w:rsidR="00A03B5D">
        <w:t xml:space="preserve"> a jelszavát. A</w:t>
      </w:r>
      <w:r w:rsidR="00547A96">
        <w:t xml:space="preserve"> sikeres művelethez </w:t>
      </w:r>
      <w:r w:rsidR="00A03B5D">
        <w:t>mindenképp</w:t>
      </w:r>
      <w:r w:rsidR="00547A96">
        <w:t>en meg kell adni a jelenlegi jelszót</w:t>
      </w:r>
      <w:r w:rsidR="00A03B5D">
        <w:t xml:space="preserve"> helyesen. </w:t>
      </w:r>
    </w:p>
    <w:p w14:paraId="5B528A52" w14:textId="77777777" w:rsidR="0030535E" w:rsidRDefault="0065280A" w:rsidP="0075609E">
      <w:pPr>
        <w:keepNext/>
        <w:ind w:firstLine="0"/>
        <w:jc w:val="center"/>
      </w:pPr>
      <w:r>
        <w:rPr>
          <w:noProof/>
          <w:lang w:val="en-US"/>
        </w:rPr>
        <w:lastRenderedPageBreak/>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fldSimple w:instr=" SEQ Kép \* ARABIC ">
        <w:r w:rsidR="0041054F">
          <w:rPr>
            <w:noProof/>
          </w:rPr>
          <w:t>25</w:t>
        </w:r>
      </w:fldSimple>
      <w:r>
        <w:t xml:space="preserve"> Felhasználói adatok megváltoztatása</w:t>
      </w:r>
    </w:p>
    <w:p w14:paraId="4F7F152E" w14:textId="66FEBEE0" w:rsidR="00901FA3" w:rsidRDefault="00901FA3" w:rsidP="00901FA3">
      <w:r>
        <w:t>A következő menüpont a „Dropbox”</w:t>
      </w:r>
      <w:r w:rsidR="00547A96">
        <w:t>,</w:t>
      </w:r>
      <w:r>
        <w:t xml:space="preserve"> ahol a felhasználó össze tudja kötni a Dropbox</w:t>
      </w:r>
      <w:r w:rsidR="00D73B9C">
        <w:t>-</w:t>
      </w:r>
      <w:r>
        <w:t>os</w:t>
      </w:r>
      <w:r w:rsidR="00547A96">
        <w:t>-</w:t>
      </w:r>
      <w:r>
        <w:t xml:space="preserve"> és az </w:t>
      </w:r>
      <w:r w:rsidR="00547A96">
        <w:t>alkalmazásban lévő fiókját. Az oldalon egy link</w:t>
      </w:r>
      <w:r>
        <w:t xml:space="preserve"> lát</w:t>
      </w:r>
      <w:r w:rsidR="00547A96">
        <w:t>ható,</w:t>
      </w:r>
      <w:r>
        <w:t xml:space="preserve"> ahova átnavi</w:t>
      </w:r>
      <w:r w:rsidR="00547A96">
        <w:t>gálva</w:t>
      </w:r>
      <w:r>
        <w:t xml:space="preserve"> be kell lépni a Dropbox</w:t>
      </w:r>
      <w:r w:rsidR="00D73B9C">
        <w:t>-</w:t>
      </w:r>
      <w:r>
        <w:t xml:space="preserve">os regisztrációba, majd ott engedélyezni </w:t>
      </w:r>
      <w:r w:rsidR="00547A96">
        <w:t>lehet</w:t>
      </w:r>
      <w:r>
        <w:t xml:space="preserve"> az alkalmazás számára a hozzáférést. A művelet végén </w:t>
      </w:r>
      <w:r w:rsidR="00547A96">
        <w:t xml:space="preserve">a felhasználó </w:t>
      </w:r>
      <w:r>
        <w:t>kap egy hozzáférési tokent, amelyet az oldalr</w:t>
      </w:r>
      <w:r w:rsidR="00547A96">
        <w:t>a be kell másolnia, majd meg kell nyomni</w:t>
      </w:r>
      <w:r>
        <w:t xml:space="preserve"> az „Authorize” gombot, </w:t>
      </w:r>
      <w:r w:rsidR="00547A96">
        <w:t>melyek</w:t>
      </w:r>
      <w:r>
        <w:t xml:space="preserve"> után a két regiszt</w:t>
      </w:r>
      <w:r w:rsidR="00547A96">
        <w:t>ráció összekapcsolódik</w:t>
      </w:r>
      <w:r>
        <w:t>.</w:t>
      </w:r>
    </w:p>
    <w:p w14:paraId="4577F9FE" w14:textId="77777777" w:rsidR="0030535E" w:rsidRDefault="00901FA3" w:rsidP="0075609E">
      <w:pPr>
        <w:keepNext/>
        <w:ind w:firstLine="0"/>
        <w:jc w:val="center"/>
      </w:pPr>
      <w:r>
        <w:rPr>
          <w:noProof/>
          <w:lang w:val="en-US"/>
        </w:rPr>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fldSimple w:instr=" SEQ Kép \* ARABIC ">
        <w:r w:rsidR="0041054F">
          <w:rPr>
            <w:noProof/>
          </w:rPr>
          <w:t>26</w:t>
        </w:r>
      </w:fldSimple>
      <w:r>
        <w:t xml:space="preserve"> Dropbox engedélyezés megvalósítása</w:t>
      </w:r>
    </w:p>
    <w:p w14:paraId="7828882A" w14:textId="7E4B9E4C" w:rsidR="00B34D14" w:rsidRDefault="00B34D14" w:rsidP="00B34D14">
      <w:r>
        <w:t>A harmadik menüpont a lenyíló listában a „Logs”</w:t>
      </w:r>
      <w:r w:rsidR="00547A96">
        <w:t>,</w:t>
      </w:r>
      <w:r>
        <w:t xml:space="preserve"> ahol az összes</w:t>
      </w:r>
      <w:r w:rsidR="00547A96">
        <w:t>,</w:t>
      </w:r>
      <w:r>
        <w:t xml:space="preserve"> felhasználóhoz kapcsolódó log bejegyzés megtekinthető. Itt lehetnek sikeres és sikertelen bejelentkezési kísérletek</w:t>
      </w:r>
      <w:r w:rsidR="00547A96">
        <w:t>,</w:t>
      </w:r>
      <w:r>
        <w:t xml:space="preserve"> vagy a felhasználóhoz tartozó mappákon és fájlokon végzett műveletek</w:t>
      </w:r>
      <w:r w:rsidR="00FF1259">
        <w:t>. A bejegyzések nem módosítható</w:t>
      </w:r>
      <w:r>
        <w:t>k és nem törölhetők.</w:t>
      </w:r>
    </w:p>
    <w:p w14:paraId="1F86F0F4" w14:textId="77777777" w:rsidR="007A1181" w:rsidRDefault="00B34D14" w:rsidP="0075609E">
      <w:pPr>
        <w:keepNext/>
        <w:ind w:firstLine="0"/>
        <w:jc w:val="center"/>
      </w:pPr>
      <w:r>
        <w:rPr>
          <w:noProof/>
          <w:lang w:val="en-US"/>
        </w:rPr>
        <w:lastRenderedPageBreak/>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fldSimple w:instr=" SEQ Kép \* ARABIC ">
        <w:r w:rsidR="0041054F">
          <w:rPr>
            <w:noProof/>
          </w:rPr>
          <w:t>27</w:t>
        </w:r>
      </w:fldSimple>
      <w:r>
        <w:t xml:space="preserve"> Felhasználói logok</w:t>
      </w:r>
    </w:p>
    <w:p w14:paraId="29025C55" w14:textId="30B6C09E" w:rsidR="00F92DED" w:rsidRDefault="00F92DED" w:rsidP="00F92DED">
      <w:r>
        <w:t>Az utolsó előtti menüpont a „Logout”, amelyre kattintva a felhasználó kijelentkezik a rendszerből és visszakerül a bejelentkező oldalra. Az utolsó pedig a</w:t>
      </w:r>
      <w:r w:rsidR="00FF1259">
        <w:t xml:space="preserve"> „Delete Account”, ahol törölhető </w:t>
      </w:r>
      <w:r>
        <w:t>a regisztráció. Kattintás után felugrik egy megerősítő ablak</w:t>
      </w:r>
      <w:r w:rsidR="00FF1259">
        <w:t>,</w:t>
      </w:r>
      <w:r>
        <w:t xml:space="preserve"> ahol az „OK”-ra kattintva a felhasználó fiókja</w:t>
      </w:r>
      <w:r w:rsidR="00FF1259">
        <w:t xml:space="preserve"> véglegesen</w:t>
      </w:r>
      <w:r>
        <w:t xml:space="preserve"> törlődik</w:t>
      </w:r>
      <w:r w:rsidR="00FF1259">
        <w:t xml:space="preserve">, </w:t>
      </w:r>
      <w:r w:rsidR="00207BF8">
        <w:t>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fldSimple w:instr=" SEQ Kép \* ARABIC ">
        <w:r w:rsidR="0041054F">
          <w:rPr>
            <w:noProof/>
          </w:rPr>
          <w:t>28</w:t>
        </w:r>
      </w:fldSimple>
      <w:r>
        <w:t xml:space="preserve"> Regisztáció törlésének megerősítése</w:t>
      </w:r>
    </w:p>
    <w:p w14:paraId="58F5A913" w14:textId="38FE7206" w:rsidR="00A72F58" w:rsidRDefault="00A72F58">
      <w:pPr>
        <w:pStyle w:val="Heading1"/>
      </w:pPr>
      <w:bookmarkStart w:id="57" w:name="_Toc500461346"/>
      <w:r w:rsidRPr="00BB07F9">
        <w:lastRenderedPageBreak/>
        <w:t>Mérések</w:t>
      </w:r>
      <w:bookmarkEnd w:id="57"/>
    </w:p>
    <w:p w14:paraId="317A53A4" w14:textId="7F8CE638" w:rsidR="00C97BB8" w:rsidRDefault="00F93963" w:rsidP="00F93963">
      <w:r>
        <w:t>A fejezetben olyan mérések eredményét és összehasonlítását fogom bemutatni,</w:t>
      </w:r>
      <w:r w:rsidR="00224238">
        <w:t xml:space="preserve"> amelyeket először elvégeztem az asztali gépe</w:t>
      </w:r>
      <w:r w:rsidR="007742A4">
        <w:t>n, ahol a fejlesztés történt</w:t>
      </w:r>
      <w:r w:rsidR="00FF1259">
        <w:t>,</w:t>
      </w:r>
      <w:r w:rsidR="007742A4">
        <w:t xml:space="preserve"> </w:t>
      </w:r>
      <w:r>
        <w:t>majd a Raspberry PI eszközön is</w:t>
      </w:r>
      <w:r w:rsidR="00FF2ACB">
        <w:t>. A kéréseket egy harmadik gépről indítottam</w:t>
      </w:r>
      <w:r>
        <w:t xml:space="preserve">. A cél bemutatni, hogy milyen teljesítmény csökenéssel jár a kérések kiszolgálása a lassabb eszközön. </w:t>
      </w:r>
      <w:r w:rsidR="00224238">
        <w:t>Ahogy említettem a</w:t>
      </w:r>
      <w:r w:rsidR="007742A4">
        <w:t>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40F116D9" w:rsidR="00F93963" w:rsidRDefault="00F93963" w:rsidP="00F93963">
      <w:pPr>
        <w:pStyle w:val="ListParagraph"/>
        <w:numPr>
          <w:ilvl w:val="0"/>
          <w:numId w:val="40"/>
        </w:numPr>
      </w:pPr>
      <w:r>
        <w:t>Internet sebessége:</w:t>
      </w:r>
      <w:r w:rsidR="00B13050">
        <w:t xml:space="preserve"> 1</w:t>
      </w:r>
      <w:r w:rsidR="00D73B9C">
        <w:t xml:space="preserve"> </w:t>
      </w:r>
      <w:r w:rsidR="00B13050">
        <w:t>G</w:t>
      </w:r>
      <w:r w:rsidR="000B110B">
        <w:t>b</w:t>
      </w:r>
      <w:r w:rsidR="00B13050">
        <w:t>it</w:t>
      </w:r>
      <w:r w:rsidR="000B110B">
        <w:t xml:space="preserve"> (A Raspberry PI eszköz specifikáció szerint 100</w:t>
      </w:r>
      <w:r w:rsidR="00D73B9C">
        <w:t xml:space="preserve"> </w:t>
      </w:r>
      <w:r w:rsidR="000B110B">
        <w:t>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37E9F9C7" w:rsidR="00C97BB8" w:rsidRDefault="00EF65C5" w:rsidP="00EF65C5">
      <w:r>
        <w:t>Amiről még szót kell ejteni</w:t>
      </w:r>
      <w:r w:rsidR="00FF1259">
        <w:t>,</w:t>
      </w:r>
      <w:r>
        <w:t xml:space="preserve"> hogy az RPI eszköznek </w:t>
      </w:r>
      <w:r w:rsidR="00FF1259">
        <w:t>melyek</w:t>
      </w:r>
      <w:r>
        <w:t xml:space="preserve"> a pontos írási és olvasási limitei. Hálózat esetén tehát 100</w:t>
      </w:r>
      <w:r w:rsidR="00224238">
        <w:t xml:space="preserve"> </w:t>
      </w:r>
      <w:r>
        <w:t>Mbit-re képes</w:t>
      </w:r>
      <w:r w:rsidR="00FF1259">
        <w:t>,</w:t>
      </w:r>
      <w:r>
        <w:t xml:space="preserve">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0132A95E" w:rsidR="00EF65C5" w:rsidRDefault="00EF65C5" w:rsidP="00EF65C5">
      <w:pPr>
        <w:ind w:firstLine="0"/>
      </w:pPr>
      <w:r>
        <w:t>A kapott érték írásra 16.8</w:t>
      </w:r>
      <w:r w:rsidR="00D73B9C">
        <w:t xml:space="preserve"> </w:t>
      </w:r>
      <w:r>
        <w:t>MB/s, míg olvasásra 22.6</w:t>
      </w:r>
      <w:r w:rsidR="00D73B9C">
        <w:t xml:space="preserve"> </w:t>
      </w:r>
      <w:r>
        <w:t>MB/s, tehát mindkét esetben a hálózat az</w:t>
      </w:r>
      <w:r w:rsidR="00FF1259">
        <w:t>, ami korlátoz</w:t>
      </w:r>
      <w:r>
        <w:t xml:space="preserve">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04C20BC5" w:rsidR="009023D6" w:rsidRDefault="009023D6" w:rsidP="009023D6">
      <w:r>
        <w:t xml:space="preserve">A kiválasztott </w:t>
      </w:r>
      <w:r w:rsidR="00FF1259">
        <w:t>végpont</w:t>
      </w:r>
      <w:r>
        <w:t xml:space="preserve"> /files/folder/&lt;folder_id&gt;, amelyet azért választottam, mert van benne adatbázis elérés</w:t>
      </w:r>
      <w:r w:rsidR="00FF1259">
        <w:t>,</w:t>
      </w:r>
      <w:r>
        <w:t xml:space="preserve"> így jobb képet kapunk.</w:t>
      </w:r>
      <w:r w:rsidR="007136E8">
        <w:t xml:space="preserve"> Arra ügyeltem, hogy az adatbázisban található rekordok</w:t>
      </w:r>
      <w:r w:rsidR="00FF1259">
        <w:t xml:space="preserve"> mindkét eszközön</w:t>
      </w:r>
      <w:r w:rsidR="007136E8">
        <w:t xml:space="preserve"> azonosak legyenek, tehát a két mappa tartalma</w:t>
      </w:r>
      <w:r w:rsidR="00FF1259">
        <w:t xml:space="preserve"> megegyezik</w:t>
      </w:r>
      <w:r w:rsidR="007136E8">
        <w:t>.</w:t>
      </w:r>
      <w:r>
        <w:t xml:space="preserve"> A kapott eredmények </w:t>
      </w:r>
      <w:r w:rsidR="00944A6F">
        <w:t>átlagolva</w:t>
      </w:r>
      <w:r w:rsidR="00FF1259">
        <w:t>,</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5BF94CC2">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6382CDF" w14:textId="0B062CB5" w:rsidR="00ED58AC" w:rsidRDefault="00ED58AC" w:rsidP="0041054F">
      <w:pPr>
        <w:pStyle w:val="Caption"/>
      </w:pPr>
      <w:r>
        <w:t xml:space="preserve">Diagram </w:t>
      </w:r>
      <w:fldSimple w:instr=" SEQ Diagram \* ARABIC ">
        <w:r w:rsidR="00887F47">
          <w:rPr>
            <w:noProof/>
          </w:rPr>
          <w:t>1</w:t>
        </w:r>
      </w:fldSimple>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1765F5DD" w:rsidR="00215CDC" w:rsidRDefault="00215CDC" w:rsidP="00215CDC">
      <w:r>
        <w:t xml:space="preserve">A </w:t>
      </w:r>
      <w:r w:rsidR="00FF1259">
        <w:t>végpont</w:t>
      </w:r>
      <w:r>
        <w:t xml:space="preserve"> ugyanaz</w:t>
      </w:r>
      <w:r w:rsidR="00FF1259">
        <w:t>,</w:t>
      </w:r>
      <w:r>
        <w:t xml:space="preserve"> mint az előző mérés során</w:t>
      </w:r>
      <w:r w:rsidR="00FF1259">
        <w:t>.</w:t>
      </w:r>
      <w:r>
        <w:t xml:space="preserve"> </w:t>
      </w:r>
      <w:r w:rsidR="00FF1259">
        <w:t>A</w:t>
      </w:r>
      <w:r w:rsidR="004C12F7">
        <w:t xml:space="preserve"> változás annyi, hogy a kérések több szálon futnak a szerver felé. Összesen 3 szálat használtam</w:t>
      </w:r>
      <w:r w:rsidR="00FF1259">
        <w:t>,</w:t>
      </w:r>
      <w:r w:rsidR="004C12F7">
        <w:t xml:space="preserve">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7ED3131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856B85B" w14:textId="62F6491E" w:rsidR="00672004" w:rsidRDefault="00ED58AC" w:rsidP="0041054F">
      <w:pPr>
        <w:pStyle w:val="Caption"/>
      </w:pPr>
      <w:r>
        <w:t xml:space="preserve">Diagram </w:t>
      </w:r>
      <w:fldSimple w:instr=" SEQ Diagram \* ARABIC ">
        <w:r w:rsidR="00887F47">
          <w:rPr>
            <w:noProof/>
          </w:rPr>
          <w:t>2</w:t>
        </w:r>
      </w:fldSimple>
      <w:r>
        <w:t xml:space="preserve"> 1000 kérés práhuzamosítva</w:t>
      </w:r>
    </w:p>
    <w:p w14:paraId="0A09DE05" w14:textId="1718A840" w:rsidR="000E2590" w:rsidRDefault="000E2590" w:rsidP="00215CDC">
      <w:r>
        <w:t xml:space="preserve">Jól látható javulást értünk </w:t>
      </w:r>
      <w:r w:rsidR="00F31408">
        <w:t>el</w:t>
      </w:r>
      <w:r>
        <w:t xml:space="preserve"> PC esetén</w:t>
      </w:r>
      <w:r w:rsidR="00A23319">
        <w:t>,</w:t>
      </w:r>
      <w:r>
        <w:t xml:space="preserve"> azonban az RPI </w:t>
      </w:r>
      <w:r w:rsidR="003C08FA">
        <w:t xml:space="preserve">csak minimális </w:t>
      </w:r>
      <w:r w:rsidR="00FF1259">
        <w:t xml:space="preserve">pozitív </w:t>
      </w:r>
      <w:r>
        <w:t>változást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C94FF7B" w14:textId="0EAA923C" w:rsidR="00B3777E" w:rsidRDefault="00887F47" w:rsidP="0041054F">
      <w:pPr>
        <w:pStyle w:val="Caption"/>
      </w:pPr>
      <w:r>
        <w:t xml:space="preserve">Diagram </w:t>
      </w:r>
      <w:fldSimple w:instr=" SEQ Diagram \* ARABIC ">
        <w:r>
          <w:rPr>
            <w:noProof/>
          </w:rPr>
          <w:t>3</w:t>
        </w:r>
      </w:fldSimple>
      <w:r>
        <w:t xml:space="preserve"> 1GB-os fájl feltöltése</w:t>
      </w:r>
    </w:p>
    <w:p w14:paraId="0296E17A" w14:textId="1F2DB6C5"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w:t>
      </w:r>
      <w:r w:rsidR="00D73B9C">
        <w:t xml:space="preserve"> </w:t>
      </w:r>
      <w:r w:rsidR="000F6972">
        <w:t>MB/s-es feltöltési sebességet jelent.</w:t>
      </w:r>
      <w:r w:rsidR="00050E76">
        <w:t xml:space="preserve"> </w:t>
      </w:r>
      <w:r w:rsidR="00EB28D2">
        <w:t xml:space="preserve">Az RPI rendszerre </w:t>
      </w:r>
      <w:r w:rsidR="00520124">
        <w:t>252</w:t>
      </w:r>
      <w:r w:rsidR="00EB28D2">
        <w:t xml:space="preserve"> másodperc</w:t>
      </w:r>
      <w:r w:rsidR="00B3777E">
        <w:t xml:space="preserve"> alatt sikerült feltölteni</w:t>
      </w:r>
      <w:r w:rsidR="00D32EB7">
        <w:t>. Ezt átszámolva 3.77</w:t>
      </w:r>
      <w:r w:rsidR="00D73B9C">
        <w:t xml:space="preserve"> </w:t>
      </w:r>
      <w:r w:rsidR="000F6972">
        <w:t>MB/s-es feltöltési sebességet kapunk, jól látható tehát, hogy nem közelíti meg a fizikai limitet.</w:t>
      </w:r>
    </w:p>
    <w:p w14:paraId="6701385C" w14:textId="70336490" w:rsidR="00346C76" w:rsidRDefault="00FF1259" w:rsidP="00B3777E">
      <w:r>
        <w:t>Ezt követően u</w:t>
      </w:r>
      <w:r w:rsidR="00520124">
        <w:t>gyanezt a fájlt</w:t>
      </w:r>
      <w:r>
        <w:t xml:space="preserve"> letöltöttem.</w:t>
      </w:r>
    </w:p>
    <w:p w14:paraId="0354B86E" w14:textId="40324ACF" w:rsidR="00520124" w:rsidRDefault="00520124" w:rsidP="00B3777E">
      <w:r>
        <w:rPr>
          <w:noProof/>
          <w:lang w:val="en-US"/>
        </w:rPr>
        <w:drawing>
          <wp:inline distT="0" distB="0" distL="0" distR="0" wp14:anchorId="646CB20D" wp14:editId="7CCDB863">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460964D" w14:textId="62EAF400" w:rsidR="00520124" w:rsidRDefault="00F7411D" w:rsidP="00B3777E">
      <w:r>
        <w:t>PC esetén 15 másodperc elég volt ahhoz, hogy letöltsem a fájlt</w:t>
      </w:r>
      <w:r w:rsidR="00FF1259">
        <w:t>,</w:t>
      </w:r>
      <w:r>
        <w:t xml:space="preserve"> ez átszámítva 63</w:t>
      </w:r>
      <w:r w:rsidR="00895566">
        <w:t xml:space="preserve"> </w:t>
      </w:r>
      <w:r>
        <w:t>MB/s-es l</w:t>
      </w:r>
      <w:r w:rsidR="00FF1259">
        <w:t xml:space="preserve">etöltési sebességet jelent.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24B59C3D"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6379E02" w14:textId="3A0FC412" w:rsidR="005931F7" w:rsidRDefault="005931F7" w:rsidP="0089224E">
      <w:r>
        <w:t>PC esetén 60 másodperc kellet, hogy feltöltődjön a fájl</w:t>
      </w:r>
      <w:r w:rsidR="00BC424C">
        <w:t>,</w:t>
      </w:r>
      <w:r>
        <w:t xml:space="preserve"> ami 48 MB/s-es sebességet jelent. RPI esetén 810 másodperc alatt tudtam feltölteni</w:t>
      </w:r>
      <w:r w:rsidR="00BC424C">
        <w:t>,</w:t>
      </w:r>
      <w:r>
        <w:t xml:space="preserve"> ez 3.6 MB/s-es feltöltése sebesség. Az </w:t>
      </w:r>
      <w:r w:rsidR="00BC424C">
        <w:t>sebesség</w:t>
      </w:r>
      <w:r>
        <w:t xml:space="preserve"> szinte </w:t>
      </w:r>
      <w:r w:rsidR="00BC424C">
        <w:t>azonos</w:t>
      </w:r>
      <w:r>
        <w:t xml:space="preserve"> </w:t>
      </w:r>
      <w:r w:rsidR="003527DE">
        <w:t>az előző teszttel.</w:t>
      </w:r>
    </w:p>
    <w:p w14:paraId="1C4D9FEB" w14:textId="32BB589E" w:rsidR="0020748C" w:rsidRDefault="0020748C" w:rsidP="00D4066B">
      <w:pPr>
        <w:pStyle w:val="ListParagraph"/>
        <w:ind w:left="720" w:firstLine="0"/>
      </w:pPr>
      <w:r>
        <w:rPr>
          <w:noProof/>
          <w:lang w:val="en-US"/>
        </w:rPr>
        <w:drawing>
          <wp:inline distT="0" distB="0" distL="0" distR="0" wp14:anchorId="58436C21" wp14:editId="574E7046">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CDF615F" w14:textId="083B9615" w:rsidR="00BC424C" w:rsidRDefault="00BC424C" w:rsidP="00BC424C">
      <w:r>
        <w:t xml:space="preserve">Ugyanezt a fájlt le is töltöttem, először PC-ről, ezt 45 másodperc alatt sikerült végrehajtani ami 64 MB/s-es sebességet jelent. RPI-ről 280 másodperc alatt tudtam letölteni, ez </w:t>
      </w:r>
      <w:r w:rsidR="00564E0B">
        <w:t>10.3 MB/s-es sebességet jelent. Az értékek itt is szinte megegyeznek az előző teszttel.</w:t>
      </w:r>
    </w:p>
    <w:p w14:paraId="7F3A2D49" w14:textId="7CF22FBB" w:rsidR="00A72F58" w:rsidRDefault="001E5C7A">
      <w:pPr>
        <w:pStyle w:val="Heading1"/>
      </w:pPr>
      <w:bookmarkStart w:id="58" w:name="_Toc500461347"/>
      <w:r w:rsidRPr="00BB07F9">
        <w:lastRenderedPageBreak/>
        <w:t>Összefoglalás</w:t>
      </w:r>
      <w:bookmarkEnd w:id="58"/>
    </w:p>
    <w:p w14:paraId="721E0CB2" w14:textId="3FDED1EE" w:rsidR="00720017" w:rsidRDefault="00D76D40" w:rsidP="00720017">
      <w:r>
        <w:t>A projekt tervezés</w:t>
      </w:r>
      <w:r w:rsidR="00ED1E6D">
        <w:t>e</w:t>
      </w:r>
      <w:r>
        <w:t xml:space="preserve"> és fejlesztés</w:t>
      </w:r>
      <w:r w:rsidR="00ED1E6D">
        <w:t>e</w:t>
      </w:r>
      <w:r>
        <w:t xml:space="preserve"> alatt </w:t>
      </w:r>
      <w:r w:rsidR="0095460C">
        <w:t xml:space="preserve">új technológiákkal </w:t>
      </w:r>
      <w:r>
        <w:t>ismerkedtem</w:t>
      </w:r>
      <w:r w:rsidR="0095460C">
        <w:t xml:space="preserve"> meg</w:t>
      </w:r>
      <w:r>
        <w:t>, így sokat tanultam</w:t>
      </w:r>
      <w:r w:rsidR="0095460C">
        <w:t>,</w:t>
      </w:r>
      <w:r>
        <w:t xml:space="preserve"> és fejlődtem szakmailag. A feladat megoldása során több problémába  ütköztem, ahol mérlegelnem kellett több lehetséges megoldást, majd kiválasztani a szerintem legjobbat.</w:t>
      </w:r>
    </w:p>
    <w:p w14:paraId="36EF0A5A" w14:textId="2A768138" w:rsidR="006A047C" w:rsidRDefault="0095460C" w:rsidP="00720017">
      <w:r>
        <w:t>A projek</w:t>
      </w:r>
      <w:r w:rsidR="006A047C">
        <w:t>t végére elkészítettem egy jól működő fájlmegosztó portált, amely egy egyszerű felhasználó számára minden igényt kielégít</w:t>
      </w:r>
      <w:r>
        <w:t>ően alkalmas arra,</w:t>
      </w:r>
      <w:r w:rsidR="006A047C">
        <w:t xml:space="preserve"> hogy fájljait </w:t>
      </w:r>
      <w:r w:rsidR="00ED1E6D">
        <w:t xml:space="preserve">ott tárolja és megossza másokkal. A szoftvert összekötöttem egy </w:t>
      </w:r>
      <w:r>
        <w:t xml:space="preserve">népszerű </w:t>
      </w:r>
      <w:r w:rsidR="00D73B9C">
        <w:t>fájlmegosztó szolgáltatással (Dropbox)</w:t>
      </w:r>
      <w:r w:rsidR="00ED1E6D">
        <w:t xml:space="preserve"> úgy</w:t>
      </w:r>
      <w:r>
        <w:t xml:space="preserve">, </w:t>
      </w:r>
      <w:r w:rsidR="00ED1E6D">
        <w:t>hogy</w:t>
      </w:r>
      <w:r>
        <w:t xml:space="preserve"> lehetőség nyíljon</w:t>
      </w:r>
      <w:r w:rsidR="00ED1E6D">
        <w:t xml:space="preserve"> oda feltölteni</w:t>
      </w:r>
      <w:r>
        <w:t>, illetve onnan letölteni</w:t>
      </w:r>
      <w:r w:rsidR="00ED1E6D">
        <w:t xml:space="preserve"> fájlokat. </w:t>
      </w:r>
    </w:p>
    <w:p w14:paraId="16DCC288" w14:textId="3E2871D1" w:rsidR="000C3A5C" w:rsidRPr="00720017" w:rsidRDefault="00D73B9C" w:rsidP="00720017">
      <w:r>
        <w:t>Me</w:t>
      </w:r>
      <w:r w:rsidR="000C3A5C">
        <w:t>i</w:t>
      </w:r>
      <w:r>
        <w:t>s</w:t>
      </w:r>
      <w:r w:rsidR="000C3A5C">
        <w:t>merkedtem a Raspberry PI eszközzel</w:t>
      </w:r>
      <w:r w:rsidR="0095460C">
        <w:t>,</w:t>
      </w:r>
      <w:r w:rsidR="000C3A5C">
        <w:t xml:space="preserve"> és sikeresen telepítettem rá az elkészült s</w:t>
      </w:r>
      <w:r w:rsidR="002E385F">
        <w:t>z</w:t>
      </w:r>
      <w:r w:rsidR="000C3A5C">
        <w:t>oftvert. Méréseket végeztem, hogy átfogó képet kapjak arról</w:t>
      </w:r>
      <w:r w:rsidR="0095460C">
        <w:t>,</w:t>
      </w:r>
      <w:r w:rsidR="000C3A5C">
        <w:t xml:space="preserve"> mekkora lassulással jár, ha az alkalmazás az RPI-n fut</w:t>
      </w:r>
      <w:r w:rsidR="0014372D">
        <w:t>,</w:t>
      </w:r>
      <w:r w:rsidR="000C3A5C">
        <w:t xml:space="preserve"> nem pedig egy jóval erősebb </w:t>
      </w:r>
      <w:r w:rsidR="002E385F">
        <w:t>asztali gépen</w:t>
      </w:r>
      <w:r w:rsidR="000C3A5C">
        <w:t>.</w:t>
      </w:r>
    </w:p>
    <w:p w14:paraId="5FF26BAC" w14:textId="3840C9D5" w:rsidR="00E10887" w:rsidRPr="00BB07F9" w:rsidRDefault="00E10887" w:rsidP="00E10887">
      <w:pPr>
        <w:pStyle w:val="Heading2"/>
      </w:pPr>
      <w:bookmarkStart w:id="59" w:name="_Toc500461348"/>
      <w:r w:rsidRPr="00BB07F9">
        <w:t>Továbbfejlesztés</w:t>
      </w:r>
      <w:bookmarkEnd w:id="59"/>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57F978D8"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95460C">
        <w:t>működik, hogy</w:t>
      </w:r>
      <w:r w:rsidR="007910AC">
        <w:t xml:space="preserve"> ha egy fájl feltöltésre kerül a rendszerre</w:t>
      </w:r>
      <w:r w:rsidR="0095460C">
        <w:t>,</w:t>
      </w:r>
      <w:r w:rsidR="007910AC">
        <w:t xml:space="preserve"> akkor azt a cach</w:t>
      </w:r>
      <w:r w:rsidR="00D7269E">
        <w:t>e</w:t>
      </w:r>
      <w:r w:rsidR="007910AC">
        <w:t>-be</w:t>
      </w:r>
      <w:r w:rsidR="006B5EC0">
        <w:t>n</w:t>
      </w:r>
      <w:r w:rsidR="007910AC">
        <w:t xml:space="preserve"> eltár</w:t>
      </w:r>
      <w:r w:rsidR="003E787B">
        <w:t>olja addig</w:t>
      </w:r>
      <w:r w:rsidR="0095460C">
        <w:t>,</w:t>
      </w:r>
      <w:r w:rsidR="006B5EC0">
        <w:t xml:space="preserve"> amíg elegendő hely áll rendelkezésre.</w:t>
      </w:r>
      <w:r w:rsidR="003E787B">
        <w:t xml:space="preserve"> </w:t>
      </w:r>
      <w:r w:rsidR="006B5EC0">
        <w:t>Ezt követően</w:t>
      </w:r>
      <w:r w:rsidR="003E787B">
        <w:t xml:space="preserve"> mindig fel</w:t>
      </w:r>
      <w:r w:rsidR="006B5EC0">
        <w:t xml:space="preserve"> kell </w:t>
      </w:r>
      <w:r w:rsidR="003E787B">
        <w:t>szabadít</w:t>
      </w:r>
      <w:r w:rsidR="006B5EC0">
        <w:t>ania annyi helyet</w:t>
      </w:r>
      <w:r w:rsidR="003E787B">
        <w:t>, hogy a következő beérkező részletet is be tudja tenni.</w:t>
      </w:r>
      <w:r w:rsidR="00B0397D">
        <w:t xml:space="preserve"> Addig</w:t>
      </w:r>
      <w:r w:rsidR="0095460C">
        <w:t>,</w:t>
      </w:r>
      <w:r w:rsidR="00B0397D">
        <w:t xml:space="preserve"> amíg </w:t>
      </w:r>
      <w:r w:rsidR="006B5EC0">
        <w:t>nincs szükség hely</w:t>
      </w:r>
      <w:r w:rsidR="00B0397D">
        <w:t xml:space="preserve"> felszabadít</w:t>
      </w:r>
      <w:r w:rsidR="006B5EC0">
        <w:t>ására</w:t>
      </w:r>
      <w:r w:rsidR="0095460C">
        <w:t>,</w:t>
      </w:r>
      <w:r w:rsidR="00B0397D">
        <w:t xml:space="preserve"> a feltöltés gyorsabb</w:t>
      </w:r>
      <w:r w:rsidR="0095460C">
        <w:t>,</w:t>
      </w:r>
      <w:r w:rsidR="00B0397D">
        <w:t xml:space="preserve"> mint amikor már fel kell szabadítania</w:t>
      </w:r>
      <w:r w:rsidR="006B5EC0">
        <w:t xml:space="preserve"> helyet.</w:t>
      </w:r>
      <w:r w:rsidR="00B0397D">
        <w:t xml:space="preserve"> </w:t>
      </w:r>
      <w:r w:rsidR="006B5EC0">
        <w:t>E</w:t>
      </w:r>
      <w:r w:rsidR="00B0397D">
        <w:t>z jól látható</w:t>
      </w:r>
      <w:r w:rsidR="00B548CF">
        <w:t>,</w:t>
      </w:r>
      <w:r w:rsidR="00B0397D">
        <w:t xml:space="preserve">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fldSimple w:instr=" SEQ Kép \* ARABIC ">
        <w:r w:rsidR="0041054F">
          <w:rPr>
            <w:noProof/>
          </w:rPr>
          <w:t>29</w:t>
        </w:r>
      </w:fldSimple>
      <w:r>
        <w:t xml:space="preserve"> Memória állapota boot után</w:t>
      </w:r>
    </w:p>
    <w:p w14:paraId="06E5625C" w14:textId="5F57C048" w:rsidR="00D7269E" w:rsidRDefault="00D7269E" w:rsidP="003E787B">
      <w:r>
        <w:lastRenderedPageBreak/>
        <w:tab/>
        <w:t>A memória állapota a backend indítása után:</w:t>
      </w:r>
    </w:p>
    <w:p w14:paraId="4EBD1995" w14:textId="77777777" w:rsidR="007F10CB" w:rsidRDefault="003E787B" w:rsidP="0075609E">
      <w:pPr>
        <w:keepNext/>
        <w:ind w:firstLine="0"/>
      </w:pPr>
      <w:r>
        <w:rPr>
          <w:noProof/>
          <w:lang w:val="en-US"/>
        </w:rPr>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fldSimple w:instr=" SEQ Kép \* ARABIC ">
        <w:r w:rsidR="0041054F">
          <w:rPr>
            <w:noProof/>
          </w:rPr>
          <w:t>30</w:t>
        </w:r>
      </w:fldSimple>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fldSimple w:instr=" SEQ Kép \* ARABIC ">
        <w:r w:rsidR="0041054F">
          <w:rPr>
            <w:noProof/>
          </w:rPr>
          <w:t>31</w:t>
        </w:r>
      </w:fldSimple>
      <w:r>
        <w:t xml:space="preserve"> Memória állapota frontend indítása után</w:t>
      </w:r>
    </w:p>
    <w:p w14:paraId="63EA3553" w14:textId="09E7F377" w:rsidR="00A60D92" w:rsidRDefault="00A60D92" w:rsidP="003E787B">
      <w:r>
        <w:tab/>
        <w:t>A memória állapota</w:t>
      </w:r>
      <w:r w:rsidR="0095460C">
        <w:t>,</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fldSimple w:instr=" SEQ Kép \* ARABIC ">
        <w:r w:rsidR="0041054F">
          <w:rPr>
            <w:noProof/>
          </w:rPr>
          <w:t>32</w:t>
        </w:r>
      </w:fldSimple>
      <w:r>
        <w:t xml:space="preserve"> Memória állapota fájl feltöltése közben</w:t>
      </w:r>
    </w:p>
    <w:p w14:paraId="4A153B0B" w14:textId="331DFB24" w:rsidR="00261D60" w:rsidRDefault="00261D60" w:rsidP="00261D60">
      <w:pPr>
        <w:ind w:left="1440" w:firstLine="0"/>
      </w:pPr>
      <w:r>
        <w:t>A képen jól látható, hogy a tényleges szabad memória közel ~600</w:t>
      </w:r>
      <w:r w:rsidR="006B5EC0">
        <w:t xml:space="preserve"> </w:t>
      </w:r>
      <w:r>
        <w:t>MB (második sor free oszlop), azonban a cached memória ~550</w:t>
      </w:r>
      <w:r w:rsidR="006B5EC0">
        <w:t xml:space="preserve"> </w:t>
      </w:r>
      <w:r>
        <w:t xml:space="preserve">MB. A cél az lenne, hogy az eszköznek ne kelljen </w:t>
      </w:r>
      <w:r w:rsidR="004566DB">
        <w:t>a cache-</w:t>
      </w:r>
      <w:r w:rsidR="00E12032">
        <w:t>e</w:t>
      </w:r>
      <w:r w:rsidR="004566DB">
        <w:t>lt memóriából kijelölnie új területet, hanem a szof</w:t>
      </w:r>
      <w:r w:rsidR="00E12032">
        <w:t>tver programozottan ürít</w:t>
      </w:r>
      <w:r w:rsidR="006B5EC0">
        <w:t>se</w:t>
      </w:r>
      <w:r w:rsidR="00E12032">
        <w:t xml:space="preserve"> azt</w:t>
      </w:r>
      <w:r w:rsidR="006B5EC0">
        <w:t>.</w:t>
      </w:r>
      <w:r w:rsidR="00E12032">
        <w:t xml:space="preserve"> </w:t>
      </w:r>
      <w:r w:rsidR="006B5EC0">
        <w:t xml:space="preserve">Természetesen mérni kell </w:t>
      </w:r>
      <w:r w:rsidR="00E12032">
        <w:t>majd</w:t>
      </w:r>
      <w:r w:rsidR="004566DB">
        <w:t>, hogy milyen gyorsulás érhető el így.</w:t>
      </w:r>
    </w:p>
    <w:p w14:paraId="0B20473C" w14:textId="60FD3CE3" w:rsidR="00E10887" w:rsidRPr="00BB07F9" w:rsidRDefault="005E34D2" w:rsidP="0042171B">
      <w:pPr>
        <w:pStyle w:val="ListParagraph"/>
        <w:numPr>
          <w:ilvl w:val="0"/>
          <w:numId w:val="34"/>
        </w:numPr>
      </w:pPr>
      <w:r>
        <w:t>Kérés menedzsment: Ha az eszköznek sok kérést kell kiszolgálni</w:t>
      </w:r>
      <w:r w:rsidR="0095460C">
        <w:t>a,</w:t>
      </w:r>
      <w:r>
        <w:t xml:space="preserve"> például sok fájl feltöltése</w:t>
      </w:r>
      <w:r w:rsidR="006B5EC0">
        <w:t xml:space="preserve"> esetén</w:t>
      </w:r>
      <w:r>
        <w:t>, akkor előfordulhat</w:t>
      </w:r>
      <w:r w:rsidR="006B5EC0">
        <w:t>,</w:t>
      </w:r>
      <w:r>
        <w:t xml:space="preserve"> hogy ténylegesen elfogy a memória</w:t>
      </w:r>
      <w:r w:rsidR="006B5EC0">
        <w:t>,</w:t>
      </w:r>
      <w:r>
        <w:t xml:space="preserve"> ami a rendszer összeomlásához vezethet. A </w:t>
      </w:r>
      <w:r w:rsidR="006B5EC0">
        <w:t>cél</w:t>
      </w:r>
      <w:r>
        <w:t xml:space="preserve"> az lenne, hogy egy feltöltés</w:t>
      </w:r>
      <w:r w:rsidR="006B5EC0">
        <w:t>, letöltés vagy D</w:t>
      </w:r>
      <w:r w:rsidR="00385E1E">
        <w:t>ropboxos művelet</w:t>
      </w:r>
      <w:r>
        <w:t xml:space="preserve"> elk</w:t>
      </w:r>
      <w:r w:rsidR="006B5EC0">
        <w:t>ezdése előtt a szoftver ellenőri</w:t>
      </w:r>
      <w:r>
        <w:t>z</w:t>
      </w:r>
      <w:r w:rsidR="006B5EC0">
        <w:t>ze</w:t>
      </w:r>
      <w:r>
        <w:t xml:space="preserve"> a szabad memóriát</w:t>
      </w:r>
      <w:r w:rsidR="006B5EC0">
        <w:t>,</w:t>
      </w:r>
      <w:r>
        <w:t xml:space="preserve"> és csak akkor </w:t>
      </w:r>
      <w:r w:rsidR="00385E1E">
        <w:t>engedélyez</w:t>
      </w:r>
      <w:r w:rsidR="006B5EC0">
        <w:t>ze</w:t>
      </w:r>
      <w:r w:rsidR="00385E1E">
        <w:t>, ha van legalább ~150</w:t>
      </w:r>
      <w:r w:rsidR="006B5EC0">
        <w:t xml:space="preserve"> </w:t>
      </w:r>
      <w:r>
        <w:t>MB szabad</w:t>
      </w:r>
      <w:r w:rsidR="006B5EC0">
        <w:t xml:space="preserve"> memória</w:t>
      </w:r>
      <w:r>
        <w:t>.</w:t>
      </w:r>
    </w:p>
    <w:p w14:paraId="32E71D41" w14:textId="77F0A260" w:rsidR="00E10887" w:rsidRPr="00BB07F9" w:rsidRDefault="00E10887" w:rsidP="0042171B">
      <w:pPr>
        <w:pStyle w:val="ListParagraph"/>
        <w:numPr>
          <w:ilvl w:val="0"/>
          <w:numId w:val="34"/>
        </w:numPr>
      </w:pPr>
      <w:r w:rsidRPr="00BB07F9">
        <w:lastRenderedPageBreak/>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193B185B" w:rsidR="00E10887" w:rsidRDefault="003F4343" w:rsidP="0042171B">
      <w:pPr>
        <w:pStyle w:val="ListParagraph"/>
        <w:numPr>
          <w:ilvl w:val="0"/>
          <w:numId w:val="34"/>
        </w:numPr>
      </w:pPr>
      <w:r>
        <w:t>Tárhelybővítés:</w:t>
      </w:r>
      <w:r w:rsidR="009F2BD2">
        <w:t xml:space="preserve"> </w:t>
      </w:r>
      <w:r w:rsidR="006A047C">
        <w:t xml:space="preserve">Az eszköz jelenleg egy 16 GB-os </w:t>
      </w:r>
      <w:r w:rsidR="006A047C" w:rsidRPr="00BB07F9">
        <w:rPr>
          <w:color w:val="333333"/>
        </w:rPr>
        <w:t xml:space="preserve">microSD </w:t>
      </w:r>
      <w:r w:rsidR="0095460C">
        <w:t>kárt</w:t>
      </w:r>
      <w:r w:rsidR="006A047C">
        <w:t>y</w:t>
      </w:r>
      <w:r w:rsidR="0095460C">
        <w:t>á</w:t>
      </w:r>
      <w:r w:rsidR="006A047C">
        <w:t>val rendelkezik csak, amely sajnos kis mozgásteret ad. Szeretném kibővíteni</w:t>
      </w:r>
      <w:r w:rsidR="0095460C">
        <w:t>, és megszü</w:t>
      </w:r>
      <w:r w:rsidR="006A047C">
        <w:t xml:space="preserve">ntetni a rendszerben található felhasználói limiteket. </w:t>
      </w:r>
    </w:p>
    <w:p w14:paraId="2CCBA93E" w14:textId="64B76B98" w:rsidR="003F4343" w:rsidRDefault="003F4343" w:rsidP="0042171B">
      <w:pPr>
        <w:pStyle w:val="ListParagraph"/>
        <w:numPr>
          <w:ilvl w:val="0"/>
          <w:numId w:val="34"/>
        </w:numPr>
      </w:pPr>
      <w:r>
        <w:t>Nginx:</w:t>
      </w:r>
      <w:r w:rsidR="00440097">
        <w:t xml:space="preserve"> </w:t>
      </w:r>
      <w:r w:rsidR="006B5EC0">
        <w:t xml:space="preserve">Célom egy </w:t>
      </w:r>
      <w:r w:rsidR="005615FB">
        <w:t>Nginx websze</w:t>
      </w:r>
      <w:r w:rsidR="00AB26E6">
        <w:t>rver feltelepítése az eszközre</w:t>
      </w:r>
      <w:r w:rsidR="006B5EC0">
        <w:t>,</w:t>
      </w:r>
      <w:r w:rsidR="00AB26E6">
        <w:t xml:space="preserve"> </w:t>
      </w:r>
      <w:r w:rsidR="006B5EC0">
        <w:t>majd</w:t>
      </w:r>
      <w:r w:rsidR="00AB26E6">
        <w:t xml:space="preserve"> bekonfigurálása, hogy a be</w:t>
      </w:r>
      <w:r w:rsidR="0095460C">
        <w:t>-</w:t>
      </w:r>
      <w:r w:rsidR="00AB26E6">
        <w:t xml:space="preserve"> és</w:t>
      </w:r>
      <w:r w:rsidR="006B5EC0">
        <w:t xml:space="preserve"> kimenő forgalom csak rajta mehessen</w:t>
      </w:r>
      <w:r w:rsidR="00AB26E6">
        <w:t xml:space="preserve"> keresztül.</w:t>
      </w:r>
    </w:p>
    <w:p w14:paraId="194B5024" w14:textId="3BC0BDDD"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w:t>
      </w:r>
      <w:r w:rsidR="0095460C">
        <w:t>,</w:t>
      </w:r>
      <w:r w:rsidR="00051196">
        <w:t xml:space="preserve"> ezért nem nevezhető biztonságosnak. Https bevezetésével szeretném ezt a problémát kiküszöbölni a későbbiekben.</w:t>
      </w:r>
    </w:p>
    <w:p w14:paraId="2D5A2739" w14:textId="0FE2BCE3"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w:t>
      </w:r>
      <w:r w:rsidR="006B5EC0">
        <w:t xml:space="preserve"> a</w:t>
      </w:r>
      <w:r w:rsidR="005F68DB">
        <w:t xml:space="preserve"> szerveroldalon. Biztonsági okokból viszont jó lenne ennek a megvalósítása.</w:t>
      </w:r>
    </w:p>
    <w:bookmarkStart w:id="60" w:name="_Toc500461349"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Pr="00BB07F9" w:rsidRDefault="009B2EED">
          <w:pPr>
            <w:pStyle w:val="Heading1"/>
          </w:pPr>
          <w:r w:rsidRPr="00BB07F9">
            <w:t>Irodalomjegyzék</w:t>
          </w:r>
          <w:bookmarkEnd w:id="60"/>
        </w:p>
        <w:sdt>
          <w:sdtPr>
            <w:id w:val="111145805"/>
            <w:bibliography/>
          </w:sdtPr>
          <w:sdtEndPr/>
          <w:sdtContent>
            <w:p w14:paraId="6326DB4A" w14:textId="77777777" w:rsidR="00355FF6"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355FF6" w14:paraId="229D4E3A" w14:textId="77777777">
                <w:trPr>
                  <w:divId w:val="369495899"/>
                  <w:tblCellSpacing w:w="15" w:type="dxa"/>
                </w:trPr>
                <w:tc>
                  <w:tcPr>
                    <w:tcW w:w="50" w:type="pct"/>
                    <w:hideMark/>
                  </w:tcPr>
                  <w:p w14:paraId="1A469249" w14:textId="74EDD590" w:rsidR="00355FF6" w:rsidRDefault="00355FF6">
                    <w:pPr>
                      <w:pStyle w:val="Bibliography"/>
                    </w:pPr>
                    <w:r>
                      <w:t xml:space="preserve">[1] </w:t>
                    </w:r>
                  </w:p>
                </w:tc>
                <w:tc>
                  <w:tcPr>
                    <w:tcW w:w="0" w:type="auto"/>
                    <w:hideMark/>
                  </w:tcPr>
                  <w:p w14:paraId="2066CB98" w14:textId="77777777" w:rsidR="00355FF6" w:rsidRDefault="00355FF6">
                    <w:pPr>
                      <w:pStyle w:val="Bibliography"/>
                    </w:pPr>
                    <w:r>
                      <w:t>„npm,” [Online]. Available: https://www.npmjs.com/. [Hozzáférés dátuma: 25 november 2017].</w:t>
                    </w:r>
                  </w:p>
                </w:tc>
              </w:tr>
              <w:tr w:rsidR="00355FF6" w14:paraId="45B643A2" w14:textId="77777777">
                <w:trPr>
                  <w:divId w:val="369495899"/>
                  <w:tblCellSpacing w:w="15" w:type="dxa"/>
                </w:trPr>
                <w:tc>
                  <w:tcPr>
                    <w:tcW w:w="50" w:type="pct"/>
                    <w:hideMark/>
                  </w:tcPr>
                  <w:p w14:paraId="07CECFE8" w14:textId="77777777" w:rsidR="00355FF6" w:rsidRDefault="00355FF6">
                    <w:pPr>
                      <w:pStyle w:val="Bibliography"/>
                    </w:pPr>
                    <w:r>
                      <w:t xml:space="preserve">[2] </w:t>
                    </w:r>
                  </w:p>
                </w:tc>
                <w:tc>
                  <w:tcPr>
                    <w:tcW w:w="0" w:type="auto"/>
                    <w:hideMark/>
                  </w:tcPr>
                  <w:p w14:paraId="240A99AD" w14:textId="77777777" w:rsidR="00355FF6" w:rsidRDefault="00355FF6">
                    <w:pPr>
                      <w:pStyle w:val="Bibliography"/>
                    </w:pPr>
                    <w:r>
                      <w:t>„Typescript,” [Online]. Available: https://www.typescriptlang.org/. [Hozzáférés dátuma: 25 november 2017].</w:t>
                    </w:r>
                  </w:p>
                </w:tc>
              </w:tr>
              <w:tr w:rsidR="00355FF6" w14:paraId="59BDF4F3" w14:textId="77777777">
                <w:trPr>
                  <w:divId w:val="369495899"/>
                  <w:tblCellSpacing w:w="15" w:type="dxa"/>
                </w:trPr>
                <w:tc>
                  <w:tcPr>
                    <w:tcW w:w="50" w:type="pct"/>
                    <w:hideMark/>
                  </w:tcPr>
                  <w:p w14:paraId="7C4D8A1F" w14:textId="77777777" w:rsidR="00355FF6" w:rsidRDefault="00355FF6">
                    <w:pPr>
                      <w:pStyle w:val="Bibliography"/>
                    </w:pPr>
                    <w:r>
                      <w:t xml:space="preserve">[3] </w:t>
                    </w:r>
                  </w:p>
                </w:tc>
                <w:tc>
                  <w:tcPr>
                    <w:tcW w:w="0" w:type="auto"/>
                    <w:hideMark/>
                  </w:tcPr>
                  <w:p w14:paraId="45B8B329" w14:textId="77777777" w:rsidR="00355FF6" w:rsidRDefault="00355FF6">
                    <w:pPr>
                      <w:pStyle w:val="Bibliography"/>
                    </w:pPr>
                    <w:r>
                      <w:t>„Angular,” [Online]. Available: https://angular.io/guide/architecture. [Hozzáférés dátuma: 25 november 2017].</w:t>
                    </w:r>
                  </w:p>
                </w:tc>
              </w:tr>
              <w:tr w:rsidR="00355FF6" w14:paraId="328C0ADA" w14:textId="77777777">
                <w:trPr>
                  <w:divId w:val="369495899"/>
                  <w:tblCellSpacing w:w="15" w:type="dxa"/>
                </w:trPr>
                <w:tc>
                  <w:tcPr>
                    <w:tcW w:w="50" w:type="pct"/>
                    <w:hideMark/>
                  </w:tcPr>
                  <w:p w14:paraId="676AEBF0" w14:textId="77777777" w:rsidR="00355FF6" w:rsidRDefault="00355FF6">
                    <w:pPr>
                      <w:pStyle w:val="Bibliography"/>
                    </w:pPr>
                    <w:r>
                      <w:t xml:space="preserve">[4] </w:t>
                    </w:r>
                  </w:p>
                </w:tc>
                <w:tc>
                  <w:tcPr>
                    <w:tcW w:w="0" w:type="auto"/>
                    <w:hideMark/>
                  </w:tcPr>
                  <w:p w14:paraId="0BEA31FA" w14:textId="77777777" w:rsidR="00355FF6" w:rsidRDefault="00355FF6">
                    <w:pPr>
                      <w:pStyle w:val="Bibliography"/>
                    </w:pPr>
                    <w:r>
                      <w:t>„Bootstrap,” [Online]. Available: https://getbootstrap.com/. [Hozzáférés dátuma: 25 november 2017].</w:t>
                    </w:r>
                  </w:p>
                </w:tc>
              </w:tr>
              <w:tr w:rsidR="00355FF6" w14:paraId="6C8E3501" w14:textId="77777777">
                <w:trPr>
                  <w:divId w:val="369495899"/>
                  <w:tblCellSpacing w:w="15" w:type="dxa"/>
                </w:trPr>
                <w:tc>
                  <w:tcPr>
                    <w:tcW w:w="50" w:type="pct"/>
                    <w:hideMark/>
                  </w:tcPr>
                  <w:p w14:paraId="41892E87" w14:textId="77777777" w:rsidR="00355FF6" w:rsidRDefault="00355FF6">
                    <w:pPr>
                      <w:pStyle w:val="Bibliography"/>
                    </w:pPr>
                    <w:r>
                      <w:t xml:space="preserve">[5] </w:t>
                    </w:r>
                  </w:p>
                </w:tc>
                <w:tc>
                  <w:tcPr>
                    <w:tcW w:w="0" w:type="auto"/>
                    <w:hideMark/>
                  </w:tcPr>
                  <w:p w14:paraId="46CAC902" w14:textId="77777777" w:rsidR="00355FF6" w:rsidRDefault="00355FF6">
                    <w:pPr>
                      <w:pStyle w:val="Bibliography"/>
                    </w:pPr>
                    <w:r>
                      <w:t>„Flask,” [Online]. Available: http://flask.pocoo.org/docs/0.12/. [Hozzáférés dátuma: 21 november 2017].</w:t>
                    </w:r>
                  </w:p>
                </w:tc>
              </w:tr>
              <w:tr w:rsidR="00355FF6" w14:paraId="5B0FD6FB" w14:textId="77777777">
                <w:trPr>
                  <w:divId w:val="369495899"/>
                  <w:tblCellSpacing w:w="15" w:type="dxa"/>
                </w:trPr>
                <w:tc>
                  <w:tcPr>
                    <w:tcW w:w="50" w:type="pct"/>
                    <w:hideMark/>
                  </w:tcPr>
                  <w:p w14:paraId="26945B0E" w14:textId="77777777" w:rsidR="00355FF6" w:rsidRDefault="00355FF6">
                    <w:pPr>
                      <w:pStyle w:val="Bibliography"/>
                    </w:pPr>
                    <w:r>
                      <w:t xml:space="preserve">[6] </w:t>
                    </w:r>
                  </w:p>
                </w:tc>
                <w:tc>
                  <w:tcPr>
                    <w:tcW w:w="0" w:type="auto"/>
                    <w:hideMark/>
                  </w:tcPr>
                  <w:p w14:paraId="2475ECF2" w14:textId="77777777" w:rsidR="00355FF6" w:rsidRDefault="00355FF6">
                    <w:pPr>
                      <w:pStyle w:val="Bibliography"/>
                    </w:pPr>
                    <w:r>
                      <w:t>„SQLite,” [Online]. Available: https://www.sqlite.org/about.html. [Hozzáférés dátuma: 24 november 2017].</w:t>
                    </w:r>
                  </w:p>
                </w:tc>
              </w:tr>
              <w:tr w:rsidR="00355FF6" w14:paraId="0BA6ACDF" w14:textId="77777777">
                <w:trPr>
                  <w:divId w:val="369495899"/>
                  <w:tblCellSpacing w:w="15" w:type="dxa"/>
                </w:trPr>
                <w:tc>
                  <w:tcPr>
                    <w:tcW w:w="50" w:type="pct"/>
                    <w:hideMark/>
                  </w:tcPr>
                  <w:p w14:paraId="09B73793" w14:textId="77777777" w:rsidR="00355FF6" w:rsidRDefault="00355FF6">
                    <w:pPr>
                      <w:pStyle w:val="Bibliography"/>
                    </w:pPr>
                    <w:r>
                      <w:t xml:space="preserve">[7] </w:t>
                    </w:r>
                  </w:p>
                </w:tc>
                <w:tc>
                  <w:tcPr>
                    <w:tcW w:w="0" w:type="auto"/>
                    <w:hideMark/>
                  </w:tcPr>
                  <w:p w14:paraId="54DBB474" w14:textId="77777777" w:rsidR="00355FF6" w:rsidRDefault="00355FF6">
                    <w:pPr>
                      <w:pStyle w:val="Bibliography"/>
                    </w:pPr>
                    <w:r>
                      <w:t>„Passlib,” [Online]. Available: https://passlib.readthedocs.io/en/stable/index.html. [Hozzáférés dátuma: 24 november 2017].</w:t>
                    </w:r>
                  </w:p>
                </w:tc>
              </w:tr>
              <w:tr w:rsidR="00355FF6" w14:paraId="14915662" w14:textId="77777777">
                <w:trPr>
                  <w:divId w:val="369495899"/>
                  <w:tblCellSpacing w:w="15" w:type="dxa"/>
                </w:trPr>
                <w:tc>
                  <w:tcPr>
                    <w:tcW w:w="50" w:type="pct"/>
                    <w:hideMark/>
                  </w:tcPr>
                  <w:p w14:paraId="14429B9D" w14:textId="77777777" w:rsidR="00355FF6" w:rsidRDefault="00355FF6">
                    <w:pPr>
                      <w:pStyle w:val="Bibliography"/>
                    </w:pPr>
                    <w:r>
                      <w:t xml:space="preserve">[8] </w:t>
                    </w:r>
                  </w:p>
                </w:tc>
                <w:tc>
                  <w:tcPr>
                    <w:tcW w:w="0" w:type="auto"/>
                    <w:hideMark/>
                  </w:tcPr>
                  <w:p w14:paraId="5A589D24" w14:textId="77777777" w:rsidR="00355FF6" w:rsidRDefault="00355FF6">
                    <w:pPr>
                      <w:pStyle w:val="Bibliography"/>
                    </w:pPr>
                    <w:r>
                      <w:t>„SQLAlchemy,” [Online]. Available: https://www.sqlalchemy.org/. [Hozzáférés dátuma: 24 november 2017].</w:t>
                    </w:r>
                  </w:p>
                </w:tc>
              </w:tr>
              <w:tr w:rsidR="00355FF6" w14:paraId="046CB254" w14:textId="77777777">
                <w:trPr>
                  <w:divId w:val="369495899"/>
                  <w:tblCellSpacing w:w="15" w:type="dxa"/>
                </w:trPr>
                <w:tc>
                  <w:tcPr>
                    <w:tcW w:w="50" w:type="pct"/>
                    <w:hideMark/>
                  </w:tcPr>
                  <w:p w14:paraId="26AB9B16" w14:textId="77777777" w:rsidR="00355FF6" w:rsidRDefault="00355FF6">
                    <w:pPr>
                      <w:pStyle w:val="Bibliography"/>
                    </w:pPr>
                    <w:r>
                      <w:t xml:space="preserve">[9] </w:t>
                    </w:r>
                  </w:p>
                </w:tc>
                <w:tc>
                  <w:tcPr>
                    <w:tcW w:w="0" w:type="auto"/>
                    <w:hideMark/>
                  </w:tcPr>
                  <w:p w14:paraId="20695849" w14:textId="77777777" w:rsidR="00355FF6" w:rsidRDefault="00355FF6">
                    <w:pPr>
                      <w:pStyle w:val="Bibliography"/>
                    </w:pPr>
                    <w:r>
                      <w:t>„Pyjwt,” [Online]. Available: https://pyjwt.readthedocs.io/en/latest/. [Hozzáférés dátuma: 24 november 2017].</w:t>
                    </w:r>
                  </w:p>
                </w:tc>
              </w:tr>
              <w:tr w:rsidR="00355FF6" w14:paraId="242DDC02" w14:textId="77777777">
                <w:trPr>
                  <w:divId w:val="369495899"/>
                  <w:tblCellSpacing w:w="15" w:type="dxa"/>
                </w:trPr>
                <w:tc>
                  <w:tcPr>
                    <w:tcW w:w="50" w:type="pct"/>
                    <w:hideMark/>
                  </w:tcPr>
                  <w:p w14:paraId="5901F0C5" w14:textId="77777777" w:rsidR="00355FF6" w:rsidRDefault="00355FF6">
                    <w:pPr>
                      <w:pStyle w:val="Bibliography"/>
                    </w:pPr>
                    <w:r>
                      <w:t xml:space="preserve">[10] </w:t>
                    </w:r>
                  </w:p>
                </w:tc>
                <w:tc>
                  <w:tcPr>
                    <w:tcW w:w="0" w:type="auto"/>
                    <w:hideMark/>
                  </w:tcPr>
                  <w:p w14:paraId="3A7E8E82" w14:textId="77777777" w:rsidR="00355FF6" w:rsidRDefault="00355FF6">
                    <w:pPr>
                      <w:pStyle w:val="Bibliography"/>
                    </w:pPr>
                    <w:r>
                      <w:t>„Dropbox Python API,” [Online]. Available: http://dropbox-sdk-python.readthedocs.io/en/latest/. [Hozzáférés dátuma: 6 november 2017].</w:t>
                    </w:r>
                  </w:p>
                </w:tc>
              </w:tr>
              <w:tr w:rsidR="00355FF6" w14:paraId="5ED0222D" w14:textId="77777777">
                <w:trPr>
                  <w:divId w:val="369495899"/>
                  <w:tblCellSpacing w:w="15" w:type="dxa"/>
                </w:trPr>
                <w:tc>
                  <w:tcPr>
                    <w:tcW w:w="50" w:type="pct"/>
                    <w:hideMark/>
                  </w:tcPr>
                  <w:p w14:paraId="0E5DF6D8" w14:textId="77777777" w:rsidR="00355FF6" w:rsidRDefault="00355FF6">
                    <w:pPr>
                      <w:pStyle w:val="Bibliography"/>
                    </w:pPr>
                    <w:r>
                      <w:t xml:space="preserve">[11] </w:t>
                    </w:r>
                  </w:p>
                </w:tc>
                <w:tc>
                  <w:tcPr>
                    <w:tcW w:w="0" w:type="auto"/>
                    <w:hideMark/>
                  </w:tcPr>
                  <w:p w14:paraId="45D38633" w14:textId="77777777" w:rsidR="00355FF6" w:rsidRDefault="00355FF6">
                    <w:pPr>
                      <w:pStyle w:val="Bibliography"/>
                    </w:pPr>
                    <w:r>
                      <w:t>„RPI,” [Online]. Available: https://www.raspberrypi.org/help/what-%20is-a-raspberry-pi/. [Hozzáférés dátuma: 22 november 2017].</w:t>
                    </w:r>
                  </w:p>
                </w:tc>
              </w:tr>
              <w:tr w:rsidR="00355FF6" w14:paraId="0BD6EDF0" w14:textId="77777777">
                <w:trPr>
                  <w:divId w:val="369495899"/>
                  <w:tblCellSpacing w:w="15" w:type="dxa"/>
                </w:trPr>
                <w:tc>
                  <w:tcPr>
                    <w:tcW w:w="50" w:type="pct"/>
                    <w:hideMark/>
                  </w:tcPr>
                  <w:p w14:paraId="71BBF568" w14:textId="77777777" w:rsidR="00355FF6" w:rsidRDefault="00355FF6">
                    <w:pPr>
                      <w:pStyle w:val="Bibliography"/>
                    </w:pPr>
                    <w:r>
                      <w:t xml:space="preserve">[12] </w:t>
                    </w:r>
                  </w:p>
                </w:tc>
                <w:tc>
                  <w:tcPr>
                    <w:tcW w:w="0" w:type="auto"/>
                    <w:hideMark/>
                  </w:tcPr>
                  <w:p w14:paraId="52C2878C" w14:textId="77777777" w:rsidR="00355FF6" w:rsidRDefault="00355FF6">
                    <w:pPr>
                      <w:pStyle w:val="Bibliography"/>
                    </w:pPr>
                    <w:r>
                      <w:t>„Raspbian OS,” [Online]. Available: http://www.raspbian.org/. [Hozzáférés dátuma: 6 November 2017].</w:t>
                    </w:r>
                  </w:p>
                </w:tc>
              </w:tr>
              <w:tr w:rsidR="00355FF6" w14:paraId="274FF8A0" w14:textId="77777777">
                <w:trPr>
                  <w:divId w:val="369495899"/>
                  <w:tblCellSpacing w:w="15" w:type="dxa"/>
                </w:trPr>
                <w:tc>
                  <w:tcPr>
                    <w:tcW w:w="50" w:type="pct"/>
                    <w:hideMark/>
                  </w:tcPr>
                  <w:p w14:paraId="4F72CF20" w14:textId="77777777" w:rsidR="00355FF6" w:rsidRDefault="00355FF6">
                    <w:pPr>
                      <w:pStyle w:val="Bibliography"/>
                    </w:pPr>
                    <w:r>
                      <w:lastRenderedPageBreak/>
                      <w:t xml:space="preserve">[13] </w:t>
                    </w:r>
                  </w:p>
                </w:tc>
                <w:tc>
                  <w:tcPr>
                    <w:tcW w:w="0" w:type="auto"/>
                    <w:hideMark/>
                  </w:tcPr>
                  <w:p w14:paraId="0280EEA6" w14:textId="77777777" w:rsidR="00355FF6" w:rsidRDefault="00355FF6">
                    <w:pPr>
                      <w:pStyle w:val="Bibliography"/>
                    </w:pPr>
                    <w:r>
                      <w:t>„Lite server,” [Online]. Available: https://www.npmjs.com/package/lite-server. [Hozzáférés dátuma: 4 december 2017].</w:t>
                    </w:r>
                  </w:p>
                </w:tc>
              </w:tr>
              <w:tr w:rsidR="00355FF6" w14:paraId="2268665F" w14:textId="77777777">
                <w:trPr>
                  <w:divId w:val="369495899"/>
                  <w:tblCellSpacing w:w="15" w:type="dxa"/>
                </w:trPr>
                <w:tc>
                  <w:tcPr>
                    <w:tcW w:w="50" w:type="pct"/>
                    <w:hideMark/>
                  </w:tcPr>
                  <w:p w14:paraId="4201CCF2" w14:textId="77777777" w:rsidR="00355FF6" w:rsidRDefault="00355FF6">
                    <w:pPr>
                      <w:pStyle w:val="Bibliography"/>
                    </w:pPr>
                    <w:r>
                      <w:t xml:space="preserve">[14] </w:t>
                    </w:r>
                  </w:p>
                </w:tc>
                <w:tc>
                  <w:tcPr>
                    <w:tcW w:w="0" w:type="auto"/>
                    <w:hideMark/>
                  </w:tcPr>
                  <w:p w14:paraId="5A2040F2" w14:textId="77777777" w:rsidR="00355FF6" w:rsidRDefault="00355FF6">
                    <w:pPr>
                      <w:pStyle w:val="Bibliography"/>
                    </w:pPr>
                    <w:r>
                      <w:t>„Pycharm,” [Online]. Available: https://www.jetbrains.com/pycharm/features/. [Hozzáférés dátuma: 24 november 2017].</w:t>
                    </w:r>
                  </w:p>
                </w:tc>
              </w:tr>
              <w:tr w:rsidR="00355FF6" w14:paraId="58D0DFB0" w14:textId="77777777">
                <w:trPr>
                  <w:divId w:val="369495899"/>
                  <w:tblCellSpacing w:w="15" w:type="dxa"/>
                </w:trPr>
                <w:tc>
                  <w:tcPr>
                    <w:tcW w:w="50" w:type="pct"/>
                    <w:hideMark/>
                  </w:tcPr>
                  <w:p w14:paraId="1A2C17EA" w14:textId="77777777" w:rsidR="00355FF6" w:rsidRDefault="00355FF6">
                    <w:pPr>
                      <w:pStyle w:val="Bibliography"/>
                    </w:pPr>
                    <w:r>
                      <w:t xml:space="preserve">[15] </w:t>
                    </w:r>
                  </w:p>
                </w:tc>
                <w:tc>
                  <w:tcPr>
                    <w:tcW w:w="0" w:type="auto"/>
                    <w:hideMark/>
                  </w:tcPr>
                  <w:p w14:paraId="289E37D6" w14:textId="77777777" w:rsidR="00355FF6" w:rsidRDefault="00355FF6">
                    <w:pPr>
                      <w:pStyle w:val="Bibliography"/>
                    </w:pPr>
                    <w:r>
                      <w:t>„Postman,” [Online]. Available: https://www.getpostman.com/. [Hozzáférés dátuma: 24 november 2017].</w:t>
                    </w:r>
                  </w:p>
                </w:tc>
              </w:tr>
              <w:tr w:rsidR="00355FF6" w14:paraId="1FC851DC" w14:textId="77777777">
                <w:trPr>
                  <w:divId w:val="369495899"/>
                  <w:tblCellSpacing w:w="15" w:type="dxa"/>
                </w:trPr>
                <w:tc>
                  <w:tcPr>
                    <w:tcW w:w="50" w:type="pct"/>
                    <w:hideMark/>
                  </w:tcPr>
                  <w:p w14:paraId="60223FB2" w14:textId="77777777" w:rsidR="00355FF6" w:rsidRDefault="00355FF6">
                    <w:pPr>
                      <w:pStyle w:val="Bibliography"/>
                    </w:pPr>
                    <w:r>
                      <w:t xml:space="preserve">[16] </w:t>
                    </w:r>
                  </w:p>
                </w:tc>
                <w:tc>
                  <w:tcPr>
                    <w:tcW w:w="0" w:type="auto"/>
                    <w:hideMark/>
                  </w:tcPr>
                  <w:p w14:paraId="1CF28AEC" w14:textId="77777777" w:rsidR="00355FF6" w:rsidRDefault="00355FF6">
                    <w:pPr>
                      <w:pStyle w:val="Bibliography"/>
                    </w:pPr>
                    <w:r>
                      <w:t>„DB Browser for SQLite,” [Online]. Available: http://sqlitebrowser.org/. [Hozzáférés dátuma: 24 november 2017].</w:t>
                    </w:r>
                  </w:p>
                </w:tc>
              </w:tr>
              <w:tr w:rsidR="00355FF6" w14:paraId="5F868E96" w14:textId="77777777">
                <w:trPr>
                  <w:divId w:val="369495899"/>
                  <w:tblCellSpacing w:w="15" w:type="dxa"/>
                </w:trPr>
                <w:tc>
                  <w:tcPr>
                    <w:tcW w:w="50" w:type="pct"/>
                    <w:hideMark/>
                  </w:tcPr>
                  <w:p w14:paraId="62F91B65" w14:textId="77777777" w:rsidR="00355FF6" w:rsidRDefault="00355FF6">
                    <w:pPr>
                      <w:pStyle w:val="Bibliography"/>
                    </w:pPr>
                    <w:r>
                      <w:t xml:space="preserve">[17] </w:t>
                    </w:r>
                  </w:p>
                </w:tc>
                <w:tc>
                  <w:tcPr>
                    <w:tcW w:w="0" w:type="auto"/>
                    <w:hideMark/>
                  </w:tcPr>
                  <w:p w14:paraId="099CCD8F" w14:textId="77777777" w:rsidR="00355FF6" w:rsidRDefault="00355FF6">
                    <w:pPr>
                      <w:pStyle w:val="Bibliography"/>
                    </w:pPr>
                    <w:r>
                      <w:t>„VS Code,” [Online]. Available: https://code.visualstudio.com/. [Hozzáférés dátuma: 24 november 2017].</w:t>
                    </w:r>
                  </w:p>
                </w:tc>
              </w:tr>
              <w:tr w:rsidR="00355FF6" w14:paraId="3730E7B1" w14:textId="77777777">
                <w:trPr>
                  <w:divId w:val="369495899"/>
                  <w:tblCellSpacing w:w="15" w:type="dxa"/>
                </w:trPr>
                <w:tc>
                  <w:tcPr>
                    <w:tcW w:w="50" w:type="pct"/>
                    <w:hideMark/>
                  </w:tcPr>
                  <w:p w14:paraId="4818EDB4" w14:textId="77777777" w:rsidR="00355FF6" w:rsidRDefault="00355FF6">
                    <w:pPr>
                      <w:pStyle w:val="Bibliography"/>
                    </w:pPr>
                    <w:r>
                      <w:t xml:space="preserve">[18] </w:t>
                    </w:r>
                  </w:p>
                </w:tc>
                <w:tc>
                  <w:tcPr>
                    <w:tcW w:w="0" w:type="auto"/>
                    <w:hideMark/>
                  </w:tcPr>
                  <w:p w14:paraId="7F63EABA" w14:textId="77777777" w:rsidR="00355FF6" w:rsidRDefault="00355FF6">
                    <w:pPr>
                      <w:pStyle w:val="Bibliography"/>
                    </w:pPr>
                    <w:r>
                      <w:t>„pip,” [Online]. Available: https://pip.pypa.io/en/stable/installing/. [Hozzáférés dátuma: 24 november 2017].</w:t>
                    </w:r>
                  </w:p>
                </w:tc>
              </w:tr>
              <w:tr w:rsidR="00355FF6" w14:paraId="59CFE844" w14:textId="77777777">
                <w:trPr>
                  <w:divId w:val="369495899"/>
                  <w:tblCellSpacing w:w="15" w:type="dxa"/>
                </w:trPr>
                <w:tc>
                  <w:tcPr>
                    <w:tcW w:w="50" w:type="pct"/>
                    <w:hideMark/>
                  </w:tcPr>
                  <w:p w14:paraId="6A355088" w14:textId="77777777" w:rsidR="00355FF6" w:rsidRDefault="00355FF6">
                    <w:pPr>
                      <w:pStyle w:val="Bibliography"/>
                    </w:pPr>
                    <w:r>
                      <w:t xml:space="preserve">[19] </w:t>
                    </w:r>
                  </w:p>
                </w:tc>
                <w:tc>
                  <w:tcPr>
                    <w:tcW w:w="0" w:type="auto"/>
                    <w:hideMark/>
                  </w:tcPr>
                  <w:p w14:paraId="1A5F6C71" w14:textId="77777777" w:rsidR="00355FF6" w:rsidRDefault="00355FF6">
                    <w:pPr>
                      <w:pStyle w:val="Bibliography"/>
                    </w:pPr>
                    <w:r>
                      <w:t xml:space="preserve">B. Alex és B. Everard, Learning Python with Raspberry Pi, 2014. </w:t>
                    </w:r>
                  </w:p>
                </w:tc>
              </w:tr>
              <w:tr w:rsidR="00355FF6" w14:paraId="671BC698" w14:textId="77777777">
                <w:trPr>
                  <w:divId w:val="369495899"/>
                  <w:tblCellSpacing w:w="15" w:type="dxa"/>
                </w:trPr>
                <w:tc>
                  <w:tcPr>
                    <w:tcW w:w="50" w:type="pct"/>
                    <w:hideMark/>
                  </w:tcPr>
                  <w:p w14:paraId="180E61E8" w14:textId="77777777" w:rsidR="00355FF6" w:rsidRDefault="00355FF6">
                    <w:pPr>
                      <w:pStyle w:val="Bibliography"/>
                    </w:pPr>
                    <w:r>
                      <w:t xml:space="preserve">[20] </w:t>
                    </w:r>
                  </w:p>
                </w:tc>
                <w:tc>
                  <w:tcPr>
                    <w:tcW w:w="0" w:type="auto"/>
                    <w:hideMark/>
                  </w:tcPr>
                  <w:p w14:paraId="7ACEB5A7" w14:textId="77777777" w:rsidR="00355FF6" w:rsidRDefault="00355FF6">
                    <w:pPr>
                      <w:pStyle w:val="Bibliography"/>
                    </w:pPr>
                    <w:r>
                      <w:t xml:space="preserve">R. Leonard, M. Amundsen és S. Ruby, RESTful Web APIs, 2013. </w:t>
                    </w:r>
                  </w:p>
                </w:tc>
              </w:tr>
            </w:tbl>
            <w:p w14:paraId="2F9EAA09" w14:textId="77777777" w:rsidR="00355FF6" w:rsidRDefault="00355FF6">
              <w:pPr>
                <w:divId w:val="369495899"/>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05C45572" w:rsidR="009B2EED" w:rsidRPr="00BB07F9" w:rsidRDefault="009B2EED" w:rsidP="009B2EED"/>
    <w:sectPr w:rsidR="009B2EED" w:rsidRPr="00BB07F9" w:rsidSect="00DF70D8">
      <w:headerReference w:type="even" r:id="rId53"/>
      <w:footerReference w:type="default" r:id="rId54"/>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EEBA8" w14:textId="77777777" w:rsidR="00CB2240" w:rsidRDefault="00CB2240">
      <w:r>
        <w:separator/>
      </w:r>
    </w:p>
  </w:endnote>
  <w:endnote w:type="continuationSeparator" w:id="0">
    <w:p w14:paraId="186AD3B5" w14:textId="77777777" w:rsidR="00CB2240" w:rsidRDefault="00CB2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222A30" w:rsidRDefault="00222A30" w:rsidP="00867F0A">
    <w:pP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0C90F" w14:textId="7046C83B" w:rsidR="00222A30" w:rsidRPr="00E86154" w:rsidRDefault="00222A30" w:rsidP="00E86154">
    <w:pPr>
      <w:pStyle w:val="Footer"/>
      <w:pBdr>
        <w:top w:val="single" w:sz="4" w:space="1" w:color="auto"/>
      </w:pBdr>
      <w:spacing w:after="0" w:line="240" w:lineRule="auto"/>
      <w:jc w:val="right"/>
      <w:rPr>
        <w:rFonts w:ascii="Arial" w:hAnsi="Arial" w:cs="Arial"/>
        <w:sz w:val="15"/>
        <w:szCs w:val="15"/>
      </w:rPr>
    </w:pPr>
    <w:r>
      <w:rPr>
        <w:noProof/>
        <w:sz w:val="15"/>
        <w:szCs w:val="15"/>
        <w:lang w:val="en-US"/>
      </w:rPr>
      <w:drawing>
        <wp:anchor distT="0" distB="0" distL="114300" distR="114300" simplePos="0" relativeHeight="251659264" behindDoc="0" locked="0" layoutInCell="1" allowOverlap="1" wp14:anchorId="216D825A" wp14:editId="522258CA">
          <wp:simplePos x="0" y="0"/>
          <wp:positionH relativeFrom="column">
            <wp:posOffset>2581275</wp:posOffset>
          </wp:positionH>
          <wp:positionV relativeFrom="paragraph">
            <wp:posOffset>26670</wp:posOffset>
          </wp:positionV>
          <wp:extent cx="302260" cy="360045"/>
          <wp:effectExtent l="0" t="0" r="2540" b="1905"/>
          <wp:wrapNone/>
          <wp:docPr id="44" name="Picture 44"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260" cy="360045"/>
                  </a:xfrm>
                  <a:prstGeom prst="rect">
                    <a:avLst/>
                  </a:prstGeom>
                  <a:noFill/>
                  <a:ln>
                    <a:noFill/>
                  </a:ln>
                </pic:spPr>
              </pic:pic>
            </a:graphicData>
          </a:graphic>
        </wp:anchor>
      </w:drawing>
    </w:r>
    <w:r w:rsidRPr="00E86154">
      <w:rPr>
        <w:rFonts w:ascii="Arial" w:hAnsi="Arial" w:cs="Arial"/>
        <w:sz w:val="15"/>
        <w:szCs w:val="15"/>
      </w:rPr>
      <w:ptab w:relativeTo="margin" w:alignment="left" w:leader="none"/>
    </w:r>
    <w:r w:rsidRPr="00E86154">
      <w:rPr>
        <w:rFonts w:ascii="Arial" w:hAnsi="Arial" w:cs="Arial"/>
        <w:sz w:val="15"/>
        <w:szCs w:val="15"/>
      </w:rPr>
      <w:t>Budapest Műszaki és Gazdaságtudományi Egyetem</w:t>
    </w:r>
    <w:r w:rsidRPr="00E86154">
      <w:rPr>
        <w:rFonts w:ascii="Arial" w:hAnsi="Arial" w:cs="Arial"/>
        <w:sz w:val="15"/>
        <w:szCs w:val="15"/>
      </w:rPr>
      <w:ptab w:relativeTo="margin" w:alignment="right" w:leader="none"/>
    </w:r>
    <w:r w:rsidRPr="00E86154">
      <w:rPr>
        <w:rFonts w:ascii="Arial" w:hAnsi="Arial" w:cs="Arial"/>
        <w:sz w:val="15"/>
        <w:szCs w:val="15"/>
      </w:rPr>
      <w:t>H-1117 Budapest, Magyar tudósok krt 2. Q.B.207</w:t>
    </w:r>
  </w:p>
  <w:p w14:paraId="661E1FB6" w14:textId="794CC1DC" w:rsidR="00222A30" w:rsidRDefault="00222A30" w:rsidP="00E86154">
    <w:pPr>
      <w:pStyle w:val="Footer"/>
      <w:spacing w:after="0" w:line="240" w:lineRule="auto"/>
      <w:jc w:val="left"/>
    </w:pPr>
    <w:r>
      <w:rPr>
        <w:rFonts w:ascii="Arial" w:hAnsi="Arial" w:cs="Arial"/>
        <w:sz w:val="15"/>
        <w:szCs w:val="15"/>
      </w:rPr>
      <w:t xml:space="preserve">                          </w:t>
    </w:r>
    <w:r w:rsidRPr="00E86154">
      <w:rPr>
        <w:rFonts w:ascii="Arial" w:hAnsi="Arial" w:cs="Arial"/>
        <w:sz w:val="15"/>
        <w:szCs w:val="15"/>
      </w:rPr>
      <w:t>Villamosmérnöki és Informatikai Kar</w:t>
    </w:r>
    <w:r>
      <w:tab/>
    </w:r>
    <w:r>
      <w:rPr>
        <w:rFonts w:ascii="Arial" w:hAnsi="Arial" w:cs="Arial"/>
        <w:sz w:val="15"/>
        <w:szCs w:val="15"/>
      </w:rPr>
      <w:t xml:space="preserve">                                          </w:t>
    </w:r>
    <w:r w:rsidRPr="00E86154">
      <w:rPr>
        <w:rFonts w:ascii="Arial" w:hAnsi="Arial" w:cs="Arial"/>
        <w:sz w:val="15"/>
        <w:szCs w:val="15"/>
      </w:rPr>
      <w:t>Telefon: 463-2870. Fax: 463-2871</w:t>
    </w:r>
  </w:p>
  <w:p w14:paraId="6C86918F" w14:textId="742787E6" w:rsidR="00222A30" w:rsidRPr="00E86154" w:rsidRDefault="00222A30" w:rsidP="00E86154">
    <w:pPr>
      <w:pStyle w:val="Footer"/>
      <w:spacing w:after="0" w:line="240" w:lineRule="auto"/>
      <w:rPr>
        <w:rFonts w:ascii="Arial" w:hAnsi="Arial" w:cs="Arial"/>
        <w:sz w:val="15"/>
        <w:szCs w:val="15"/>
      </w:rPr>
    </w:pPr>
    <w:r w:rsidRPr="00E86154">
      <w:rPr>
        <w:rFonts w:ascii="Arial" w:hAnsi="Arial" w:cs="Arial"/>
        <w:sz w:val="15"/>
        <w:szCs w:val="15"/>
      </w:rPr>
      <w:ptab w:relativeTo="margin" w:alignment="left" w:leader="none"/>
    </w:r>
    <w:r>
      <w:rPr>
        <w:rFonts w:ascii="Arial" w:hAnsi="Arial" w:cs="Arial"/>
        <w:sz w:val="15"/>
        <w:szCs w:val="15"/>
      </w:rPr>
      <w:t xml:space="preserve">  </w:t>
    </w:r>
    <w:r w:rsidRPr="00E86154">
      <w:rPr>
        <w:rFonts w:ascii="Arial" w:hAnsi="Arial" w:cs="Arial"/>
        <w:sz w:val="15"/>
        <w:szCs w:val="15"/>
      </w:rPr>
      <w:t>Automatizálási és Alkalmazott Informatikai Tanszék</w:t>
    </w:r>
    <w:r>
      <w:tab/>
    </w:r>
    <w:r>
      <w:rPr>
        <w:rFonts w:ascii="Arial" w:hAnsi="Arial" w:cs="Arial"/>
        <w:sz w:val="15"/>
        <w:szCs w:val="15"/>
      </w:rPr>
      <w:t xml:space="preserve">                                         </w:t>
    </w:r>
    <w:r w:rsidRPr="00E86154">
      <w:rPr>
        <w:rFonts w:ascii="Arial" w:hAnsi="Arial" w:cs="Arial"/>
        <w:sz w:val="15"/>
        <w:szCs w:val="15"/>
      </w:rPr>
      <w:t>www.aut.bme.hu</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3AD20593" w:rsidR="00222A30" w:rsidRDefault="00222A30"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9D24B1">
      <w:rPr>
        <w:rStyle w:val="PageNumber"/>
        <w:noProof/>
      </w:rPr>
      <w:t>64</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95B1C" w14:textId="77777777" w:rsidR="00CB2240" w:rsidRDefault="00CB2240">
      <w:r>
        <w:separator/>
      </w:r>
    </w:p>
  </w:footnote>
  <w:footnote w:type="continuationSeparator" w:id="0">
    <w:p w14:paraId="57D95D55" w14:textId="77777777" w:rsidR="00CB2240" w:rsidRDefault="00CB2240">
      <w:r>
        <w:continuationSeparator/>
      </w:r>
    </w:p>
  </w:footnote>
  <w:footnote w:id="1">
    <w:p w14:paraId="425F1259" w14:textId="0C60DA39" w:rsidR="00222A30" w:rsidRPr="00E46F67" w:rsidRDefault="00222A30">
      <w:pPr>
        <w:pStyle w:val="FootnoteText"/>
        <w:rPr>
          <w:lang w:val="en-US"/>
        </w:rPr>
      </w:pPr>
      <w:r>
        <w:rPr>
          <w:rStyle w:val="FootnoteReference"/>
        </w:rPr>
        <w:footnoteRef/>
      </w:r>
      <w:r>
        <w:t xml:space="preserve"> </w:t>
      </w:r>
      <w:r>
        <w:rPr>
          <w:lang w:val="en-US"/>
        </w:rPr>
        <w:t>https://www.google.com/gmail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EAD8F" w14:textId="08EE014F" w:rsidR="00222A30" w:rsidRPr="00A96609" w:rsidRDefault="00222A30" w:rsidP="00A96609">
    <w:pPr>
      <w:pStyle w:val="Header"/>
      <w:jc w:val="center"/>
    </w:pPr>
    <w:r>
      <w:rPr>
        <w:noProof/>
        <w:lang w:val="en-US"/>
      </w:rPr>
      <w:drawing>
        <wp:inline distT="0" distB="0" distL="0" distR="0" wp14:anchorId="2DB4DFC2" wp14:editId="0EF8E7D3">
          <wp:extent cx="1924050" cy="534670"/>
          <wp:effectExtent l="0" t="0" r="0" b="0"/>
          <wp:docPr id="40" name="Picture 40" descr="tszvez_fe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zvez_fej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53467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222A30" w:rsidRDefault="00222A30"/>
  <w:p w14:paraId="2C6DFBBE" w14:textId="77777777" w:rsidR="00222A30" w:rsidRDefault="00222A30"/>
  <w:p w14:paraId="125F8157" w14:textId="77777777" w:rsidR="00222A30" w:rsidRDefault="00222A3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pt;height:1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DF81AD0"/>
    <w:multiLevelType w:val="hybridMultilevel"/>
    <w:tmpl w:val="CB6C6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1"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6"/>
  </w:num>
  <w:num w:numId="3">
    <w:abstractNumId w:val="6"/>
  </w:num>
  <w:num w:numId="4">
    <w:abstractNumId w:val="24"/>
  </w:num>
  <w:num w:numId="5">
    <w:abstractNumId w:val="29"/>
  </w:num>
  <w:num w:numId="6">
    <w:abstractNumId w:val="37"/>
  </w:num>
  <w:num w:numId="7">
    <w:abstractNumId w:val="20"/>
  </w:num>
  <w:num w:numId="8">
    <w:abstractNumId w:val="22"/>
  </w:num>
  <w:num w:numId="9">
    <w:abstractNumId w:val="23"/>
  </w:num>
  <w:num w:numId="10">
    <w:abstractNumId w:val="10"/>
  </w:num>
  <w:num w:numId="11">
    <w:abstractNumId w:val="11"/>
  </w:num>
  <w:num w:numId="12">
    <w:abstractNumId w:val="28"/>
  </w:num>
  <w:num w:numId="13">
    <w:abstractNumId w:val="27"/>
  </w:num>
  <w:num w:numId="14">
    <w:abstractNumId w:val="14"/>
  </w:num>
  <w:num w:numId="15">
    <w:abstractNumId w:val="5"/>
  </w:num>
  <w:num w:numId="16">
    <w:abstractNumId w:val="43"/>
  </w:num>
  <w:num w:numId="17">
    <w:abstractNumId w:val="1"/>
  </w:num>
  <w:num w:numId="18">
    <w:abstractNumId w:val="35"/>
  </w:num>
  <w:num w:numId="19">
    <w:abstractNumId w:val="38"/>
  </w:num>
  <w:num w:numId="20">
    <w:abstractNumId w:val="39"/>
  </w:num>
  <w:num w:numId="21">
    <w:abstractNumId w:val="7"/>
  </w:num>
  <w:num w:numId="22">
    <w:abstractNumId w:val="2"/>
  </w:num>
  <w:num w:numId="23">
    <w:abstractNumId w:val="36"/>
  </w:num>
  <w:num w:numId="24">
    <w:abstractNumId w:val="21"/>
  </w:num>
  <w:num w:numId="25">
    <w:abstractNumId w:val="34"/>
  </w:num>
  <w:num w:numId="26">
    <w:abstractNumId w:val="13"/>
  </w:num>
  <w:num w:numId="27">
    <w:abstractNumId w:val="3"/>
  </w:num>
  <w:num w:numId="28">
    <w:abstractNumId w:val="45"/>
  </w:num>
  <w:num w:numId="29">
    <w:abstractNumId w:val="16"/>
  </w:num>
  <w:num w:numId="30">
    <w:abstractNumId w:val="15"/>
  </w:num>
  <w:num w:numId="31">
    <w:abstractNumId w:val="17"/>
  </w:num>
  <w:num w:numId="32">
    <w:abstractNumId w:val="41"/>
  </w:num>
  <w:num w:numId="33">
    <w:abstractNumId w:val="19"/>
  </w:num>
  <w:num w:numId="34">
    <w:abstractNumId w:val="42"/>
  </w:num>
  <w:num w:numId="35">
    <w:abstractNumId w:val="30"/>
  </w:num>
  <w:num w:numId="36">
    <w:abstractNumId w:val="44"/>
  </w:num>
  <w:num w:numId="37">
    <w:abstractNumId w:val="40"/>
  </w:num>
  <w:num w:numId="38">
    <w:abstractNumId w:val="32"/>
  </w:num>
  <w:num w:numId="39">
    <w:abstractNumId w:val="33"/>
  </w:num>
  <w:num w:numId="40">
    <w:abstractNumId w:val="12"/>
  </w:num>
  <w:num w:numId="41">
    <w:abstractNumId w:val="9"/>
  </w:num>
  <w:num w:numId="42">
    <w:abstractNumId w:val="26"/>
  </w:num>
  <w:num w:numId="43">
    <w:abstractNumId w:val="18"/>
  </w:num>
  <w:num w:numId="44">
    <w:abstractNumId w:val="4"/>
  </w:num>
  <w:num w:numId="45">
    <w:abstractNumId w:val="31"/>
  </w:num>
  <w:num w:numId="46">
    <w:abstractNumId w:val="25"/>
  </w:num>
  <w:num w:numId="47">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26ABE"/>
    <w:rsid w:val="00032694"/>
    <w:rsid w:val="00032E89"/>
    <w:rsid w:val="00033DEE"/>
    <w:rsid w:val="0003623B"/>
    <w:rsid w:val="00036836"/>
    <w:rsid w:val="0003799B"/>
    <w:rsid w:val="00040D50"/>
    <w:rsid w:val="000415EE"/>
    <w:rsid w:val="00043FE0"/>
    <w:rsid w:val="00044D53"/>
    <w:rsid w:val="0004507E"/>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5FC1"/>
    <w:rsid w:val="000A61E8"/>
    <w:rsid w:val="000A7483"/>
    <w:rsid w:val="000B110B"/>
    <w:rsid w:val="000B18D8"/>
    <w:rsid w:val="000B2C03"/>
    <w:rsid w:val="000B3871"/>
    <w:rsid w:val="000B53E0"/>
    <w:rsid w:val="000B554D"/>
    <w:rsid w:val="000B59B9"/>
    <w:rsid w:val="000B6A23"/>
    <w:rsid w:val="000B7FB5"/>
    <w:rsid w:val="000C1BCC"/>
    <w:rsid w:val="000C3A5C"/>
    <w:rsid w:val="000C551C"/>
    <w:rsid w:val="000C5D4F"/>
    <w:rsid w:val="000C634E"/>
    <w:rsid w:val="000C65D4"/>
    <w:rsid w:val="000C66AA"/>
    <w:rsid w:val="000D21F3"/>
    <w:rsid w:val="000D486C"/>
    <w:rsid w:val="000E1150"/>
    <w:rsid w:val="000E2590"/>
    <w:rsid w:val="000E3579"/>
    <w:rsid w:val="000E5402"/>
    <w:rsid w:val="000E59B3"/>
    <w:rsid w:val="000E6452"/>
    <w:rsid w:val="000E656C"/>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2CBB"/>
    <w:rsid w:val="00113A25"/>
    <w:rsid w:val="00113E55"/>
    <w:rsid w:val="00117270"/>
    <w:rsid w:val="00117C9F"/>
    <w:rsid w:val="00120B02"/>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0F45"/>
    <w:rsid w:val="00142850"/>
    <w:rsid w:val="00143674"/>
    <w:rsid w:val="0014372D"/>
    <w:rsid w:val="001440EB"/>
    <w:rsid w:val="001451EF"/>
    <w:rsid w:val="001453A1"/>
    <w:rsid w:val="00145F75"/>
    <w:rsid w:val="00150947"/>
    <w:rsid w:val="001510BB"/>
    <w:rsid w:val="00151CB3"/>
    <w:rsid w:val="001522F2"/>
    <w:rsid w:val="00153800"/>
    <w:rsid w:val="00153FB9"/>
    <w:rsid w:val="00162512"/>
    <w:rsid w:val="001630ED"/>
    <w:rsid w:val="0016482C"/>
    <w:rsid w:val="00165A78"/>
    <w:rsid w:val="00171054"/>
    <w:rsid w:val="00172467"/>
    <w:rsid w:val="001738E3"/>
    <w:rsid w:val="001760CF"/>
    <w:rsid w:val="001807D7"/>
    <w:rsid w:val="00182539"/>
    <w:rsid w:val="00184EF9"/>
    <w:rsid w:val="001877E6"/>
    <w:rsid w:val="001929BB"/>
    <w:rsid w:val="0019472F"/>
    <w:rsid w:val="00195459"/>
    <w:rsid w:val="00196559"/>
    <w:rsid w:val="001A0C21"/>
    <w:rsid w:val="001A2EBA"/>
    <w:rsid w:val="001A302C"/>
    <w:rsid w:val="001A4C3A"/>
    <w:rsid w:val="001A4EC0"/>
    <w:rsid w:val="001A57BC"/>
    <w:rsid w:val="001A58F2"/>
    <w:rsid w:val="001B3A7A"/>
    <w:rsid w:val="001B427E"/>
    <w:rsid w:val="001B512A"/>
    <w:rsid w:val="001B7BA2"/>
    <w:rsid w:val="001C0C05"/>
    <w:rsid w:val="001C1ACA"/>
    <w:rsid w:val="001C2B94"/>
    <w:rsid w:val="001C48E3"/>
    <w:rsid w:val="001C5C60"/>
    <w:rsid w:val="001D15E6"/>
    <w:rsid w:val="001D4FF2"/>
    <w:rsid w:val="001D66A0"/>
    <w:rsid w:val="001D7E7F"/>
    <w:rsid w:val="001E0370"/>
    <w:rsid w:val="001E2A48"/>
    <w:rsid w:val="001E5A13"/>
    <w:rsid w:val="001E5C7A"/>
    <w:rsid w:val="001E7D56"/>
    <w:rsid w:val="001F38DF"/>
    <w:rsid w:val="001F40F1"/>
    <w:rsid w:val="001F55E5"/>
    <w:rsid w:val="001F62AC"/>
    <w:rsid w:val="002007E5"/>
    <w:rsid w:val="00201117"/>
    <w:rsid w:val="00203E00"/>
    <w:rsid w:val="0020430C"/>
    <w:rsid w:val="00205806"/>
    <w:rsid w:val="002066D0"/>
    <w:rsid w:val="0020748C"/>
    <w:rsid w:val="00207BF8"/>
    <w:rsid w:val="002102C3"/>
    <w:rsid w:val="00210A99"/>
    <w:rsid w:val="00212764"/>
    <w:rsid w:val="00215553"/>
    <w:rsid w:val="00215CDC"/>
    <w:rsid w:val="002166F7"/>
    <w:rsid w:val="00216C43"/>
    <w:rsid w:val="00217F2E"/>
    <w:rsid w:val="00220BE1"/>
    <w:rsid w:val="00222A30"/>
    <w:rsid w:val="002231D7"/>
    <w:rsid w:val="002239B0"/>
    <w:rsid w:val="00224238"/>
    <w:rsid w:val="00225F65"/>
    <w:rsid w:val="00227347"/>
    <w:rsid w:val="00233A79"/>
    <w:rsid w:val="00235B04"/>
    <w:rsid w:val="00235E18"/>
    <w:rsid w:val="00236893"/>
    <w:rsid w:val="00237327"/>
    <w:rsid w:val="00241225"/>
    <w:rsid w:val="00243FB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0766"/>
    <w:rsid w:val="00274A07"/>
    <w:rsid w:val="00274A39"/>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41F5"/>
    <w:rsid w:val="00325AE9"/>
    <w:rsid w:val="00325EC7"/>
    <w:rsid w:val="00327D25"/>
    <w:rsid w:val="003309A6"/>
    <w:rsid w:val="00332BE2"/>
    <w:rsid w:val="0033301E"/>
    <w:rsid w:val="003361C0"/>
    <w:rsid w:val="00337AFC"/>
    <w:rsid w:val="003401FA"/>
    <w:rsid w:val="00341742"/>
    <w:rsid w:val="00342723"/>
    <w:rsid w:val="00343A8C"/>
    <w:rsid w:val="00344407"/>
    <w:rsid w:val="0034529A"/>
    <w:rsid w:val="003457D8"/>
    <w:rsid w:val="00346C76"/>
    <w:rsid w:val="00347EFD"/>
    <w:rsid w:val="00350AEC"/>
    <w:rsid w:val="00350BF9"/>
    <w:rsid w:val="003527DE"/>
    <w:rsid w:val="003536D7"/>
    <w:rsid w:val="003556AA"/>
    <w:rsid w:val="00355D7B"/>
    <w:rsid w:val="00355DEA"/>
    <w:rsid w:val="00355FF6"/>
    <w:rsid w:val="003612D9"/>
    <w:rsid w:val="003616E4"/>
    <w:rsid w:val="00362FA3"/>
    <w:rsid w:val="00363937"/>
    <w:rsid w:val="00363D3F"/>
    <w:rsid w:val="003665E5"/>
    <w:rsid w:val="00370C0A"/>
    <w:rsid w:val="00371949"/>
    <w:rsid w:val="0037381F"/>
    <w:rsid w:val="003753A0"/>
    <w:rsid w:val="00376832"/>
    <w:rsid w:val="00381BB9"/>
    <w:rsid w:val="0038239F"/>
    <w:rsid w:val="00385E1E"/>
    <w:rsid w:val="0038616B"/>
    <w:rsid w:val="00387060"/>
    <w:rsid w:val="00387DCA"/>
    <w:rsid w:val="003900BD"/>
    <w:rsid w:val="00390B4F"/>
    <w:rsid w:val="003931ED"/>
    <w:rsid w:val="003938B1"/>
    <w:rsid w:val="0039515E"/>
    <w:rsid w:val="00396766"/>
    <w:rsid w:val="00396D1C"/>
    <w:rsid w:val="003A19C7"/>
    <w:rsid w:val="003A4CDB"/>
    <w:rsid w:val="003B37FC"/>
    <w:rsid w:val="003B3B58"/>
    <w:rsid w:val="003B77D0"/>
    <w:rsid w:val="003B7EE7"/>
    <w:rsid w:val="003C000D"/>
    <w:rsid w:val="003C08F5"/>
    <w:rsid w:val="003C08FA"/>
    <w:rsid w:val="003C10F2"/>
    <w:rsid w:val="003C32F9"/>
    <w:rsid w:val="003C4CFE"/>
    <w:rsid w:val="003C7A24"/>
    <w:rsid w:val="003D1446"/>
    <w:rsid w:val="003D1FA8"/>
    <w:rsid w:val="003D1FD8"/>
    <w:rsid w:val="003D2B06"/>
    <w:rsid w:val="003D3CF9"/>
    <w:rsid w:val="003D4798"/>
    <w:rsid w:val="003D4ED9"/>
    <w:rsid w:val="003D5944"/>
    <w:rsid w:val="003E2ECB"/>
    <w:rsid w:val="003E3D16"/>
    <w:rsid w:val="003E65E9"/>
    <w:rsid w:val="003E70B1"/>
    <w:rsid w:val="003E787B"/>
    <w:rsid w:val="003F0508"/>
    <w:rsid w:val="003F3662"/>
    <w:rsid w:val="003F4343"/>
    <w:rsid w:val="003F5425"/>
    <w:rsid w:val="003F65F0"/>
    <w:rsid w:val="004020AA"/>
    <w:rsid w:val="00404E4F"/>
    <w:rsid w:val="004055C3"/>
    <w:rsid w:val="0041054F"/>
    <w:rsid w:val="00410924"/>
    <w:rsid w:val="004113AA"/>
    <w:rsid w:val="00411E52"/>
    <w:rsid w:val="0041279D"/>
    <w:rsid w:val="00413460"/>
    <w:rsid w:val="004140F7"/>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1A8C"/>
    <w:rsid w:val="004C4192"/>
    <w:rsid w:val="004C5BB2"/>
    <w:rsid w:val="004C5CE7"/>
    <w:rsid w:val="004E1874"/>
    <w:rsid w:val="004E1EAE"/>
    <w:rsid w:val="004E4265"/>
    <w:rsid w:val="004E44E4"/>
    <w:rsid w:val="004E77A4"/>
    <w:rsid w:val="004F4B50"/>
    <w:rsid w:val="004F6EA7"/>
    <w:rsid w:val="005011E1"/>
    <w:rsid w:val="00502632"/>
    <w:rsid w:val="005026DA"/>
    <w:rsid w:val="00502A30"/>
    <w:rsid w:val="00503E20"/>
    <w:rsid w:val="00504448"/>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47A96"/>
    <w:rsid w:val="00551EDA"/>
    <w:rsid w:val="005524FC"/>
    <w:rsid w:val="00553629"/>
    <w:rsid w:val="00554668"/>
    <w:rsid w:val="00555DCE"/>
    <w:rsid w:val="00556519"/>
    <w:rsid w:val="005615FB"/>
    <w:rsid w:val="00563A07"/>
    <w:rsid w:val="00564E0B"/>
    <w:rsid w:val="00564EDE"/>
    <w:rsid w:val="00570D05"/>
    <w:rsid w:val="00570D18"/>
    <w:rsid w:val="00573201"/>
    <w:rsid w:val="00576495"/>
    <w:rsid w:val="00576B51"/>
    <w:rsid w:val="005807A0"/>
    <w:rsid w:val="005931F7"/>
    <w:rsid w:val="00595F34"/>
    <w:rsid w:val="00596832"/>
    <w:rsid w:val="00597404"/>
    <w:rsid w:val="005A0320"/>
    <w:rsid w:val="005A0A07"/>
    <w:rsid w:val="005A17F7"/>
    <w:rsid w:val="005A3C5E"/>
    <w:rsid w:val="005A45E5"/>
    <w:rsid w:val="005A69F6"/>
    <w:rsid w:val="005B3CB8"/>
    <w:rsid w:val="005B47B8"/>
    <w:rsid w:val="005B4E60"/>
    <w:rsid w:val="005B53BA"/>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3654"/>
    <w:rsid w:val="00615D09"/>
    <w:rsid w:val="006164A0"/>
    <w:rsid w:val="00616928"/>
    <w:rsid w:val="0062185B"/>
    <w:rsid w:val="006259BA"/>
    <w:rsid w:val="00626683"/>
    <w:rsid w:val="00630807"/>
    <w:rsid w:val="00630A92"/>
    <w:rsid w:val="00630C8B"/>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B5EC0"/>
    <w:rsid w:val="006C3C1D"/>
    <w:rsid w:val="006C5CEE"/>
    <w:rsid w:val="006D1225"/>
    <w:rsid w:val="006D2582"/>
    <w:rsid w:val="006D338C"/>
    <w:rsid w:val="006D4C78"/>
    <w:rsid w:val="006D6FA0"/>
    <w:rsid w:val="006D7A5D"/>
    <w:rsid w:val="006D7C61"/>
    <w:rsid w:val="006E1E66"/>
    <w:rsid w:val="006E2C61"/>
    <w:rsid w:val="006E3115"/>
    <w:rsid w:val="006E4E19"/>
    <w:rsid w:val="006E5D89"/>
    <w:rsid w:val="006E6321"/>
    <w:rsid w:val="006E7273"/>
    <w:rsid w:val="006F512E"/>
    <w:rsid w:val="00700E3A"/>
    <w:rsid w:val="00701CB6"/>
    <w:rsid w:val="00702486"/>
    <w:rsid w:val="0070260F"/>
    <w:rsid w:val="00711B4B"/>
    <w:rsid w:val="007136E8"/>
    <w:rsid w:val="00715B14"/>
    <w:rsid w:val="007161E5"/>
    <w:rsid w:val="00716285"/>
    <w:rsid w:val="00717539"/>
    <w:rsid w:val="00720017"/>
    <w:rsid w:val="0072120D"/>
    <w:rsid w:val="00721542"/>
    <w:rsid w:val="00722A1B"/>
    <w:rsid w:val="00726991"/>
    <w:rsid w:val="00726E1F"/>
    <w:rsid w:val="00730B3C"/>
    <w:rsid w:val="00735715"/>
    <w:rsid w:val="0073640A"/>
    <w:rsid w:val="007407FF"/>
    <w:rsid w:val="00741920"/>
    <w:rsid w:val="0074329A"/>
    <w:rsid w:val="007443B8"/>
    <w:rsid w:val="0075231C"/>
    <w:rsid w:val="0075320E"/>
    <w:rsid w:val="0075609E"/>
    <w:rsid w:val="007562C3"/>
    <w:rsid w:val="00756D62"/>
    <w:rsid w:val="007609D6"/>
    <w:rsid w:val="0076209E"/>
    <w:rsid w:val="007658C0"/>
    <w:rsid w:val="00766851"/>
    <w:rsid w:val="0076742E"/>
    <w:rsid w:val="007742A4"/>
    <w:rsid w:val="007779DF"/>
    <w:rsid w:val="007817C3"/>
    <w:rsid w:val="00782346"/>
    <w:rsid w:val="00782B16"/>
    <w:rsid w:val="00783132"/>
    <w:rsid w:val="0078457A"/>
    <w:rsid w:val="0078626C"/>
    <w:rsid w:val="00790610"/>
    <w:rsid w:val="007910AC"/>
    <w:rsid w:val="00793462"/>
    <w:rsid w:val="00794026"/>
    <w:rsid w:val="00795C5B"/>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4638"/>
    <w:rsid w:val="007C5412"/>
    <w:rsid w:val="007C5EF5"/>
    <w:rsid w:val="007C66A7"/>
    <w:rsid w:val="007C6901"/>
    <w:rsid w:val="007D7479"/>
    <w:rsid w:val="007E0013"/>
    <w:rsid w:val="007E566D"/>
    <w:rsid w:val="007E6030"/>
    <w:rsid w:val="007E6105"/>
    <w:rsid w:val="007E7134"/>
    <w:rsid w:val="007F10CB"/>
    <w:rsid w:val="007F75C5"/>
    <w:rsid w:val="008013FF"/>
    <w:rsid w:val="008024A3"/>
    <w:rsid w:val="008040C2"/>
    <w:rsid w:val="00805065"/>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2D79"/>
    <w:rsid w:val="00843159"/>
    <w:rsid w:val="00845C5C"/>
    <w:rsid w:val="0085033F"/>
    <w:rsid w:val="00850986"/>
    <w:rsid w:val="00854BDC"/>
    <w:rsid w:val="00857AEA"/>
    <w:rsid w:val="008605BB"/>
    <w:rsid w:val="00860666"/>
    <w:rsid w:val="00863194"/>
    <w:rsid w:val="00864BC5"/>
    <w:rsid w:val="00866218"/>
    <w:rsid w:val="00867B8F"/>
    <w:rsid w:val="00867F0A"/>
    <w:rsid w:val="00870001"/>
    <w:rsid w:val="00870286"/>
    <w:rsid w:val="008713F1"/>
    <w:rsid w:val="00873F9E"/>
    <w:rsid w:val="00875E55"/>
    <w:rsid w:val="00876A33"/>
    <w:rsid w:val="00877820"/>
    <w:rsid w:val="00877B5B"/>
    <w:rsid w:val="00877F73"/>
    <w:rsid w:val="00881E71"/>
    <w:rsid w:val="0088376B"/>
    <w:rsid w:val="00884F6C"/>
    <w:rsid w:val="00885714"/>
    <w:rsid w:val="00887486"/>
    <w:rsid w:val="00887F47"/>
    <w:rsid w:val="0089036A"/>
    <w:rsid w:val="008917EC"/>
    <w:rsid w:val="0089224E"/>
    <w:rsid w:val="00893958"/>
    <w:rsid w:val="00894602"/>
    <w:rsid w:val="00895566"/>
    <w:rsid w:val="00897648"/>
    <w:rsid w:val="008A20B4"/>
    <w:rsid w:val="008A22C8"/>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739"/>
    <w:rsid w:val="008D4836"/>
    <w:rsid w:val="008E19B1"/>
    <w:rsid w:val="008E213D"/>
    <w:rsid w:val="008E2C1D"/>
    <w:rsid w:val="008E4392"/>
    <w:rsid w:val="008E702C"/>
    <w:rsid w:val="008E7228"/>
    <w:rsid w:val="008F0C20"/>
    <w:rsid w:val="008F23F9"/>
    <w:rsid w:val="008F6915"/>
    <w:rsid w:val="008F793C"/>
    <w:rsid w:val="00901FA3"/>
    <w:rsid w:val="009023D6"/>
    <w:rsid w:val="00903A5E"/>
    <w:rsid w:val="0090541F"/>
    <w:rsid w:val="00905514"/>
    <w:rsid w:val="00905E19"/>
    <w:rsid w:val="00910BD1"/>
    <w:rsid w:val="009154D2"/>
    <w:rsid w:val="00916008"/>
    <w:rsid w:val="009164ED"/>
    <w:rsid w:val="009165BD"/>
    <w:rsid w:val="0092000C"/>
    <w:rsid w:val="009201CA"/>
    <w:rsid w:val="00920349"/>
    <w:rsid w:val="009225EC"/>
    <w:rsid w:val="009227C1"/>
    <w:rsid w:val="0092342B"/>
    <w:rsid w:val="0092403F"/>
    <w:rsid w:val="00926046"/>
    <w:rsid w:val="00927481"/>
    <w:rsid w:val="00927F40"/>
    <w:rsid w:val="00930A38"/>
    <w:rsid w:val="0093338D"/>
    <w:rsid w:val="0093666D"/>
    <w:rsid w:val="00940CB1"/>
    <w:rsid w:val="00941200"/>
    <w:rsid w:val="00944A28"/>
    <w:rsid w:val="00944A6F"/>
    <w:rsid w:val="009458A2"/>
    <w:rsid w:val="00947C7C"/>
    <w:rsid w:val="00950F2C"/>
    <w:rsid w:val="009540AC"/>
    <w:rsid w:val="0095460C"/>
    <w:rsid w:val="00955571"/>
    <w:rsid w:val="00955B89"/>
    <w:rsid w:val="009622BD"/>
    <w:rsid w:val="0096652E"/>
    <w:rsid w:val="009670E6"/>
    <w:rsid w:val="00973B64"/>
    <w:rsid w:val="0098084B"/>
    <w:rsid w:val="0098532E"/>
    <w:rsid w:val="009934D7"/>
    <w:rsid w:val="00994FF7"/>
    <w:rsid w:val="009A1476"/>
    <w:rsid w:val="009A24E1"/>
    <w:rsid w:val="009B1AB8"/>
    <w:rsid w:val="009B2EED"/>
    <w:rsid w:val="009B63EF"/>
    <w:rsid w:val="009B740D"/>
    <w:rsid w:val="009B7C73"/>
    <w:rsid w:val="009C1C93"/>
    <w:rsid w:val="009C4BBE"/>
    <w:rsid w:val="009C7A92"/>
    <w:rsid w:val="009C7C7B"/>
    <w:rsid w:val="009D24B1"/>
    <w:rsid w:val="009D2FD8"/>
    <w:rsid w:val="009D3DB8"/>
    <w:rsid w:val="009D3E6D"/>
    <w:rsid w:val="009D472B"/>
    <w:rsid w:val="009E3F18"/>
    <w:rsid w:val="009F0016"/>
    <w:rsid w:val="009F245C"/>
    <w:rsid w:val="009F2BD2"/>
    <w:rsid w:val="009F2C5B"/>
    <w:rsid w:val="009F3DDA"/>
    <w:rsid w:val="009F576B"/>
    <w:rsid w:val="00A01A6E"/>
    <w:rsid w:val="00A01D44"/>
    <w:rsid w:val="00A02D08"/>
    <w:rsid w:val="00A03B5D"/>
    <w:rsid w:val="00A07E34"/>
    <w:rsid w:val="00A13A97"/>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569A2"/>
    <w:rsid w:val="00A60D92"/>
    <w:rsid w:val="00A616A9"/>
    <w:rsid w:val="00A707E5"/>
    <w:rsid w:val="00A72F58"/>
    <w:rsid w:val="00A74863"/>
    <w:rsid w:val="00A74B0C"/>
    <w:rsid w:val="00A76BD6"/>
    <w:rsid w:val="00A801C2"/>
    <w:rsid w:val="00A80C52"/>
    <w:rsid w:val="00A80C82"/>
    <w:rsid w:val="00A81951"/>
    <w:rsid w:val="00A84192"/>
    <w:rsid w:val="00A84FFF"/>
    <w:rsid w:val="00A85EC4"/>
    <w:rsid w:val="00A9124E"/>
    <w:rsid w:val="00A9314A"/>
    <w:rsid w:val="00A931F9"/>
    <w:rsid w:val="00A934EC"/>
    <w:rsid w:val="00A95335"/>
    <w:rsid w:val="00A96609"/>
    <w:rsid w:val="00A9757F"/>
    <w:rsid w:val="00AA18E6"/>
    <w:rsid w:val="00AA5881"/>
    <w:rsid w:val="00AA5BFC"/>
    <w:rsid w:val="00AA7E32"/>
    <w:rsid w:val="00AB2315"/>
    <w:rsid w:val="00AB26E6"/>
    <w:rsid w:val="00AB4C90"/>
    <w:rsid w:val="00AB511F"/>
    <w:rsid w:val="00AB5C2D"/>
    <w:rsid w:val="00AB61FB"/>
    <w:rsid w:val="00AC219C"/>
    <w:rsid w:val="00AC3895"/>
    <w:rsid w:val="00AC7438"/>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0FF4"/>
    <w:rsid w:val="00B13050"/>
    <w:rsid w:val="00B13340"/>
    <w:rsid w:val="00B13415"/>
    <w:rsid w:val="00B13FD0"/>
    <w:rsid w:val="00B14A50"/>
    <w:rsid w:val="00B17F1D"/>
    <w:rsid w:val="00B20762"/>
    <w:rsid w:val="00B2108B"/>
    <w:rsid w:val="00B32967"/>
    <w:rsid w:val="00B330EE"/>
    <w:rsid w:val="00B34D14"/>
    <w:rsid w:val="00B35CF0"/>
    <w:rsid w:val="00B35EA5"/>
    <w:rsid w:val="00B3777E"/>
    <w:rsid w:val="00B4104A"/>
    <w:rsid w:val="00B45FEE"/>
    <w:rsid w:val="00B464E9"/>
    <w:rsid w:val="00B466A0"/>
    <w:rsid w:val="00B46A6B"/>
    <w:rsid w:val="00B50CAA"/>
    <w:rsid w:val="00B5213E"/>
    <w:rsid w:val="00B52441"/>
    <w:rsid w:val="00B5250C"/>
    <w:rsid w:val="00B548CF"/>
    <w:rsid w:val="00B56CB6"/>
    <w:rsid w:val="00B64946"/>
    <w:rsid w:val="00B6571A"/>
    <w:rsid w:val="00B667A4"/>
    <w:rsid w:val="00B70743"/>
    <w:rsid w:val="00B70E9F"/>
    <w:rsid w:val="00B73BB9"/>
    <w:rsid w:val="00B74D67"/>
    <w:rsid w:val="00B75229"/>
    <w:rsid w:val="00B81C05"/>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2E6"/>
    <w:rsid w:val="00BC0570"/>
    <w:rsid w:val="00BC1ECD"/>
    <w:rsid w:val="00BC424C"/>
    <w:rsid w:val="00BC4E22"/>
    <w:rsid w:val="00BD05C6"/>
    <w:rsid w:val="00BD0724"/>
    <w:rsid w:val="00BD2232"/>
    <w:rsid w:val="00BD28E0"/>
    <w:rsid w:val="00BD4A04"/>
    <w:rsid w:val="00BD65B5"/>
    <w:rsid w:val="00BD6FF0"/>
    <w:rsid w:val="00BE01ED"/>
    <w:rsid w:val="00BE3247"/>
    <w:rsid w:val="00BE45C7"/>
    <w:rsid w:val="00BF47BF"/>
    <w:rsid w:val="00BF48AC"/>
    <w:rsid w:val="00BF54B6"/>
    <w:rsid w:val="00BF54F4"/>
    <w:rsid w:val="00BF69EC"/>
    <w:rsid w:val="00BF7AAD"/>
    <w:rsid w:val="00C005A3"/>
    <w:rsid w:val="00C00B3C"/>
    <w:rsid w:val="00C015C1"/>
    <w:rsid w:val="00C04D5C"/>
    <w:rsid w:val="00C0551D"/>
    <w:rsid w:val="00C05874"/>
    <w:rsid w:val="00C07423"/>
    <w:rsid w:val="00C10706"/>
    <w:rsid w:val="00C12E40"/>
    <w:rsid w:val="00C13408"/>
    <w:rsid w:val="00C13931"/>
    <w:rsid w:val="00C164B8"/>
    <w:rsid w:val="00C16FEF"/>
    <w:rsid w:val="00C17961"/>
    <w:rsid w:val="00C205A7"/>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057F"/>
    <w:rsid w:val="00C71579"/>
    <w:rsid w:val="00C72DF4"/>
    <w:rsid w:val="00C73DEE"/>
    <w:rsid w:val="00C745DC"/>
    <w:rsid w:val="00C768D5"/>
    <w:rsid w:val="00C76EE8"/>
    <w:rsid w:val="00C858F1"/>
    <w:rsid w:val="00C87C8C"/>
    <w:rsid w:val="00C946AE"/>
    <w:rsid w:val="00C94815"/>
    <w:rsid w:val="00C97BB8"/>
    <w:rsid w:val="00CA465F"/>
    <w:rsid w:val="00CA7C9D"/>
    <w:rsid w:val="00CB0113"/>
    <w:rsid w:val="00CB2240"/>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3CE7"/>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10BC"/>
    <w:rsid w:val="00D52669"/>
    <w:rsid w:val="00D53067"/>
    <w:rsid w:val="00D53F5A"/>
    <w:rsid w:val="00D56514"/>
    <w:rsid w:val="00D60B90"/>
    <w:rsid w:val="00D60DA4"/>
    <w:rsid w:val="00D6691D"/>
    <w:rsid w:val="00D66BD8"/>
    <w:rsid w:val="00D678F3"/>
    <w:rsid w:val="00D7220A"/>
    <w:rsid w:val="00D7269E"/>
    <w:rsid w:val="00D72A69"/>
    <w:rsid w:val="00D73B9C"/>
    <w:rsid w:val="00D76421"/>
    <w:rsid w:val="00D76D40"/>
    <w:rsid w:val="00D81927"/>
    <w:rsid w:val="00D82885"/>
    <w:rsid w:val="00D83075"/>
    <w:rsid w:val="00D83735"/>
    <w:rsid w:val="00D83DE5"/>
    <w:rsid w:val="00D853EB"/>
    <w:rsid w:val="00D900E9"/>
    <w:rsid w:val="00D917BC"/>
    <w:rsid w:val="00D92269"/>
    <w:rsid w:val="00D92832"/>
    <w:rsid w:val="00D955D5"/>
    <w:rsid w:val="00D956AC"/>
    <w:rsid w:val="00D95E2C"/>
    <w:rsid w:val="00D979D3"/>
    <w:rsid w:val="00DA1278"/>
    <w:rsid w:val="00DA5067"/>
    <w:rsid w:val="00DA6656"/>
    <w:rsid w:val="00DA67A5"/>
    <w:rsid w:val="00DA7907"/>
    <w:rsid w:val="00DB1120"/>
    <w:rsid w:val="00DB19FE"/>
    <w:rsid w:val="00DB5660"/>
    <w:rsid w:val="00DB60BE"/>
    <w:rsid w:val="00DB6DA0"/>
    <w:rsid w:val="00DC5F5C"/>
    <w:rsid w:val="00DD2F71"/>
    <w:rsid w:val="00DD6168"/>
    <w:rsid w:val="00DD67CB"/>
    <w:rsid w:val="00DD6A58"/>
    <w:rsid w:val="00DD6EC5"/>
    <w:rsid w:val="00DD721B"/>
    <w:rsid w:val="00DE12D4"/>
    <w:rsid w:val="00DE14FF"/>
    <w:rsid w:val="00DE1C1E"/>
    <w:rsid w:val="00DE1CE2"/>
    <w:rsid w:val="00DE4C47"/>
    <w:rsid w:val="00DE62A0"/>
    <w:rsid w:val="00DE6348"/>
    <w:rsid w:val="00DE6A47"/>
    <w:rsid w:val="00DF0414"/>
    <w:rsid w:val="00DF12D6"/>
    <w:rsid w:val="00DF1A37"/>
    <w:rsid w:val="00DF297D"/>
    <w:rsid w:val="00DF33EB"/>
    <w:rsid w:val="00DF45B1"/>
    <w:rsid w:val="00DF5C78"/>
    <w:rsid w:val="00DF5CA4"/>
    <w:rsid w:val="00DF6A8A"/>
    <w:rsid w:val="00DF70D8"/>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25A99"/>
    <w:rsid w:val="00E30358"/>
    <w:rsid w:val="00E30A16"/>
    <w:rsid w:val="00E30B92"/>
    <w:rsid w:val="00E33A3C"/>
    <w:rsid w:val="00E34161"/>
    <w:rsid w:val="00E41384"/>
    <w:rsid w:val="00E41A3F"/>
    <w:rsid w:val="00E42F0D"/>
    <w:rsid w:val="00E436C7"/>
    <w:rsid w:val="00E44D1D"/>
    <w:rsid w:val="00E46F67"/>
    <w:rsid w:val="00E50358"/>
    <w:rsid w:val="00E5043B"/>
    <w:rsid w:val="00E52BE7"/>
    <w:rsid w:val="00E53DE7"/>
    <w:rsid w:val="00E575C6"/>
    <w:rsid w:val="00E60902"/>
    <w:rsid w:val="00E614EE"/>
    <w:rsid w:val="00E61658"/>
    <w:rsid w:val="00E6230A"/>
    <w:rsid w:val="00E65188"/>
    <w:rsid w:val="00E6548F"/>
    <w:rsid w:val="00E711E6"/>
    <w:rsid w:val="00E718A8"/>
    <w:rsid w:val="00E71BA9"/>
    <w:rsid w:val="00E746A8"/>
    <w:rsid w:val="00E749EE"/>
    <w:rsid w:val="00E76E29"/>
    <w:rsid w:val="00E7791D"/>
    <w:rsid w:val="00E8259A"/>
    <w:rsid w:val="00E8299D"/>
    <w:rsid w:val="00E8385C"/>
    <w:rsid w:val="00E843B7"/>
    <w:rsid w:val="00E86154"/>
    <w:rsid w:val="00E86289"/>
    <w:rsid w:val="00E86A0C"/>
    <w:rsid w:val="00E91B70"/>
    <w:rsid w:val="00E95406"/>
    <w:rsid w:val="00E9596A"/>
    <w:rsid w:val="00E96392"/>
    <w:rsid w:val="00EA5B21"/>
    <w:rsid w:val="00EB0AA9"/>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64C6"/>
    <w:rsid w:val="00EE74AA"/>
    <w:rsid w:val="00EF07F1"/>
    <w:rsid w:val="00EF2529"/>
    <w:rsid w:val="00EF2CB8"/>
    <w:rsid w:val="00EF2F96"/>
    <w:rsid w:val="00EF54F0"/>
    <w:rsid w:val="00EF65C5"/>
    <w:rsid w:val="00F0366D"/>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67CB"/>
    <w:rsid w:val="00F37AF2"/>
    <w:rsid w:val="00F401AB"/>
    <w:rsid w:val="00F40CDB"/>
    <w:rsid w:val="00F461CD"/>
    <w:rsid w:val="00F5090C"/>
    <w:rsid w:val="00F5269D"/>
    <w:rsid w:val="00F537BF"/>
    <w:rsid w:val="00F53BC2"/>
    <w:rsid w:val="00F6161A"/>
    <w:rsid w:val="00F620F3"/>
    <w:rsid w:val="00F64E03"/>
    <w:rsid w:val="00F65DAD"/>
    <w:rsid w:val="00F669C6"/>
    <w:rsid w:val="00F66B78"/>
    <w:rsid w:val="00F70021"/>
    <w:rsid w:val="00F704CC"/>
    <w:rsid w:val="00F7170A"/>
    <w:rsid w:val="00F71990"/>
    <w:rsid w:val="00F7411D"/>
    <w:rsid w:val="00F75F47"/>
    <w:rsid w:val="00F83C9A"/>
    <w:rsid w:val="00F84482"/>
    <w:rsid w:val="00F84D6A"/>
    <w:rsid w:val="00F86F6E"/>
    <w:rsid w:val="00F92A26"/>
    <w:rsid w:val="00F92DED"/>
    <w:rsid w:val="00F93963"/>
    <w:rsid w:val="00F955B5"/>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1259"/>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qFormat/>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 w:type="table" w:styleId="GridTable1Light">
    <w:name w:val="Grid Table 1 Light"/>
    <w:basedOn w:val="TableNormal"/>
    <w:uiPriority w:val="46"/>
    <w:rsid w:val="00044D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D510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23">
      <w:bodyDiv w:val="1"/>
      <w:marLeft w:val="0"/>
      <w:marRight w:val="0"/>
      <w:marTop w:val="0"/>
      <w:marBottom w:val="0"/>
      <w:divBdr>
        <w:top w:val="none" w:sz="0" w:space="0" w:color="auto"/>
        <w:left w:val="none" w:sz="0" w:space="0" w:color="auto"/>
        <w:bottom w:val="none" w:sz="0" w:space="0" w:color="auto"/>
        <w:right w:val="none" w:sz="0" w:space="0" w:color="auto"/>
      </w:divBdr>
    </w:div>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6449172">
      <w:bodyDiv w:val="1"/>
      <w:marLeft w:val="0"/>
      <w:marRight w:val="0"/>
      <w:marTop w:val="0"/>
      <w:marBottom w:val="0"/>
      <w:divBdr>
        <w:top w:val="none" w:sz="0" w:space="0" w:color="auto"/>
        <w:left w:val="none" w:sz="0" w:space="0" w:color="auto"/>
        <w:bottom w:val="none" w:sz="0" w:space="0" w:color="auto"/>
        <w:right w:val="none" w:sz="0" w:space="0" w:color="auto"/>
      </w:divBdr>
    </w:div>
    <w:div w:id="8871726">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5915866">
      <w:bodyDiv w:val="1"/>
      <w:marLeft w:val="0"/>
      <w:marRight w:val="0"/>
      <w:marTop w:val="0"/>
      <w:marBottom w:val="0"/>
      <w:divBdr>
        <w:top w:val="none" w:sz="0" w:space="0" w:color="auto"/>
        <w:left w:val="none" w:sz="0" w:space="0" w:color="auto"/>
        <w:bottom w:val="none" w:sz="0" w:space="0" w:color="auto"/>
        <w:right w:val="none" w:sz="0" w:space="0" w:color="auto"/>
      </w:divBdr>
    </w:div>
    <w:div w:id="2741969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39021389">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85883956">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98767119">
      <w:bodyDiv w:val="1"/>
      <w:marLeft w:val="0"/>
      <w:marRight w:val="0"/>
      <w:marTop w:val="0"/>
      <w:marBottom w:val="0"/>
      <w:divBdr>
        <w:top w:val="none" w:sz="0" w:space="0" w:color="auto"/>
        <w:left w:val="none" w:sz="0" w:space="0" w:color="auto"/>
        <w:bottom w:val="none" w:sz="0" w:space="0" w:color="auto"/>
        <w:right w:val="none" w:sz="0" w:space="0" w:color="auto"/>
      </w:divBdr>
    </w:div>
    <w:div w:id="106043036">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13138605">
      <w:bodyDiv w:val="1"/>
      <w:marLeft w:val="0"/>
      <w:marRight w:val="0"/>
      <w:marTop w:val="0"/>
      <w:marBottom w:val="0"/>
      <w:divBdr>
        <w:top w:val="none" w:sz="0" w:space="0" w:color="auto"/>
        <w:left w:val="none" w:sz="0" w:space="0" w:color="auto"/>
        <w:bottom w:val="none" w:sz="0" w:space="0" w:color="auto"/>
        <w:right w:val="none" w:sz="0" w:space="0" w:color="auto"/>
      </w:divBdr>
    </w:div>
    <w:div w:id="118501928">
      <w:bodyDiv w:val="1"/>
      <w:marLeft w:val="0"/>
      <w:marRight w:val="0"/>
      <w:marTop w:val="0"/>
      <w:marBottom w:val="0"/>
      <w:divBdr>
        <w:top w:val="none" w:sz="0" w:space="0" w:color="auto"/>
        <w:left w:val="none" w:sz="0" w:space="0" w:color="auto"/>
        <w:bottom w:val="none" w:sz="0" w:space="0" w:color="auto"/>
        <w:right w:val="none" w:sz="0" w:space="0" w:color="auto"/>
      </w:divBdr>
    </w:div>
    <w:div w:id="122232131">
      <w:bodyDiv w:val="1"/>
      <w:marLeft w:val="0"/>
      <w:marRight w:val="0"/>
      <w:marTop w:val="0"/>
      <w:marBottom w:val="0"/>
      <w:divBdr>
        <w:top w:val="none" w:sz="0" w:space="0" w:color="auto"/>
        <w:left w:val="none" w:sz="0" w:space="0" w:color="auto"/>
        <w:bottom w:val="none" w:sz="0" w:space="0" w:color="auto"/>
        <w:right w:val="none" w:sz="0" w:space="0" w:color="auto"/>
      </w:divBdr>
    </w:div>
    <w:div w:id="124742820">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47521639">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1093945">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675127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75929884">
      <w:bodyDiv w:val="1"/>
      <w:marLeft w:val="0"/>
      <w:marRight w:val="0"/>
      <w:marTop w:val="0"/>
      <w:marBottom w:val="0"/>
      <w:divBdr>
        <w:top w:val="none" w:sz="0" w:space="0" w:color="auto"/>
        <w:left w:val="none" w:sz="0" w:space="0" w:color="auto"/>
        <w:bottom w:val="none" w:sz="0" w:space="0" w:color="auto"/>
        <w:right w:val="none" w:sz="0" w:space="0" w:color="auto"/>
      </w:divBdr>
    </w:div>
    <w:div w:id="181750574">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1213705">
      <w:bodyDiv w:val="1"/>
      <w:marLeft w:val="0"/>
      <w:marRight w:val="0"/>
      <w:marTop w:val="0"/>
      <w:marBottom w:val="0"/>
      <w:divBdr>
        <w:top w:val="none" w:sz="0" w:space="0" w:color="auto"/>
        <w:left w:val="none" w:sz="0" w:space="0" w:color="auto"/>
        <w:bottom w:val="none" w:sz="0" w:space="0" w:color="auto"/>
        <w:right w:val="none" w:sz="0" w:space="0" w:color="auto"/>
      </w:divBdr>
    </w:div>
    <w:div w:id="20529035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0946380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1403132">
      <w:bodyDiv w:val="1"/>
      <w:marLeft w:val="0"/>
      <w:marRight w:val="0"/>
      <w:marTop w:val="0"/>
      <w:marBottom w:val="0"/>
      <w:divBdr>
        <w:top w:val="none" w:sz="0" w:space="0" w:color="auto"/>
        <w:left w:val="none" w:sz="0" w:space="0" w:color="auto"/>
        <w:bottom w:val="none" w:sz="0" w:space="0" w:color="auto"/>
        <w:right w:val="none" w:sz="0" w:space="0" w:color="auto"/>
      </w:divBdr>
    </w:div>
    <w:div w:id="230121620">
      <w:bodyDiv w:val="1"/>
      <w:marLeft w:val="0"/>
      <w:marRight w:val="0"/>
      <w:marTop w:val="0"/>
      <w:marBottom w:val="0"/>
      <w:divBdr>
        <w:top w:val="none" w:sz="0" w:space="0" w:color="auto"/>
        <w:left w:val="none" w:sz="0" w:space="0" w:color="auto"/>
        <w:bottom w:val="none" w:sz="0" w:space="0" w:color="auto"/>
        <w:right w:val="none" w:sz="0" w:space="0" w:color="auto"/>
      </w:divBdr>
    </w:div>
    <w:div w:id="230190918">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3995210">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47545806">
      <w:bodyDiv w:val="1"/>
      <w:marLeft w:val="0"/>
      <w:marRight w:val="0"/>
      <w:marTop w:val="0"/>
      <w:marBottom w:val="0"/>
      <w:divBdr>
        <w:top w:val="none" w:sz="0" w:space="0" w:color="auto"/>
        <w:left w:val="none" w:sz="0" w:space="0" w:color="auto"/>
        <w:bottom w:val="none" w:sz="0" w:space="0" w:color="auto"/>
        <w:right w:val="none" w:sz="0" w:space="0" w:color="auto"/>
      </w:divBdr>
    </w:div>
    <w:div w:id="256330243">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71595265">
      <w:bodyDiv w:val="1"/>
      <w:marLeft w:val="0"/>
      <w:marRight w:val="0"/>
      <w:marTop w:val="0"/>
      <w:marBottom w:val="0"/>
      <w:divBdr>
        <w:top w:val="none" w:sz="0" w:space="0" w:color="auto"/>
        <w:left w:val="none" w:sz="0" w:space="0" w:color="auto"/>
        <w:bottom w:val="none" w:sz="0" w:space="0" w:color="auto"/>
        <w:right w:val="none" w:sz="0" w:space="0" w:color="auto"/>
      </w:divBdr>
    </w:div>
    <w:div w:id="279800875">
      <w:bodyDiv w:val="1"/>
      <w:marLeft w:val="0"/>
      <w:marRight w:val="0"/>
      <w:marTop w:val="0"/>
      <w:marBottom w:val="0"/>
      <w:divBdr>
        <w:top w:val="none" w:sz="0" w:space="0" w:color="auto"/>
        <w:left w:val="none" w:sz="0" w:space="0" w:color="auto"/>
        <w:bottom w:val="none" w:sz="0" w:space="0" w:color="auto"/>
        <w:right w:val="none" w:sz="0" w:space="0" w:color="auto"/>
      </w:divBdr>
    </w:div>
    <w:div w:id="280115151">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3563140">
      <w:bodyDiv w:val="1"/>
      <w:marLeft w:val="0"/>
      <w:marRight w:val="0"/>
      <w:marTop w:val="0"/>
      <w:marBottom w:val="0"/>
      <w:divBdr>
        <w:top w:val="none" w:sz="0" w:space="0" w:color="auto"/>
        <w:left w:val="none" w:sz="0" w:space="0" w:color="auto"/>
        <w:bottom w:val="none" w:sz="0" w:space="0" w:color="auto"/>
        <w:right w:val="none" w:sz="0" w:space="0" w:color="auto"/>
      </w:divBdr>
    </w:div>
    <w:div w:id="294138679">
      <w:bodyDiv w:val="1"/>
      <w:marLeft w:val="0"/>
      <w:marRight w:val="0"/>
      <w:marTop w:val="0"/>
      <w:marBottom w:val="0"/>
      <w:divBdr>
        <w:top w:val="none" w:sz="0" w:space="0" w:color="auto"/>
        <w:left w:val="none" w:sz="0" w:space="0" w:color="auto"/>
        <w:bottom w:val="none" w:sz="0" w:space="0" w:color="auto"/>
        <w:right w:val="none" w:sz="0" w:space="0" w:color="auto"/>
      </w:divBdr>
    </w:div>
    <w:div w:id="295457420">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01934992">
      <w:bodyDiv w:val="1"/>
      <w:marLeft w:val="0"/>
      <w:marRight w:val="0"/>
      <w:marTop w:val="0"/>
      <w:marBottom w:val="0"/>
      <w:divBdr>
        <w:top w:val="none" w:sz="0" w:space="0" w:color="auto"/>
        <w:left w:val="none" w:sz="0" w:space="0" w:color="auto"/>
        <w:bottom w:val="none" w:sz="0" w:space="0" w:color="auto"/>
        <w:right w:val="none" w:sz="0" w:space="0" w:color="auto"/>
      </w:divBdr>
    </w:div>
    <w:div w:id="309948598">
      <w:bodyDiv w:val="1"/>
      <w:marLeft w:val="0"/>
      <w:marRight w:val="0"/>
      <w:marTop w:val="0"/>
      <w:marBottom w:val="0"/>
      <w:divBdr>
        <w:top w:val="none" w:sz="0" w:space="0" w:color="auto"/>
        <w:left w:val="none" w:sz="0" w:space="0" w:color="auto"/>
        <w:bottom w:val="none" w:sz="0" w:space="0" w:color="auto"/>
        <w:right w:val="none" w:sz="0" w:space="0" w:color="auto"/>
      </w:divBdr>
    </w:div>
    <w:div w:id="31302799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14182704">
      <w:bodyDiv w:val="1"/>
      <w:marLeft w:val="0"/>
      <w:marRight w:val="0"/>
      <w:marTop w:val="0"/>
      <w:marBottom w:val="0"/>
      <w:divBdr>
        <w:top w:val="none" w:sz="0" w:space="0" w:color="auto"/>
        <w:left w:val="none" w:sz="0" w:space="0" w:color="auto"/>
        <w:bottom w:val="none" w:sz="0" w:space="0" w:color="auto"/>
        <w:right w:val="none" w:sz="0" w:space="0" w:color="auto"/>
      </w:divBdr>
    </w:div>
    <w:div w:id="330107385">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38850698">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3382103">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64911193">
      <w:bodyDiv w:val="1"/>
      <w:marLeft w:val="0"/>
      <w:marRight w:val="0"/>
      <w:marTop w:val="0"/>
      <w:marBottom w:val="0"/>
      <w:divBdr>
        <w:top w:val="none" w:sz="0" w:space="0" w:color="auto"/>
        <w:left w:val="none" w:sz="0" w:space="0" w:color="auto"/>
        <w:bottom w:val="none" w:sz="0" w:space="0" w:color="auto"/>
        <w:right w:val="none" w:sz="0" w:space="0" w:color="auto"/>
      </w:divBdr>
    </w:div>
    <w:div w:id="369495899">
      <w:bodyDiv w:val="1"/>
      <w:marLeft w:val="0"/>
      <w:marRight w:val="0"/>
      <w:marTop w:val="0"/>
      <w:marBottom w:val="0"/>
      <w:divBdr>
        <w:top w:val="none" w:sz="0" w:space="0" w:color="auto"/>
        <w:left w:val="none" w:sz="0" w:space="0" w:color="auto"/>
        <w:bottom w:val="none" w:sz="0" w:space="0" w:color="auto"/>
        <w:right w:val="none" w:sz="0" w:space="0" w:color="auto"/>
      </w:divBdr>
    </w:div>
    <w:div w:id="370766770">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82943020">
      <w:bodyDiv w:val="1"/>
      <w:marLeft w:val="0"/>
      <w:marRight w:val="0"/>
      <w:marTop w:val="0"/>
      <w:marBottom w:val="0"/>
      <w:divBdr>
        <w:top w:val="none" w:sz="0" w:space="0" w:color="auto"/>
        <w:left w:val="none" w:sz="0" w:space="0" w:color="auto"/>
        <w:bottom w:val="none" w:sz="0" w:space="0" w:color="auto"/>
        <w:right w:val="none" w:sz="0" w:space="0" w:color="auto"/>
      </w:divBdr>
    </w:div>
    <w:div w:id="388696819">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3182000">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11439438">
      <w:bodyDiv w:val="1"/>
      <w:marLeft w:val="0"/>
      <w:marRight w:val="0"/>
      <w:marTop w:val="0"/>
      <w:marBottom w:val="0"/>
      <w:divBdr>
        <w:top w:val="none" w:sz="0" w:space="0" w:color="auto"/>
        <w:left w:val="none" w:sz="0" w:space="0" w:color="auto"/>
        <w:bottom w:val="none" w:sz="0" w:space="0" w:color="auto"/>
        <w:right w:val="none" w:sz="0" w:space="0" w:color="auto"/>
      </w:divBdr>
    </w:div>
    <w:div w:id="411859764">
      <w:bodyDiv w:val="1"/>
      <w:marLeft w:val="0"/>
      <w:marRight w:val="0"/>
      <w:marTop w:val="0"/>
      <w:marBottom w:val="0"/>
      <w:divBdr>
        <w:top w:val="none" w:sz="0" w:space="0" w:color="auto"/>
        <w:left w:val="none" w:sz="0" w:space="0" w:color="auto"/>
        <w:bottom w:val="none" w:sz="0" w:space="0" w:color="auto"/>
        <w:right w:val="none" w:sz="0" w:space="0" w:color="auto"/>
      </w:divBdr>
    </w:div>
    <w:div w:id="421996860">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35950784">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4454653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0155652">
      <w:bodyDiv w:val="1"/>
      <w:marLeft w:val="0"/>
      <w:marRight w:val="0"/>
      <w:marTop w:val="0"/>
      <w:marBottom w:val="0"/>
      <w:divBdr>
        <w:top w:val="none" w:sz="0" w:space="0" w:color="auto"/>
        <w:left w:val="none" w:sz="0" w:space="0" w:color="auto"/>
        <w:bottom w:val="none" w:sz="0" w:space="0" w:color="auto"/>
        <w:right w:val="none" w:sz="0" w:space="0" w:color="auto"/>
      </w:divBdr>
    </w:div>
    <w:div w:id="462502623">
      <w:bodyDiv w:val="1"/>
      <w:marLeft w:val="0"/>
      <w:marRight w:val="0"/>
      <w:marTop w:val="0"/>
      <w:marBottom w:val="0"/>
      <w:divBdr>
        <w:top w:val="none" w:sz="0" w:space="0" w:color="auto"/>
        <w:left w:val="none" w:sz="0" w:space="0" w:color="auto"/>
        <w:bottom w:val="none" w:sz="0" w:space="0" w:color="auto"/>
        <w:right w:val="none" w:sz="0" w:space="0" w:color="auto"/>
      </w:divBdr>
    </w:div>
    <w:div w:id="463236970">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69590287">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499195091">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0703934">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27783">
      <w:bodyDiv w:val="1"/>
      <w:marLeft w:val="0"/>
      <w:marRight w:val="0"/>
      <w:marTop w:val="0"/>
      <w:marBottom w:val="0"/>
      <w:divBdr>
        <w:top w:val="none" w:sz="0" w:space="0" w:color="auto"/>
        <w:left w:val="none" w:sz="0" w:space="0" w:color="auto"/>
        <w:bottom w:val="none" w:sz="0" w:space="0" w:color="auto"/>
        <w:right w:val="none" w:sz="0" w:space="0" w:color="auto"/>
      </w:divBdr>
    </w:div>
    <w:div w:id="528877934">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4880462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6082421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59035884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4390448">
      <w:bodyDiv w:val="1"/>
      <w:marLeft w:val="0"/>
      <w:marRight w:val="0"/>
      <w:marTop w:val="0"/>
      <w:marBottom w:val="0"/>
      <w:divBdr>
        <w:top w:val="none" w:sz="0" w:space="0" w:color="auto"/>
        <w:left w:val="none" w:sz="0" w:space="0" w:color="auto"/>
        <w:bottom w:val="none" w:sz="0" w:space="0" w:color="auto"/>
        <w:right w:val="none" w:sz="0" w:space="0" w:color="auto"/>
      </w:divBdr>
    </w:div>
    <w:div w:id="625818312">
      <w:bodyDiv w:val="1"/>
      <w:marLeft w:val="0"/>
      <w:marRight w:val="0"/>
      <w:marTop w:val="0"/>
      <w:marBottom w:val="0"/>
      <w:divBdr>
        <w:top w:val="none" w:sz="0" w:space="0" w:color="auto"/>
        <w:left w:val="none" w:sz="0" w:space="0" w:color="auto"/>
        <w:bottom w:val="none" w:sz="0" w:space="0" w:color="auto"/>
        <w:right w:val="none" w:sz="0" w:space="0" w:color="auto"/>
      </w:divBdr>
    </w:div>
    <w:div w:id="626666365">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48824043">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680278692">
      <w:bodyDiv w:val="1"/>
      <w:marLeft w:val="0"/>
      <w:marRight w:val="0"/>
      <w:marTop w:val="0"/>
      <w:marBottom w:val="0"/>
      <w:divBdr>
        <w:top w:val="none" w:sz="0" w:space="0" w:color="auto"/>
        <w:left w:val="none" w:sz="0" w:space="0" w:color="auto"/>
        <w:bottom w:val="none" w:sz="0" w:space="0" w:color="auto"/>
        <w:right w:val="none" w:sz="0" w:space="0" w:color="auto"/>
      </w:divBdr>
    </w:div>
    <w:div w:id="697119456">
      <w:bodyDiv w:val="1"/>
      <w:marLeft w:val="0"/>
      <w:marRight w:val="0"/>
      <w:marTop w:val="0"/>
      <w:marBottom w:val="0"/>
      <w:divBdr>
        <w:top w:val="none" w:sz="0" w:space="0" w:color="auto"/>
        <w:left w:val="none" w:sz="0" w:space="0" w:color="auto"/>
        <w:bottom w:val="none" w:sz="0" w:space="0" w:color="auto"/>
        <w:right w:val="none" w:sz="0" w:space="0" w:color="auto"/>
      </w:divBdr>
    </w:div>
    <w:div w:id="701709796">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04525263">
      <w:bodyDiv w:val="1"/>
      <w:marLeft w:val="0"/>
      <w:marRight w:val="0"/>
      <w:marTop w:val="0"/>
      <w:marBottom w:val="0"/>
      <w:divBdr>
        <w:top w:val="none" w:sz="0" w:space="0" w:color="auto"/>
        <w:left w:val="none" w:sz="0" w:space="0" w:color="auto"/>
        <w:bottom w:val="none" w:sz="0" w:space="0" w:color="auto"/>
        <w:right w:val="none" w:sz="0" w:space="0" w:color="auto"/>
      </w:divBdr>
    </w:div>
    <w:div w:id="705064436">
      <w:bodyDiv w:val="1"/>
      <w:marLeft w:val="0"/>
      <w:marRight w:val="0"/>
      <w:marTop w:val="0"/>
      <w:marBottom w:val="0"/>
      <w:divBdr>
        <w:top w:val="none" w:sz="0" w:space="0" w:color="auto"/>
        <w:left w:val="none" w:sz="0" w:space="0" w:color="auto"/>
        <w:bottom w:val="none" w:sz="0" w:space="0" w:color="auto"/>
        <w:right w:val="none" w:sz="0" w:space="0" w:color="auto"/>
      </w:divBdr>
    </w:div>
    <w:div w:id="705567274">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17704289">
      <w:bodyDiv w:val="1"/>
      <w:marLeft w:val="0"/>
      <w:marRight w:val="0"/>
      <w:marTop w:val="0"/>
      <w:marBottom w:val="0"/>
      <w:divBdr>
        <w:top w:val="none" w:sz="0" w:space="0" w:color="auto"/>
        <w:left w:val="none" w:sz="0" w:space="0" w:color="auto"/>
        <w:bottom w:val="none" w:sz="0" w:space="0" w:color="auto"/>
        <w:right w:val="none" w:sz="0" w:space="0" w:color="auto"/>
      </w:divBdr>
    </w:div>
    <w:div w:id="723603048">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39249149">
      <w:bodyDiv w:val="1"/>
      <w:marLeft w:val="0"/>
      <w:marRight w:val="0"/>
      <w:marTop w:val="0"/>
      <w:marBottom w:val="0"/>
      <w:divBdr>
        <w:top w:val="none" w:sz="0" w:space="0" w:color="auto"/>
        <w:left w:val="none" w:sz="0" w:space="0" w:color="auto"/>
        <w:bottom w:val="none" w:sz="0" w:space="0" w:color="auto"/>
        <w:right w:val="none" w:sz="0" w:space="0" w:color="auto"/>
      </w:divBdr>
    </w:div>
    <w:div w:id="740059638">
      <w:bodyDiv w:val="1"/>
      <w:marLeft w:val="0"/>
      <w:marRight w:val="0"/>
      <w:marTop w:val="0"/>
      <w:marBottom w:val="0"/>
      <w:divBdr>
        <w:top w:val="none" w:sz="0" w:space="0" w:color="auto"/>
        <w:left w:val="none" w:sz="0" w:space="0" w:color="auto"/>
        <w:bottom w:val="none" w:sz="0" w:space="0" w:color="auto"/>
        <w:right w:val="none" w:sz="0" w:space="0" w:color="auto"/>
      </w:divBdr>
    </w:div>
    <w:div w:id="742677818">
      <w:bodyDiv w:val="1"/>
      <w:marLeft w:val="0"/>
      <w:marRight w:val="0"/>
      <w:marTop w:val="0"/>
      <w:marBottom w:val="0"/>
      <w:divBdr>
        <w:top w:val="none" w:sz="0" w:space="0" w:color="auto"/>
        <w:left w:val="none" w:sz="0" w:space="0" w:color="auto"/>
        <w:bottom w:val="none" w:sz="0" w:space="0" w:color="auto"/>
        <w:right w:val="none" w:sz="0" w:space="0" w:color="auto"/>
      </w:divBdr>
    </w:div>
    <w:div w:id="745541138">
      <w:bodyDiv w:val="1"/>
      <w:marLeft w:val="0"/>
      <w:marRight w:val="0"/>
      <w:marTop w:val="0"/>
      <w:marBottom w:val="0"/>
      <w:divBdr>
        <w:top w:val="none" w:sz="0" w:space="0" w:color="auto"/>
        <w:left w:val="none" w:sz="0" w:space="0" w:color="auto"/>
        <w:bottom w:val="none" w:sz="0" w:space="0" w:color="auto"/>
        <w:right w:val="none" w:sz="0" w:space="0" w:color="auto"/>
      </w:divBdr>
    </w:div>
    <w:div w:id="74633984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56176170">
      <w:bodyDiv w:val="1"/>
      <w:marLeft w:val="0"/>
      <w:marRight w:val="0"/>
      <w:marTop w:val="0"/>
      <w:marBottom w:val="0"/>
      <w:divBdr>
        <w:top w:val="none" w:sz="0" w:space="0" w:color="auto"/>
        <w:left w:val="none" w:sz="0" w:space="0" w:color="auto"/>
        <w:bottom w:val="none" w:sz="0" w:space="0" w:color="auto"/>
        <w:right w:val="none" w:sz="0" w:space="0" w:color="auto"/>
      </w:divBdr>
    </w:div>
    <w:div w:id="762258602">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77525108">
      <w:bodyDiv w:val="1"/>
      <w:marLeft w:val="0"/>
      <w:marRight w:val="0"/>
      <w:marTop w:val="0"/>
      <w:marBottom w:val="0"/>
      <w:divBdr>
        <w:top w:val="none" w:sz="0" w:space="0" w:color="auto"/>
        <w:left w:val="none" w:sz="0" w:space="0" w:color="auto"/>
        <w:bottom w:val="none" w:sz="0" w:space="0" w:color="auto"/>
        <w:right w:val="none" w:sz="0" w:space="0" w:color="auto"/>
      </w:divBdr>
    </w:div>
    <w:div w:id="783423612">
      <w:bodyDiv w:val="1"/>
      <w:marLeft w:val="0"/>
      <w:marRight w:val="0"/>
      <w:marTop w:val="0"/>
      <w:marBottom w:val="0"/>
      <w:divBdr>
        <w:top w:val="none" w:sz="0" w:space="0" w:color="auto"/>
        <w:left w:val="none" w:sz="0" w:space="0" w:color="auto"/>
        <w:bottom w:val="none" w:sz="0" w:space="0" w:color="auto"/>
        <w:right w:val="none" w:sz="0" w:space="0" w:color="auto"/>
      </w:divBdr>
    </w:div>
    <w:div w:id="784352937">
      <w:bodyDiv w:val="1"/>
      <w:marLeft w:val="0"/>
      <w:marRight w:val="0"/>
      <w:marTop w:val="0"/>
      <w:marBottom w:val="0"/>
      <w:divBdr>
        <w:top w:val="none" w:sz="0" w:space="0" w:color="auto"/>
        <w:left w:val="none" w:sz="0" w:space="0" w:color="auto"/>
        <w:bottom w:val="none" w:sz="0" w:space="0" w:color="auto"/>
        <w:right w:val="none" w:sz="0" w:space="0" w:color="auto"/>
      </w:divBdr>
    </w:div>
    <w:div w:id="785270908">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0169205">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7959575">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21626741">
      <w:bodyDiv w:val="1"/>
      <w:marLeft w:val="0"/>
      <w:marRight w:val="0"/>
      <w:marTop w:val="0"/>
      <w:marBottom w:val="0"/>
      <w:divBdr>
        <w:top w:val="none" w:sz="0" w:space="0" w:color="auto"/>
        <w:left w:val="none" w:sz="0" w:space="0" w:color="auto"/>
        <w:bottom w:val="none" w:sz="0" w:space="0" w:color="auto"/>
        <w:right w:val="none" w:sz="0" w:space="0" w:color="auto"/>
      </w:divBdr>
    </w:div>
    <w:div w:id="829061283">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8350420">
      <w:bodyDiv w:val="1"/>
      <w:marLeft w:val="0"/>
      <w:marRight w:val="0"/>
      <w:marTop w:val="0"/>
      <w:marBottom w:val="0"/>
      <w:divBdr>
        <w:top w:val="none" w:sz="0" w:space="0" w:color="auto"/>
        <w:left w:val="none" w:sz="0" w:space="0" w:color="auto"/>
        <w:bottom w:val="none" w:sz="0" w:space="0" w:color="auto"/>
        <w:right w:val="none" w:sz="0" w:space="0" w:color="auto"/>
      </w:divBdr>
    </w:div>
    <w:div w:id="867370652">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75391921">
      <w:bodyDiv w:val="1"/>
      <w:marLeft w:val="0"/>
      <w:marRight w:val="0"/>
      <w:marTop w:val="0"/>
      <w:marBottom w:val="0"/>
      <w:divBdr>
        <w:top w:val="none" w:sz="0" w:space="0" w:color="auto"/>
        <w:left w:val="none" w:sz="0" w:space="0" w:color="auto"/>
        <w:bottom w:val="none" w:sz="0" w:space="0" w:color="auto"/>
        <w:right w:val="none" w:sz="0" w:space="0" w:color="auto"/>
      </w:divBdr>
    </w:div>
    <w:div w:id="877818946">
      <w:bodyDiv w:val="1"/>
      <w:marLeft w:val="0"/>
      <w:marRight w:val="0"/>
      <w:marTop w:val="0"/>
      <w:marBottom w:val="0"/>
      <w:divBdr>
        <w:top w:val="none" w:sz="0" w:space="0" w:color="auto"/>
        <w:left w:val="none" w:sz="0" w:space="0" w:color="auto"/>
        <w:bottom w:val="none" w:sz="0" w:space="0" w:color="auto"/>
        <w:right w:val="none" w:sz="0" w:space="0" w:color="auto"/>
      </w:divBdr>
    </w:div>
    <w:div w:id="883491873">
      <w:bodyDiv w:val="1"/>
      <w:marLeft w:val="0"/>
      <w:marRight w:val="0"/>
      <w:marTop w:val="0"/>
      <w:marBottom w:val="0"/>
      <w:divBdr>
        <w:top w:val="none" w:sz="0" w:space="0" w:color="auto"/>
        <w:left w:val="none" w:sz="0" w:space="0" w:color="auto"/>
        <w:bottom w:val="none" w:sz="0" w:space="0" w:color="auto"/>
        <w:right w:val="none" w:sz="0" w:space="0" w:color="auto"/>
      </w:divBdr>
    </w:div>
    <w:div w:id="883634747">
      <w:bodyDiv w:val="1"/>
      <w:marLeft w:val="0"/>
      <w:marRight w:val="0"/>
      <w:marTop w:val="0"/>
      <w:marBottom w:val="0"/>
      <w:divBdr>
        <w:top w:val="none" w:sz="0" w:space="0" w:color="auto"/>
        <w:left w:val="none" w:sz="0" w:space="0" w:color="auto"/>
        <w:bottom w:val="none" w:sz="0" w:space="0" w:color="auto"/>
        <w:right w:val="none" w:sz="0" w:space="0" w:color="auto"/>
      </w:divBdr>
    </w:div>
    <w:div w:id="885408309">
      <w:bodyDiv w:val="1"/>
      <w:marLeft w:val="0"/>
      <w:marRight w:val="0"/>
      <w:marTop w:val="0"/>
      <w:marBottom w:val="0"/>
      <w:divBdr>
        <w:top w:val="none" w:sz="0" w:space="0" w:color="auto"/>
        <w:left w:val="none" w:sz="0" w:space="0" w:color="auto"/>
        <w:bottom w:val="none" w:sz="0" w:space="0" w:color="auto"/>
        <w:right w:val="none" w:sz="0" w:space="0" w:color="auto"/>
      </w:divBdr>
    </w:div>
    <w:div w:id="892617233">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895898556">
      <w:bodyDiv w:val="1"/>
      <w:marLeft w:val="0"/>
      <w:marRight w:val="0"/>
      <w:marTop w:val="0"/>
      <w:marBottom w:val="0"/>
      <w:divBdr>
        <w:top w:val="none" w:sz="0" w:space="0" w:color="auto"/>
        <w:left w:val="none" w:sz="0" w:space="0" w:color="auto"/>
        <w:bottom w:val="none" w:sz="0" w:space="0" w:color="auto"/>
        <w:right w:val="none" w:sz="0" w:space="0" w:color="auto"/>
      </w:divBdr>
    </w:div>
    <w:div w:id="905333528">
      <w:bodyDiv w:val="1"/>
      <w:marLeft w:val="0"/>
      <w:marRight w:val="0"/>
      <w:marTop w:val="0"/>
      <w:marBottom w:val="0"/>
      <w:divBdr>
        <w:top w:val="none" w:sz="0" w:space="0" w:color="auto"/>
        <w:left w:val="none" w:sz="0" w:space="0" w:color="auto"/>
        <w:bottom w:val="none" w:sz="0" w:space="0" w:color="auto"/>
        <w:right w:val="none" w:sz="0" w:space="0" w:color="auto"/>
      </w:divBdr>
    </w:div>
    <w:div w:id="908148168">
      <w:bodyDiv w:val="1"/>
      <w:marLeft w:val="0"/>
      <w:marRight w:val="0"/>
      <w:marTop w:val="0"/>
      <w:marBottom w:val="0"/>
      <w:divBdr>
        <w:top w:val="none" w:sz="0" w:space="0" w:color="auto"/>
        <w:left w:val="none" w:sz="0" w:space="0" w:color="auto"/>
        <w:bottom w:val="none" w:sz="0" w:space="0" w:color="auto"/>
        <w:right w:val="none" w:sz="0" w:space="0" w:color="auto"/>
      </w:divBdr>
    </w:div>
    <w:div w:id="908882325">
      <w:bodyDiv w:val="1"/>
      <w:marLeft w:val="0"/>
      <w:marRight w:val="0"/>
      <w:marTop w:val="0"/>
      <w:marBottom w:val="0"/>
      <w:divBdr>
        <w:top w:val="none" w:sz="0" w:space="0" w:color="auto"/>
        <w:left w:val="none" w:sz="0" w:space="0" w:color="auto"/>
        <w:bottom w:val="none" w:sz="0" w:space="0" w:color="auto"/>
        <w:right w:val="none" w:sz="0" w:space="0" w:color="auto"/>
      </w:divBdr>
    </w:div>
    <w:div w:id="912204627">
      <w:bodyDiv w:val="1"/>
      <w:marLeft w:val="0"/>
      <w:marRight w:val="0"/>
      <w:marTop w:val="0"/>
      <w:marBottom w:val="0"/>
      <w:divBdr>
        <w:top w:val="none" w:sz="0" w:space="0" w:color="auto"/>
        <w:left w:val="none" w:sz="0" w:space="0" w:color="auto"/>
        <w:bottom w:val="none" w:sz="0" w:space="0" w:color="auto"/>
        <w:right w:val="none" w:sz="0" w:space="0" w:color="auto"/>
      </w:divBdr>
    </w:div>
    <w:div w:id="915090884">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19021729">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38752378">
      <w:bodyDiv w:val="1"/>
      <w:marLeft w:val="0"/>
      <w:marRight w:val="0"/>
      <w:marTop w:val="0"/>
      <w:marBottom w:val="0"/>
      <w:divBdr>
        <w:top w:val="none" w:sz="0" w:space="0" w:color="auto"/>
        <w:left w:val="none" w:sz="0" w:space="0" w:color="auto"/>
        <w:bottom w:val="none" w:sz="0" w:space="0" w:color="auto"/>
        <w:right w:val="none" w:sz="0" w:space="0" w:color="auto"/>
      </w:divBdr>
    </w:div>
    <w:div w:id="952592296">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59841272">
      <w:bodyDiv w:val="1"/>
      <w:marLeft w:val="0"/>
      <w:marRight w:val="0"/>
      <w:marTop w:val="0"/>
      <w:marBottom w:val="0"/>
      <w:divBdr>
        <w:top w:val="none" w:sz="0" w:space="0" w:color="auto"/>
        <w:left w:val="none" w:sz="0" w:space="0" w:color="auto"/>
        <w:bottom w:val="none" w:sz="0" w:space="0" w:color="auto"/>
        <w:right w:val="none" w:sz="0" w:space="0" w:color="auto"/>
      </w:divBdr>
    </w:div>
    <w:div w:id="960764973">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3098651">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0425675">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993296255">
      <w:bodyDiv w:val="1"/>
      <w:marLeft w:val="0"/>
      <w:marRight w:val="0"/>
      <w:marTop w:val="0"/>
      <w:marBottom w:val="0"/>
      <w:divBdr>
        <w:top w:val="none" w:sz="0" w:space="0" w:color="auto"/>
        <w:left w:val="none" w:sz="0" w:space="0" w:color="auto"/>
        <w:bottom w:val="none" w:sz="0" w:space="0" w:color="auto"/>
        <w:right w:val="none" w:sz="0" w:space="0" w:color="auto"/>
      </w:divBdr>
    </w:div>
    <w:div w:id="1003708103">
      <w:bodyDiv w:val="1"/>
      <w:marLeft w:val="0"/>
      <w:marRight w:val="0"/>
      <w:marTop w:val="0"/>
      <w:marBottom w:val="0"/>
      <w:divBdr>
        <w:top w:val="none" w:sz="0" w:space="0" w:color="auto"/>
        <w:left w:val="none" w:sz="0" w:space="0" w:color="auto"/>
        <w:bottom w:val="none" w:sz="0" w:space="0" w:color="auto"/>
        <w:right w:val="none" w:sz="0" w:space="0" w:color="auto"/>
      </w:divBdr>
    </w:div>
    <w:div w:id="1004866151">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0612814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5325068">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37851778">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6633865">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692273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1701476">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184390">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0180874">
      <w:bodyDiv w:val="1"/>
      <w:marLeft w:val="0"/>
      <w:marRight w:val="0"/>
      <w:marTop w:val="0"/>
      <w:marBottom w:val="0"/>
      <w:divBdr>
        <w:top w:val="none" w:sz="0" w:space="0" w:color="auto"/>
        <w:left w:val="none" w:sz="0" w:space="0" w:color="auto"/>
        <w:bottom w:val="none" w:sz="0" w:space="0" w:color="auto"/>
        <w:right w:val="none" w:sz="0" w:space="0" w:color="auto"/>
      </w:divBdr>
    </w:div>
    <w:div w:id="1100953126">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21803974">
      <w:bodyDiv w:val="1"/>
      <w:marLeft w:val="0"/>
      <w:marRight w:val="0"/>
      <w:marTop w:val="0"/>
      <w:marBottom w:val="0"/>
      <w:divBdr>
        <w:top w:val="none" w:sz="0" w:space="0" w:color="auto"/>
        <w:left w:val="none" w:sz="0" w:space="0" w:color="auto"/>
        <w:bottom w:val="none" w:sz="0" w:space="0" w:color="auto"/>
        <w:right w:val="none" w:sz="0" w:space="0" w:color="auto"/>
      </w:divBdr>
    </w:div>
    <w:div w:id="1131898084">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4370688">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42771981">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0464823">
      <w:bodyDiv w:val="1"/>
      <w:marLeft w:val="0"/>
      <w:marRight w:val="0"/>
      <w:marTop w:val="0"/>
      <w:marBottom w:val="0"/>
      <w:divBdr>
        <w:top w:val="none" w:sz="0" w:space="0" w:color="auto"/>
        <w:left w:val="none" w:sz="0" w:space="0" w:color="auto"/>
        <w:bottom w:val="none" w:sz="0" w:space="0" w:color="auto"/>
        <w:right w:val="none" w:sz="0" w:space="0" w:color="auto"/>
      </w:divBdr>
    </w:div>
    <w:div w:id="1168859893">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1705765">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4540777">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5777428">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2130151">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52083541">
      <w:bodyDiv w:val="1"/>
      <w:marLeft w:val="0"/>
      <w:marRight w:val="0"/>
      <w:marTop w:val="0"/>
      <w:marBottom w:val="0"/>
      <w:divBdr>
        <w:top w:val="none" w:sz="0" w:space="0" w:color="auto"/>
        <w:left w:val="none" w:sz="0" w:space="0" w:color="auto"/>
        <w:bottom w:val="none" w:sz="0" w:space="0" w:color="auto"/>
        <w:right w:val="none" w:sz="0" w:space="0" w:color="auto"/>
      </w:divBdr>
    </w:div>
    <w:div w:id="1252662250">
      <w:bodyDiv w:val="1"/>
      <w:marLeft w:val="0"/>
      <w:marRight w:val="0"/>
      <w:marTop w:val="0"/>
      <w:marBottom w:val="0"/>
      <w:divBdr>
        <w:top w:val="none" w:sz="0" w:space="0" w:color="auto"/>
        <w:left w:val="none" w:sz="0" w:space="0" w:color="auto"/>
        <w:bottom w:val="none" w:sz="0" w:space="0" w:color="auto"/>
        <w:right w:val="none" w:sz="0" w:space="0" w:color="auto"/>
      </w:divBdr>
    </w:div>
    <w:div w:id="1254977058">
      <w:bodyDiv w:val="1"/>
      <w:marLeft w:val="0"/>
      <w:marRight w:val="0"/>
      <w:marTop w:val="0"/>
      <w:marBottom w:val="0"/>
      <w:divBdr>
        <w:top w:val="none" w:sz="0" w:space="0" w:color="auto"/>
        <w:left w:val="none" w:sz="0" w:space="0" w:color="auto"/>
        <w:bottom w:val="none" w:sz="0" w:space="0" w:color="auto"/>
        <w:right w:val="none" w:sz="0" w:space="0" w:color="auto"/>
      </w:divBdr>
    </w:div>
    <w:div w:id="1259096123">
      <w:bodyDiv w:val="1"/>
      <w:marLeft w:val="0"/>
      <w:marRight w:val="0"/>
      <w:marTop w:val="0"/>
      <w:marBottom w:val="0"/>
      <w:divBdr>
        <w:top w:val="none" w:sz="0" w:space="0" w:color="auto"/>
        <w:left w:val="none" w:sz="0" w:space="0" w:color="auto"/>
        <w:bottom w:val="none" w:sz="0" w:space="0" w:color="auto"/>
        <w:right w:val="none" w:sz="0" w:space="0" w:color="auto"/>
      </w:divBdr>
    </w:div>
    <w:div w:id="1269005318">
      <w:bodyDiv w:val="1"/>
      <w:marLeft w:val="0"/>
      <w:marRight w:val="0"/>
      <w:marTop w:val="0"/>
      <w:marBottom w:val="0"/>
      <w:divBdr>
        <w:top w:val="none" w:sz="0" w:space="0" w:color="auto"/>
        <w:left w:val="none" w:sz="0" w:space="0" w:color="auto"/>
        <w:bottom w:val="none" w:sz="0" w:space="0" w:color="auto"/>
        <w:right w:val="none" w:sz="0" w:space="0" w:color="auto"/>
      </w:divBdr>
    </w:div>
    <w:div w:id="1271932429">
      <w:bodyDiv w:val="1"/>
      <w:marLeft w:val="0"/>
      <w:marRight w:val="0"/>
      <w:marTop w:val="0"/>
      <w:marBottom w:val="0"/>
      <w:divBdr>
        <w:top w:val="none" w:sz="0" w:space="0" w:color="auto"/>
        <w:left w:val="none" w:sz="0" w:space="0" w:color="auto"/>
        <w:bottom w:val="none" w:sz="0" w:space="0" w:color="auto"/>
        <w:right w:val="none" w:sz="0" w:space="0" w:color="auto"/>
      </w:divBdr>
    </w:div>
    <w:div w:id="1272081313">
      <w:bodyDiv w:val="1"/>
      <w:marLeft w:val="0"/>
      <w:marRight w:val="0"/>
      <w:marTop w:val="0"/>
      <w:marBottom w:val="0"/>
      <w:divBdr>
        <w:top w:val="none" w:sz="0" w:space="0" w:color="auto"/>
        <w:left w:val="none" w:sz="0" w:space="0" w:color="auto"/>
        <w:bottom w:val="none" w:sz="0" w:space="0" w:color="auto"/>
        <w:right w:val="none" w:sz="0" w:space="0" w:color="auto"/>
      </w:divBdr>
    </w:div>
    <w:div w:id="1272126090">
      <w:bodyDiv w:val="1"/>
      <w:marLeft w:val="0"/>
      <w:marRight w:val="0"/>
      <w:marTop w:val="0"/>
      <w:marBottom w:val="0"/>
      <w:divBdr>
        <w:top w:val="none" w:sz="0" w:space="0" w:color="auto"/>
        <w:left w:val="none" w:sz="0" w:space="0" w:color="auto"/>
        <w:bottom w:val="none" w:sz="0" w:space="0" w:color="auto"/>
        <w:right w:val="none" w:sz="0" w:space="0" w:color="auto"/>
      </w:divBdr>
    </w:div>
    <w:div w:id="1273899608">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285844266">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1329665">
      <w:bodyDiv w:val="1"/>
      <w:marLeft w:val="0"/>
      <w:marRight w:val="0"/>
      <w:marTop w:val="0"/>
      <w:marBottom w:val="0"/>
      <w:divBdr>
        <w:top w:val="none" w:sz="0" w:space="0" w:color="auto"/>
        <w:left w:val="none" w:sz="0" w:space="0" w:color="auto"/>
        <w:bottom w:val="none" w:sz="0" w:space="0" w:color="auto"/>
        <w:right w:val="none" w:sz="0" w:space="0" w:color="auto"/>
      </w:divBdr>
    </w:div>
    <w:div w:id="1332760248">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43973416">
      <w:bodyDiv w:val="1"/>
      <w:marLeft w:val="0"/>
      <w:marRight w:val="0"/>
      <w:marTop w:val="0"/>
      <w:marBottom w:val="0"/>
      <w:divBdr>
        <w:top w:val="none" w:sz="0" w:space="0" w:color="auto"/>
        <w:left w:val="none" w:sz="0" w:space="0" w:color="auto"/>
        <w:bottom w:val="none" w:sz="0" w:space="0" w:color="auto"/>
        <w:right w:val="none" w:sz="0" w:space="0" w:color="auto"/>
      </w:divBdr>
    </w:div>
    <w:div w:id="1344669045">
      <w:bodyDiv w:val="1"/>
      <w:marLeft w:val="0"/>
      <w:marRight w:val="0"/>
      <w:marTop w:val="0"/>
      <w:marBottom w:val="0"/>
      <w:divBdr>
        <w:top w:val="none" w:sz="0" w:space="0" w:color="auto"/>
        <w:left w:val="none" w:sz="0" w:space="0" w:color="auto"/>
        <w:bottom w:val="none" w:sz="0" w:space="0" w:color="auto"/>
        <w:right w:val="none" w:sz="0" w:space="0" w:color="auto"/>
      </w:divBdr>
    </w:div>
    <w:div w:id="1352219427">
      <w:bodyDiv w:val="1"/>
      <w:marLeft w:val="0"/>
      <w:marRight w:val="0"/>
      <w:marTop w:val="0"/>
      <w:marBottom w:val="0"/>
      <w:divBdr>
        <w:top w:val="none" w:sz="0" w:space="0" w:color="auto"/>
        <w:left w:val="none" w:sz="0" w:space="0" w:color="auto"/>
        <w:bottom w:val="none" w:sz="0" w:space="0" w:color="auto"/>
        <w:right w:val="none" w:sz="0" w:space="0" w:color="auto"/>
      </w:divBdr>
    </w:div>
    <w:div w:id="1352686903">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79622539">
      <w:bodyDiv w:val="1"/>
      <w:marLeft w:val="0"/>
      <w:marRight w:val="0"/>
      <w:marTop w:val="0"/>
      <w:marBottom w:val="0"/>
      <w:divBdr>
        <w:top w:val="none" w:sz="0" w:space="0" w:color="auto"/>
        <w:left w:val="none" w:sz="0" w:space="0" w:color="auto"/>
        <w:bottom w:val="none" w:sz="0" w:space="0" w:color="auto"/>
        <w:right w:val="none" w:sz="0" w:space="0" w:color="auto"/>
      </w:divBdr>
    </w:div>
    <w:div w:id="1382512433">
      <w:bodyDiv w:val="1"/>
      <w:marLeft w:val="0"/>
      <w:marRight w:val="0"/>
      <w:marTop w:val="0"/>
      <w:marBottom w:val="0"/>
      <w:divBdr>
        <w:top w:val="none" w:sz="0" w:space="0" w:color="auto"/>
        <w:left w:val="none" w:sz="0" w:space="0" w:color="auto"/>
        <w:bottom w:val="none" w:sz="0" w:space="0" w:color="auto"/>
        <w:right w:val="none" w:sz="0" w:space="0" w:color="auto"/>
      </w:divBdr>
    </w:div>
    <w:div w:id="1389450667">
      <w:bodyDiv w:val="1"/>
      <w:marLeft w:val="0"/>
      <w:marRight w:val="0"/>
      <w:marTop w:val="0"/>
      <w:marBottom w:val="0"/>
      <w:divBdr>
        <w:top w:val="none" w:sz="0" w:space="0" w:color="auto"/>
        <w:left w:val="none" w:sz="0" w:space="0" w:color="auto"/>
        <w:bottom w:val="none" w:sz="0" w:space="0" w:color="auto"/>
        <w:right w:val="none" w:sz="0" w:space="0" w:color="auto"/>
      </w:divBdr>
    </w:div>
    <w:div w:id="1392340780">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05298217">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33431763">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3114704">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6655472">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052459">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82233648">
      <w:bodyDiv w:val="1"/>
      <w:marLeft w:val="0"/>
      <w:marRight w:val="0"/>
      <w:marTop w:val="0"/>
      <w:marBottom w:val="0"/>
      <w:divBdr>
        <w:top w:val="none" w:sz="0" w:space="0" w:color="auto"/>
        <w:left w:val="none" w:sz="0" w:space="0" w:color="auto"/>
        <w:bottom w:val="none" w:sz="0" w:space="0" w:color="auto"/>
        <w:right w:val="none" w:sz="0" w:space="0" w:color="auto"/>
      </w:divBdr>
    </w:div>
    <w:div w:id="1483234165">
      <w:bodyDiv w:val="1"/>
      <w:marLeft w:val="0"/>
      <w:marRight w:val="0"/>
      <w:marTop w:val="0"/>
      <w:marBottom w:val="0"/>
      <w:divBdr>
        <w:top w:val="none" w:sz="0" w:space="0" w:color="auto"/>
        <w:left w:val="none" w:sz="0" w:space="0" w:color="auto"/>
        <w:bottom w:val="none" w:sz="0" w:space="0" w:color="auto"/>
        <w:right w:val="none" w:sz="0" w:space="0" w:color="auto"/>
      </w:divBdr>
    </w:div>
    <w:div w:id="1490713879">
      <w:bodyDiv w:val="1"/>
      <w:marLeft w:val="0"/>
      <w:marRight w:val="0"/>
      <w:marTop w:val="0"/>
      <w:marBottom w:val="0"/>
      <w:divBdr>
        <w:top w:val="none" w:sz="0" w:space="0" w:color="auto"/>
        <w:left w:val="none" w:sz="0" w:space="0" w:color="auto"/>
        <w:bottom w:val="none" w:sz="0" w:space="0" w:color="auto"/>
        <w:right w:val="none" w:sz="0" w:space="0" w:color="auto"/>
      </w:divBdr>
    </w:div>
    <w:div w:id="149155470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497260223">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09055244">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1292463">
      <w:bodyDiv w:val="1"/>
      <w:marLeft w:val="0"/>
      <w:marRight w:val="0"/>
      <w:marTop w:val="0"/>
      <w:marBottom w:val="0"/>
      <w:divBdr>
        <w:top w:val="none" w:sz="0" w:space="0" w:color="auto"/>
        <w:left w:val="none" w:sz="0" w:space="0" w:color="auto"/>
        <w:bottom w:val="none" w:sz="0" w:space="0" w:color="auto"/>
        <w:right w:val="none" w:sz="0" w:space="0" w:color="auto"/>
      </w:divBdr>
    </w:div>
    <w:div w:id="1515532932">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211">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57350835">
      <w:bodyDiv w:val="1"/>
      <w:marLeft w:val="0"/>
      <w:marRight w:val="0"/>
      <w:marTop w:val="0"/>
      <w:marBottom w:val="0"/>
      <w:divBdr>
        <w:top w:val="none" w:sz="0" w:space="0" w:color="auto"/>
        <w:left w:val="none" w:sz="0" w:space="0" w:color="auto"/>
        <w:bottom w:val="none" w:sz="0" w:space="0" w:color="auto"/>
        <w:right w:val="none" w:sz="0" w:space="0" w:color="auto"/>
      </w:divBdr>
    </w:div>
    <w:div w:id="155970683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060348">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87835">
      <w:bodyDiv w:val="1"/>
      <w:marLeft w:val="0"/>
      <w:marRight w:val="0"/>
      <w:marTop w:val="0"/>
      <w:marBottom w:val="0"/>
      <w:divBdr>
        <w:top w:val="none" w:sz="0" w:space="0" w:color="auto"/>
        <w:left w:val="none" w:sz="0" w:space="0" w:color="auto"/>
        <w:bottom w:val="none" w:sz="0" w:space="0" w:color="auto"/>
        <w:right w:val="none" w:sz="0" w:space="0" w:color="auto"/>
      </w:divBdr>
    </w:div>
    <w:div w:id="1579748375">
      <w:bodyDiv w:val="1"/>
      <w:marLeft w:val="0"/>
      <w:marRight w:val="0"/>
      <w:marTop w:val="0"/>
      <w:marBottom w:val="0"/>
      <w:divBdr>
        <w:top w:val="none" w:sz="0" w:space="0" w:color="auto"/>
        <w:left w:val="none" w:sz="0" w:space="0" w:color="auto"/>
        <w:bottom w:val="none" w:sz="0" w:space="0" w:color="auto"/>
        <w:right w:val="none" w:sz="0" w:space="0" w:color="auto"/>
      </w:divBdr>
    </w:div>
    <w:div w:id="1581870296">
      <w:bodyDiv w:val="1"/>
      <w:marLeft w:val="0"/>
      <w:marRight w:val="0"/>
      <w:marTop w:val="0"/>
      <w:marBottom w:val="0"/>
      <w:divBdr>
        <w:top w:val="none" w:sz="0" w:space="0" w:color="auto"/>
        <w:left w:val="none" w:sz="0" w:space="0" w:color="auto"/>
        <w:bottom w:val="none" w:sz="0" w:space="0" w:color="auto"/>
        <w:right w:val="none" w:sz="0" w:space="0" w:color="auto"/>
      </w:divBdr>
    </w:div>
    <w:div w:id="1594631085">
      <w:bodyDiv w:val="1"/>
      <w:marLeft w:val="0"/>
      <w:marRight w:val="0"/>
      <w:marTop w:val="0"/>
      <w:marBottom w:val="0"/>
      <w:divBdr>
        <w:top w:val="none" w:sz="0" w:space="0" w:color="auto"/>
        <w:left w:val="none" w:sz="0" w:space="0" w:color="auto"/>
        <w:bottom w:val="none" w:sz="0" w:space="0" w:color="auto"/>
        <w:right w:val="none" w:sz="0" w:space="0" w:color="auto"/>
      </w:divBdr>
    </w:div>
    <w:div w:id="1604387152">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17371238">
      <w:bodyDiv w:val="1"/>
      <w:marLeft w:val="0"/>
      <w:marRight w:val="0"/>
      <w:marTop w:val="0"/>
      <w:marBottom w:val="0"/>
      <w:divBdr>
        <w:top w:val="none" w:sz="0" w:space="0" w:color="auto"/>
        <w:left w:val="none" w:sz="0" w:space="0" w:color="auto"/>
        <w:bottom w:val="none" w:sz="0" w:space="0" w:color="auto"/>
        <w:right w:val="none" w:sz="0" w:space="0" w:color="auto"/>
      </w:divBdr>
    </w:div>
    <w:div w:id="1623220628">
      <w:bodyDiv w:val="1"/>
      <w:marLeft w:val="0"/>
      <w:marRight w:val="0"/>
      <w:marTop w:val="0"/>
      <w:marBottom w:val="0"/>
      <w:divBdr>
        <w:top w:val="none" w:sz="0" w:space="0" w:color="auto"/>
        <w:left w:val="none" w:sz="0" w:space="0" w:color="auto"/>
        <w:bottom w:val="none" w:sz="0" w:space="0" w:color="auto"/>
        <w:right w:val="none" w:sz="0" w:space="0" w:color="auto"/>
      </w:divBdr>
    </w:div>
    <w:div w:id="1623340621">
      <w:bodyDiv w:val="1"/>
      <w:marLeft w:val="0"/>
      <w:marRight w:val="0"/>
      <w:marTop w:val="0"/>
      <w:marBottom w:val="0"/>
      <w:divBdr>
        <w:top w:val="none" w:sz="0" w:space="0" w:color="auto"/>
        <w:left w:val="none" w:sz="0" w:space="0" w:color="auto"/>
        <w:bottom w:val="none" w:sz="0" w:space="0" w:color="auto"/>
        <w:right w:val="none" w:sz="0" w:space="0" w:color="auto"/>
      </w:divBdr>
    </w:div>
    <w:div w:id="1630864600">
      <w:bodyDiv w:val="1"/>
      <w:marLeft w:val="0"/>
      <w:marRight w:val="0"/>
      <w:marTop w:val="0"/>
      <w:marBottom w:val="0"/>
      <w:divBdr>
        <w:top w:val="none" w:sz="0" w:space="0" w:color="auto"/>
        <w:left w:val="none" w:sz="0" w:space="0" w:color="auto"/>
        <w:bottom w:val="none" w:sz="0" w:space="0" w:color="auto"/>
        <w:right w:val="none" w:sz="0" w:space="0" w:color="auto"/>
      </w:divBdr>
    </w:div>
    <w:div w:id="1633440377">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41884323">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3849862">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75768772">
      <w:bodyDiv w:val="1"/>
      <w:marLeft w:val="0"/>
      <w:marRight w:val="0"/>
      <w:marTop w:val="0"/>
      <w:marBottom w:val="0"/>
      <w:divBdr>
        <w:top w:val="none" w:sz="0" w:space="0" w:color="auto"/>
        <w:left w:val="none" w:sz="0" w:space="0" w:color="auto"/>
        <w:bottom w:val="none" w:sz="0" w:space="0" w:color="auto"/>
        <w:right w:val="none" w:sz="0" w:space="0" w:color="auto"/>
      </w:divBdr>
    </w:div>
    <w:div w:id="1677152501">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8744167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696350614">
      <w:bodyDiv w:val="1"/>
      <w:marLeft w:val="0"/>
      <w:marRight w:val="0"/>
      <w:marTop w:val="0"/>
      <w:marBottom w:val="0"/>
      <w:divBdr>
        <w:top w:val="none" w:sz="0" w:space="0" w:color="auto"/>
        <w:left w:val="none" w:sz="0" w:space="0" w:color="auto"/>
        <w:bottom w:val="none" w:sz="0" w:space="0" w:color="auto"/>
        <w:right w:val="none" w:sz="0" w:space="0" w:color="auto"/>
      </w:divBdr>
    </w:div>
    <w:div w:id="1696954191">
      <w:bodyDiv w:val="1"/>
      <w:marLeft w:val="0"/>
      <w:marRight w:val="0"/>
      <w:marTop w:val="0"/>
      <w:marBottom w:val="0"/>
      <w:divBdr>
        <w:top w:val="none" w:sz="0" w:space="0" w:color="auto"/>
        <w:left w:val="none" w:sz="0" w:space="0" w:color="auto"/>
        <w:bottom w:val="none" w:sz="0" w:space="0" w:color="auto"/>
        <w:right w:val="none" w:sz="0" w:space="0" w:color="auto"/>
      </w:divBdr>
    </w:div>
    <w:div w:id="1729646841">
      <w:bodyDiv w:val="1"/>
      <w:marLeft w:val="0"/>
      <w:marRight w:val="0"/>
      <w:marTop w:val="0"/>
      <w:marBottom w:val="0"/>
      <w:divBdr>
        <w:top w:val="none" w:sz="0" w:space="0" w:color="auto"/>
        <w:left w:val="none" w:sz="0" w:space="0" w:color="auto"/>
        <w:bottom w:val="none" w:sz="0" w:space="0" w:color="auto"/>
        <w:right w:val="none" w:sz="0" w:space="0" w:color="auto"/>
      </w:divBdr>
    </w:div>
    <w:div w:id="1731227984">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057629">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760638636">
      <w:bodyDiv w:val="1"/>
      <w:marLeft w:val="0"/>
      <w:marRight w:val="0"/>
      <w:marTop w:val="0"/>
      <w:marBottom w:val="0"/>
      <w:divBdr>
        <w:top w:val="none" w:sz="0" w:space="0" w:color="auto"/>
        <w:left w:val="none" w:sz="0" w:space="0" w:color="auto"/>
        <w:bottom w:val="none" w:sz="0" w:space="0" w:color="auto"/>
        <w:right w:val="none" w:sz="0" w:space="0" w:color="auto"/>
      </w:divBdr>
    </w:div>
    <w:div w:id="1768383349">
      <w:bodyDiv w:val="1"/>
      <w:marLeft w:val="0"/>
      <w:marRight w:val="0"/>
      <w:marTop w:val="0"/>
      <w:marBottom w:val="0"/>
      <w:divBdr>
        <w:top w:val="none" w:sz="0" w:space="0" w:color="auto"/>
        <w:left w:val="none" w:sz="0" w:space="0" w:color="auto"/>
        <w:bottom w:val="none" w:sz="0" w:space="0" w:color="auto"/>
        <w:right w:val="none" w:sz="0" w:space="0" w:color="auto"/>
      </w:divBdr>
    </w:div>
    <w:div w:id="1777603110">
      <w:bodyDiv w:val="1"/>
      <w:marLeft w:val="0"/>
      <w:marRight w:val="0"/>
      <w:marTop w:val="0"/>
      <w:marBottom w:val="0"/>
      <w:divBdr>
        <w:top w:val="none" w:sz="0" w:space="0" w:color="auto"/>
        <w:left w:val="none" w:sz="0" w:space="0" w:color="auto"/>
        <w:bottom w:val="none" w:sz="0" w:space="0" w:color="auto"/>
        <w:right w:val="none" w:sz="0" w:space="0" w:color="auto"/>
      </w:divBdr>
    </w:div>
    <w:div w:id="1781024037">
      <w:bodyDiv w:val="1"/>
      <w:marLeft w:val="0"/>
      <w:marRight w:val="0"/>
      <w:marTop w:val="0"/>
      <w:marBottom w:val="0"/>
      <w:divBdr>
        <w:top w:val="none" w:sz="0" w:space="0" w:color="auto"/>
        <w:left w:val="none" w:sz="0" w:space="0" w:color="auto"/>
        <w:bottom w:val="none" w:sz="0" w:space="0" w:color="auto"/>
        <w:right w:val="none" w:sz="0" w:space="0" w:color="auto"/>
      </w:divBdr>
    </w:div>
    <w:div w:id="1800764056">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46167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20733442">
      <w:bodyDiv w:val="1"/>
      <w:marLeft w:val="0"/>
      <w:marRight w:val="0"/>
      <w:marTop w:val="0"/>
      <w:marBottom w:val="0"/>
      <w:divBdr>
        <w:top w:val="none" w:sz="0" w:space="0" w:color="auto"/>
        <w:left w:val="none" w:sz="0" w:space="0" w:color="auto"/>
        <w:bottom w:val="none" w:sz="0" w:space="0" w:color="auto"/>
        <w:right w:val="none" w:sz="0" w:space="0" w:color="auto"/>
      </w:divBdr>
    </w:div>
    <w:div w:id="1822384151">
      <w:bodyDiv w:val="1"/>
      <w:marLeft w:val="0"/>
      <w:marRight w:val="0"/>
      <w:marTop w:val="0"/>
      <w:marBottom w:val="0"/>
      <w:divBdr>
        <w:top w:val="none" w:sz="0" w:space="0" w:color="auto"/>
        <w:left w:val="none" w:sz="0" w:space="0" w:color="auto"/>
        <w:bottom w:val="none" w:sz="0" w:space="0" w:color="auto"/>
        <w:right w:val="none" w:sz="0" w:space="0" w:color="auto"/>
      </w:divBdr>
    </w:div>
    <w:div w:id="1826816311">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59469585">
      <w:bodyDiv w:val="1"/>
      <w:marLeft w:val="0"/>
      <w:marRight w:val="0"/>
      <w:marTop w:val="0"/>
      <w:marBottom w:val="0"/>
      <w:divBdr>
        <w:top w:val="none" w:sz="0" w:space="0" w:color="auto"/>
        <w:left w:val="none" w:sz="0" w:space="0" w:color="auto"/>
        <w:bottom w:val="none" w:sz="0" w:space="0" w:color="auto"/>
        <w:right w:val="none" w:sz="0" w:space="0" w:color="auto"/>
      </w:divBdr>
    </w:div>
    <w:div w:id="186162768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68062318">
      <w:bodyDiv w:val="1"/>
      <w:marLeft w:val="0"/>
      <w:marRight w:val="0"/>
      <w:marTop w:val="0"/>
      <w:marBottom w:val="0"/>
      <w:divBdr>
        <w:top w:val="none" w:sz="0" w:space="0" w:color="auto"/>
        <w:left w:val="none" w:sz="0" w:space="0" w:color="auto"/>
        <w:bottom w:val="none" w:sz="0" w:space="0" w:color="auto"/>
        <w:right w:val="none" w:sz="0" w:space="0" w:color="auto"/>
      </w:divBdr>
    </w:div>
    <w:div w:id="1869173352">
      <w:bodyDiv w:val="1"/>
      <w:marLeft w:val="0"/>
      <w:marRight w:val="0"/>
      <w:marTop w:val="0"/>
      <w:marBottom w:val="0"/>
      <w:divBdr>
        <w:top w:val="none" w:sz="0" w:space="0" w:color="auto"/>
        <w:left w:val="none" w:sz="0" w:space="0" w:color="auto"/>
        <w:bottom w:val="none" w:sz="0" w:space="0" w:color="auto"/>
        <w:right w:val="none" w:sz="0" w:space="0" w:color="auto"/>
      </w:divBdr>
    </w:div>
    <w:div w:id="1879590172">
      <w:bodyDiv w:val="1"/>
      <w:marLeft w:val="0"/>
      <w:marRight w:val="0"/>
      <w:marTop w:val="0"/>
      <w:marBottom w:val="0"/>
      <w:divBdr>
        <w:top w:val="none" w:sz="0" w:space="0" w:color="auto"/>
        <w:left w:val="none" w:sz="0" w:space="0" w:color="auto"/>
        <w:bottom w:val="none" w:sz="0" w:space="0" w:color="auto"/>
        <w:right w:val="none" w:sz="0" w:space="0" w:color="auto"/>
      </w:divBdr>
    </w:div>
    <w:div w:id="1886790326">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0640566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5158620">
      <w:bodyDiv w:val="1"/>
      <w:marLeft w:val="0"/>
      <w:marRight w:val="0"/>
      <w:marTop w:val="0"/>
      <w:marBottom w:val="0"/>
      <w:divBdr>
        <w:top w:val="none" w:sz="0" w:space="0" w:color="auto"/>
        <w:left w:val="none" w:sz="0" w:space="0" w:color="auto"/>
        <w:bottom w:val="none" w:sz="0" w:space="0" w:color="auto"/>
        <w:right w:val="none" w:sz="0" w:space="0" w:color="auto"/>
      </w:divBdr>
    </w:div>
    <w:div w:id="1916085391">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18704603">
      <w:bodyDiv w:val="1"/>
      <w:marLeft w:val="0"/>
      <w:marRight w:val="0"/>
      <w:marTop w:val="0"/>
      <w:marBottom w:val="0"/>
      <w:divBdr>
        <w:top w:val="none" w:sz="0" w:space="0" w:color="auto"/>
        <w:left w:val="none" w:sz="0" w:space="0" w:color="auto"/>
        <w:bottom w:val="none" w:sz="0" w:space="0" w:color="auto"/>
        <w:right w:val="none" w:sz="0" w:space="0" w:color="auto"/>
      </w:divBdr>
    </w:div>
    <w:div w:id="1920824573">
      <w:bodyDiv w:val="1"/>
      <w:marLeft w:val="0"/>
      <w:marRight w:val="0"/>
      <w:marTop w:val="0"/>
      <w:marBottom w:val="0"/>
      <w:divBdr>
        <w:top w:val="none" w:sz="0" w:space="0" w:color="auto"/>
        <w:left w:val="none" w:sz="0" w:space="0" w:color="auto"/>
        <w:bottom w:val="none" w:sz="0" w:space="0" w:color="auto"/>
        <w:right w:val="none" w:sz="0" w:space="0" w:color="auto"/>
      </w:divBdr>
    </w:div>
    <w:div w:id="1928340001">
      <w:bodyDiv w:val="1"/>
      <w:marLeft w:val="0"/>
      <w:marRight w:val="0"/>
      <w:marTop w:val="0"/>
      <w:marBottom w:val="0"/>
      <w:divBdr>
        <w:top w:val="none" w:sz="0" w:space="0" w:color="auto"/>
        <w:left w:val="none" w:sz="0" w:space="0" w:color="auto"/>
        <w:bottom w:val="none" w:sz="0" w:space="0" w:color="auto"/>
        <w:right w:val="none" w:sz="0" w:space="0" w:color="auto"/>
      </w:divBdr>
    </w:div>
    <w:div w:id="1928802538">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32737817">
      <w:bodyDiv w:val="1"/>
      <w:marLeft w:val="0"/>
      <w:marRight w:val="0"/>
      <w:marTop w:val="0"/>
      <w:marBottom w:val="0"/>
      <w:divBdr>
        <w:top w:val="none" w:sz="0" w:space="0" w:color="auto"/>
        <w:left w:val="none" w:sz="0" w:space="0" w:color="auto"/>
        <w:bottom w:val="none" w:sz="0" w:space="0" w:color="auto"/>
        <w:right w:val="none" w:sz="0" w:space="0" w:color="auto"/>
      </w:divBdr>
    </w:div>
    <w:div w:id="1940983241">
      <w:bodyDiv w:val="1"/>
      <w:marLeft w:val="0"/>
      <w:marRight w:val="0"/>
      <w:marTop w:val="0"/>
      <w:marBottom w:val="0"/>
      <w:divBdr>
        <w:top w:val="none" w:sz="0" w:space="0" w:color="auto"/>
        <w:left w:val="none" w:sz="0" w:space="0" w:color="auto"/>
        <w:bottom w:val="none" w:sz="0" w:space="0" w:color="auto"/>
        <w:right w:val="none" w:sz="0" w:space="0" w:color="auto"/>
      </w:divBdr>
    </w:div>
    <w:div w:id="1943027527">
      <w:bodyDiv w:val="1"/>
      <w:marLeft w:val="0"/>
      <w:marRight w:val="0"/>
      <w:marTop w:val="0"/>
      <w:marBottom w:val="0"/>
      <w:divBdr>
        <w:top w:val="none" w:sz="0" w:space="0" w:color="auto"/>
        <w:left w:val="none" w:sz="0" w:space="0" w:color="auto"/>
        <w:bottom w:val="none" w:sz="0" w:space="0" w:color="auto"/>
        <w:right w:val="none" w:sz="0" w:space="0" w:color="auto"/>
      </w:divBdr>
    </w:div>
    <w:div w:id="1953782139">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55283325">
      <w:bodyDiv w:val="1"/>
      <w:marLeft w:val="0"/>
      <w:marRight w:val="0"/>
      <w:marTop w:val="0"/>
      <w:marBottom w:val="0"/>
      <w:divBdr>
        <w:top w:val="none" w:sz="0" w:space="0" w:color="auto"/>
        <w:left w:val="none" w:sz="0" w:space="0" w:color="auto"/>
        <w:bottom w:val="none" w:sz="0" w:space="0" w:color="auto"/>
        <w:right w:val="none" w:sz="0" w:space="0" w:color="auto"/>
      </w:divBdr>
    </w:div>
    <w:div w:id="1959792055">
      <w:bodyDiv w:val="1"/>
      <w:marLeft w:val="0"/>
      <w:marRight w:val="0"/>
      <w:marTop w:val="0"/>
      <w:marBottom w:val="0"/>
      <w:divBdr>
        <w:top w:val="none" w:sz="0" w:space="0" w:color="auto"/>
        <w:left w:val="none" w:sz="0" w:space="0" w:color="auto"/>
        <w:bottom w:val="none" w:sz="0" w:space="0" w:color="auto"/>
        <w:right w:val="none" w:sz="0" w:space="0" w:color="auto"/>
      </w:divBdr>
    </w:div>
    <w:div w:id="1962229105">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74092572">
      <w:bodyDiv w:val="1"/>
      <w:marLeft w:val="0"/>
      <w:marRight w:val="0"/>
      <w:marTop w:val="0"/>
      <w:marBottom w:val="0"/>
      <w:divBdr>
        <w:top w:val="none" w:sz="0" w:space="0" w:color="auto"/>
        <w:left w:val="none" w:sz="0" w:space="0" w:color="auto"/>
        <w:bottom w:val="none" w:sz="0" w:space="0" w:color="auto"/>
        <w:right w:val="none" w:sz="0" w:space="0" w:color="auto"/>
      </w:divBdr>
    </w:div>
    <w:div w:id="1980919015">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01501271">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29595198">
      <w:bodyDiv w:val="1"/>
      <w:marLeft w:val="0"/>
      <w:marRight w:val="0"/>
      <w:marTop w:val="0"/>
      <w:marBottom w:val="0"/>
      <w:divBdr>
        <w:top w:val="none" w:sz="0" w:space="0" w:color="auto"/>
        <w:left w:val="none" w:sz="0" w:space="0" w:color="auto"/>
        <w:bottom w:val="none" w:sz="0" w:space="0" w:color="auto"/>
        <w:right w:val="none" w:sz="0" w:space="0" w:color="auto"/>
      </w:divBdr>
    </w:div>
    <w:div w:id="2032222546">
      <w:bodyDiv w:val="1"/>
      <w:marLeft w:val="0"/>
      <w:marRight w:val="0"/>
      <w:marTop w:val="0"/>
      <w:marBottom w:val="0"/>
      <w:divBdr>
        <w:top w:val="none" w:sz="0" w:space="0" w:color="auto"/>
        <w:left w:val="none" w:sz="0" w:space="0" w:color="auto"/>
        <w:bottom w:val="none" w:sz="0" w:space="0" w:color="auto"/>
        <w:right w:val="none" w:sz="0" w:space="0" w:color="auto"/>
      </w:divBdr>
    </w:div>
    <w:div w:id="2037731014">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2219411">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60397999">
      <w:bodyDiv w:val="1"/>
      <w:marLeft w:val="0"/>
      <w:marRight w:val="0"/>
      <w:marTop w:val="0"/>
      <w:marBottom w:val="0"/>
      <w:divBdr>
        <w:top w:val="none" w:sz="0" w:space="0" w:color="auto"/>
        <w:left w:val="none" w:sz="0" w:space="0" w:color="auto"/>
        <w:bottom w:val="none" w:sz="0" w:space="0" w:color="auto"/>
        <w:right w:val="none" w:sz="0" w:space="0" w:color="auto"/>
      </w:divBdr>
    </w:div>
    <w:div w:id="2072650847">
      <w:bodyDiv w:val="1"/>
      <w:marLeft w:val="0"/>
      <w:marRight w:val="0"/>
      <w:marTop w:val="0"/>
      <w:marBottom w:val="0"/>
      <w:divBdr>
        <w:top w:val="none" w:sz="0" w:space="0" w:color="auto"/>
        <w:left w:val="none" w:sz="0" w:space="0" w:color="auto"/>
        <w:bottom w:val="none" w:sz="0" w:space="0" w:color="auto"/>
        <w:right w:val="none" w:sz="0" w:space="0" w:color="auto"/>
      </w:divBdr>
    </w:div>
    <w:div w:id="2080519439">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107978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07728963">
      <w:bodyDiv w:val="1"/>
      <w:marLeft w:val="0"/>
      <w:marRight w:val="0"/>
      <w:marTop w:val="0"/>
      <w:marBottom w:val="0"/>
      <w:divBdr>
        <w:top w:val="none" w:sz="0" w:space="0" w:color="auto"/>
        <w:left w:val="none" w:sz="0" w:space="0" w:color="auto"/>
        <w:bottom w:val="none" w:sz="0" w:space="0" w:color="auto"/>
        <w:right w:val="none" w:sz="0" w:space="0" w:color="auto"/>
      </w:divBdr>
    </w:div>
    <w:div w:id="2112623442">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 w:id="2142385471">
      <w:bodyDiv w:val="1"/>
      <w:marLeft w:val="0"/>
      <w:marRight w:val="0"/>
      <w:marTop w:val="0"/>
      <w:marBottom w:val="0"/>
      <w:divBdr>
        <w:top w:val="none" w:sz="0" w:space="0" w:color="auto"/>
        <w:left w:val="none" w:sz="0" w:space="0" w:color="auto"/>
        <w:bottom w:val="none" w:sz="0" w:space="0" w:color="auto"/>
        <w:right w:val="none" w:sz="0" w:space="0" w:color="auto"/>
      </w:divBdr>
    </w:div>
    <w:div w:id="2145613244">
      <w:bodyDiv w:val="1"/>
      <w:marLeft w:val="0"/>
      <w:marRight w:val="0"/>
      <w:marTop w:val="0"/>
      <w:marBottom w:val="0"/>
      <w:divBdr>
        <w:top w:val="none" w:sz="0" w:space="0" w:color="auto"/>
        <w:left w:val="none" w:sz="0" w:space="0" w:color="auto"/>
        <w:bottom w:val="none" w:sz="0" w:space="0" w:color="auto"/>
        <w:right w:val="none" w:sz="0" w:space="0" w:color="auto"/>
      </w:divBdr>
    </w:div>
    <w:div w:id="214638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python.org/ftp/python/3.6.0/Python-3.6.0.tgz"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5.xml"/><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3.xml"/><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deb.nodesource.com/setup_9.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github.com/hanicz/dipterv1.gi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4.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chart" Target="charts/chart2.xml"/><Relationship Id="rId52"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55</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50</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B9346F5B3124F1B9E0799D917BB2DBE"/>
        <w:category>
          <w:name w:val="General"/>
          <w:gallery w:val="placeholder"/>
        </w:category>
        <w:types>
          <w:type w:val="bbPlcHdr"/>
        </w:types>
        <w:behaviors>
          <w:behavior w:val="content"/>
        </w:behaviors>
        <w:guid w:val="{288F2218-0398-4659-A74D-C6606FD48395}"/>
      </w:docPartPr>
      <w:docPartBody>
        <w:p w:rsidR="00B5724B" w:rsidRDefault="00B5724B" w:rsidP="00B5724B">
          <w:pPr>
            <w:pStyle w:val="4B9346F5B3124F1B9E0799D917BB2DBE"/>
          </w:pPr>
          <w:r w:rsidRPr="00716370">
            <w:rPr>
              <w:rStyle w:val="PlaceholderText"/>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24B"/>
    <w:rsid w:val="003F7886"/>
    <w:rsid w:val="00B5724B"/>
    <w:rsid w:val="00CC6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724B"/>
    <w:rPr>
      <w:color w:val="808080"/>
    </w:rPr>
  </w:style>
  <w:style w:type="paragraph" w:customStyle="1" w:styleId="2EEDD5F42E99494A8F3895D575EEED77">
    <w:name w:val="2EEDD5F42E99494A8F3895D575EEED77"/>
    <w:rsid w:val="00B5724B"/>
  </w:style>
  <w:style w:type="paragraph" w:customStyle="1" w:styleId="8C2600A9ACAC439DB9E45BC8249D54F9">
    <w:name w:val="8C2600A9ACAC439DB9E45BC8249D54F9"/>
    <w:rsid w:val="00B5724B"/>
  </w:style>
  <w:style w:type="paragraph" w:customStyle="1" w:styleId="4B9346F5B3124F1B9E0799D917BB2DBE">
    <w:name w:val="4B9346F5B3124F1B9E0799D917BB2DBE"/>
    <w:rsid w:val="00B572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12</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10</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11</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14</b:RefOrder>
  </b:Source>
  <b:Source>
    <b:Tag>Postman</b:Tag>
    <b:SourceType>InternetSite</b:SourceType>
    <b:Guid>{D50E8CB0-F160-484D-AFD4-FC2170553E11}</b:Guid>
    <b:Title>Postman</b:Title>
    <b:YearAccessed>2017</b:YearAccessed>
    <b:MonthAccessed>november</b:MonthAccessed>
    <b:DayAccessed>24</b:DayAccessed>
    <b:URL>https://www.getpostman.com/</b:URL>
    <b:RefOrder>15</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16</b:RefOrder>
  </b:Source>
  <b:Source>
    <b:Tag>VSCode</b:Tag>
    <b:SourceType>InternetSite</b:SourceType>
    <b:Guid>{11F147FE-B15D-47B2-A709-36F4C456D418}</b:Guid>
    <b:Title>VS Code</b:Title>
    <b:YearAccessed>2017</b:YearAccessed>
    <b:MonthAccessed>november</b:MonthAccessed>
    <b:DayAccessed>24</b:DayAccessed>
    <b:URL>https://code.visualstudio.com/</b:URL>
    <b:RefOrder>17</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18</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2</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
    <b:Tag>Angular</b:Tag>
    <b:SourceType>InternetSite</b:SourceType>
    <b:Guid>{556D5D1F-9D5C-4231-8556-583970F94DB6}</b:Guid>
    <b:Title>Angular</b:Title>
    <b:YearAccessed>2017</b:YearAccessed>
    <b:MonthAccessed>november</b:MonthAccessed>
    <b:DayAccessed>25</b:DayAccessed>
    <b:URL>https://angular.io/guide/architecture</b:URL>
    <b:RefOrder>3</b:RefOrder>
  </b:Source>
  <b:Source>
    <b:Tag>Lite</b:Tag>
    <b:SourceType>InternetSite</b:SourceType>
    <b:Guid>{E795FA10-0581-4F94-993A-B79F95307B93}</b:Guid>
    <b:Title>Lite server</b:Title>
    <b:YearAccessed>2017</b:YearAccessed>
    <b:MonthAccessed>december</b:MonthAccessed>
    <b:DayAccessed>4</b:DayAccessed>
    <b:URL>https://www.npmjs.com/package/lite-server</b:URL>
    <b:RefOrder>13</b:RefOrder>
  </b:Source>
  <b:Source>
    <b:Tag>PyRPI</b:Tag>
    <b:SourceType>Book</b:SourceType>
    <b:Guid>{3EA94EA3-4F50-4B7A-B8BF-6E8B7B350329}</b:Guid>
    <b:Title>Learning Python with Raspberry Pi</b:Title>
    <b:Year>2014</b:Year>
    <b:Author>
      <b:Author>
        <b:NameList>
          <b:Person>
            <b:Last>Alex</b:Last>
            <b:First>Bradbury</b:First>
          </b:Person>
          <b:Person>
            <b:Last>Everard</b:Last>
            <b:First>Ben</b:First>
          </b:Person>
        </b:NameList>
      </b:Author>
    </b:Author>
    <b:RefOrder>19</b:RefOrder>
  </b:Source>
  <b:Source>
    <b:Tag>REST</b:Tag>
    <b:SourceType>Book</b:SourceType>
    <b:Guid>{1EA8FE40-07DA-4497-B638-EC828F0F5BB7}</b:Guid>
    <b:Author>
      <b:Author>
        <b:NameList>
          <b:Person>
            <b:Last>Leonard</b:Last>
            <b:First>Richardson</b:First>
          </b:Person>
          <b:Person>
            <b:Last>Amundsen</b:Last>
            <b:First>Mike</b:First>
          </b:Person>
          <b:Person>
            <b:Last>Ruby</b:Last>
            <b:First>Sam</b:First>
          </b:Person>
        </b:NameList>
      </b:Author>
    </b:Author>
    <b:Title>RESTful Web APIs</b:Title>
    <b:Year>2013</b:Year>
    <b:RefOrder>20</b:RefOrder>
  </b:Source>
</b:Sources>
</file>

<file path=customXml/itemProps1.xml><?xml version="1.0" encoding="utf-8"?>
<ds:datastoreItem xmlns:ds="http://schemas.openxmlformats.org/officeDocument/2006/customXml" ds:itemID="{DDF99835-2BF5-4378-93AF-CD3572133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11988</TotalTime>
  <Pages>1</Pages>
  <Words>13247</Words>
  <Characters>75509</Characters>
  <Application>Microsoft Office Word</Application>
  <DocSecurity>0</DocSecurity>
  <Lines>629</Lines>
  <Paragraphs>177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88579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154</cp:revision>
  <cp:lastPrinted>2002-07-08T12:51:00Z</cp:lastPrinted>
  <dcterms:created xsi:type="dcterms:W3CDTF">2015-10-19T08:48:00Z</dcterms:created>
  <dcterms:modified xsi:type="dcterms:W3CDTF">2017-12-08T00:52:00Z</dcterms:modified>
</cp:coreProperties>
</file>