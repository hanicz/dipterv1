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FD50C2"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662728D0" w14:textId="619C3235" w:rsidR="00BD0724"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499496505" w:history="1">
        <w:r w:rsidR="00BD0724" w:rsidRPr="009E2083">
          <w:rPr>
            <w:rStyle w:val="Hyperlink"/>
            <w:noProof/>
          </w:rPr>
          <w:t>Összefoglaló</w:t>
        </w:r>
        <w:r w:rsidR="00BD0724">
          <w:rPr>
            <w:noProof/>
            <w:webHidden/>
          </w:rPr>
          <w:tab/>
        </w:r>
        <w:r w:rsidR="00BD0724">
          <w:rPr>
            <w:noProof/>
            <w:webHidden/>
          </w:rPr>
          <w:fldChar w:fldCharType="begin"/>
        </w:r>
        <w:r w:rsidR="00BD0724">
          <w:rPr>
            <w:noProof/>
            <w:webHidden/>
          </w:rPr>
          <w:instrText xml:space="preserve"> PAGEREF _Toc499496505 \h </w:instrText>
        </w:r>
        <w:r w:rsidR="00BD0724">
          <w:rPr>
            <w:noProof/>
            <w:webHidden/>
          </w:rPr>
        </w:r>
        <w:r w:rsidR="00BD0724">
          <w:rPr>
            <w:noProof/>
            <w:webHidden/>
          </w:rPr>
          <w:fldChar w:fldCharType="separate"/>
        </w:r>
        <w:r w:rsidR="00BD0724">
          <w:rPr>
            <w:noProof/>
            <w:webHidden/>
          </w:rPr>
          <w:t>5</w:t>
        </w:r>
        <w:r w:rsidR="00BD0724">
          <w:rPr>
            <w:noProof/>
            <w:webHidden/>
          </w:rPr>
          <w:fldChar w:fldCharType="end"/>
        </w:r>
      </w:hyperlink>
    </w:p>
    <w:p w14:paraId="0755A010" w14:textId="1030FBD8" w:rsidR="00BD0724" w:rsidRDefault="00FD50C2">
      <w:pPr>
        <w:pStyle w:val="TOC1"/>
        <w:rPr>
          <w:rFonts w:asciiTheme="minorHAnsi" w:eastAsiaTheme="minorEastAsia" w:hAnsiTheme="minorHAnsi" w:cstheme="minorBidi"/>
          <w:b w:val="0"/>
          <w:noProof/>
          <w:sz w:val="22"/>
          <w:szCs w:val="22"/>
          <w:lang w:val="en-US"/>
        </w:rPr>
      </w:pPr>
      <w:hyperlink w:anchor="_Toc499496506" w:history="1">
        <w:r w:rsidR="00BD0724" w:rsidRPr="009E2083">
          <w:rPr>
            <w:rStyle w:val="Hyperlink"/>
            <w:noProof/>
          </w:rPr>
          <w:t>Abstract</w:t>
        </w:r>
        <w:r w:rsidR="00BD0724">
          <w:rPr>
            <w:noProof/>
            <w:webHidden/>
          </w:rPr>
          <w:tab/>
        </w:r>
        <w:r w:rsidR="00BD0724">
          <w:rPr>
            <w:noProof/>
            <w:webHidden/>
          </w:rPr>
          <w:fldChar w:fldCharType="begin"/>
        </w:r>
        <w:r w:rsidR="00BD0724">
          <w:rPr>
            <w:noProof/>
            <w:webHidden/>
          </w:rPr>
          <w:instrText xml:space="preserve"> PAGEREF _Toc499496506 \h </w:instrText>
        </w:r>
        <w:r w:rsidR="00BD0724">
          <w:rPr>
            <w:noProof/>
            <w:webHidden/>
          </w:rPr>
        </w:r>
        <w:r w:rsidR="00BD0724">
          <w:rPr>
            <w:noProof/>
            <w:webHidden/>
          </w:rPr>
          <w:fldChar w:fldCharType="separate"/>
        </w:r>
        <w:r w:rsidR="00BD0724">
          <w:rPr>
            <w:noProof/>
            <w:webHidden/>
          </w:rPr>
          <w:t>6</w:t>
        </w:r>
        <w:r w:rsidR="00BD0724">
          <w:rPr>
            <w:noProof/>
            <w:webHidden/>
          </w:rPr>
          <w:fldChar w:fldCharType="end"/>
        </w:r>
      </w:hyperlink>
    </w:p>
    <w:p w14:paraId="7AEA39E2" w14:textId="1529C677" w:rsidR="00BD0724" w:rsidRDefault="00FD50C2">
      <w:pPr>
        <w:pStyle w:val="TOC1"/>
        <w:rPr>
          <w:rFonts w:asciiTheme="minorHAnsi" w:eastAsiaTheme="minorEastAsia" w:hAnsiTheme="minorHAnsi" w:cstheme="minorBidi"/>
          <w:b w:val="0"/>
          <w:noProof/>
          <w:sz w:val="22"/>
          <w:szCs w:val="22"/>
          <w:lang w:val="en-US"/>
        </w:rPr>
      </w:pPr>
      <w:hyperlink w:anchor="_Toc499496507" w:history="1">
        <w:r w:rsidR="00BD0724" w:rsidRPr="009E2083">
          <w:rPr>
            <w:rStyle w:val="Hyperlink"/>
            <w:noProof/>
          </w:rPr>
          <w:t>1 Bevezetés</w:t>
        </w:r>
        <w:r w:rsidR="00BD0724">
          <w:rPr>
            <w:noProof/>
            <w:webHidden/>
          </w:rPr>
          <w:tab/>
        </w:r>
        <w:r w:rsidR="00BD0724">
          <w:rPr>
            <w:noProof/>
            <w:webHidden/>
          </w:rPr>
          <w:fldChar w:fldCharType="begin"/>
        </w:r>
        <w:r w:rsidR="00BD0724">
          <w:rPr>
            <w:noProof/>
            <w:webHidden/>
          </w:rPr>
          <w:instrText xml:space="preserve"> PAGEREF _Toc499496507 \h </w:instrText>
        </w:r>
        <w:r w:rsidR="00BD0724">
          <w:rPr>
            <w:noProof/>
            <w:webHidden/>
          </w:rPr>
        </w:r>
        <w:r w:rsidR="00BD0724">
          <w:rPr>
            <w:noProof/>
            <w:webHidden/>
          </w:rPr>
          <w:fldChar w:fldCharType="separate"/>
        </w:r>
        <w:r w:rsidR="00BD0724">
          <w:rPr>
            <w:noProof/>
            <w:webHidden/>
          </w:rPr>
          <w:t>7</w:t>
        </w:r>
        <w:r w:rsidR="00BD0724">
          <w:rPr>
            <w:noProof/>
            <w:webHidden/>
          </w:rPr>
          <w:fldChar w:fldCharType="end"/>
        </w:r>
      </w:hyperlink>
    </w:p>
    <w:p w14:paraId="06BB9C86" w14:textId="6FD29584"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08" w:history="1">
        <w:r w:rsidR="00BD0724" w:rsidRPr="009E2083">
          <w:rPr>
            <w:rStyle w:val="Hyperlink"/>
            <w:noProof/>
          </w:rPr>
          <w:t>1.1 Felhasználás</w:t>
        </w:r>
        <w:r w:rsidR="00BD0724">
          <w:rPr>
            <w:noProof/>
            <w:webHidden/>
          </w:rPr>
          <w:tab/>
        </w:r>
        <w:r w:rsidR="00BD0724">
          <w:rPr>
            <w:noProof/>
            <w:webHidden/>
          </w:rPr>
          <w:fldChar w:fldCharType="begin"/>
        </w:r>
        <w:r w:rsidR="00BD0724">
          <w:rPr>
            <w:noProof/>
            <w:webHidden/>
          </w:rPr>
          <w:instrText xml:space="preserve"> PAGEREF _Toc499496508 \h </w:instrText>
        </w:r>
        <w:r w:rsidR="00BD0724">
          <w:rPr>
            <w:noProof/>
            <w:webHidden/>
          </w:rPr>
        </w:r>
        <w:r w:rsidR="00BD0724">
          <w:rPr>
            <w:noProof/>
            <w:webHidden/>
          </w:rPr>
          <w:fldChar w:fldCharType="separate"/>
        </w:r>
        <w:r w:rsidR="00BD0724">
          <w:rPr>
            <w:noProof/>
            <w:webHidden/>
          </w:rPr>
          <w:t>8</w:t>
        </w:r>
        <w:r w:rsidR="00BD0724">
          <w:rPr>
            <w:noProof/>
            <w:webHidden/>
          </w:rPr>
          <w:fldChar w:fldCharType="end"/>
        </w:r>
      </w:hyperlink>
    </w:p>
    <w:p w14:paraId="66707940" w14:textId="6F52641C" w:rsidR="00BD0724" w:rsidRDefault="00FD50C2">
      <w:pPr>
        <w:pStyle w:val="TOC1"/>
        <w:rPr>
          <w:rFonts w:asciiTheme="minorHAnsi" w:eastAsiaTheme="minorEastAsia" w:hAnsiTheme="minorHAnsi" w:cstheme="minorBidi"/>
          <w:b w:val="0"/>
          <w:noProof/>
          <w:sz w:val="22"/>
          <w:szCs w:val="22"/>
          <w:lang w:val="en-US"/>
        </w:rPr>
      </w:pPr>
      <w:hyperlink w:anchor="_Toc499496509" w:history="1">
        <w:r w:rsidR="00BD0724" w:rsidRPr="009E2083">
          <w:rPr>
            <w:rStyle w:val="Hyperlink"/>
            <w:noProof/>
          </w:rPr>
          <w:t>2 Technológiák</w:t>
        </w:r>
        <w:r w:rsidR="00BD0724">
          <w:rPr>
            <w:noProof/>
            <w:webHidden/>
          </w:rPr>
          <w:tab/>
        </w:r>
        <w:r w:rsidR="00BD0724">
          <w:rPr>
            <w:noProof/>
            <w:webHidden/>
          </w:rPr>
          <w:fldChar w:fldCharType="begin"/>
        </w:r>
        <w:r w:rsidR="00BD0724">
          <w:rPr>
            <w:noProof/>
            <w:webHidden/>
          </w:rPr>
          <w:instrText xml:space="preserve"> PAGEREF _Toc499496509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03E86B6A" w14:textId="73691A5A"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10" w:history="1">
        <w:r w:rsidR="00BD0724" w:rsidRPr="009E2083">
          <w:rPr>
            <w:rStyle w:val="Hyperlink"/>
            <w:noProof/>
          </w:rPr>
          <w:t>2.1 Frontend</w:t>
        </w:r>
        <w:r w:rsidR="00BD0724">
          <w:rPr>
            <w:noProof/>
            <w:webHidden/>
          </w:rPr>
          <w:tab/>
        </w:r>
        <w:r w:rsidR="00BD0724">
          <w:rPr>
            <w:noProof/>
            <w:webHidden/>
          </w:rPr>
          <w:fldChar w:fldCharType="begin"/>
        </w:r>
        <w:r w:rsidR="00BD0724">
          <w:rPr>
            <w:noProof/>
            <w:webHidden/>
          </w:rPr>
          <w:instrText xml:space="preserve"> PAGEREF _Toc499496510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066D68D9" w14:textId="5CFCF5AA"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11" w:history="1">
        <w:r w:rsidR="00BD0724" w:rsidRPr="009E2083">
          <w:rPr>
            <w:rStyle w:val="Hyperlink"/>
            <w:noProof/>
          </w:rPr>
          <w:t>2.2 Backend</w:t>
        </w:r>
        <w:r w:rsidR="00BD0724">
          <w:rPr>
            <w:noProof/>
            <w:webHidden/>
          </w:rPr>
          <w:tab/>
        </w:r>
        <w:r w:rsidR="00BD0724">
          <w:rPr>
            <w:noProof/>
            <w:webHidden/>
          </w:rPr>
          <w:fldChar w:fldCharType="begin"/>
        </w:r>
        <w:r w:rsidR="00BD0724">
          <w:rPr>
            <w:noProof/>
            <w:webHidden/>
          </w:rPr>
          <w:instrText xml:space="preserve"> PAGEREF _Toc499496511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2E5C0E2C" w14:textId="5A51CE33"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12" w:history="1">
        <w:r w:rsidR="00BD0724" w:rsidRPr="009E2083">
          <w:rPr>
            <w:rStyle w:val="Hyperlink"/>
            <w:noProof/>
          </w:rPr>
          <w:t>2.2.1 Könytárak</w:t>
        </w:r>
        <w:r w:rsidR="00BD0724">
          <w:rPr>
            <w:noProof/>
            <w:webHidden/>
          </w:rPr>
          <w:tab/>
        </w:r>
        <w:r w:rsidR="00BD0724">
          <w:rPr>
            <w:noProof/>
            <w:webHidden/>
          </w:rPr>
          <w:fldChar w:fldCharType="begin"/>
        </w:r>
        <w:r w:rsidR="00BD0724">
          <w:rPr>
            <w:noProof/>
            <w:webHidden/>
          </w:rPr>
          <w:instrText xml:space="preserve"> PAGEREF _Toc499496512 \h </w:instrText>
        </w:r>
        <w:r w:rsidR="00BD0724">
          <w:rPr>
            <w:noProof/>
            <w:webHidden/>
          </w:rPr>
        </w:r>
        <w:r w:rsidR="00BD0724">
          <w:rPr>
            <w:noProof/>
            <w:webHidden/>
          </w:rPr>
          <w:fldChar w:fldCharType="separate"/>
        </w:r>
        <w:r w:rsidR="00BD0724">
          <w:rPr>
            <w:noProof/>
            <w:webHidden/>
          </w:rPr>
          <w:t>10</w:t>
        </w:r>
        <w:r w:rsidR="00BD0724">
          <w:rPr>
            <w:noProof/>
            <w:webHidden/>
          </w:rPr>
          <w:fldChar w:fldCharType="end"/>
        </w:r>
      </w:hyperlink>
    </w:p>
    <w:p w14:paraId="1C987073" w14:textId="696D4B5B"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13" w:history="1">
        <w:r w:rsidR="00BD0724" w:rsidRPr="009E2083">
          <w:rPr>
            <w:rStyle w:val="Hyperlink"/>
            <w:noProof/>
          </w:rPr>
          <w:t>2.2.2 Dropbox</w:t>
        </w:r>
        <w:r w:rsidR="00BD0724">
          <w:rPr>
            <w:noProof/>
            <w:webHidden/>
          </w:rPr>
          <w:tab/>
        </w:r>
        <w:r w:rsidR="00BD0724">
          <w:rPr>
            <w:noProof/>
            <w:webHidden/>
          </w:rPr>
          <w:fldChar w:fldCharType="begin"/>
        </w:r>
        <w:r w:rsidR="00BD0724">
          <w:rPr>
            <w:noProof/>
            <w:webHidden/>
          </w:rPr>
          <w:instrText xml:space="preserve"> PAGEREF _Toc499496513 \h </w:instrText>
        </w:r>
        <w:r w:rsidR="00BD0724">
          <w:rPr>
            <w:noProof/>
            <w:webHidden/>
          </w:rPr>
        </w:r>
        <w:r w:rsidR="00BD0724">
          <w:rPr>
            <w:noProof/>
            <w:webHidden/>
          </w:rPr>
          <w:fldChar w:fldCharType="separate"/>
        </w:r>
        <w:r w:rsidR="00BD0724">
          <w:rPr>
            <w:noProof/>
            <w:webHidden/>
          </w:rPr>
          <w:t>10</w:t>
        </w:r>
        <w:r w:rsidR="00BD0724">
          <w:rPr>
            <w:noProof/>
            <w:webHidden/>
          </w:rPr>
          <w:fldChar w:fldCharType="end"/>
        </w:r>
      </w:hyperlink>
    </w:p>
    <w:p w14:paraId="1F1EA3AD" w14:textId="5FEA6916"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14" w:history="1">
        <w:r w:rsidR="00BD0724" w:rsidRPr="009E2083">
          <w:rPr>
            <w:rStyle w:val="Hyperlink"/>
            <w:noProof/>
          </w:rPr>
          <w:t>2.3 Raspberry PI</w:t>
        </w:r>
        <w:r w:rsidR="00BD0724">
          <w:rPr>
            <w:noProof/>
            <w:webHidden/>
          </w:rPr>
          <w:tab/>
        </w:r>
        <w:r w:rsidR="00BD0724">
          <w:rPr>
            <w:noProof/>
            <w:webHidden/>
          </w:rPr>
          <w:fldChar w:fldCharType="begin"/>
        </w:r>
        <w:r w:rsidR="00BD0724">
          <w:rPr>
            <w:noProof/>
            <w:webHidden/>
          </w:rPr>
          <w:instrText xml:space="preserve"> PAGEREF _Toc499496514 \h </w:instrText>
        </w:r>
        <w:r w:rsidR="00BD0724">
          <w:rPr>
            <w:noProof/>
            <w:webHidden/>
          </w:rPr>
        </w:r>
        <w:r w:rsidR="00BD0724">
          <w:rPr>
            <w:noProof/>
            <w:webHidden/>
          </w:rPr>
          <w:fldChar w:fldCharType="separate"/>
        </w:r>
        <w:r w:rsidR="00BD0724">
          <w:rPr>
            <w:noProof/>
            <w:webHidden/>
          </w:rPr>
          <w:t>11</w:t>
        </w:r>
        <w:r w:rsidR="00BD0724">
          <w:rPr>
            <w:noProof/>
            <w:webHidden/>
          </w:rPr>
          <w:fldChar w:fldCharType="end"/>
        </w:r>
      </w:hyperlink>
    </w:p>
    <w:p w14:paraId="7579EAA7" w14:textId="1E5FCE0D"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15" w:history="1">
        <w:r w:rsidR="00BD0724" w:rsidRPr="009E2083">
          <w:rPr>
            <w:rStyle w:val="Hyperlink"/>
            <w:noProof/>
          </w:rPr>
          <w:t>2.3.1 Raspbian</w:t>
        </w:r>
        <w:r w:rsidR="00BD0724">
          <w:rPr>
            <w:noProof/>
            <w:webHidden/>
          </w:rPr>
          <w:tab/>
        </w:r>
        <w:r w:rsidR="00BD0724">
          <w:rPr>
            <w:noProof/>
            <w:webHidden/>
          </w:rPr>
          <w:fldChar w:fldCharType="begin"/>
        </w:r>
        <w:r w:rsidR="00BD0724">
          <w:rPr>
            <w:noProof/>
            <w:webHidden/>
          </w:rPr>
          <w:instrText xml:space="preserve"> PAGEREF _Toc499496515 \h </w:instrText>
        </w:r>
        <w:r w:rsidR="00BD0724">
          <w:rPr>
            <w:noProof/>
            <w:webHidden/>
          </w:rPr>
        </w:r>
        <w:r w:rsidR="00BD0724">
          <w:rPr>
            <w:noProof/>
            <w:webHidden/>
          </w:rPr>
          <w:fldChar w:fldCharType="separate"/>
        </w:r>
        <w:r w:rsidR="00BD0724">
          <w:rPr>
            <w:noProof/>
            <w:webHidden/>
          </w:rPr>
          <w:t>11</w:t>
        </w:r>
        <w:r w:rsidR="00BD0724">
          <w:rPr>
            <w:noProof/>
            <w:webHidden/>
          </w:rPr>
          <w:fldChar w:fldCharType="end"/>
        </w:r>
      </w:hyperlink>
    </w:p>
    <w:p w14:paraId="612BFB75" w14:textId="7D390040" w:rsidR="00BD0724" w:rsidRDefault="00FD50C2">
      <w:pPr>
        <w:pStyle w:val="TOC1"/>
        <w:rPr>
          <w:rFonts w:asciiTheme="minorHAnsi" w:eastAsiaTheme="minorEastAsia" w:hAnsiTheme="minorHAnsi" w:cstheme="minorBidi"/>
          <w:b w:val="0"/>
          <w:noProof/>
          <w:sz w:val="22"/>
          <w:szCs w:val="22"/>
          <w:lang w:val="en-US"/>
        </w:rPr>
      </w:pPr>
      <w:hyperlink w:anchor="_Toc499496516" w:history="1">
        <w:r w:rsidR="00BD0724" w:rsidRPr="009E2083">
          <w:rPr>
            <w:rStyle w:val="Hyperlink"/>
            <w:noProof/>
          </w:rPr>
          <w:t>3 Specifikáció</w:t>
        </w:r>
        <w:r w:rsidR="00BD0724">
          <w:rPr>
            <w:noProof/>
            <w:webHidden/>
          </w:rPr>
          <w:tab/>
        </w:r>
        <w:r w:rsidR="00BD0724">
          <w:rPr>
            <w:noProof/>
            <w:webHidden/>
          </w:rPr>
          <w:fldChar w:fldCharType="begin"/>
        </w:r>
        <w:r w:rsidR="00BD0724">
          <w:rPr>
            <w:noProof/>
            <w:webHidden/>
          </w:rPr>
          <w:instrText xml:space="preserve"> PAGEREF _Toc499496516 \h </w:instrText>
        </w:r>
        <w:r w:rsidR="00BD0724">
          <w:rPr>
            <w:noProof/>
            <w:webHidden/>
          </w:rPr>
        </w:r>
        <w:r w:rsidR="00BD0724">
          <w:rPr>
            <w:noProof/>
            <w:webHidden/>
          </w:rPr>
          <w:fldChar w:fldCharType="separate"/>
        </w:r>
        <w:r w:rsidR="00BD0724">
          <w:rPr>
            <w:noProof/>
            <w:webHidden/>
          </w:rPr>
          <w:t>12</w:t>
        </w:r>
        <w:r w:rsidR="00BD0724">
          <w:rPr>
            <w:noProof/>
            <w:webHidden/>
          </w:rPr>
          <w:fldChar w:fldCharType="end"/>
        </w:r>
      </w:hyperlink>
    </w:p>
    <w:p w14:paraId="6F5A9BD5" w14:textId="18746E7D"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17" w:history="1">
        <w:r w:rsidR="00BD0724" w:rsidRPr="009E2083">
          <w:rPr>
            <w:rStyle w:val="Hyperlink"/>
            <w:noProof/>
          </w:rPr>
          <w:t>3.1 Use Case</w:t>
        </w:r>
        <w:r w:rsidR="00BD0724">
          <w:rPr>
            <w:noProof/>
            <w:webHidden/>
          </w:rPr>
          <w:tab/>
        </w:r>
        <w:r w:rsidR="00BD0724">
          <w:rPr>
            <w:noProof/>
            <w:webHidden/>
          </w:rPr>
          <w:fldChar w:fldCharType="begin"/>
        </w:r>
        <w:r w:rsidR="00BD0724">
          <w:rPr>
            <w:noProof/>
            <w:webHidden/>
          </w:rPr>
          <w:instrText xml:space="preserve"> PAGEREF _Toc499496517 \h </w:instrText>
        </w:r>
        <w:r w:rsidR="00BD0724">
          <w:rPr>
            <w:noProof/>
            <w:webHidden/>
          </w:rPr>
        </w:r>
        <w:r w:rsidR="00BD0724">
          <w:rPr>
            <w:noProof/>
            <w:webHidden/>
          </w:rPr>
          <w:fldChar w:fldCharType="separate"/>
        </w:r>
        <w:r w:rsidR="00BD0724">
          <w:rPr>
            <w:noProof/>
            <w:webHidden/>
          </w:rPr>
          <w:t>14</w:t>
        </w:r>
        <w:r w:rsidR="00BD0724">
          <w:rPr>
            <w:noProof/>
            <w:webHidden/>
          </w:rPr>
          <w:fldChar w:fldCharType="end"/>
        </w:r>
      </w:hyperlink>
    </w:p>
    <w:p w14:paraId="02191C8A" w14:textId="39E97BA8" w:rsidR="00BD0724" w:rsidRDefault="00FD50C2">
      <w:pPr>
        <w:pStyle w:val="TOC1"/>
        <w:rPr>
          <w:rFonts w:asciiTheme="minorHAnsi" w:eastAsiaTheme="minorEastAsia" w:hAnsiTheme="minorHAnsi" w:cstheme="minorBidi"/>
          <w:b w:val="0"/>
          <w:noProof/>
          <w:sz w:val="22"/>
          <w:szCs w:val="22"/>
          <w:lang w:val="en-US"/>
        </w:rPr>
      </w:pPr>
      <w:hyperlink w:anchor="_Toc499496518" w:history="1">
        <w:r w:rsidR="00BD0724" w:rsidRPr="009E2083">
          <w:rPr>
            <w:rStyle w:val="Hyperlink"/>
            <w:noProof/>
          </w:rPr>
          <w:t>4 Tervezés és fejlesztés</w:t>
        </w:r>
        <w:r w:rsidR="00BD0724">
          <w:rPr>
            <w:noProof/>
            <w:webHidden/>
          </w:rPr>
          <w:tab/>
        </w:r>
        <w:r w:rsidR="00BD0724">
          <w:rPr>
            <w:noProof/>
            <w:webHidden/>
          </w:rPr>
          <w:fldChar w:fldCharType="begin"/>
        </w:r>
        <w:r w:rsidR="00BD0724">
          <w:rPr>
            <w:noProof/>
            <w:webHidden/>
          </w:rPr>
          <w:instrText xml:space="preserve"> PAGEREF _Toc499496518 \h </w:instrText>
        </w:r>
        <w:r w:rsidR="00BD0724">
          <w:rPr>
            <w:noProof/>
            <w:webHidden/>
          </w:rPr>
        </w:r>
        <w:r w:rsidR="00BD0724">
          <w:rPr>
            <w:noProof/>
            <w:webHidden/>
          </w:rPr>
          <w:fldChar w:fldCharType="separate"/>
        </w:r>
        <w:r w:rsidR="00BD0724">
          <w:rPr>
            <w:noProof/>
            <w:webHidden/>
          </w:rPr>
          <w:t>17</w:t>
        </w:r>
        <w:r w:rsidR="00BD0724">
          <w:rPr>
            <w:noProof/>
            <w:webHidden/>
          </w:rPr>
          <w:fldChar w:fldCharType="end"/>
        </w:r>
      </w:hyperlink>
    </w:p>
    <w:p w14:paraId="18688BD0" w14:textId="792CF004"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19" w:history="1">
        <w:r w:rsidR="00BD0724" w:rsidRPr="009E2083">
          <w:rPr>
            <w:rStyle w:val="Hyperlink"/>
            <w:noProof/>
          </w:rPr>
          <w:t>4.1 Architektúra</w:t>
        </w:r>
        <w:r w:rsidR="00BD0724">
          <w:rPr>
            <w:noProof/>
            <w:webHidden/>
          </w:rPr>
          <w:tab/>
        </w:r>
        <w:r w:rsidR="00BD0724">
          <w:rPr>
            <w:noProof/>
            <w:webHidden/>
          </w:rPr>
          <w:fldChar w:fldCharType="begin"/>
        </w:r>
        <w:r w:rsidR="00BD0724">
          <w:rPr>
            <w:noProof/>
            <w:webHidden/>
          </w:rPr>
          <w:instrText xml:space="preserve"> PAGEREF _Toc499496519 \h </w:instrText>
        </w:r>
        <w:r w:rsidR="00BD0724">
          <w:rPr>
            <w:noProof/>
            <w:webHidden/>
          </w:rPr>
        </w:r>
        <w:r w:rsidR="00BD0724">
          <w:rPr>
            <w:noProof/>
            <w:webHidden/>
          </w:rPr>
          <w:fldChar w:fldCharType="separate"/>
        </w:r>
        <w:r w:rsidR="00BD0724">
          <w:rPr>
            <w:noProof/>
            <w:webHidden/>
          </w:rPr>
          <w:t>17</w:t>
        </w:r>
        <w:r w:rsidR="00BD0724">
          <w:rPr>
            <w:noProof/>
            <w:webHidden/>
          </w:rPr>
          <w:fldChar w:fldCharType="end"/>
        </w:r>
      </w:hyperlink>
    </w:p>
    <w:p w14:paraId="7DC86E72" w14:textId="659AF949"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20" w:history="1">
        <w:r w:rsidR="00BD0724" w:rsidRPr="009E2083">
          <w:rPr>
            <w:rStyle w:val="Hyperlink"/>
            <w:noProof/>
          </w:rPr>
          <w:t>4.2 Fejlesztőkörnyezet bemutatása</w:t>
        </w:r>
        <w:r w:rsidR="00BD0724">
          <w:rPr>
            <w:noProof/>
            <w:webHidden/>
          </w:rPr>
          <w:tab/>
        </w:r>
        <w:r w:rsidR="00BD0724">
          <w:rPr>
            <w:noProof/>
            <w:webHidden/>
          </w:rPr>
          <w:fldChar w:fldCharType="begin"/>
        </w:r>
        <w:r w:rsidR="00BD0724">
          <w:rPr>
            <w:noProof/>
            <w:webHidden/>
          </w:rPr>
          <w:instrText xml:space="preserve"> PAGEREF _Toc499496520 \h </w:instrText>
        </w:r>
        <w:r w:rsidR="00BD0724">
          <w:rPr>
            <w:noProof/>
            <w:webHidden/>
          </w:rPr>
        </w:r>
        <w:r w:rsidR="00BD0724">
          <w:rPr>
            <w:noProof/>
            <w:webHidden/>
          </w:rPr>
          <w:fldChar w:fldCharType="separate"/>
        </w:r>
        <w:r w:rsidR="00BD0724">
          <w:rPr>
            <w:noProof/>
            <w:webHidden/>
          </w:rPr>
          <w:t>18</w:t>
        </w:r>
        <w:r w:rsidR="00BD0724">
          <w:rPr>
            <w:noProof/>
            <w:webHidden/>
          </w:rPr>
          <w:fldChar w:fldCharType="end"/>
        </w:r>
      </w:hyperlink>
    </w:p>
    <w:p w14:paraId="0D4211FD" w14:textId="06F87497"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21" w:history="1">
        <w:r w:rsidR="00BD0724" w:rsidRPr="009E2083">
          <w:rPr>
            <w:rStyle w:val="Hyperlink"/>
            <w:noProof/>
          </w:rPr>
          <w:t>4.3 Telepítő script</w:t>
        </w:r>
        <w:r w:rsidR="00BD0724">
          <w:rPr>
            <w:noProof/>
            <w:webHidden/>
          </w:rPr>
          <w:tab/>
        </w:r>
        <w:r w:rsidR="00BD0724">
          <w:rPr>
            <w:noProof/>
            <w:webHidden/>
          </w:rPr>
          <w:fldChar w:fldCharType="begin"/>
        </w:r>
        <w:r w:rsidR="00BD0724">
          <w:rPr>
            <w:noProof/>
            <w:webHidden/>
          </w:rPr>
          <w:instrText xml:space="preserve"> PAGEREF _Toc499496521 \h </w:instrText>
        </w:r>
        <w:r w:rsidR="00BD0724">
          <w:rPr>
            <w:noProof/>
            <w:webHidden/>
          </w:rPr>
        </w:r>
        <w:r w:rsidR="00BD0724">
          <w:rPr>
            <w:noProof/>
            <w:webHidden/>
          </w:rPr>
          <w:fldChar w:fldCharType="separate"/>
        </w:r>
        <w:r w:rsidR="00BD0724">
          <w:rPr>
            <w:noProof/>
            <w:webHidden/>
          </w:rPr>
          <w:t>18</w:t>
        </w:r>
        <w:r w:rsidR="00BD0724">
          <w:rPr>
            <w:noProof/>
            <w:webHidden/>
          </w:rPr>
          <w:fldChar w:fldCharType="end"/>
        </w:r>
      </w:hyperlink>
    </w:p>
    <w:p w14:paraId="3AB8D314" w14:textId="0F738ABE"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22" w:history="1">
        <w:r w:rsidR="00BD0724" w:rsidRPr="009E2083">
          <w:rPr>
            <w:rStyle w:val="Hyperlink"/>
            <w:noProof/>
          </w:rPr>
          <w:t>4.4 Adatbázis</w:t>
        </w:r>
        <w:r w:rsidR="00BD0724">
          <w:rPr>
            <w:noProof/>
            <w:webHidden/>
          </w:rPr>
          <w:tab/>
        </w:r>
        <w:r w:rsidR="00BD0724">
          <w:rPr>
            <w:noProof/>
            <w:webHidden/>
          </w:rPr>
          <w:fldChar w:fldCharType="begin"/>
        </w:r>
        <w:r w:rsidR="00BD0724">
          <w:rPr>
            <w:noProof/>
            <w:webHidden/>
          </w:rPr>
          <w:instrText xml:space="preserve"> PAGEREF _Toc499496522 \h </w:instrText>
        </w:r>
        <w:r w:rsidR="00BD0724">
          <w:rPr>
            <w:noProof/>
            <w:webHidden/>
          </w:rPr>
        </w:r>
        <w:r w:rsidR="00BD0724">
          <w:rPr>
            <w:noProof/>
            <w:webHidden/>
          </w:rPr>
          <w:fldChar w:fldCharType="separate"/>
        </w:r>
        <w:r w:rsidR="00BD0724">
          <w:rPr>
            <w:noProof/>
            <w:webHidden/>
          </w:rPr>
          <w:t>19</w:t>
        </w:r>
        <w:r w:rsidR="00BD0724">
          <w:rPr>
            <w:noProof/>
            <w:webHidden/>
          </w:rPr>
          <w:fldChar w:fldCharType="end"/>
        </w:r>
      </w:hyperlink>
    </w:p>
    <w:p w14:paraId="5F867AA2" w14:textId="39C21393"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3" w:history="1">
        <w:r w:rsidR="00BD0724" w:rsidRPr="009E2083">
          <w:rPr>
            <w:rStyle w:val="Hyperlink"/>
            <w:noProof/>
          </w:rPr>
          <w:t>4.4.1 User</w:t>
        </w:r>
        <w:r w:rsidR="00BD0724">
          <w:rPr>
            <w:noProof/>
            <w:webHidden/>
          </w:rPr>
          <w:tab/>
        </w:r>
        <w:r w:rsidR="00BD0724">
          <w:rPr>
            <w:noProof/>
            <w:webHidden/>
          </w:rPr>
          <w:fldChar w:fldCharType="begin"/>
        </w:r>
        <w:r w:rsidR="00BD0724">
          <w:rPr>
            <w:noProof/>
            <w:webHidden/>
          </w:rPr>
          <w:instrText xml:space="preserve"> PAGEREF _Toc499496523 \h </w:instrText>
        </w:r>
        <w:r w:rsidR="00BD0724">
          <w:rPr>
            <w:noProof/>
            <w:webHidden/>
          </w:rPr>
        </w:r>
        <w:r w:rsidR="00BD0724">
          <w:rPr>
            <w:noProof/>
            <w:webHidden/>
          </w:rPr>
          <w:fldChar w:fldCharType="separate"/>
        </w:r>
        <w:r w:rsidR="00BD0724">
          <w:rPr>
            <w:noProof/>
            <w:webHidden/>
          </w:rPr>
          <w:t>21</w:t>
        </w:r>
        <w:r w:rsidR="00BD0724">
          <w:rPr>
            <w:noProof/>
            <w:webHidden/>
          </w:rPr>
          <w:fldChar w:fldCharType="end"/>
        </w:r>
      </w:hyperlink>
    </w:p>
    <w:p w14:paraId="451B86EC" w14:textId="1BAB770A"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4" w:history="1">
        <w:r w:rsidR="00BD0724" w:rsidRPr="009E2083">
          <w:rPr>
            <w:rStyle w:val="Hyperlink"/>
            <w:noProof/>
          </w:rPr>
          <w:t>4.4.2 File</w:t>
        </w:r>
        <w:r w:rsidR="00BD0724">
          <w:rPr>
            <w:noProof/>
            <w:webHidden/>
          </w:rPr>
          <w:tab/>
        </w:r>
        <w:r w:rsidR="00BD0724">
          <w:rPr>
            <w:noProof/>
            <w:webHidden/>
          </w:rPr>
          <w:fldChar w:fldCharType="begin"/>
        </w:r>
        <w:r w:rsidR="00BD0724">
          <w:rPr>
            <w:noProof/>
            <w:webHidden/>
          </w:rPr>
          <w:instrText xml:space="preserve"> PAGEREF _Toc499496524 \h </w:instrText>
        </w:r>
        <w:r w:rsidR="00BD0724">
          <w:rPr>
            <w:noProof/>
            <w:webHidden/>
          </w:rPr>
        </w:r>
        <w:r w:rsidR="00BD0724">
          <w:rPr>
            <w:noProof/>
            <w:webHidden/>
          </w:rPr>
          <w:fldChar w:fldCharType="separate"/>
        </w:r>
        <w:r w:rsidR="00BD0724">
          <w:rPr>
            <w:noProof/>
            <w:webHidden/>
          </w:rPr>
          <w:t>21</w:t>
        </w:r>
        <w:r w:rsidR="00BD0724">
          <w:rPr>
            <w:noProof/>
            <w:webHidden/>
          </w:rPr>
          <w:fldChar w:fldCharType="end"/>
        </w:r>
      </w:hyperlink>
    </w:p>
    <w:p w14:paraId="4C13DF0E" w14:textId="5A7EEE72"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5" w:history="1">
        <w:r w:rsidR="00BD0724" w:rsidRPr="009E2083">
          <w:rPr>
            <w:rStyle w:val="Hyperlink"/>
            <w:noProof/>
          </w:rPr>
          <w:t>4.4.3 Folder</w:t>
        </w:r>
        <w:r w:rsidR="00BD0724">
          <w:rPr>
            <w:noProof/>
            <w:webHidden/>
          </w:rPr>
          <w:tab/>
        </w:r>
        <w:r w:rsidR="00BD0724">
          <w:rPr>
            <w:noProof/>
            <w:webHidden/>
          </w:rPr>
          <w:fldChar w:fldCharType="begin"/>
        </w:r>
        <w:r w:rsidR="00BD0724">
          <w:rPr>
            <w:noProof/>
            <w:webHidden/>
          </w:rPr>
          <w:instrText xml:space="preserve"> PAGEREF _Toc499496525 \h </w:instrText>
        </w:r>
        <w:r w:rsidR="00BD0724">
          <w:rPr>
            <w:noProof/>
            <w:webHidden/>
          </w:rPr>
        </w:r>
        <w:r w:rsidR="00BD0724">
          <w:rPr>
            <w:noProof/>
            <w:webHidden/>
          </w:rPr>
          <w:fldChar w:fldCharType="separate"/>
        </w:r>
        <w:r w:rsidR="00BD0724">
          <w:rPr>
            <w:noProof/>
            <w:webHidden/>
          </w:rPr>
          <w:t>22</w:t>
        </w:r>
        <w:r w:rsidR="00BD0724">
          <w:rPr>
            <w:noProof/>
            <w:webHidden/>
          </w:rPr>
          <w:fldChar w:fldCharType="end"/>
        </w:r>
      </w:hyperlink>
    </w:p>
    <w:p w14:paraId="3160F554" w14:textId="62FCC7C2"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6" w:history="1">
        <w:r w:rsidR="00BD0724" w:rsidRPr="009E2083">
          <w:rPr>
            <w:rStyle w:val="Hyperlink"/>
            <w:noProof/>
          </w:rPr>
          <w:t>4.4.4 File share</w:t>
        </w:r>
        <w:r w:rsidR="00BD0724">
          <w:rPr>
            <w:noProof/>
            <w:webHidden/>
          </w:rPr>
          <w:tab/>
        </w:r>
        <w:r w:rsidR="00BD0724">
          <w:rPr>
            <w:noProof/>
            <w:webHidden/>
          </w:rPr>
          <w:fldChar w:fldCharType="begin"/>
        </w:r>
        <w:r w:rsidR="00BD0724">
          <w:rPr>
            <w:noProof/>
            <w:webHidden/>
          </w:rPr>
          <w:instrText xml:space="preserve"> PAGEREF _Toc499496526 \h </w:instrText>
        </w:r>
        <w:r w:rsidR="00BD0724">
          <w:rPr>
            <w:noProof/>
            <w:webHidden/>
          </w:rPr>
        </w:r>
        <w:r w:rsidR="00BD0724">
          <w:rPr>
            <w:noProof/>
            <w:webHidden/>
          </w:rPr>
          <w:fldChar w:fldCharType="separate"/>
        </w:r>
        <w:r w:rsidR="00BD0724">
          <w:rPr>
            <w:noProof/>
            <w:webHidden/>
          </w:rPr>
          <w:t>23</w:t>
        </w:r>
        <w:r w:rsidR="00BD0724">
          <w:rPr>
            <w:noProof/>
            <w:webHidden/>
          </w:rPr>
          <w:fldChar w:fldCharType="end"/>
        </w:r>
      </w:hyperlink>
    </w:p>
    <w:p w14:paraId="6FB057CD" w14:textId="071C0131"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7" w:history="1">
        <w:r w:rsidR="00BD0724" w:rsidRPr="009E2083">
          <w:rPr>
            <w:rStyle w:val="Hyperlink"/>
            <w:noProof/>
          </w:rPr>
          <w:t>4.4.5 Role</w:t>
        </w:r>
        <w:r w:rsidR="00BD0724">
          <w:rPr>
            <w:noProof/>
            <w:webHidden/>
          </w:rPr>
          <w:tab/>
        </w:r>
        <w:r w:rsidR="00BD0724">
          <w:rPr>
            <w:noProof/>
            <w:webHidden/>
          </w:rPr>
          <w:fldChar w:fldCharType="begin"/>
        </w:r>
        <w:r w:rsidR="00BD0724">
          <w:rPr>
            <w:noProof/>
            <w:webHidden/>
          </w:rPr>
          <w:instrText xml:space="preserve"> PAGEREF _Toc499496527 \h </w:instrText>
        </w:r>
        <w:r w:rsidR="00BD0724">
          <w:rPr>
            <w:noProof/>
            <w:webHidden/>
          </w:rPr>
        </w:r>
        <w:r w:rsidR="00BD0724">
          <w:rPr>
            <w:noProof/>
            <w:webHidden/>
          </w:rPr>
          <w:fldChar w:fldCharType="separate"/>
        </w:r>
        <w:r w:rsidR="00BD0724">
          <w:rPr>
            <w:noProof/>
            <w:webHidden/>
          </w:rPr>
          <w:t>23</w:t>
        </w:r>
        <w:r w:rsidR="00BD0724">
          <w:rPr>
            <w:noProof/>
            <w:webHidden/>
          </w:rPr>
          <w:fldChar w:fldCharType="end"/>
        </w:r>
      </w:hyperlink>
    </w:p>
    <w:p w14:paraId="5B254DD4" w14:textId="42E52AD1"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8" w:history="1">
        <w:r w:rsidR="00BD0724" w:rsidRPr="009E2083">
          <w:rPr>
            <w:rStyle w:val="Hyperlink"/>
            <w:noProof/>
          </w:rPr>
          <w:t>4.4.6 Credential store</w:t>
        </w:r>
        <w:r w:rsidR="00BD0724">
          <w:rPr>
            <w:noProof/>
            <w:webHidden/>
          </w:rPr>
          <w:tab/>
        </w:r>
        <w:r w:rsidR="00BD0724">
          <w:rPr>
            <w:noProof/>
            <w:webHidden/>
          </w:rPr>
          <w:fldChar w:fldCharType="begin"/>
        </w:r>
        <w:r w:rsidR="00BD0724">
          <w:rPr>
            <w:noProof/>
            <w:webHidden/>
          </w:rPr>
          <w:instrText xml:space="preserve"> PAGEREF _Toc499496528 \h </w:instrText>
        </w:r>
        <w:r w:rsidR="00BD0724">
          <w:rPr>
            <w:noProof/>
            <w:webHidden/>
          </w:rPr>
        </w:r>
        <w:r w:rsidR="00BD0724">
          <w:rPr>
            <w:noProof/>
            <w:webHidden/>
          </w:rPr>
          <w:fldChar w:fldCharType="separate"/>
        </w:r>
        <w:r w:rsidR="00BD0724">
          <w:rPr>
            <w:noProof/>
            <w:webHidden/>
          </w:rPr>
          <w:t>24</w:t>
        </w:r>
        <w:r w:rsidR="00BD0724">
          <w:rPr>
            <w:noProof/>
            <w:webHidden/>
          </w:rPr>
          <w:fldChar w:fldCharType="end"/>
        </w:r>
      </w:hyperlink>
    </w:p>
    <w:p w14:paraId="4127AFAF" w14:textId="07E0BC66"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29" w:history="1">
        <w:r w:rsidR="00BD0724" w:rsidRPr="009E2083">
          <w:rPr>
            <w:rStyle w:val="Hyperlink"/>
            <w:noProof/>
          </w:rPr>
          <w:t>4.4.7 Log</w:t>
        </w:r>
        <w:r w:rsidR="00BD0724">
          <w:rPr>
            <w:noProof/>
            <w:webHidden/>
          </w:rPr>
          <w:tab/>
        </w:r>
        <w:r w:rsidR="00BD0724">
          <w:rPr>
            <w:noProof/>
            <w:webHidden/>
          </w:rPr>
          <w:fldChar w:fldCharType="begin"/>
        </w:r>
        <w:r w:rsidR="00BD0724">
          <w:rPr>
            <w:noProof/>
            <w:webHidden/>
          </w:rPr>
          <w:instrText xml:space="preserve"> PAGEREF _Toc499496529 \h </w:instrText>
        </w:r>
        <w:r w:rsidR="00BD0724">
          <w:rPr>
            <w:noProof/>
            <w:webHidden/>
          </w:rPr>
        </w:r>
        <w:r w:rsidR="00BD0724">
          <w:rPr>
            <w:noProof/>
            <w:webHidden/>
          </w:rPr>
          <w:fldChar w:fldCharType="separate"/>
        </w:r>
        <w:r w:rsidR="00BD0724">
          <w:rPr>
            <w:noProof/>
            <w:webHidden/>
          </w:rPr>
          <w:t>24</w:t>
        </w:r>
        <w:r w:rsidR="00BD0724">
          <w:rPr>
            <w:noProof/>
            <w:webHidden/>
          </w:rPr>
          <w:fldChar w:fldCharType="end"/>
        </w:r>
      </w:hyperlink>
    </w:p>
    <w:p w14:paraId="2A8B951B" w14:textId="0A933E02"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30" w:history="1">
        <w:r w:rsidR="00BD0724" w:rsidRPr="009E2083">
          <w:rPr>
            <w:rStyle w:val="Hyperlink"/>
            <w:noProof/>
          </w:rPr>
          <w:t>4.5 Végpontok</w:t>
        </w:r>
        <w:r w:rsidR="00BD0724">
          <w:rPr>
            <w:noProof/>
            <w:webHidden/>
          </w:rPr>
          <w:tab/>
        </w:r>
        <w:r w:rsidR="00BD0724">
          <w:rPr>
            <w:noProof/>
            <w:webHidden/>
          </w:rPr>
          <w:fldChar w:fldCharType="begin"/>
        </w:r>
        <w:r w:rsidR="00BD0724">
          <w:rPr>
            <w:noProof/>
            <w:webHidden/>
          </w:rPr>
          <w:instrText xml:space="preserve"> PAGEREF _Toc499496530 \h </w:instrText>
        </w:r>
        <w:r w:rsidR="00BD0724">
          <w:rPr>
            <w:noProof/>
            <w:webHidden/>
          </w:rPr>
        </w:r>
        <w:r w:rsidR="00BD0724">
          <w:rPr>
            <w:noProof/>
            <w:webHidden/>
          </w:rPr>
          <w:fldChar w:fldCharType="separate"/>
        </w:r>
        <w:r w:rsidR="00BD0724">
          <w:rPr>
            <w:noProof/>
            <w:webHidden/>
          </w:rPr>
          <w:t>25</w:t>
        </w:r>
        <w:r w:rsidR="00BD0724">
          <w:rPr>
            <w:noProof/>
            <w:webHidden/>
          </w:rPr>
          <w:fldChar w:fldCharType="end"/>
        </w:r>
      </w:hyperlink>
    </w:p>
    <w:p w14:paraId="47E4000E" w14:textId="14F47AE1"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1" w:history="1">
        <w:r w:rsidR="00BD0724" w:rsidRPr="009E2083">
          <w:rPr>
            <w:rStyle w:val="Hyperlink"/>
            <w:noProof/>
          </w:rPr>
          <w:t>4.5.1 Autentikáció</w:t>
        </w:r>
        <w:r w:rsidR="00BD0724">
          <w:rPr>
            <w:noProof/>
            <w:webHidden/>
          </w:rPr>
          <w:tab/>
        </w:r>
        <w:r w:rsidR="00BD0724">
          <w:rPr>
            <w:noProof/>
            <w:webHidden/>
          </w:rPr>
          <w:fldChar w:fldCharType="begin"/>
        </w:r>
        <w:r w:rsidR="00BD0724">
          <w:rPr>
            <w:noProof/>
            <w:webHidden/>
          </w:rPr>
          <w:instrText xml:space="preserve"> PAGEREF _Toc499496531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10E2EB5C" w14:textId="5A98151E"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2" w:history="1">
        <w:r w:rsidR="00BD0724" w:rsidRPr="009E2083">
          <w:rPr>
            <w:rStyle w:val="Hyperlink"/>
            <w:noProof/>
          </w:rPr>
          <w:t>4.5.2 Adatok ellenőrzése</w:t>
        </w:r>
        <w:r w:rsidR="00BD0724">
          <w:rPr>
            <w:noProof/>
            <w:webHidden/>
          </w:rPr>
          <w:tab/>
        </w:r>
        <w:r w:rsidR="00BD0724">
          <w:rPr>
            <w:noProof/>
            <w:webHidden/>
          </w:rPr>
          <w:fldChar w:fldCharType="begin"/>
        </w:r>
        <w:r w:rsidR="00BD0724">
          <w:rPr>
            <w:noProof/>
            <w:webHidden/>
          </w:rPr>
          <w:instrText xml:space="preserve"> PAGEREF _Toc499496532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6C6BECD4" w14:textId="3D9ADFC5"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3" w:history="1">
        <w:r w:rsidR="00BD0724" w:rsidRPr="009E2083">
          <w:rPr>
            <w:rStyle w:val="Hyperlink"/>
            <w:noProof/>
          </w:rPr>
          <w:t>4.5.3 UsersAPI</w:t>
        </w:r>
        <w:r w:rsidR="00BD0724">
          <w:rPr>
            <w:noProof/>
            <w:webHidden/>
          </w:rPr>
          <w:tab/>
        </w:r>
        <w:r w:rsidR="00BD0724">
          <w:rPr>
            <w:noProof/>
            <w:webHidden/>
          </w:rPr>
          <w:fldChar w:fldCharType="begin"/>
        </w:r>
        <w:r w:rsidR="00BD0724">
          <w:rPr>
            <w:noProof/>
            <w:webHidden/>
          </w:rPr>
          <w:instrText xml:space="preserve"> PAGEREF _Toc499496533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03697B01" w14:textId="4EEC2087"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4" w:history="1">
        <w:r w:rsidR="00BD0724" w:rsidRPr="009E2083">
          <w:rPr>
            <w:rStyle w:val="Hyperlink"/>
            <w:noProof/>
          </w:rPr>
          <w:t>4.5.4 RolesAPI</w:t>
        </w:r>
        <w:r w:rsidR="00BD0724">
          <w:rPr>
            <w:noProof/>
            <w:webHidden/>
          </w:rPr>
          <w:tab/>
        </w:r>
        <w:r w:rsidR="00BD0724">
          <w:rPr>
            <w:noProof/>
            <w:webHidden/>
          </w:rPr>
          <w:fldChar w:fldCharType="begin"/>
        </w:r>
        <w:r w:rsidR="00BD0724">
          <w:rPr>
            <w:noProof/>
            <w:webHidden/>
          </w:rPr>
          <w:instrText xml:space="preserve"> PAGEREF _Toc499496534 \h </w:instrText>
        </w:r>
        <w:r w:rsidR="00BD0724">
          <w:rPr>
            <w:noProof/>
            <w:webHidden/>
          </w:rPr>
        </w:r>
        <w:r w:rsidR="00BD0724">
          <w:rPr>
            <w:noProof/>
            <w:webHidden/>
          </w:rPr>
          <w:fldChar w:fldCharType="separate"/>
        </w:r>
        <w:r w:rsidR="00BD0724">
          <w:rPr>
            <w:noProof/>
            <w:webHidden/>
          </w:rPr>
          <w:t>27</w:t>
        </w:r>
        <w:r w:rsidR="00BD0724">
          <w:rPr>
            <w:noProof/>
            <w:webHidden/>
          </w:rPr>
          <w:fldChar w:fldCharType="end"/>
        </w:r>
      </w:hyperlink>
    </w:p>
    <w:p w14:paraId="00A07DC1" w14:textId="51A34FF8"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5" w:history="1">
        <w:r w:rsidR="00BD0724" w:rsidRPr="009E2083">
          <w:rPr>
            <w:rStyle w:val="Hyperlink"/>
            <w:noProof/>
          </w:rPr>
          <w:t>4.5.5 LogsAPI</w:t>
        </w:r>
        <w:r w:rsidR="00BD0724">
          <w:rPr>
            <w:noProof/>
            <w:webHidden/>
          </w:rPr>
          <w:tab/>
        </w:r>
        <w:r w:rsidR="00BD0724">
          <w:rPr>
            <w:noProof/>
            <w:webHidden/>
          </w:rPr>
          <w:fldChar w:fldCharType="begin"/>
        </w:r>
        <w:r w:rsidR="00BD0724">
          <w:rPr>
            <w:noProof/>
            <w:webHidden/>
          </w:rPr>
          <w:instrText xml:space="preserve"> PAGEREF _Toc499496535 \h </w:instrText>
        </w:r>
        <w:r w:rsidR="00BD0724">
          <w:rPr>
            <w:noProof/>
            <w:webHidden/>
          </w:rPr>
        </w:r>
        <w:r w:rsidR="00BD0724">
          <w:rPr>
            <w:noProof/>
            <w:webHidden/>
          </w:rPr>
          <w:fldChar w:fldCharType="separate"/>
        </w:r>
        <w:r w:rsidR="00BD0724">
          <w:rPr>
            <w:noProof/>
            <w:webHidden/>
          </w:rPr>
          <w:t>27</w:t>
        </w:r>
        <w:r w:rsidR="00BD0724">
          <w:rPr>
            <w:noProof/>
            <w:webHidden/>
          </w:rPr>
          <w:fldChar w:fldCharType="end"/>
        </w:r>
      </w:hyperlink>
    </w:p>
    <w:p w14:paraId="280504EB" w14:textId="1A7D99B5"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6" w:history="1">
        <w:r w:rsidR="00BD0724" w:rsidRPr="009E2083">
          <w:rPr>
            <w:rStyle w:val="Hyperlink"/>
            <w:noProof/>
          </w:rPr>
          <w:t>4.5.6 NotesAPI</w:t>
        </w:r>
        <w:r w:rsidR="00BD0724">
          <w:rPr>
            <w:noProof/>
            <w:webHidden/>
          </w:rPr>
          <w:tab/>
        </w:r>
        <w:r w:rsidR="00BD0724">
          <w:rPr>
            <w:noProof/>
            <w:webHidden/>
          </w:rPr>
          <w:fldChar w:fldCharType="begin"/>
        </w:r>
        <w:r w:rsidR="00BD0724">
          <w:rPr>
            <w:noProof/>
            <w:webHidden/>
          </w:rPr>
          <w:instrText xml:space="preserve"> PAGEREF _Toc499496536 \h </w:instrText>
        </w:r>
        <w:r w:rsidR="00BD0724">
          <w:rPr>
            <w:noProof/>
            <w:webHidden/>
          </w:rPr>
        </w:r>
        <w:r w:rsidR="00BD0724">
          <w:rPr>
            <w:noProof/>
            <w:webHidden/>
          </w:rPr>
          <w:fldChar w:fldCharType="separate"/>
        </w:r>
        <w:r w:rsidR="00BD0724">
          <w:rPr>
            <w:noProof/>
            <w:webHidden/>
          </w:rPr>
          <w:t>28</w:t>
        </w:r>
        <w:r w:rsidR="00BD0724">
          <w:rPr>
            <w:noProof/>
            <w:webHidden/>
          </w:rPr>
          <w:fldChar w:fldCharType="end"/>
        </w:r>
      </w:hyperlink>
    </w:p>
    <w:p w14:paraId="639A80DD" w14:textId="7D0481D5"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7" w:history="1">
        <w:r w:rsidR="00BD0724" w:rsidRPr="009E2083">
          <w:rPr>
            <w:rStyle w:val="Hyperlink"/>
            <w:noProof/>
          </w:rPr>
          <w:t>4.5.7 DropboxAPI</w:t>
        </w:r>
        <w:r w:rsidR="00BD0724">
          <w:rPr>
            <w:noProof/>
            <w:webHidden/>
          </w:rPr>
          <w:tab/>
        </w:r>
        <w:r w:rsidR="00BD0724">
          <w:rPr>
            <w:noProof/>
            <w:webHidden/>
          </w:rPr>
          <w:fldChar w:fldCharType="begin"/>
        </w:r>
        <w:r w:rsidR="00BD0724">
          <w:rPr>
            <w:noProof/>
            <w:webHidden/>
          </w:rPr>
          <w:instrText xml:space="preserve"> PAGEREF _Toc499496537 \h </w:instrText>
        </w:r>
        <w:r w:rsidR="00BD0724">
          <w:rPr>
            <w:noProof/>
            <w:webHidden/>
          </w:rPr>
        </w:r>
        <w:r w:rsidR="00BD0724">
          <w:rPr>
            <w:noProof/>
            <w:webHidden/>
          </w:rPr>
          <w:fldChar w:fldCharType="separate"/>
        </w:r>
        <w:r w:rsidR="00BD0724">
          <w:rPr>
            <w:noProof/>
            <w:webHidden/>
          </w:rPr>
          <w:t>29</w:t>
        </w:r>
        <w:r w:rsidR="00BD0724">
          <w:rPr>
            <w:noProof/>
            <w:webHidden/>
          </w:rPr>
          <w:fldChar w:fldCharType="end"/>
        </w:r>
      </w:hyperlink>
    </w:p>
    <w:p w14:paraId="394E8D4B" w14:textId="5C211749"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8" w:history="1">
        <w:r w:rsidR="00BD0724" w:rsidRPr="009E2083">
          <w:rPr>
            <w:rStyle w:val="Hyperlink"/>
            <w:noProof/>
          </w:rPr>
          <w:t>4.5.8 FilesharesAPI</w:t>
        </w:r>
        <w:r w:rsidR="00BD0724">
          <w:rPr>
            <w:noProof/>
            <w:webHidden/>
          </w:rPr>
          <w:tab/>
        </w:r>
        <w:r w:rsidR="00BD0724">
          <w:rPr>
            <w:noProof/>
            <w:webHidden/>
          </w:rPr>
          <w:fldChar w:fldCharType="begin"/>
        </w:r>
        <w:r w:rsidR="00BD0724">
          <w:rPr>
            <w:noProof/>
            <w:webHidden/>
          </w:rPr>
          <w:instrText xml:space="preserve"> PAGEREF _Toc499496538 \h </w:instrText>
        </w:r>
        <w:r w:rsidR="00BD0724">
          <w:rPr>
            <w:noProof/>
            <w:webHidden/>
          </w:rPr>
        </w:r>
        <w:r w:rsidR="00BD0724">
          <w:rPr>
            <w:noProof/>
            <w:webHidden/>
          </w:rPr>
          <w:fldChar w:fldCharType="separate"/>
        </w:r>
        <w:r w:rsidR="00BD0724">
          <w:rPr>
            <w:noProof/>
            <w:webHidden/>
          </w:rPr>
          <w:t>29</w:t>
        </w:r>
        <w:r w:rsidR="00BD0724">
          <w:rPr>
            <w:noProof/>
            <w:webHidden/>
          </w:rPr>
          <w:fldChar w:fldCharType="end"/>
        </w:r>
      </w:hyperlink>
    </w:p>
    <w:p w14:paraId="158F40BA" w14:textId="4E5F8FEB"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39" w:history="1">
        <w:r w:rsidR="00BD0724" w:rsidRPr="009E2083">
          <w:rPr>
            <w:rStyle w:val="Hyperlink"/>
            <w:noProof/>
          </w:rPr>
          <w:t>4.5.9 FilesAPI</w:t>
        </w:r>
        <w:r w:rsidR="00BD0724">
          <w:rPr>
            <w:noProof/>
            <w:webHidden/>
          </w:rPr>
          <w:tab/>
        </w:r>
        <w:r w:rsidR="00BD0724">
          <w:rPr>
            <w:noProof/>
            <w:webHidden/>
          </w:rPr>
          <w:fldChar w:fldCharType="begin"/>
        </w:r>
        <w:r w:rsidR="00BD0724">
          <w:rPr>
            <w:noProof/>
            <w:webHidden/>
          </w:rPr>
          <w:instrText xml:space="preserve"> PAGEREF _Toc499496539 \h </w:instrText>
        </w:r>
        <w:r w:rsidR="00BD0724">
          <w:rPr>
            <w:noProof/>
            <w:webHidden/>
          </w:rPr>
        </w:r>
        <w:r w:rsidR="00BD0724">
          <w:rPr>
            <w:noProof/>
            <w:webHidden/>
          </w:rPr>
          <w:fldChar w:fldCharType="separate"/>
        </w:r>
        <w:r w:rsidR="00BD0724">
          <w:rPr>
            <w:noProof/>
            <w:webHidden/>
          </w:rPr>
          <w:t>30</w:t>
        </w:r>
        <w:r w:rsidR="00BD0724">
          <w:rPr>
            <w:noProof/>
            <w:webHidden/>
          </w:rPr>
          <w:fldChar w:fldCharType="end"/>
        </w:r>
      </w:hyperlink>
    </w:p>
    <w:p w14:paraId="33B2E82D" w14:textId="075DDE64"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40" w:history="1">
        <w:r w:rsidR="00BD0724" w:rsidRPr="009E2083">
          <w:rPr>
            <w:rStyle w:val="Hyperlink"/>
            <w:noProof/>
          </w:rPr>
          <w:t>4.6 Modell</w:t>
        </w:r>
        <w:r w:rsidR="00BD0724">
          <w:rPr>
            <w:noProof/>
            <w:webHidden/>
          </w:rPr>
          <w:tab/>
        </w:r>
        <w:r w:rsidR="00BD0724">
          <w:rPr>
            <w:noProof/>
            <w:webHidden/>
          </w:rPr>
          <w:fldChar w:fldCharType="begin"/>
        </w:r>
        <w:r w:rsidR="00BD0724">
          <w:rPr>
            <w:noProof/>
            <w:webHidden/>
          </w:rPr>
          <w:instrText xml:space="preserve"> PAGEREF _Toc499496540 \h </w:instrText>
        </w:r>
        <w:r w:rsidR="00BD0724">
          <w:rPr>
            <w:noProof/>
            <w:webHidden/>
          </w:rPr>
        </w:r>
        <w:r w:rsidR="00BD0724">
          <w:rPr>
            <w:noProof/>
            <w:webHidden/>
          </w:rPr>
          <w:fldChar w:fldCharType="separate"/>
        </w:r>
        <w:r w:rsidR="00BD0724">
          <w:rPr>
            <w:noProof/>
            <w:webHidden/>
          </w:rPr>
          <w:t>32</w:t>
        </w:r>
        <w:r w:rsidR="00BD0724">
          <w:rPr>
            <w:noProof/>
            <w:webHidden/>
          </w:rPr>
          <w:fldChar w:fldCharType="end"/>
        </w:r>
      </w:hyperlink>
    </w:p>
    <w:p w14:paraId="7181E08F" w14:textId="2B901CC3"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1" w:history="1">
        <w:r w:rsidR="00BD0724" w:rsidRPr="009E2083">
          <w:rPr>
            <w:rStyle w:val="Hyperlink"/>
            <w:noProof/>
          </w:rPr>
          <w:t>4.6.1 DropboxModel</w:t>
        </w:r>
        <w:r w:rsidR="00BD0724">
          <w:rPr>
            <w:noProof/>
            <w:webHidden/>
          </w:rPr>
          <w:tab/>
        </w:r>
        <w:r w:rsidR="00BD0724">
          <w:rPr>
            <w:noProof/>
            <w:webHidden/>
          </w:rPr>
          <w:fldChar w:fldCharType="begin"/>
        </w:r>
        <w:r w:rsidR="00BD0724">
          <w:rPr>
            <w:noProof/>
            <w:webHidden/>
          </w:rPr>
          <w:instrText xml:space="preserve"> PAGEREF _Toc499496541 \h </w:instrText>
        </w:r>
        <w:r w:rsidR="00BD0724">
          <w:rPr>
            <w:noProof/>
            <w:webHidden/>
          </w:rPr>
        </w:r>
        <w:r w:rsidR="00BD0724">
          <w:rPr>
            <w:noProof/>
            <w:webHidden/>
          </w:rPr>
          <w:fldChar w:fldCharType="separate"/>
        </w:r>
        <w:r w:rsidR="00BD0724">
          <w:rPr>
            <w:noProof/>
            <w:webHidden/>
          </w:rPr>
          <w:t>32</w:t>
        </w:r>
        <w:r w:rsidR="00BD0724">
          <w:rPr>
            <w:noProof/>
            <w:webHidden/>
          </w:rPr>
          <w:fldChar w:fldCharType="end"/>
        </w:r>
      </w:hyperlink>
    </w:p>
    <w:p w14:paraId="1E90C277" w14:textId="07FFAD9D"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2" w:history="1">
        <w:r w:rsidR="00BD0724" w:rsidRPr="009E2083">
          <w:rPr>
            <w:rStyle w:val="Hyperlink"/>
            <w:noProof/>
          </w:rPr>
          <w:t>4.6.2 CredentialstoreModel</w:t>
        </w:r>
        <w:r w:rsidR="00BD0724">
          <w:rPr>
            <w:noProof/>
            <w:webHidden/>
          </w:rPr>
          <w:tab/>
        </w:r>
        <w:r w:rsidR="00BD0724">
          <w:rPr>
            <w:noProof/>
            <w:webHidden/>
          </w:rPr>
          <w:fldChar w:fldCharType="begin"/>
        </w:r>
        <w:r w:rsidR="00BD0724">
          <w:rPr>
            <w:noProof/>
            <w:webHidden/>
          </w:rPr>
          <w:instrText xml:space="preserve"> PAGEREF _Toc499496542 \h </w:instrText>
        </w:r>
        <w:r w:rsidR="00BD0724">
          <w:rPr>
            <w:noProof/>
            <w:webHidden/>
          </w:rPr>
        </w:r>
        <w:r w:rsidR="00BD0724">
          <w:rPr>
            <w:noProof/>
            <w:webHidden/>
          </w:rPr>
          <w:fldChar w:fldCharType="separate"/>
        </w:r>
        <w:r w:rsidR="00BD0724">
          <w:rPr>
            <w:noProof/>
            <w:webHidden/>
          </w:rPr>
          <w:t>34</w:t>
        </w:r>
        <w:r w:rsidR="00BD0724">
          <w:rPr>
            <w:noProof/>
            <w:webHidden/>
          </w:rPr>
          <w:fldChar w:fldCharType="end"/>
        </w:r>
      </w:hyperlink>
    </w:p>
    <w:p w14:paraId="32811417" w14:textId="0E4EB4D0"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3" w:history="1">
        <w:r w:rsidR="00BD0724" w:rsidRPr="009E2083">
          <w:rPr>
            <w:rStyle w:val="Hyperlink"/>
            <w:noProof/>
          </w:rPr>
          <w:t>4.6.3 UsersModel</w:t>
        </w:r>
        <w:r w:rsidR="00BD0724">
          <w:rPr>
            <w:noProof/>
            <w:webHidden/>
          </w:rPr>
          <w:tab/>
        </w:r>
        <w:r w:rsidR="00BD0724">
          <w:rPr>
            <w:noProof/>
            <w:webHidden/>
          </w:rPr>
          <w:fldChar w:fldCharType="begin"/>
        </w:r>
        <w:r w:rsidR="00BD0724">
          <w:rPr>
            <w:noProof/>
            <w:webHidden/>
          </w:rPr>
          <w:instrText xml:space="preserve"> PAGEREF _Toc499496543 \h </w:instrText>
        </w:r>
        <w:r w:rsidR="00BD0724">
          <w:rPr>
            <w:noProof/>
            <w:webHidden/>
          </w:rPr>
        </w:r>
        <w:r w:rsidR="00BD0724">
          <w:rPr>
            <w:noProof/>
            <w:webHidden/>
          </w:rPr>
          <w:fldChar w:fldCharType="separate"/>
        </w:r>
        <w:r w:rsidR="00BD0724">
          <w:rPr>
            <w:noProof/>
            <w:webHidden/>
          </w:rPr>
          <w:t>34</w:t>
        </w:r>
        <w:r w:rsidR="00BD0724">
          <w:rPr>
            <w:noProof/>
            <w:webHidden/>
          </w:rPr>
          <w:fldChar w:fldCharType="end"/>
        </w:r>
      </w:hyperlink>
    </w:p>
    <w:p w14:paraId="1CEC8D6D" w14:textId="4471DB2C"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4" w:history="1">
        <w:r w:rsidR="00BD0724" w:rsidRPr="009E2083">
          <w:rPr>
            <w:rStyle w:val="Hyperlink"/>
            <w:noProof/>
          </w:rPr>
          <w:t>4.6.4 RolesModel</w:t>
        </w:r>
        <w:r w:rsidR="00BD0724">
          <w:rPr>
            <w:noProof/>
            <w:webHidden/>
          </w:rPr>
          <w:tab/>
        </w:r>
        <w:r w:rsidR="00BD0724">
          <w:rPr>
            <w:noProof/>
            <w:webHidden/>
          </w:rPr>
          <w:fldChar w:fldCharType="begin"/>
        </w:r>
        <w:r w:rsidR="00BD0724">
          <w:rPr>
            <w:noProof/>
            <w:webHidden/>
          </w:rPr>
          <w:instrText xml:space="preserve"> PAGEREF _Toc499496544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39FA449F" w14:textId="4B9B10A5"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5" w:history="1">
        <w:r w:rsidR="00BD0724" w:rsidRPr="009E2083">
          <w:rPr>
            <w:rStyle w:val="Hyperlink"/>
            <w:noProof/>
          </w:rPr>
          <w:t>4.6.5 NotesModel</w:t>
        </w:r>
        <w:r w:rsidR="00BD0724">
          <w:rPr>
            <w:noProof/>
            <w:webHidden/>
          </w:rPr>
          <w:tab/>
        </w:r>
        <w:r w:rsidR="00BD0724">
          <w:rPr>
            <w:noProof/>
            <w:webHidden/>
          </w:rPr>
          <w:fldChar w:fldCharType="begin"/>
        </w:r>
        <w:r w:rsidR="00BD0724">
          <w:rPr>
            <w:noProof/>
            <w:webHidden/>
          </w:rPr>
          <w:instrText xml:space="preserve"> PAGEREF _Toc499496545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5127602D" w14:textId="2F012012"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6" w:history="1">
        <w:r w:rsidR="00BD0724" w:rsidRPr="009E2083">
          <w:rPr>
            <w:rStyle w:val="Hyperlink"/>
            <w:noProof/>
          </w:rPr>
          <w:t>4.6.6 LogsModel</w:t>
        </w:r>
        <w:r w:rsidR="00BD0724">
          <w:rPr>
            <w:noProof/>
            <w:webHidden/>
          </w:rPr>
          <w:tab/>
        </w:r>
        <w:r w:rsidR="00BD0724">
          <w:rPr>
            <w:noProof/>
            <w:webHidden/>
          </w:rPr>
          <w:fldChar w:fldCharType="begin"/>
        </w:r>
        <w:r w:rsidR="00BD0724">
          <w:rPr>
            <w:noProof/>
            <w:webHidden/>
          </w:rPr>
          <w:instrText xml:space="preserve"> PAGEREF _Toc499496546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6EA18512" w14:textId="7E6BC0C1"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7" w:history="1">
        <w:r w:rsidR="00BD0724" w:rsidRPr="009E2083">
          <w:rPr>
            <w:rStyle w:val="Hyperlink"/>
            <w:noProof/>
          </w:rPr>
          <w:t>4.6.7 FilesModel</w:t>
        </w:r>
        <w:r w:rsidR="00BD0724">
          <w:rPr>
            <w:noProof/>
            <w:webHidden/>
          </w:rPr>
          <w:tab/>
        </w:r>
        <w:r w:rsidR="00BD0724">
          <w:rPr>
            <w:noProof/>
            <w:webHidden/>
          </w:rPr>
          <w:fldChar w:fldCharType="begin"/>
        </w:r>
        <w:r w:rsidR="00BD0724">
          <w:rPr>
            <w:noProof/>
            <w:webHidden/>
          </w:rPr>
          <w:instrText xml:space="preserve"> PAGEREF _Toc499496547 \h </w:instrText>
        </w:r>
        <w:r w:rsidR="00BD0724">
          <w:rPr>
            <w:noProof/>
            <w:webHidden/>
          </w:rPr>
        </w:r>
        <w:r w:rsidR="00BD0724">
          <w:rPr>
            <w:noProof/>
            <w:webHidden/>
          </w:rPr>
          <w:fldChar w:fldCharType="separate"/>
        </w:r>
        <w:r w:rsidR="00BD0724">
          <w:rPr>
            <w:noProof/>
            <w:webHidden/>
          </w:rPr>
          <w:t>36</w:t>
        </w:r>
        <w:r w:rsidR="00BD0724">
          <w:rPr>
            <w:noProof/>
            <w:webHidden/>
          </w:rPr>
          <w:fldChar w:fldCharType="end"/>
        </w:r>
      </w:hyperlink>
    </w:p>
    <w:p w14:paraId="457B04DE" w14:textId="79A71C0C"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8" w:history="1">
        <w:r w:rsidR="00BD0724" w:rsidRPr="009E2083">
          <w:rPr>
            <w:rStyle w:val="Hyperlink"/>
            <w:noProof/>
          </w:rPr>
          <w:t>4.6.8 FilesharesModel</w:t>
        </w:r>
        <w:r w:rsidR="00BD0724">
          <w:rPr>
            <w:noProof/>
            <w:webHidden/>
          </w:rPr>
          <w:tab/>
        </w:r>
        <w:r w:rsidR="00BD0724">
          <w:rPr>
            <w:noProof/>
            <w:webHidden/>
          </w:rPr>
          <w:fldChar w:fldCharType="begin"/>
        </w:r>
        <w:r w:rsidR="00BD0724">
          <w:rPr>
            <w:noProof/>
            <w:webHidden/>
          </w:rPr>
          <w:instrText xml:space="preserve"> PAGEREF _Toc499496548 \h </w:instrText>
        </w:r>
        <w:r w:rsidR="00BD0724">
          <w:rPr>
            <w:noProof/>
            <w:webHidden/>
          </w:rPr>
        </w:r>
        <w:r w:rsidR="00BD0724">
          <w:rPr>
            <w:noProof/>
            <w:webHidden/>
          </w:rPr>
          <w:fldChar w:fldCharType="separate"/>
        </w:r>
        <w:r w:rsidR="00BD0724">
          <w:rPr>
            <w:noProof/>
            <w:webHidden/>
          </w:rPr>
          <w:t>38</w:t>
        </w:r>
        <w:r w:rsidR="00BD0724">
          <w:rPr>
            <w:noProof/>
            <w:webHidden/>
          </w:rPr>
          <w:fldChar w:fldCharType="end"/>
        </w:r>
      </w:hyperlink>
    </w:p>
    <w:p w14:paraId="1B767FE8" w14:textId="3D636845"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49" w:history="1">
        <w:r w:rsidR="00BD0724" w:rsidRPr="009E2083">
          <w:rPr>
            <w:rStyle w:val="Hyperlink"/>
            <w:noProof/>
          </w:rPr>
          <w:t>4.6.9 TokensModel</w:t>
        </w:r>
        <w:r w:rsidR="00BD0724">
          <w:rPr>
            <w:noProof/>
            <w:webHidden/>
          </w:rPr>
          <w:tab/>
        </w:r>
        <w:r w:rsidR="00BD0724">
          <w:rPr>
            <w:noProof/>
            <w:webHidden/>
          </w:rPr>
          <w:fldChar w:fldCharType="begin"/>
        </w:r>
        <w:r w:rsidR="00BD0724">
          <w:rPr>
            <w:noProof/>
            <w:webHidden/>
          </w:rPr>
          <w:instrText xml:space="preserve"> PAGEREF _Toc499496549 \h </w:instrText>
        </w:r>
        <w:r w:rsidR="00BD0724">
          <w:rPr>
            <w:noProof/>
            <w:webHidden/>
          </w:rPr>
        </w:r>
        <w:r w:rsidR="00BD0724">
          <w:rPr>
            <w:noProof/>
            <w:webHidden/>
          </w:rPr>
          <w:fldChar w:fldCharType="separate"/>
        </w:r>
        <w:r w:rsidR="00BD0724">
          <w:rPr>
            <w:noProof/>
            <w:webHidden/>
          </w:rPr>
          <w:t>39</w:t>
        </w:r>
        <w:r w:rsidR="00BD0724">
          <w:rPr>
            <w:noProof/>
            <w:webHidden/>
          </w:rPr>
          <w:fldChar w:fldCharType="end"/>
        </w:r>
      </w:hyperlink>
    </w:p>
    <w:p w14:paraId="2C15B728" w14:textId="2CF2A800"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0" w:history="1">
        <w:r w:rsidR="00BD0724" w:rsidRPr="009E2083">
          <w:rPr>
            <w:rStyle w:val="Hyperlink"/>
            <w:noProof/>
          </w:rPr>
          <w:t>4.6.10 Felhasználói limitek</w:t>
        </w:r>
        <w:r w:rsidR="00BD0724">
          <w:rPr>
            <w:noProof/>
            <w:webHidden/>
          </w:rPr>
          <w:tab/>
        </w:r>
        <w:r w:rsidR="00BD0724">
          <w:rPr>
            <w:noProof/>
            <w:webHidden/>
          </w:rPr>
          <w:fldChar w:fldCharType="begin"/>
        </w:r>
        <w:r w:rsidR="00BD0724">
          <w:rPr>
            <w:noProof/>
            <w:webHidden/>
          </w:rPr>
          <w:instrText xml:space="preserve"> PAGEREF _Toc499496550 \h </w:instrText>
        </w:r>
        <w:r w:rsidR="00BD0724">
          <w:rPr>
            <w:noProof/>
            <w:webHidden/>
          </w:rPr>
        </w:r>
        <w:r w:rsidR="00BD0724">
          <w:rPr>
            <w:noProof/>
            <w:webHidden/>
          </w:rPr>
          <w:fldChar w:fldCharType="separate"/>
        </w:r>
        <w:r w:rsidR="00BD0724">
          <w:rPr>
            <w:noProof/>
            <w:webHidden/>
          </w:rPr>
          <w:t>40</w:t>
        </w:r>
        <w:r w:rsidR="00BD0724">
          <w:rPr>
            <w:noProof/>
            <w:webHidden/>
          </w:rPr>
          <w:fldChar w:fldCharType="end"/>
        </w:r>
      </w:hyperlink>
    </w:p>
    <w:p w14:paraId="58204522" w14:textId="1B31FF53"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1" w:history="1">
        <w:r w:rsidR="00BD0724" w:rsidRPr="009E2083">
          <w:rPr>
            <w:rStyle w:val="Hyperlink"/>
            <w:noProof/>
          </w:rPr>
          <w:t>4.6.11 Logolás</w:t>
        </w:r>
        <w:r w:rsidR="00BD0724">
          <w:rPr>
            <w:noProof/>
            <w:webHidden/>
          </w:rPr>
          <w:tab/>
        </w:r>
        <w:r w:rsidR="00BD0724">
          <w:rPr>
            <w:noProof/>
            <w:webHidden/>
          </w:rPr>
          <w:fldChar w:fldCharType="begin"/>
        </w:r>
        <w:r w:rsidR="00BD0724">
          <w:rPr>
            <w:noProof/>
            <w:webHidden/>
          </w:rPr>
          <w:instrText xml:space="preserve"> PAGEREF _Toc499496551 \h </w:instrText>
        </w:r>
        <w:r w:rsidR="00BD0724">
          <w:rPr>
            <w:noProof/>
            <w:webHidden/>
          </w:rPr>
        </w:r>
        <w:r w:rsidR="00BD0724">
          <w:rPr>
            <w:noProof/>
            <w:webHidden/>
          </w:rPr>
          <w:fldChar w:fldCharType="separate"/>
        </w:r>
        <w:r w:rsidR="00BD0724">
          <w:rPr>
            <w:noProof/>
            <w:webHidden/>
          </w:rPr>
          <w:t>40</w:t>
        </w:r>
        <w:r w:rsidR="00BD0724">
          <w:rPr>
            <w:noProof/>
            <w:webHidden/>
          </w:rPr>
          <w:fldChar w:fldCharType="end"/>
        </w:r>
      </w:hyperlink>
    </w:p>
    <w:p w14:paraId="69090DC1" w14:textId="5AFF7577"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52" w:history="1">
        <w:r w:rsidR="00BD0724" w:rsidRPr="009E2083">
          <w:rPr>
            <w:rStyle w:val="Hyperlink"/>
            <w:noProof/>
          </w:rPr>
          <w:t>4.7 UI</w:t>
        </w:r>
        <w:r w:rsidR="00BD0724">
          <w:rPr>
            <w:noProof/>
            <w:webHidden/>
          </w:rPr>
          <w:tab/>
        </w:r>
        <w:r w:rsidR="00BD0724">
          <w:rPr>
            <w:noProof/>
            <w:webHidden/>
          </w:rPr>
          <w:fldChar w:fldCharType="begin"/>
        </w:r>
        <w:r w:rsidR="00BD0724">
          <w:rPr>
            <w:noProof/>
            <w:webHidden/>
          </w:rPr>
          <w:instrText xml:space="preserve"> PAGEREF _Toc499496552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1B618E3D" w14:textId="1A9CD360"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3" w:history="1">
        <w:r w:rsidR="00BD0724" w:rsidRPr="009E2083">
          <w:rPr>
            <w:rStyle w:val="Hyperlink"/>
            <w:noProof/>
          </w:rPr>
          <w:t>4.7.1 Művelet sikeressége</w:t>
        </w:r>
        <w:r w:rsidR="00BD0724">
          <w:rPr>
            <w:noProof/>
            <w:webHidden/>
          </w:rPr>
          <w:tab/>
        </w:r>
        <w:r w:rsidR="00BD0724">
          <w:rPr>
            <w:noProof/>
            <w:webHidden/>
          </w:rPr>
          <w:fldChar w:fldCharType="begin"/>
        </w:r>
        <w:r w:rsidR="00BD0724">
          <w:rPr>
            <w:noProof/>
            <w:webHidden/>
          </w:rPr>
          <w:instrText xml:space="preserve"> PAGEREF _Toc499496553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089A8DEF" w14:textId="6D882366"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4" w:history="1">
        <w:r w:rsidR="00BD0724" w:rsidRPr="009E2083">
          <w:rPr>
            <w:rStyle w:val="Hyperlink"/>
            <w:noProof/>
          </w:rPr>
          <w:t>4.7.2 Bejelentkezés</w:t>
        </w:r>
        <w:r w:rsidR="00BD0724">
          <w:rPr>
            <w:noProof/>
            <w:webHidden/>
          </w:rPr>
          <w:tab/>
        </w:r>
        <w:r w:rsidR="00BD0724">
          <w:rPr>
            <w:noProof/>
            <w:webHidden/>
          </w:rPr>
          <w:fldChar w:fldCharType="begin"/>
        </w:r>
        <w:r w:rsidR="00BD0724">
          <w:rPr>
            <w:noProof/>
            <w:webHidden/>
          </w:rPr>
          <w:instrText xml:space="preserve"> PAGEREF _Toc499496554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2C43C026" w14:textId="555A81B5"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5" w:history="1">
        <w:r w:rsidR="00BD0724" w:rsidRPr="009E2083">
          <w:rPr>
            <w:rStyle w:val="Hyperlink"/>
            <w:noProof/>
          </w:rPr>
          <w:t>4.7.3 Regisztráció</w:t>
        </w:r>
        <w:r w:rsidR="00BD0724">
          <w:rPr>
            <w:noProof/>
            <w:webHidden/>
          </w:rPr>
          <w:tab/>
        </w:r>
        <w:r w:rsidR="00BD0724">
          <w:rPr>
            <w:noProof/>
            <w:webHidden/>
          </w:rPr>
          <w:fldChar w:fldCharType="begin"/>
        </w:r>
        <w:r w:rsidR="00BD0724">
          <w:rPr>
            <w:noProof/>
            <w:webHidden/>
          </w:rPr>
          <w:instrText xml:space="preserve"> PAGEREF _Toc499496555 \h </w:instrText>
        </w:r>
        <w:r w:rsidR="00BD0724">
          <w:rPr>
            <w:noProof/>
            <w:webHidden/>
          </w:rPr>
        </w:r>
        <w:r w:rsidR="00BD0724">
          <w:rPr>
            <w:noProof/>
            <w:webHidden/>
          </w:rPr>
          <w:fldChar w:fldCharType="separate"/>
        </w:r>
        <w:r w:rsidR="00BD0724">
          <w:rPr>
            <w:noProof/>
            <w:webHidden/>
          </w:rPr>
          <w:t>42</w:t>
        </w:r>
        <w:r w:rsidR="00BD0724">
          <w:rPr>
            <w:noProof/>
            <w:webHidden/>
          </w:rPr>
          <w:fldChar w:fldCharType="end"/>
        </w:r>
      </w:hyperlink>
    </w:p>
    <w:p w14:paraId="3E2F3FBB" w14:textId="6F53BA94"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6" w:history="1">
        <w:r w:rsidR="00BD0724" w:rsidRPr="009E2083">
          <w:rPr>
            <w:rStyle w:val="Hyperlink"/>
            <w:noProof/>
          </w:rPr>
          <w:t>4.7.4 Files menü</w:t>
        </w:r>
        <w:r w:rsidR="00BD0724">
          <w:rPr>
            <w:noProof/>
            <w:webHidden/>
          </w:rPr>
          <w:tab/>
        </w:r>
        <w:r w:rsidR="00BD0724">
          <w:rPr>
            <w:noProof/>
            <w:webHidden/>
          </w:rPr>
          <w:fldChar w:fldCharType="begin"/>
        </w:r>
        <w:r w:rsidR="00BD0724">
          <w:rPr>
            <w:noProof/>
            <w:webHidden/>
          </w:rPr>
          <w:instrText xml:space="preserve"> PAGEREF _Toc499496556 \h </w:instrText>
        </w:r>
        <w:r w:rsidR="00BD0724">
          <w:rPr>
            <w:noProof/>
            <w:webHidden/>
          </w:rPr>
        </w:r>
        <w:r w:rsidR="00BD0724">
          <w:rPr>
            <w:noProof/>
            <w:webHidden/>
          </w:rPr>
          <w:fldChar w:fldCharType="separate"/>
        </w:r>
        <w:r w:rsidR="00BD0724">
          <w:rPr>
            <w:noProof/>
            <w:webHidden/>
          </w:rPr>
          <w:t>43</w:t>
        </w:r>
        <w:r w:rsidR="00BD0724">
          <w:rPr>
            <w:noProof/>
            <w:webHidden/>
          </w:rPr>
          <w:fldChar w:fldCharType="end"/>
        </w:r>
      </w:hyperlink>
    </w:p>
    <w:p w14:paraId="35ACBF2D" w14:textId="4DA93D0F"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7" w:history="1">
        <w:r w:rsidR="00BD0724" w:rsidRPr="009E2083">
          <w:rPr>
            <w:rStyle w:val="Hyperlink"/>
            <w:noProof/>
          </w:rPr>
          <w:t>4.7.5 Notes menü</w:t>
        </w:r>
        <w:r w:rsidR="00BD0724">
          <w:rPr>
            <w:noProof/>
            <w:webHidden/>
          </w:rPr>
          <w:tab/>
        </w:r>
        <w:r w:rsidR="00BD0724">
          <w:rPr>
            <w:noProof/>
            <w:webHidden/>
          </w:rPr>
          <w:fldChar w:fldCharType="begin"/>
        </w:r>
        <w:r w:rsidR="00BD0724">
          <w:rPr>
            <w:noProof/>
            <w:webHidden/>
          </w:rPr>
          <w:instrText xml:space="preserve"> PAGEREF _Toc499496557 \h </w:instrText>
        </w:r>
        <w:r w:rsidR="00BD0724">
          <w:rPr>
            <w:noProof/>
            <w:webHidden/>
          </w:rPr>
        </w:r>
        <w:r w:rsidR="00BD0724">
          <w:rPr>
            <w:noProof/>
            <w:webHidden/>
          </w:rPr>
          <w:fldChar w:fldCharType="separate"/>
        </w:r>
        <w:r w:rsidR="00BD0724">
          <w:rPr>
            <w:noProof/>
            <w:webHidden/>
          </w:rPr>
          <w:t>48</w:t>
        </w:r>
        <w:r w:rsidR="00BD0724">
          <w:rPr>
            <w:noProof/>
            <w:webHidden/>
          </w:rPr>
          <w:fldChar w:fldCharType="end"/>
        </w:r>
      </w:hyperlink>
    </w:p>
    <w:p w14:paraId="3F2EFDCF" w14:textId="53CCF2BF" w:rsidR="00BD0724" w:rsidRDefault="00FD50C2">
      <w:pPr>
        <w:pStyle w:val="TOC3"/>
        <w:tabs>
          <w:tab w:val="right" w:leader="dot" w:pos="8494"/>
        </w:tabs>
        <w:rPr>
          <w:rFonts w:asciiTheme="minorHAnsi" w:eastAsiaTheme="minorEastAsia" w:hAnsiTheme="minorHAnsi" w:cstheme="minorBidi"/>
          <w:noProof/>
          <w:sz w:val="22"/>
          <w:szCs w:val="22"/>
          <w:lang w:val="en-US"/>
        </w:rPr>
      </w:pPr>
      <w:hyperlink w:anchor="_Toc499496558" w:history="1">
        <w:r w:rsidR="00BD0724" w:rsidRPr="009E2083">
          <w:rPr>
            <w:rStyle w:val="Hyperlink"/>
            <w:noProof/>
          </w:rPr>
          <w:t>4.7.6 User menü</w:t>
        </w:r>
        <w:r w:rsidR="00BD0724">
          <w:rPr>
            <w:noProof/>
            <w:webHidden/>
          </w:rPr>
          <w:tab/>
        </w:r>
        <w:r w:rsidR="00BD0724">
          <w:rPr>
            <w:noProof/>
            <w:webHidden/>
          </w:rPr>
          <w:fldChar w:fldCharType="begin"/>
        </w:r>
        <w:r w:rsidR="00BD0724">
          <w:rPr>
            <w:noProof/>
            <w:webHidden/>
          </w:rPr>
          <w:instrText xml:space="preserve"> PAGEREF _Toc499496558 \h </w:instrText>
        </w:r>
        <w:r w:rsidR="00BD0724">
          <w:rPr>
            <w:noProof/>
            <w:webHidden/>
          </w:rPr>
        </w:r>
        <w:r w:rsidR="00BD0724">
          <w:rPr>
            <w:noProof/>
            <w:webHidden/>
          </w:rPr>
          <w:fldChar w:fldCharType="separate"/>
        </w:r>
        <w:r w:rsidR="00BD0724">
          <w:rPr>
            <w:noProof/>
            <w:webHidden/>
          </w:rPr>
          <w:t>50</w:t>
        </w:r>
        <w:r w:rsidR="00BD0724">
          <w:rPr>
            <w:noProof/>
            <w:webHidden/>
          </w:rPr>
          <w:fldChar w:fldCharType="end"/>
        </w:r>
      </w:hyperlink>
    </w:p>
    <w:p w14:paraId="08CBCD96" w14:textId="21580505" w:rsidR="00BD0724" w:rsidRDefault="00FD50C2">
      <w:pPr>
        <w:pStyle w:val="TOC1"/>
        <w:rPr>
          <w:rFonts w:asciiTheme="minorHAnsi" w:eastAsiaTheme="minorEastAsia" w:hAnsiTheme="minorHAnsi" w:cstheme="minorBidi"/>
          <w:b w:val="0"/>
          <w:noProof/>
          <w:sz w:val="22"/>
          <w:szCs w:val="22"/>
          <w:lang w:val="en-US"/>
        </w:rPr>
      </w:pPr>
      <w:hyperlink w:anchor="_Toc499496559" w:history="1">
        <w:r w:rsidR="00BD0724" w:rsidRPr="009E2083">
          <w:rPr>
            <w:rStyle w:val="Hyperlink"/>
            <w:noProof/>
          </w:rPr>
          <w:t>5 Mérések</w:t>
        </w:r>
        <w:r w:rsidR="00BD0724">
          <w:rPr>
            <w:noProof/>
            <w:webHidden/>
          </w:rPr>
          <w:tab/>
        </w:r>
        <w:r w:rsidR="00BD0724">
          <w:rPr>
            <w:noProof/>
            <w:webHidden/>
          </w:rPr>
          <w:fldChar w:fldCharType="begin"/>
        </w:r>
        <w:r w:rsidR="00BD0724">
          <w:rPr>
            <w:noProof/>
            <w:webHidden/>
          </w:rPr>
          <w:instrText xml:space="preserve"> PAGEREF _Toc499496559 \h </w:instrText>
        </w:r>
        <w:r w:rsidR="00BD0724">
          <w:rPr>
            <w:noProof/>
            <w:webHidden/>
          </w:rPr>
        </w:r>
        <w:r w:rsidR="00BD0724">
          <w:rPr>
            <w:noProof/>
            <w:webHidden/>
          </w:rPr>
          <w:fldChar w:fldCharType="separate"/>
        </w:r>
        <w:r w:rsidR="00BD0724">
          <w:rPr>
            <w:noProof/>
            <w:webHidden/>
          </w:rPr>
          <w:t>53</w:t>
        </w:r>
        <w:r w:rsidR="00BD0724">
          <w:rPr>
            <w:noProof/>
            <w:webHidden/>
          </w:rPr>
          <w:fldChar w:fldCharType="end"/>
        </w:r>
      </w:hyperlink>
    </w:p>
    <w:p w14:paraId="0D9AAFBD" w14:textId="6ABA0DCC" w:rsidR="00BD0724" w:rsidRDefault="00FD50C2">
      <w:pPr>
        <w:pStyle w:val="TOC1"/>
        <w:rPr>
          <w:rFonts w:asciiTheme="minorHAnsi" w:eastAsiaTheme="minorEastAsia" w:hAnsiTheme="minorHAnsi" w:cstheme="minorBidi"/>
          <w:b w:val="0"/>
          <w:noProof/>
          <w:sz w:val="22"/>
          <w:szCs w:val="22"/>
          <w:lang w:val="en-US"/>
        </w:rPr>
      </w:pPr>
      <w:hyperlink w:anchor="_Toc499496560" w:history="1">
        <w:r w:rsidR="00BD0724" w:rsidRPr="009E2083">
          <w:rPr>
            <w:rStyle w:val="Hyperlink"/>
            <w:noProof/>
          </w:rPr>
          <w:t>6 Összefoglalás</w:t>
        </w:r>
        <w:r w:rsidR="00BD0724">
          <w:rPr>
            <w:noProof/>
            <w:webHidden/>
          </w:rPr>
          <w:tab/>
        </w:r>
        <w:r w:rsidR="00BD0724">
          <w:rPr>
            <w:noProof/>
            <w:webHidden/>
          </w:rPr>
          <w:fldChar w:fldCharType="begin"/>
        </w:r>
        <w:r w:rsidR="00BD0724">
          <w:rPr>
            <w:noProof/>
            <w:webHidden/>
          </w:rPr>
          <w:instrText xml:space="preserve"> PAGEREF _Toc499496560 \h </w:instrText>
        </w:r>
        <w:r w:rsidR="00BD0724">
          <w:rPr>
            <w:noProof/>
            <w:webHidden/>
          </w:rPr>
        </w:r>
        <w:r w:rsidR="00BD0724">
          <w:rPr>
            <w:noProof/>
            <w:webHidden/>
          </w:rPr>
          <w:fldChar w:fldCharType="separate"/>
        </w:r>
        <w:r w:rsidR="00BD0724">
          <w:rPr>
            <w:noProof/>
            <w:webHidden/>
          </w:rPr>
          <w:t>57</w:t>
        </w:r>
        <w:r w:rsidR="00BD0724">
          <w:rPr>
            <w:noProof/>
            <w:webHidden/>
          </w:rPr>
          <w:fldChar w:fldCharType="end"/>
        </w:r>
      </w:hyperlink>
    </w:p>
    <w:p w14:paraId="02549AA3" w14:textId="770B1B52" w:rsidR="00BD0724" w:rsidRDefault="00FD50C2">
      <w:pPr>
        <w:pStyle w:val="TOC2"/>
        <w:tabs>
          <w:tab w:val="right" w:leader="dot" w:pos="8494"/>
        </w:tabs>
        <w:rPr>
          <w:rFonts w:asciiTheme="minorHAnsi" w:eastAsiaTheme="minorEastAsia" w:hAnsiTheme="minorHAnsi" w:cstheme="minorBidi"/>
          <w:noProof/>
          <w:sz w:val="22"/>
          <w:szCs w:val="22"/>
          <w:lang w:val="en-US"/>
        </w:rPr>
      </w:pPr>
      <w:hyperlink w:anchor="_Toc499496561" w:history="1">
        <w:r w:rsidR="00BD0724" w:rsidRPr="009E2083">
          <w:rPr>
            <w:rStyle w:val="Hyperlink"/>
            <w:noProof/>
          </w:rPr>
          <w:t>6.1 Továbbfejlesztés</w:t>
        </w:r>
        <w:r w:rsidR="00BD0724">
          <w:rPr>
            <w:noProof/>
            <w:webHidden/>
          </w:rPr>
          <w:tab/>
        </w:r>
        <w:r w:rsidR="00BD0724">
          <w:rPr>
            <w:noProof/>
            <w:webHidden/>
          </w:rPr>
          <w:fldChar w:fldCharType="begin"/>
        </w:r>
        <w:r w:rsidR="00BD0724">
          <w:rPr>
            <w:noProof/>
            <w:webHidden/>
          </w:rPr>
          <w:instrText xml:space="preserve"> PAGEREF _Toc499496561 \h </w:instrText>
        </w:r>
        <w:r w:rsidR="00BD0724">
          <w:rPr>
            <w:noProof/>
            <w:webHidden/>
          </w:rPr>
        </w:r>
        <w:r w:rsidR="00BD0724">
          <w:rPr>
            <w:noProof/>
            <w:webHidden/>
          </w:rPr>
          <w:fldChar w:fldCharType="separate"/>
        </w:r>
        <w:r w:rsidR="00BD0724">
          <w:rPr>
            <w:noProof/>
            <w:webHidden/>
          </w:rPr>
          <w:t>57</w:t>
        </w:r>
        <w:r w:rsidR="00BD0724">
          <w:rPr>
            <w:noProof/>
            <w:webHidden/>
          </w:rPr>
          <w:fldChar w:fldCharType="end"/>
        </w:r>
      </w:hyperlink>
    </w:p>
    <w:p w14:paraId="02BD22CE" w14:textId="3FF3F00A" w:rsidR="00BD0724" w:rsidRDefault="00FD50C2">
      <w:pPr>
        <w:pStyle w:val="TOC1"/>
        <w:rPr>
          <w:rFonts w:asciiTheme="minorHAnsi" w:eastAsiaTheme="minorEastAsia" w:hAnsiTheme="minorHAnsi" w:cstheme="minorBidi"/>
          <w:b w:val="0"/>
          <w:noProof/>
          <w:sz w:val="22"/>
          <w:szCs w:val="22"/>
          <w:lang w:val="en-US"/>
        </w:rPr>
      </w:pPr>
      <w:hyperlink w:anchor="_Toc499496562" w:history="1">
        <w:r w:rsidR="00BD0724" w:rsidRPr="009E2083">
          <w:rPr>
            <w:rStyle w:val="Hyperlink"/>
            <w:noProof/>
          </w:rPr>
          <w:t>7 Irodalomjegyzék</w:t>
        </w:r>
        <w:r w:rsidR="00BD0724">
          <w:rPr>
            <w:noProof/>
            <w:webHidden/>
          </w:rPr>
          <w:tab/>
        </w:r>
        <w:r w:rsidR="00BD0724">
          <w:rPr>
            <w:noProof/>
            <w:webHidden/>
          </w:rPr>
          <w:fldChar w:fldCharType="begin"/>
        </w:r>
        <w:r w:rsidR="00BD0724">
          <w:rPr>
            <w:noProof/>
            <w:webHidden/>
          </w:rPr>
          <w:instrText xml:space="preserve"> PAGEREF _Toc499496562 \h </w:instrText>
        </w:r>
        <w:r w:rsidR="00BD0724">
          <w:rPr>
            <w:noProof/>
            <w:webHidden/>
          </w:rPr>
        </w:r>
        <w:r w:rsidR="00BD0724">
          <w:rPr>
            <w:noProof/>
            <w:webHidden/>
          </w:rPr>
          <w:fldChar w:fldCharType="separate"/>
        </w:r>
        <w:r w:rsidR="00BD0724">
          <w:rPr>
            <w:noProof/>
            <w:webHidden/>
          </w:rPr>
          <w:t>60</w:t>
        </w:r>
        <w:r w:rsidR="00BD0724">
          <w:rPr>
            <w:noProof/>
            <w:webHidden/>
          </w:rPr>
          <w:fldChar w:fldCharType="end"/>
        </w:r>
      </w:hyperlink>
    </w:p>
    <w:p w14:paraId="45012F29" w14:textId="3B8E88E9"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48259227" w:rsidR="00681E99" w:rsidRPr="00BB07F9" w:rsidRDefault="00681E99" w:rsidP="00681E99">
      <w:pPr>
        <w:pStyle w:val="Nyilatkozatkeltezs"/>
      </w:pPr>
      <w:r w:rsidRPr="00BB07F9">
        <w:t xml:space="preserve">Kelt: Budapest, </w:t>
      </w:r>
      <w:r w:rsidR="00653043" w:rsidRPr="00BB07F9">
        <w:t>2017</w:t>
      </w:r>
      <w:r w:rsidR="00630A92" w:rsidRPr="00BB07F9">
        <w:t>.</w:t>
      </w:r>
      <w:r w:rsidR="00653043" w:rsidRPr="00BB07F9">
        <w:t xml:space="preserve"> 04</w:t>
      </w:r>
      <w:r w:rsidR="00630A92" w:rsidRPr="00BB07F9">
        <w:t xml:space="preserve">. </w:t>
      </w:r>
      <w:r w:rsidR="00653043" w:rsidRPr="00BB07F9">
        <w:t>29</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499496505"/>
      <w:r w:rsidRPr="00BB07F9">
        <w:lastRenderedPageBreak/>
        <w:t>Összefoglaló</w:t>
      </w:r>
      <w:bookmarkEnd w:id="0"/>
    </w:p>
    <w:p w14:paraId="1E81E437" w14:textId="1A89C8F3"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2959F9">
        <w:t>esetleg több tárhelyért kell csak fizetni.</w:t>
      </w:r>
      <w:r w:rsidR="00A3314E">
        <w:t xml:space="preserve"> Egy ilyen rendszer követelményeihez tartozik, hogy bármikor elérhető legyen egy egyszerű böngészővel, kényelmesen lehessen </w:t>
      </w:r>
      <w:r w:rsidR="00A32415">
        <w:t>használni és a felhasználónak ne kelljen egy egyszerű regisztrációnál többet tennie.</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260F3BEC" w:rsidR="00A32415" w:rsidRPr="00BB07F9" w:rsidRDefault="00FD2071" w:rsidP="0088376B">
      <w:r>
        <w:t xml:space="preserve">Megismerkedtem </w:t>
      </w:r>
      <w:r w:rsidR="009F2C5B">
        <w:t xml:space="preserve"> </w:t>
      </w:r>
    </w:p>
    <w:p w14:paraId="68C22B44" w14:textId="4F2CA960" w:rsidR="0063585C" w:rsidRPr="00BB07F9" w:rsidRDefault="0063585C" w:rsidP="00816BCB">
      <w:pPr>
        <w:pStyle w:val="Fejezetcimszmozsnlkl"/>
      </w:pPr>
      <w:bookmarkStart w:id="1" w:name="_Toc499496506"/>
      <w:r w:rsidRPr="00BB07F9">
        <w:lastRenderedPageBreak/>
        <w:t>Abstract</w:t>
      </w:r>
      <w:bookmarkEnd w:id="1"/>
    </w:p>
    <w:p w14:paraId="7F6AA784" w14:textId="78E39A5C" w:rsidR="00476FB2" w:rsidRPr="00BB07F9" w:rsidRDefault="00A32415" w:rsidP="00476FB2">
      <w:r>
        <w:t xml:space="preserve">Nowadays the filesharing portals are very popular, they offer a big variety of functions, the users have almost unlimited storage and they are easy to use and manage the uploaded files. </w:t>
      </w:r>
      <w:r w:rsidR="00573201">
        <w:t xml:space="preserve">These services in most cases are free </w:t>
      </w:r>
    </w:p>
    <w:p w14:paraId="7EFA7F5D" w14:textId="260FEE6A" w:rsidR="008A3762" w:rsidRPr="00BB07F9" w:rsidRDefault="003F5425" w:rsidP="00684B0F">
      <w:pPr>
        <w:pStyle w:val="Heading1"/>
      </w:pPr>
      <w:bookmarkStart w:id="2" w:name="_Toc332797397"/>
      <w:bookmarkStart w:id="3" w:name="_Toc499496507"/>
      <w:r w:rsidRPr="00BB07F9">
        <w:lastRenderedPageBreak/>
        <w:t>Bevezetés</w:t>
      </w:r>
      <w:bookmarkEnd w:id="2"/>
      <w:bookmarkEnd w:id="3"/>
    </w:p>
    <w:p w14:paraId="27335E3F" w14:textId="143AB15B"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tulajdonosuk engedélye nélkül senki sem férhet hozzá. </w:t>
      </w:r>
    </w:p>
    <w:p w14:paraId="1451FFC4" w14:textId="2DE9EC3B" w:rsidR="006514F3" w:rsidRPr="00BB07F9" w:rsidRDefault="006514F3" w:rsidP="001A2EBA">
      <w:r w:rsidRPr="00BB07F9">
        <w:t>A felhasználók a böngészőjük segítség</w:t>
      </w:r>
      <w:r w:rsidR="001A2EBA">
        <w:t xml:space="preserve">ével érhetik el és használhatják az alkalmazás valamennyi szolgáltatását. Tudnak új regisztrációt csinálni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00F7170A">
        <w:t xml:space="preserve">teljesen </w:t>
      </w:r>
      <w:r w:rsidRPr="00BB07F9">
        <w:t>úja</w:t>
      </w:r>
      <w:r w:rsidR="002467F6" w:rsidRPr="00BB07F9">
        <w:t>ka</w:t>
      </w:r>
      <w:r w:rsidRPr="00BB07F9">
        <w:t>t feltölteni. Továbbá lehet feljegyzéseket, szövegeket elmenteni az oldalon keresztül egy beépített jegyzettömb segítségével. A fájlok fájlrendszerbe rendezhetők tetszőleges módon</w:t>
      </w:r>
      <w:r w:rsidR="001A2EBA">
        <w:t xml:space="preserve"> és keresni is lehet közöttük. A felhasználó saját tevékenységeiről lát logbejegyzéseket. </w:t>
      </w:r>
    </w:p>
    <w:p w14:paraId="1FB59492" w14:textId="7760C363"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3109BDE2"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 így csökkentve a veszélyét annak, hogy elveszik a fájl, továbbá a két rendszer közti összekapcsolás kényelmet ad a felhasználónak.</w:t>
      </w:r>
    </w:p>
    <w:p w14:paraId="5DC65BC5" w14:textId="7D1B6C4E" w:rsidR="00684B0F" w:rsidRPr="00BB07F9" w:rsidRDefault="00684B0F" w:rsidP="00CF6095">
      <w:pPr>
        <w:ind w:firstLine="0"/>
      </w:pPr>
      <w:r>
        <w:tab/>
        <w:t>Az alkalmazá</w:t>
      </w:r>
      <w:r w:rsidR="005D018D">
        <w:t>s egy Raspberry PI eszközön fut, úgy hogy a kérések kiszolgálásáért felelős logika Python-ban van megírva míg az adatok megjeleníté</w:t>
      </w:r>
      <w:r w:rsidR="00D917BC">
        <w:t>séért felelős kódrészlethez Ang</w:t>
      </w:r>
      <w:r w:rsidR="005D018D">
        <w:t>u</w:t>
      </w:r>
      <w:r w:rsidR="00D917BC">
        <w:t>l</w:t>
      </w:r>
      <w:r w:rsidR="005D018D">
        <w:t>art használok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499496508"/>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499496509"/>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499496510"/>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57231935"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956AC" w:rsidRPr="00D956AC">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 csak kiadni a megfelelő parancsokat.</w:t>
      </w:r>
    </w:p>
    <w:p w14:paraId="4DEB4DB5" w14:textId="60AD88B9" w:rsidR="00205806" w:rsidRPr="00205806" w:rsidRDefault="003A19C7" w:rsidP="00205806">
      <w:r w:rsidRPr="003A19C7">
        <w:rPr>
          <w:u w:val="single"/>
        </w:rPr>
        <w:t>Angular</w:t>
      </w:r>
      <w:r>
        <w:t xml:space="preserve">: </w:t>
      </w:r>
      <w:r w:rsidR="00A3314E">
        <w:t xml:space="preserve">Az Angular </w:t>
      </w:r>
      <w:sdt>
        <w:sdtPr>
          <w:id w:val="2937966"/>
          <w:citation/>
        </w:sdtPr>
        <w:sdtContent>
          <w:r w:rsidR="00A3314E">
            <w:fldChar w:fldCharType="begin"/>
          </w:r>
          <w:r w:rsidR="00A3314E">
            <w:rPr>
              <w:lang w:val="en-US"/>
            </w:rPr>
            <w:instrText xml:space="preserve"> CITATION Angular \l 1033 </w:instrText>
          </w:r>
          <w:r w:rsidR="00A3314E">
            <w:fldChar w:fldCharType="separate"/>
          </w:r>
          <w:r w:rsidR="00D956AC" w:rsidRPr="00D956AC">
            <w:rPr>
              <w:noProof/>
              <w:lang w:val="en-US"/>
            </w:rPr>
            <w:t>[2]</w:t>
          </w:r>
          <w:r w:rsidR="00A3314E">
            <w:fldChar w:fldCharType="end"/>
          </w:r>
        </w:sdtContent>
      </w:sdt>
      <w:r w:rsidR="00A3314E">
        <w:t xml:space="preserve"> egy platform, ami megkönnyíti webes alklamazások készítését </w:t>
      </w:r>
    </w:p>
    <w:p w14:paraId="5B634EF5" w14:textId="5F94E616" w:rsidR="00205806" w:rsidRP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956AC" w:rsidRPr="00D956AC">
            <w:rPr>
              <w:noProof/>
              <w:lang w:val="en-US"/>
            </w:rPr>
            <w:t>[3]</w:t>
          </w:r>
          <w:r w:rsidR="00140EFE">
            <w:fldChar w:fldCharType="end"/>
          </w:r>
        </w:sdtContent>
      </w:sdt>
      <w:r w:rsidR="00A3314E">
        <w:t xml:space="preserve"> ugyanazt a szemantikát és szintaxist használja mint a JavaScript. A TypeScriptben megírt kód egyszerű JavaScript kódra fordul</w:t>
      </w:r>
      <w:r>
        <w:t>,</w:t>
      </w:r>
      <w:r w:rsidR="00A3314E">
        <w:t xml:space="preserve"> ami képes futni bármelyik böngészőben. Többek közt lehetőséget nyújt, hogy osztályokat</w:t>
      </w:r>
      <w:r w:rsidR="001C5C60">
        <w:t xml:space="preserve"> és</w:t>
      </w:r>
      <w:r w:rsidR="00A3314E">
        <w:t xml:space="preserve"> interfészeket  </w:t>
      </w:r>
      <w:r w:rsidR="001C5C60">
        <w:t>has</w:t>
      </w:r>
      <w:r w:rsidR="00D956AC">
        <w:t>ználjanak a fejlesztők, sok IDE már kódolás során jelzi a hibákat.</w:t>
      </w:r>
    </w:p>
    <w:p w14:paraId="209F03D9" w14:textId="22DB7960"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956AC" w:rsidRPr="00D956AC">
            <w:rPr>
              <w:noProof/>
              <w:lang w:val="en-US"/>
            </w:rPr>
            <w:t>[4]</w:t>
          </w:r>
          <w:r>
            <w:fldChar w:fldCharType="end"/>
          </w:r>
        </w:sdtContent>
      </w:sdt>
      <w:r w:rsidR="00B14A50">
        <w:t xml:space="preserve"> egy eszköz, amely segítségével gyorsan lehet </w:t>
      </w:r>
      <w:r w:rsidR="00032694">
        <w:t>HTML, CSS és JS fejlesztéseket végezni. Nagyban megkönnyíti a munkát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a stylesheet és script elérését és ezek segítségével az oldal betöltésekor ezeket is letölti.</w:t>
      </w:r>
      <w:r w:rsidR="00A3314E">
        <w:t xml:space="preserve"> </w:t>
      </w:r>
      <w:r w:rsidR="00196559">
        <w:t>Létezik hozzá rengeteg példa és előredefiniált elem, amelyket könnyű átemelni a saját projektekbe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499496511"/>
      <w:r w:rsidRPr="00BB07F9">
        <w:t>Backend</w:t>
      </w:r>
      <w:bookmarkEnd w:id="9"/>
    </w:p>
    <w:p w14:paraId="4B3579A7" w14:textId="77777777" w:rsidR="00FF7D21" w:rsidRDefault="001E5C7A" w:rsidP="00FF7D21">
      <w:r w:rsidRPr="00BB07F9">
        <w:t>Az alkalmazás backend-je Python programozási nyelv felhasználás</w:t>
      </w:r>
      <w:r w:rsidR="00AF6EEA" w:rsidRPr="00BB07F9">
        <w:t>áv</w:t>
      </w:r>
      <w:r w:rsidR="00CD4797">
        <w:t>al készült,</w:t>
      </w:r>
      <w:r w:rsidR="001021A9">
        <w:t xml:space="preserve">amelynek az alapja egy REST API. </w:t>
      </w:r>
      <w:r w:rsidR="0092342B">
        <w:t>A REST szolgáltatás azt jelenti, hogy a rendszerben definiált erőforrásokhoz elérési pontokon keresztül lehet hozzáférni, azokat módosítani vagy törölni. A kommunikáció JSON objektumok segítségével történik, ezek reprezentálják az egyes erőforr</w:t>
      </w:r>
      <w:r w:rsidR="00FF7D21">
        <w:t>ásokat.</w:t>
      </w:r>
    </w:p>
    <w:p w14:paraId="7D47AF72" w14:textId="36429845" w:rsidR="001E5C7A" w:rsidRDefault="00FF7D21" w:rsidP="00FF7D21">
      <w:r w:rsidRPr="00FF7D21">
        <w:rPr>
          <w:u w:val="single"/>
        </w:rPr>
        <w:lastRenderedPageBreak/>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956AC" w:rsidRPr="00D956AC">
            <w:rPr>
              <w:noProof/>
              <w:lang w:val="en-US"/>
            </w:rPr>
            <w:t>[5]</w:t>
          </w:r>
          <w:r w:rsidR="000D486C">
            <w:fldChar w:fldCharType="end"/>
          </w:r>
        </w:sdtContent>
      </w:sdt>
      <w:r w:rsidR="000D486C">
        <w:t xml:space="preserve"> </w:t>
      </w:r>
      <w:r w:rsidR="001E5C7A" w:rsidRPr="00BB07F9">
        <w:t>felhasználásval készült el. A Flask egy</w:t>
      </w:r>
      <w:r w:rsidR="00404E4F" w:rsidRPr="00BB07F9">
        <w:t xml:space="preserve"> Python alapú</w:t>
      </w:r>
      <w:r w:rsidR="001E5C7A" w:rsidRPr="00BB07F9">
        <w:t xml:space="preserve"> webes keretrendszer. Könyvtárakat,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1FAB96B7"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956AC" w:rsidRPr="00D956AC">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499496512"/>
      <w:r>
        <w:t>Könytárak</w:t>
      </w:r>
      <w:bookmarkEnd w:id="10"/>
    </w:p>
    <w:p w14:paraId="46582AF8" w14:textId="689E24B4"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956AC" w:rsidRPr="00D956AC">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regisztráció funkcionalitásoknál használtam fel, ezek a folyamatok a későbbiekben kerülnek bemutatásra.</w:t>
      </w:r>
    </w:p>
    <w:p w14:paraId="552834B9" w14:textId="3ED6BE1B"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956AC" w:rsidRPr="00D956AC">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16482C">
        <w:t>tást. nem igényel sok konfigurációt és a</w:t>
      </w:r>
      <w:r w:rsidR="00092BFF">
        <w:t xml:space="preserve"> lekérdezések megírását is könnyíti </w:t>
      </w:r>
      <w:r w:rsidR="0016482C">
        <w:t>.</w:t>
      </w:r>
    </w:p>
    <w:p w14:paraId="1E5631BB" w14:textId="5745B2A9"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956AC" w:rsidRPr="00D956AC">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1" w:name="_Toc499496513"/>
      <w:r w:rsidRPr="00BB07F9">
        <w:t>Dropbox</w:t>
      </w:r>
      <w:bookmarkEnd w:id="11"/>
    </w:p>
    <w:p w14:paraId="0431A0CC" w14:textId="47001A5C"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2GB 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2" w:name="_Toc499496514"/>
      <w:r w:rsidRPr="00BB07F9">
        <w:lastRenderedPageBreak/>
        <w:t>Raspberry PI</w:t>
      </w:r>
      <w:bookmarkEnd w:id="12"/>
    </w:p>
    <w:p w14:paraId="37E55B4E" w14:textId="4461D2BF"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956AC" w:rsidRPr="00D956AC">
            <w:rPr>
              <w:noProof/>
              <w:lang w:val="en-US"/>
            </w:rPr>
            <w:t>[10]</w:t>
          </w:r>
          <w:r w:rsidR="00CA7C9D">
            <w:fldChar w:fldCharType="end"/>
          </w:r>
        </w:sdtContent>
      </w:sdt>
      <w:r w:rsidRPr="00BB07F9">
        <w:t xml:space="preserve"> 3 B modellen fut</w:t>
      </w:r>
      <w:r w:rsidR="00363D3F">
        <w:t xml:space="preserve">, amely egy kis méretű számítógép egy monitorra csatlakoztatva. Képes bármire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nyújt egyedi ötletek megvalósításához, ilyen lehet például okosotthon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r>
        <w:fldChar w:fldCharType="begin"/>
      </w:r>
      <w:r>
        <w:instrText xml:space="preserve"> SEQ Kép \* ARABIC </w:instrText>
      </w:r>
      <w:r>
        <w:fldChar w:fldCharType="separate"/>
      </w:r>
      <w:r w:rsidR="0041054F">
        <w:rPr>
          <w:noProof/>
        </w:rPr>
        <w:t>1</w:t>
      </w:r>
      <w:r>
        <w:fldChar w:fldCharType="end"/>
      </w:r>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r>
        <w:fldChar w:fldCharType="begin"/>
      </w:r>
      <w:r>
        <w:instrText xml:space="preserve"> SEQ Kép \* ARABIC </w:instrText>
      </w:r>
      <w:r>
        <w:fldChar w:fldCharType="separate"/>
      </w:r>
      <w:r>
        <w:rPr>
          <w:noProof/>
        </w:rPr>
        <w:t>2</w:t>
      </w:r>
      <w:r>
        <w:fldChar w:fldCharType="end"/>
      </w:r>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3" w:name="_Toc499496515"/>
      <w:r>
        <w:t>Raspbian</w:t>
      </w:r>
      <w:bookmarkEnd w:id="13"/>
    </w:p>
    <w:p w14:paraId="38B03D6F" w14:textId="291DBBFD" w:rsidR="0067207B" w:rsidRPr="0067207B" w:rsidRDefault="0067207B" w:rsidP="0067207B">
      <w:r>
        <w:t xml:space="preserve">A Raspberry PI eszközön Raspbian operációs rendszer fut, ami </w:t>
      </w:r>
      <w:r w:rsidR="00493E5A">
        <w:t xml:space="preserve">Debian alapú és az eszközre lett </w:t>
      </w:r>
      <w:r w:rsidR="009201CA">
        <w:t>optimalizálva</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956AC">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4" w:name="_Toc499496516"/>
      <w:r w:rsidRPr="00BB07F9">
        <w:lastRenderedPageBreak/>
        <w:t>Specifikáció</w:t>
      </w:r>
      <w:bookmarkEnd w:id="14"/>
    </w:p>
    <w:p w14:paraId="7EE235A2" w14:textId="539E59D2" w:rsidR="00790610" w:rsidRDefault="000A61E8" w:rsidP="00F620F3">
      <w:r>
        <w:t>A</w:t>
      </w:r>
      <w:r w:rsidR="00596832">
        <w:t xml:space="preserve"> szoftver egy böngésző segítségével érhető</w:t>
      </w:r>
      <w:r w:rsidR="00150947">
        <w:t xml:space="preserve"> </w:t>
      </w:r>
      <w:r w:rsidR="00596832">
        <w:t>el, m</w:t>
      </w:r>
      <w:r w:rsidR="00C31992">
        <w:t xml:space="preserve">iután a felhasználó a böngészőbe beírta a helyes URL-t az alkalmazás </w:t>
      </w:r>
      <w:r w:rsidR="00596832">
        <w:t xml:space="preserve">a </w:t>
      </w:r>
      <w:r w:rsidR="00C31992">
        <w:t>login oldalra fogja őt dobni, ha még nem rendelkezik regisztrációval, akkor innen át tud navigálni a regisztrációs oldalra, ahol egy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 amivel új jelszót tud beállítani.</w:t>
      </w:r>
      <w:r w:rsidR="00596832">
        <w:t xml:space="preserve"> A bejelentkezést követően a felhasználó az oldal valamennyi funkcióját igénybe tudja venni</w:t>
      </w:r>
      <w:r w:rsidR="00790610">
        <w:t>.</w:t>
      </w:r>
    </w:p>
    <w:p w14:paraId="749D83FE" w14:textId="7FFE1576"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 ezáltal kialakítani olyan mappa hierarchiát ami számára megfelelő. </w:t>
      </w:r>
      <w:r w:rsidR="008E2C1D">
        <w:t xml:space="preserve">A feltöltött fájlok bármikor leölthetőek és megoszthatóak más felhasználókkal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56AB5F1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ez a lehetőség is visszavonható.</w:t>
      </w:r>
      <w:r w:rsidR="00245F06">
        <w:t xml:space="preserve"> Lehet mappákat egyben is letölteni, ilyenkor a rendszer egy tömörített zip fájlt készít és azt küldi el a felhasználó felé.</w:t>
      </w:r>
      <w:r w:rsidR="000B18D8">
        <w:t xml:space="preserve"> Azonban mappák megosztására nincs lehetőség. A fájlok és mappák átnevezhetőek, áthelyezhetőek és törölhetőek. Törlés esetén a fájl vagy mappa még 14 napig elérhető egy erre a célre létrehozott oldalon, lehetőséget biztosítva arra, hogy ezeket vissza lehessen állítani eredeti helyükre. </w:t>
      </w:r>
      <w:r w:rsidR="00EA5B21">
        <w:t xml:space="preserve">Egy fájl csak akkor visszaállítható, ha a szülő mappája nincs törölve, ugyanez vonatkozik a mappákra is, továbbá, hogy az eredeti </w:t>
      </w:r>
      <w:r w:rsidR="00EA5B21">
        <w:lastRenderedPageBreak/>
        <w:t xml:space="preserve">helyén azóta nem lett létrehozva egy új mappa azonos névvel. Ebben az esetben először az új mappát </w:t>
      </w:r>
      <w:r w:rsidR="00930A38">
        <w:t>át kell nevezni.</w:t>
      </w:r>
      <w:r w:rsidR="004427A1">
        <w:t xml:space="preserve"> A felhasználó meg tudja tekinteni a vele megosztott fájlokat is egy külön oldalon, és itt végrehajtani rajtuk műveleteke a </w:t>
      </w:r>
      <w:r w:rsidR="000165F1">
        <w:t xml:space="preserve">kapott </w:t>
      </w:r>
      <w:r w:rsidR="004427A1">
        <w:t>jogosultságnak megfeleően.</w:t>
      </w:r>
      <w:r w:rsidR="00D35221">
        <w:t xml:space="preserve"> </w:t>
      </w:r>
    </w:p>
    <w:p w14:paraId="076C8FC4" w14:textId="73B4EFC8" w:rsidR="000A61E8" w:rsidRDefault="000A61E8" w:rsidP="008F0C20">
      <w:r>
        <w:t>A feltöltött fájlokhoz tartozik egy verziószám is, ezt a rendszer automatikusan követi mégpedig úgy, hogy ha egy ugyanolyan nevű fájlt feltölt a felhasználó ugyanabba a mappába akkor a verziószáma eggyel nagyobb lesz mint az aktuálisan legnagyobbé. Átnevezés és áthelyezés esetén is figyeli a rendszer a verziókat és ennek megfelelően módosítja azokat. Törlés esetén minden fájlnak csökken eggyel a verziója</w:t>
      </w:r>
      <w:r w:rsidR="002E3CB3">
        <w:t>,</w:t>
      </w:r>
      <w:r>
        <w:t xml:space="preserve"> amelyeknek a verziószáma nagyobb mint a törölt fájlé.</w:t>
      </w:r>
      <w:r w:rsidR="002E3CB3">
        <w:t xml:space="preserve"> Ha egy törölt fájlt visszaállít a felhasználó, akkor nem az eredeti verzióját kapja vissza, hanem az aktuális legnagyobbat.</w:t>
      </w:r>
    </w:p>
    <w:p w14:paraId="17BB82FE" w14:textId="4F69E81E" w:rsidR="00D35221" w:rsidRDefault="00D35221" w:rsidP="008F0C20">
      <w:r>
        <w:t>Az oldalon van még lehetőség feljegyzéseket vag</w:t>
      </w:r>
      <w:r w:rsidR="00250EE1">
        <w:t xml:space="preserve">y másnéven note-okat létrehozni, ezek mérete 300 karakter lehet  és tetszőleges szöveg tárolható bennük. Ezek a note-ok később módosíthatóak, megoszthatók és törölhetőek ugyanolyan feltételekkel mint egy fájl. </w:t>
      </w:r>
    </w:p>
    <w:p w14:paraId="2CFAA4DC" w14:textId="7A6E07FE" w:rsidR="00150947" w:rsidRDefault="00150947" w:rsidP="008F0C20">
      <w:r>
        <w:t xml:space="preserve">A felhasználók szabadon tudják változtatni a jelszavukat vagy e-mail címüket, de továbbra is csak egyedi cím adható meg. </w:t>
      </w:r>
      <w:r w:rsidR="008A20B4">
        <w:t>A rendszer a felhasználó tevékenységeiről log bejegyzéseket készít, ezeket a logokat a felhasználó meg tudja tekinteni bármikor.T</w:t>
      </w:r>
      <w:r w:rsidR="006C3C1D">
        <w:t>udják törölni a regsiztrációjukat, azonban ez nem visszaállítható, tehát törlés után minden fájl elveszik véglegesen. Lehetőség van még kijelentkezésre, ekkor a login oldalra jutnak vissza.</w:t>
      </w:r>
    </w:p>
    <w:p w14:paraId="0B759211" w14:textId="140F12DB"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956AC">
            <w:rPr>
              <w:noProof/>
            </w:rPr>
            <w:t>[12]</w:t>
          </w:r>
          <w:r w:rsidR="00F53BC2">
            <w:fldChar w:fldCharType="end"/>
          </w:r>
        </w:sdtContent>
      </w:sdt>
      <w:r w:rsidR="00BD6FF0">
        <w:t>.</w:t>
      </w:r>
      <w:r w:rsidR="00076951">
        <w:t xml:space="preserve"> </w:t>
      </w:r>
      <w:r w:rsidR="0061188F">
        <w:t xml:space="preserve">Ide fel lehet tölteni a felhasználó bármelyik fájlját, továbbá innen letölteni bármelyik maximum </w:t>
      </w:r>
      <w:r w:rsidR="000F7102">
        <w:t>100MB méretű fájlt,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 valamint a fájl nevét.</w:t>
      </w:r>
      <w:r w:rsidR="000F7102">
        <w:t xml:space="preserve"> Ezekhez azonban</w:t>
      </w:r>
      <w:r w:rsidR="008A20B4">
        <w:t xml:space="preserve"> </w:t>
      </w:r>
      <w:r w:rsidR="000F7102">
        <w:t>a felhasználónak először össze ke</w:t>
      </w:r>
      <w:r w:rsidR="00BF54B6">
        <w:t>ll kötnie a két fiókját, erre a</w:t>
      </w:r>
      <w:r w:rsidR="000F7102">
        <w:t xml:space="preserve"> </w:t>
      </w:r>
      <w:r w:rsidR="001877E6">
        <w:t>alkalmazás</w:t>
      </w:r>
      <w:r w:rsidR="00BF54B6">
        <w:t xml:space="preserve"> ad</w:t>
      </w:r>
      <w:r w:rsidR="000F7102">
        <w:t xml:space="preserve"> lehetősége</w:t>
      </w:r>
      <w:r w:rsidR="00BF54B6">
        <w:t>t</w:t>
      </w:r>
      <w:r w:rsidR="000F7102">
        <w:t>.</w:t>
      </w:r>
    </w:p>
    <w:p w14:paraId="1C335D5A" w14:textId="77777777" w:rsidR="008D04B4" w:rsidRPr="00355D7B" w:rsidRDefault="008D04B4" w:rsidP="00355D7B"/>
    <w:p w14:paraId="5E60F3D0" w14:textId="77777777" w:rsidR="009540AC" w:rsidRPr="00BB07F9" w:rsidRDefault="009540AC" w:rsidP="009540AC">
      <w:pPr>
        <w:pStyle w:val="Heading2"/>
      </w:pPr>
      <w:bookmarkStart w:id="15" w:name="_Toc499496517"/>
      <w:r w:rsidRPr="00BB07F9">
        <w:lastRenderedPageBreak/>
        <w:t>Use Case</w:t>
      </w:r>
      <w:bookmarkEnd w:id="15"/>
    </w:p>
    <w:p w14:paraId="48766893" w14:textId="25AB54E8"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3</w:t>
      </w:r>
      <w:r w:rsidR="00FD50C2">
        <w:rPr>
          <w:noProof/>
        </w:rPr>
        <w:fldChar w:fldCharType="end"/>
      </w:r>
      <w:r w:rsidR="0001142C">
        <w:t xml:space="preserve"> Felhasználói tevékenységek Use C</w:t>
      </w:r>
      <w:r>
        <w:t>ase</w:t>
      </w:r>
    </w:p>
    <w:p w14:paraId="4369521A" w14:textId="1E229558" w:rsidR="00AB2315" w:rsidRDefault="00A934EC" w:rsidP="007562C3">
      <w:r>
        <w:t>Ide azok a tevékenységek kerültek amiket a felhasználó a saját fiókjá</w:t>
      </w:r>
      <w:r w:rsidR="007562C3">
        <w:t>n tud végrehajtani</w:t>
      </w:r>
      <w:r w:rsidR="00396766">
        <w:t xml:space="preserve">, ezzel módosítva a regisztrációját, továbbá olyan műveletek amik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4</w:t>
      </w:r>
      <w:r w:rsidR="00FD50C2">
        <w:rPr>
          <w:noProof/>
        </w:rPr>
        <w:fldChar w:fldCharType="end"/>
      </w:r>
      <w:r w:rsidR="0001142C">
        <w:t xml:space="preserve"> Fájlokon végzett műveletek Use C</w:t>
      </w:r>
      <w:r>
        <w:t>ase</w:t>
      </w:r>
    </w:p>
    <w:p w14:paraId="3169859F" w14:textId="26E9ED9B" w:rsidR="00415625" w:rsidRDefault="0039515E" w:rsidP="00415625">
      <w:r>
        <w:t>A diagram bemutatja azokat a tevékenységeket amiket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5</w:t>
      </w:r>
      <w:r w:rsidR="00FD50C2">
        <w:rPr>
          <w:noProof/>
        </w:rPr>
        <w:fldChar w:fldCharType="end"/>
      </w:r>
      <w:r>
        <w:t xml:space="preserve"> N</w:t>
      </w:r>
      <w:r w:rsidR="0001142C">
        <w:t>ote-okon végzett műveletek Use C</w:t>
      </w:r>
      <w:r>
        <w:t>ase</w:t>
      </w:r>
    </w:p>
    <w:p w14:paraId="0D17D4CA" w14:textId="60B53E0C" w:rsidR="00145F75" w:rsidRPr="00145F75" w:rsidRDefault="00145F75" w:rsidP="00145F75">
      <w:r>
        <w:lastRenderedPageBreak/>
        <w:t xml:space="preserve">Az utolsó tevékenység csoport a note-okon elvégzett műveletekből áll. Összefoglalja az összes lehetőséget amit a felhasználó végrehajthat saját vagy vele megosztott note-okon. </w:t>
      </w:r>
    </w:p>
    <w:p w14:paraId="27EE79BD" w14:textId="5BFF7325" w:rsidR="00F37AF2" w:rsidRPr="00BB07F9" w:rsidRDefault="00F37AF2">
      <w:pPr>
        <w:pStyle w:val="Heading1"/>
      </w:pPr>
      <w:bookmarkStart w:id="16" w:name="_Toc499496518"/>
      <w:r w:rsidRPr="00BB07F9">
        <w:lastRenderedPageBreak/>
        <w:t>Tervezés és fejlesztés</w:t>
      </w:r>
      <w:bookmarkEnd w:id="16"/>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7" w:name="_Toc499496519"/>
      <w:r>
        <w:t>Architektúra</w:t>
      </w:r>
      <w:bookmarkEnd w:id="17"/>
    </w:p>
    <w:p w14:paraId="6DD6FBEB" w14:textId="1A98E2ED" w:rsidR="00256F6F" w:rsidRDefault="00252BE0" w:rsidP="00256F6F">
      <w:r>
        <w:t>A rendszer több rétegből épül fel,amely fejlesztés szempontjából jól elkülöníthető két fő részre, frontend és backend. A felhasználó csak a f</w:t>
      </w:r>
      <w:r w:rsidR="0019472F">
        <w:t>elhasználói felületet látja műkö</w:t>
      </w:r>
      <w:r>
        <w:t xml:space="preserve">dés során és nem tudja, hogy a háttérben pontosan milyen szolháltatások futnak és az egyes kérések pontosan, hogyan is vannak kiszolgálva. </w:t>
      </w:r>
    </w:p>
    <w:p w14:paraId="764661C1" w14:textId="793A5778" w:rsidR="0019472F" w:rsidRDefault="0019472F" w:rsidP="002C05E0">
      <w:r>
        <w:t>Ahogy azt korábban említettem a megjelenítésért felelős kódrész Angular</w:t>
      </w:r>
      <w:r w:rsidR="001877E6">
        <w:t>JS</w:t>
      </w:r>
      <w:r>
        <w:t xml:space="preserve"> és TypeScript felhasználásával készült. A kód komponensekre van felosztva az átláthatóság és újrafelhasználhastóság miatt. Minden komponens egy .ts fájlból, ami a TypeScript kódot tartamazza, egy .html fájlból ami, a HTML kódot tartalmazza és egy .css fájlból épül fel, ami lényegéb</w:t>
      </w:r>
      <w:r w:rsidR="001877E6">
        <w:t>en egy sablon. Minden komponens</w:t>
      </w:r>
      <w:r>
        <w:t xml:space="preserve">nek van egy külön mappája amibe csak a hozzátartozó fájlok vannak. A komponenseken kívül van egy entities mappa is, ahova azok az osztályok kerülnek, amelyek gyakran használt objektumokat definiálnak. Továbbá egy services mappa ahova a backend-el kommunikáló kódrészek kerültek. </w:t>
      </w:r>
    </w:p>
    <w:p w14:paraId="4A8F40EF" w14:textId="4087DFE8" w:rsidR="00396D1C" w:rsidRDefault="00396D1C" w:rsidP="002C05E0">
      <w:r>
        <w:t xml:space="preserve">A backend felépítése is jól felosztható rétegekre, </w:t>
      </w:r>
      <w:r w:rsidR="00543055">
        <w:t>legalul található az adatbázis a</w:t>
      </w:r>
      <w:r w:rsidR="00A47088">
        <w:t>mi az adatok tárolására szolgál ezt a Pythonban írt logika közvetlenül eléri. Felette van egy absztrakciós szint ami azt jelenti, hogy az adatbázisban található táblá</w:t>
      </w:r>
      <w:r w:rsidR="00813E58">
        <w:t xml:space="preserve">k le vannak képezve osztályokra, ez a könnyeb kezelés miatt fontos. Az üzleti logika megvalósítására van egy külön réteg, ahol az adatbáziselérés történik, továbbá a szoftver logikája van implementálva. Az SQLAlchemy-nek köszönhetően az itt található lekérdezések és kódrészletek függetlenek az adatbázis típusától, tehát egy esetleges </w:t>
      </w:r>
      <w:r w:rsidR="001877E6">
        <w:t xml:space="preserve">adatbázis típus </w:t>
      </w:r>
      <w:r w:rsidR="00813E58">
        <w:t>váltás nem járna az itt megvalósított részek változásával.</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38289F2F" w:rsidR="00877B5B" w:rsidRPr="00256F6F" w:rsidRDefault="00877B5B" w:rsidP="002C05E0">
      <w:r>
        <w:t>A frontend futtatására Lite szervert haszná</w:t>
      </w:r>
      <w:r w:rsidR="00F65DAD">
        <w:t xml:space="preserve">lok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8" w:name="_Toc499496520"/>
      <w:r w:rsidRPr="00BB07F9">
        <w:lastRenderedPageBreak/>
        <w:t>Fejlesztőkörnyezet bemutatása</w:t>
      </w:r>
      <w:bookmarkEnd w:id="18"/>
    </w:p>
    <w:p w14:paraId="28FFB41C" w14:textId="0F8ADE65" w:rsidR="00337AFC" w:rsidRPr="00337AFC" w:rsidRDefault="00337AFC" w:rsidP="00337AFC">
      <w:r>
        <w:t>Az alkalmazást a saját gépemen készítettem és teszteltem majd töltöttem át a Raspberry PI eszközre további tesztelés céljából, a szoftver szempontjából csak néhány beállításbeli különbség van, hogy éppen hol fut.</w:t>
      </w:r>
    </w:p>
    <w:p w14:paraId="49E1ABCA" w14:textId="7557B92C"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956AC" w:rsidRPr="00D956AC">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 készített alkalmazást egy gomb nyomással el lehet indítani és indítás után láthatom a kimenetet, tehát nem igényel semm</w:t>
      </w:r>
      <w:r w:rsidR="005026DA">
        <w:t xml:space="preserve">ilyen parancssori beavatkozást. </w:t>
      </w:r>
      <w:r w:rsidR="00337AFC">
        <w:t xml:space="preserve">Az elkészült REST API-t pedig Postman segítségével teszteltem, hogy megfelelően reagál-e a kapott bementekre.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956AC" w:rsidRPr="00D956AC">
            <w:rPr>
              <w:noProof/>
              <w:lang w:val="en-US"/>
            </w:rPr>
            <w:t>[14]</w:t>
          </w:r>
          <w:r w:rsidR="00B5250C">
            <w:fldChar w:fldCharType="end"/>
          </w:r>
        </w:sdtContent>
      </w:sdt>
      <w:r w:rsidR="00B5250C">
        <w:t xml:space="preserve"> egy könnyen kezelhető átlátható felülettel rendelkező eszköz fejlesztők számára, amely segítségével tesztelni lehet különböző API-kat minden igényt kielégítve. Könnyű sütiket beállítani, megadni a kéréshez szükséges adatokat. </w:t>
      </w:r>
    </w:p>
    <w:p w14:paraId="13C7B1C8" w14:textId="1EA95B73"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956AC" w:rsidRPr="00D956AC">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47212129"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956AC" w:rsidRPr="00D956AC">
            <w:rPr>
              <w:noProof/>
              <w:lang w:val="en-US"/>
            </w:rPr>
            <w:t>[16]</w:t>
          </w:r>
          <w:r>
            <w:fldChar w:fldCharType="end"/>
          </w:r>
        </w:sdtContent>
      </w:sdt>
      <w:r>
        <w:t xml:space="preserve"> </w:t>
      </w:r>
      <w:r w:rsidR="0076742E">
        <w:t>használtam, betölthető bele az egész project, ezért könnyű navigálni a fájlok között, és rengeteg plugin tartozik hozzá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9" w:name="_Toc499496521"/>
      <w:r>
        <w:t>Telepítő script</w:t>
      </w:r>
      <w:bookmarkEnd w:id="19"/>
    </w:p>
    <w:p w14:paraId="296B9640" w14:textId="6768E01E" w:rsidR="001453A1" w:rsidRDefault="00F66B78" w:rsidP="00F66B78">
      <w:r>
        <w:t>A cél egy frissen telepített Raspbian operációs rendszer felkonfigurálása úgy, hogy az alkalmazás probléma nélkül induljon. Ennek eléréshez egy Python-ban megírt scriptet csináltam ami az alábbi parancsokat fogja végrehajtani.</w:t>
      </w:r>
      <w:r w:rsidR="003D1FD8">
        <w:t xml:space="preserve"> A script futása 20 percet is igénybe vehet a rendszer frissítése és a frissebb Python telepítése miatt.</w:t>
      </w:r>
      <w:r w:rsidR="00390B4F">
        <w:t xml:space="preserve"> </w:t>
      </w:r>
    </w:p>
    <w:p w14:paraId="48A72871" w14:textId="575F9779" w:rsidR="00390B4F" w:rsidRDefault="00390B4F" w:rsidP="001453A1">
      <w:pPr>
        <w:pStyle w:val="ListParagraph"/>
        <w:numPr>
          <w:ilvl w:val="0"/>
          <w:numId w:val="45"/>
        </w:numPr>
      </w:pPr>
      <w:r>
        <w:t>A projekt letöltése Github-r</w:t>
      </w:r>
      <w:bookmarkStart w:id="20" w:name="_GoBack"/>
      <w:bookmarkEnd w:id="20"/>
      <w:r>
        <w:t>ól.</w:t>
      </w:r>
    </w:p>
    <w:p w14:paraId="09518C50" w14:textId="5C6FD0B9" w:rsidR="001453A1" w:rsidRDefault="007E7134" w:rsidP="001453A1">
      <w:pPr>
        <w:pStyle w:val="ListParagraph"/>
        <w:numPr>
          <w:ilvl w:val="0"/>
          <w:numId w:val="45"/>
        </w:numPr>
      </w:pPr>
      <w:r>
        <w:t>Az első feladat frissíteni az operációs re</w:t>
      </w:r>
      <w:r w:rsidR="001453A1">
        <w:t>ndszerre telepített csomagokat.</w:t>
      </w:r>
    </w:p>
    <w:p w14:paraId="5F03A699" w14:textId="78A20DD5" w:rsidR="00BE45C7" w:rsidRDefault="00BE45C7" w:rsidP="001453A1">
      <w:pPr>
        <w:pStyle w:val="ListParagraph"/>
        <w:numPr>
          <w:ilvl w:val="0"/>
          <w:numId w:val="45"/>
        </w:numPr>
      </w:pPr>
      <w:r>
        <w:lastRenderedPageBreak/>
        <w:t>Feltelepíti az sqlite3 csomagot, hogy az adatbázis parancssoron keresztül is elérhető legyen. Ez nem szükséges a szoftver futtatásához, de kényelmesebb, ha később módosítani kell valamit.</w:t>
      </w:r>
    </w:p>
    <w:p w14:paraId="01643CCF" w14:textId="1C20602E" w:rsidR="001453A1" w:rsidRDefault="001453A1" w:rsidP="001453A1">
      <w:pPr>
        <w:pStyle w:val="ListParagraph"/>
        <w:numPr>
          <w:ilvl w:val="0"/>
          <w:numId w:val="45"/>
        </w:numPr>
      </w:pPr>
      <w:r>
        <w:t>F</w:t>
      </w:r>
      <w:r w:rsidR="007E7134">
        <w:t xml:space="preserve">eltelepíteni az npm-et. </w:t>
      </w:r>
    </w:p>
    <w:p w14:paraId="22072022" w14:textId="425418B5" w:rsidR="001453A1" w:rsidRDefault="007E7134" w:rsidP="001453A1">
      <w:pPr>
        <w:pStyle w:val="ListParagraph"/>
        <w:numPr>
          <w:ilvl w:val="0"/>
          <w:numId w:val="45"/>
        </w:numPr>
      </w:pPr>
      <w:r>
        <w:t>Mivel a backend futásához Python</w:t>
      </w:r>
      <w:r w:rsidR="00EB35DF">
        <w:t>_</w:t>
      </w:r>
      <w:r>
        <w:t>3.6-ra van szükség, ezért a script azt</w:t>
      </w:r>
      <w:r w:rsidR="003C10F2">
        <w:t xml:space="preserve"> is</w:t>
      </w:r>
      <w:r>
        <w:t xml:space="preserve"> letölti majd telepíti.</w:t>
      </w:r>
    </w:p>
    <w:p w14:paraId="2F44B471" w14:textId="6DA858FF" w:rsidR="00B968FD" w:rsidRDefault="00B968FD" w:rsidP="001453A1">
      <w:pPr>
        <w:pStyle w:val="ListParagraph"/>
        <w:numPr>
          <w:ilvl w:val="0"/>
          <w:numId w:val="45"/>
        </w:numPr>
      </w:pPr>
      <w:r>
        <w:t xml:space="preserve">A requirements.txt fájlban található 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956AC" w:rsidRPr="00D956AC">
            <w:rPr>
              <w:noProof/>
              <w:lang w:val="en-US"/>
            </w:rPr>
            <w:t>[17]</w:t>
          </w:r>
          <w:r>
            <w:fldChar w:fldCharType="end"/>
          </w:r>
        </w:sdtContent>
      </w:sdt>
      <w:r>
        <w:t xml:space="preserve"> egy Pythonhoz használt csomag menedzselő, segítségével gyorsan lehet a kívánt könyvtárakat feltelepíteni.</w:t>
      </w:r>
    </w:p>
    <w:p w14:paraId="59C1BDC6" w14:textId="065020E8" w:rsidR="008713F1" w:rsidRDefault="008713F1" w:rsidP="001453A1">
      <w:pPr>
        <w:pStyle w:val="ListParagraph"/>
        <w:numPr>
          <w:ilvl w:val="0"/>
          <w:numId w:val="45"/>
        </w:numPr>
      </w:pPr>
      <w:r>
        <w:t>A nodejs frissítése újabb verzióra.</w:t>
      </w:r>
    </w:p>
    <w:p w14:paraId="59C39E17" w14:textId="405499DE" w:rsidR="00F66B78" w:rsidRPr="007609D6" w:rsidRDefault="007E7134" w:rsidP="001453A1">
      <w:pPr>
        <w:pStyle w:val="ListParagraph"/>
        <w:numPr>
          <w:ilvl w:val="0"/>
          <w:numId w:val="45"/>
        </w:numPr>
      </w:pPr>
      <w:r>
        <w:t xml:space="preserve"> </w:t>
      </w:r>
      <w:r w:rsidR="00EC1330">
        <w:t>Létrehozza</w:t>
      </w:r>
      <w:r>
        <w:t xml:space="preserve"> az SQLite adatbázis fájlt</w:t>
      </w:r>
      <w:r w:rsidR="00EC1330">
        <w:t>,</w:t>
      </w:r>
      <w:r>
        <w:t xml:space="preserve"> és létrehozza benne a Role és Crendetial_Store táblákat</w:t>
      </w:r>
      <w:r w:rsidR="00D56514">
        <w:t>,</w:t>
      </w:r>
      <w:r>
        <w:t xml:space="preserve"> </w:t>
      </w:r>
      <w:r w:rsidR="00D56514">
        <w:t>amelyekbe</w:t>
      </w:r>
      <w:r>
        <w:t xml:space="preserve"> be</w:t>
      </w:r>
      <w:r w:rsidR="003C10F2">
        <w:t>szúr pár rek</w:t>
      </w:r>
      <w:r>
        <w:t>ordot, hogy az alkalmazás hiba nélkül tudjon indulni.</w:t>
      </w:r>
      <w:r w:rsidR="00EC1330">
        <w:t xml:space="preserve"> A Role tábla az előre definiált jogosultságokat tartalmazza, míg a Credential_Store tábla a rendszer működéséshez elengedhetetlen kódokat</w:t>
      </w:r>
      <w:r w:rsidR="00387DCA">
        <w:t>, ezeket a script futás</w:t>
      </w:r>
      <w:r w:rsidR="00B5213E">
        <w:t>a során kéri be a scriptet futtatótól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21" w:name="_Toc499496522"/>
      <w:r w:rsidRPr="00BB07F9">
        <w:t>Adatbázis</w:t>
      </w:r>
      <w:bookmarkEnd w:id="21"/>
    </w:p>
    <w:p w14:paraId="2BC7A748" w14:textId="08731F38"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E575C6" w:rsidRPr="00BB07F9">
        <w:t xml:space="preserve">ndzser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190A6CFD" w:rsidR="001E7D56" w:rsidRPr="00BB07F9" w:rsidRDefault="008B5D94" w:rsidP="002E323A">
      <w:r>
        <w:lastRenderedPageBreak/>
        <w:t>A felhasználók által fel</w:t>
      </w:r>
      <w:r w:rsidR="002E323A">
        <w:t>töltött fájlok fizikailag vannak</w:t>
      </w:r>
      <w:r>
        <w:t xml:space="preserve"> tárolva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 rendszerben, hanem egyszintű lenne, és az adatbázisban tárolt adatok alapján lehetne megállapítani a pontos hierachiát úgy, hogy ebből a felhasználó nem venne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2546E54B"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6</w:t>
      </w:r>
      <w:r w:rsidR="00FD50C2">
        <w:rPr>
          <w:noProof/>
        </w:rPr>
        <w:fldChar w:fldCharType="end"/>
      </w:r>
      <w:r>
        <w:t xml:space="preserve"> Adatbázis struktúra</w:t>
      </w:r>
    </w:p>
    <w:p w14:paraId="117BFF6E" w14:textId="46F31ED5" w:rsidR="002B65DB" w:rsidRPr="00BB07F9" w:rsidRDefault="002B65DB" w:rsidP="002B65DB">
      <w:pPr>
        <w:pStyle w:val="Heading3"/>
      </w:pPr>
      <w:bookmarkStart w:id="22" w:name="_Toc499496523"/>
      <w:r w:rsidRPr="00BB07F9">
        <w:t>User</w:t>
      </w:r>
      <w:bookmarkEnd w:id="22"/>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r w:rsidR="00FD50C2">
        <w:fldChar w:fldCharType="begin"/>
      </w:r>
      <w:r w:rsidR="00FD50C2">
        <w:instrText xml:space="preserve"> SEQ Tábla \* ARABIC </w:instrText>
      </w:r>
      <w:r w:rsidR="00FD50C2">
        <w:fldChar w:fldCharType="separate"/>
      </w:r>
      <w:r w:rsidR="00C0551D">
        <w:rPr>
          <w:noProof/>
        </w:rPr>
        <w:t>1</w:t>
      </w:r>
      <w:r w:rsidR="00FD50C2">
        <w:rPr>
          <w:noProof/>
        </w:rPr>
        <w:fldChar w:fldCharType="end"/>
      </w:r>
      <w:r>
        <w:t xml:space="preserve"> User tábla</w:t>
      </w:r>
    </w:p>
    <w:p w14:paraId="65EBC38E" w14:textId="657F9A19" w:rsidR="002B65DB" w:rsidRPr="00BB07F9" w:rsidRDefault="002B65DB">
      <w:pPr>
        <w:pStyle w:val="Heading3"/>
      </w:pPr>
      <w:bookmarkStart w:id="23" w:name="_Toc499496524"/>
      <w:r w:rsidRPr="00BB07F9">
        <w:t>File</w:t>
      </w:r>
      <w:bookmarkEnd w:id="23"/>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r w:rsidR="00FD50C2">
        <w:fldChar w:fldCharType="begin"/>
      </w:r>
      <w:r w:rsidR="00FD50C2">
        <w:instrText xml:space="preserve"> SEQ Tábla \* ARABIC </w:instrText>
      </w:r>
      <w:r w:rsidR="00FD50C2">
        <w:fldChar w:fldCharType="separate"/>
      </w:r>
      <w:r>
        <w:rPr>
          <w:noProof/>
        </w:rPr>
        <w:t>2</w:t>
      </w:r>
      <w:r w:rsidR="00FD50C2">
        <w:rPr>
          <w:noProof/>
        </w:rPr>
        <w:fldChar w:fldCharType="end"/>
      </w:r>
      <w:r>
        <w:t xml:space="preserve"> File tábla</w:t>
      </w:r>
    </w:p>
    <w:p w14:paraId="38C6A2B9" w14:textId="31E26EA9" w:rsidR="002B65DB" w:rsidRPr="00BB07F9" w:rsidRDefault="002B65DB" w:rsidP="00D83075">
      <w:pPr>
        <w:pStyle w:val="Heading3"/>
      </w:pPr>
      <w:bookmarkStart w:id="24" w:name="_Toc499496525"/>
      <w:r w:rsidRPr="00BB07F9">
        <w:t>Folder</w:t>
      </w:r>
      <w:bookmarkEnd w:id="24"/>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r w:rsidR="00FD50C2">
        <w:fldChar w:fldCharType="begin"/>
      </w:r>
      <w:r w:rsidR="00FD50C2">
        <w:instrText xml:space="preserve"> SEQ Tábla \* ARABIC </w:instrText>
      </w:r>
      <w:r w:rsidR="00FD50C2">
        <w:fldChar w:fldCharType="separate"/>
      </w:r>
      <w:r>
        <w:rPr>
          <w:noProof/>
        </w:rPr>
        <w:t>3</w:t>
      </w:r>
      <w:r w:rsidR="00FD50C2">
        <w:rPr>
          <w:noProof/>
        </w:rPr>
        <w:fldChar w:fldCharType="end"/>
      </w:r>
      <w:r>
        <w:t xml:space="preserve"> Folder tábla</w:t>
      </w:r>
    </w:p>
    <w:p w14:paraId="5AA1D6BA" w14:textId="3C7FAD64" w:rsidR="002B65DB" w:rsidRPr="00BB07F9" w:rsidRDefault="002B65DB" w:rsidP="00D83075">
      <w:pPr>
        <w:pStyle w:val="Heading3"/>
      </w:pPr>
      <w:bookmarkStart w:id="25" w:name="_Toc499496526"/>
      <w:r w:rsidRPr="00BB07F9">
        <w:t>File share</w:t>
      </w:r>
      <w:bookmarkEnd w:id="25"/>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r w:rsidR="00FD50C2">
        <w:fldChar w:fldCharType="begin"/>
      </w:r>
      <w:r w:rsidR="00FD50C2">
        <w:instrText xml:space="preserve"> SEQ Tábla \* ARABIC </w:instrText>
      </w:r>
      <w:r w:rsidR="00FD50C2">
        <w:fldChar w:fldCharType="separate"/>
      </w:r>
      <w:r>
        <w:rPr>
          <w:noProof/>
        </w:rPr>
        <w:t>4</w:t>
      </w:r>
      <w:r w:rsidR="00FD50C2">
        <w:rPr>
          <w:noProof/>
        </w:rPr>
        <w:fldChar w:fldCharType="end"/>
      </w:r>
      <w:r>
        <w:t xml:space="preserve"> File_share tábla</w:t>
      </w:r>
    </w:p>
    <w:p w14:paraId="2171C16D" w14:textId="5586F731" w:rsidR="002B65DB" w:rsidRPr="00BB07F9" w:rsidRDefault="002B65DB" w:rsidP="00D83075">
      <w:pPr>
        <w:pStyle w:val="Heading3"/>
      </w:pPr>
      <w:bookmarkStart w:id="26" w:name="_Toc499496527"/>
      <w:r w:rsidRPr="00BB07F9">
        <w:t>Role</w:t>
      </w:r>
      <w:bookmarkEnd w:id="26"/>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r w:rsidR="00FD50C2">
        <w:fldChar w:fldCharType="begin"/>
      </w:r>
      <w:r w:rsidR="00FD50C2">
        <w:instrText xml:space="preserve"> SEQ Tábla \* ARABIC </w:instrText>
      </w:r>
      <w:r w:rsidR="00FD50C2">
        <w:fldChar w:fldCharType="separate"/>
      </w:r>
      <w:r>
        <w:rPr>
          <w:noProof/>
        </w:rPr>
        <w:t>5</w:t>
      </w:r>
      <w:r w:rsidR="00FD50C2">
        <w:rPr>
          <w:noProof/>
        </w:rPr>
        <w:fldChar w:fldCharType="end"/>
      </w:r>
      <w:r>
        <w:t xml:space="preserve"> Role tábla</w:t>
      </w:r>
    </w:p>
    <w:p w14:paraId="65596FD5" w14:textId="3328EC36" w:rsidR="002B65DB" w:rsidRPr="00BB07F9" w:rsidRDefault="002B65DB" w:rsidP="00D83075">
      <w:pPr>
        <w:pStyle w:val="Heading3"/>
      </w:pPr>
      <w:bookmarkStart w:id="27" w:name="_Toc499496528"/>
      <w:r w:rsidRPr="00BB07F9">
        <w:lastRenderedPageBreak/>
        <w:t>Credential store</w:t>
      </w:r>
      <w:bookmarkEnd w:id="27"/>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B41CD7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r w:rsidR="00FD50C2">
        <w:fldChar w:fldCharType="begin"/>
      </w:r>
      <w:r w:rsidR="00FD50C2">
        <w:instrText xml:space="preserve"> SEQ Tábla \* ARABIC </w:instrText>
      </w:r>
      <w:r w:rsidR="00FD50C2">
        <w:fldChar w:fldCharType="separate"/>
      </w:r>
      <w:r>
        <w:rPr>
          <w:noProof/>
        </w:rPr>
        <w:t>6</w:t>
      </w:r>
      <w:r w:rsidR="00FD50C2">
        <w:rPr>
          <w:noProof/>
        </w:rPr>
        <w:fldChar w:fldCharType="end"/>
      </w:r>
      <w:r>
        <w:t xml:space="preserve"> Credential_store tábla</w:t>
      </w:r>
    </w:p>
    <w:p w14:paraId="6A8B53FB" w14:textId="5CA2E92A" w:rsidR="002B65DB" w:rsidRPr="00BB07F9" w:rsidRDefault="002B65DB">
      <w:pPr>
        <w:pStyle w:val="Heading3"/>
      </w:pPr>
      <w:bookmarkStart w:id="28" w:name="_Toc499496529"/>
      <w:r w:rsidRPr="00BB07F9">
        <w:t>Log</w:t>
      </w:r>
      <w:bookmarkEnd w:id="28"/>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r w:rsidR="00FD50C2">
        <w:fldChar w:fldCharType="begin"/>
      </w:r>
      <w:r w:rsidR="00FD50C2">
        <w:instrText xml:space="preserve"> SEQ Tábla \* ARABIC </w:instrText>
      </w:r>
      <w:r w:rsidR="00FD50C2">
        <w:fldChar w:fldCharType="separate"/>
      </w:r>
      <w:r>
        <w:rPr>
          <w:noProof/>
        </w:rPr>
        <w:t>7</w:t>
      </w:r>
      <w:r w:rsidR="00FD50C2">
        <w:rPr>
          <w:noProof/>
        </w:rPr>
        <w:fldChar w:fldCharType="end"/>
      </w:r>
      <w:r>
        <w:t xml:space="preserve"> Log tábla</w:t>
      </w:r>
    </w:p>
    <w:p w14:paraId="0E7F7AEB" w14:textId="1A7D219F" w:rsidR="00A72F58" w:rsidRPr="00BB07F9" w:rsidRDefault="0092342B">
      <w:pPr>
        <w:pStyle w:val="Heading2"/>
      </w:pPr>
      <w:bookmarkStart w:id="29" w:name="_Toc499496530"/>
      <w:r>
        <w:t>Végpontok</w:t>
      </w:r>
      <w:bookmarkEnd w:id="29"/>
    </w:p>
    <w:p w14:paraId="2AC58DFC" w14:textId="51B39050" w:rsidR="00532BF6" w:rsidRPr="00BB07F9" w:rsidRDefault="009F576B" w:rsidP="00532BF6">
      <w:r>
        <w:t>A webes réteg</w:t>
      </w:r>
      <w:r w:rsidR="00532BF6" w:rsidRPr="00BB07F9">
        <w:t xml:space="preserve"> úgynevezett route-okat</w:t>
      </w:r>
      <w:r>
        <w:t xml:space="preserve"> vagy elérési pontokat </w:t>
      </w:r>
      <w:r w:rsidR="00532BF6" w:rsidRPr="00BB07F9">
        <w:t xml:space="preserve">tartalmaz, melyek az alkalmazás működéséshez szükséges funkciók elérését biztosítják. Kevés implementációs logikát tartalmaznak, fő feladatuk a felhasználóktól kapott adatok ellenőrzése, 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30" w:name="_Toc499496531"/>
      <w:r w:rsidRPr="00BB07F9">
        <w:t>Autentikáció</w:t>
      </w:r>
      <w:bookmarkEnd w:id="30"/>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1" w:name="_Toc499496532"/>
      <w:r w:rsidRPr="00BB07F9">
        <w:t>Adatok ellenőrzése</w:t>
      </w:r>
      <w:bookmarkEnd w:id="31"/>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2" w:name="_Toc499496533"/>
      <w:r w:rsidRPr="00BB07F9">
        <w:t>User</w:t>
      </w:r>
      <w:r w:rsidR="00136FDE" w:rsidRPr="00BB07F9">
        <w:t>s</w:t>
      </w:r>
      <w:r w:rsidRPr="00BB07F9">
        <w:t>API</w:t>
      </w:r>
      <w:bookmarkEnd w:id="32"/>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7A37651D"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3" w:name="_Toc499496534"/>
      <w:r w:rsidRPr="00BB07F9">
        <w:t>RolesAPI</w:t>
      </w:r>
      <w:bookmarkEnd w:id="33"/>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4" w:name="_Toc499496535"/>
      <w:r w:rsidRPr="00BB07F9">
        <w:t>LogsAPI</w:t>
      </w:r>
      <w:bookmarkEnd w:id="34"/>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5" w:name="_Toc499496536"/>
      <w:r w:rsidRPr="00BB07F9">
        <w:lastRenderedPageBreak/>
        <w:t>NotesAPI</w:t>
      </w:r>
      <w:bookmarkEnd w:id="35"/>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6" w:name="_Toc499496537"/>
      <w:r w:rsidRPr="00BB07F9">
        <w:lastRenderedPageBreak/>
        <w:t>DropboxAPI</w:t>
      </w:r>
      <w:bookmarkEnd w:id="36"/>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7" w:name="_Toc499496538"/>
      <w:r w:rsidRPr="00BB07F9">
        <w:t>FilesharesAPI</w:t>
      </w:r>
      <w:bookmarkEnd w:id="37"/>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43DA3A24"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8" w:name="_Toc499496539"/>
      <w:r w:rsidRPr="00BB07F9">
        <w:t>FilesAPI</w:t>
      </w:r>
      <w:bookmarkEnd w:id="38"/>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9" w:name="_Toc499496540"/>
      <w:r w:rsidRPr="00BB07F9">
        <w:t>Modell</w:t>
      </w:r>
      <w:bookmarkEnd w:id="39"/>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40" w:name="_Toc499496541"/>
      <w:r w:rsidRPr="00BB07F9">
        <w:t>Dropbox</w:t>
      </w:r>
      <w:r w:rsidR="001B7BA2" w:rsidRPr="00BB07F9">
        <w:t>Model</w:t>
      </w:r>
      <w:bookmarkEnd w:id="40"/>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7</w:t>
      </w:r>
      <w:r w:rsidR="00FD50C2">
        <w:rPr>
          <w:noProof/>
        </w:rPr>
        <w:fldChar w:fldCharType="end"/>
      </w:r>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26719E35"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Maximum 100MB-os fájl tölthető le, mert az API csak olyan végpontot biztosít ami a fájlt egyben tölti le. A fájl azonosítása után indít egy új szálat ahonnan a fájlt letölti, majd visszatér, hogy a letöltés kezdetét vette.</w:t>
      </w:r>
    </w:p>
    <w:p w14:paraId="21321106" w14:textId="414FB5AD" w:rsidR="00D83735" w:rsidRPr="00BB07F9" w:rsidRDefault="00D83735">
      <w:pPr>
        <w:pStyle w:val="Heading3"/>
      </w:pPr>
      <w:bookmarkStart w:id="41" w:name="_Toc499496542"/>
      <w:r w:rsidRPr="00BB07F9">
        <w:t>CredentialstoreModel</w:t>
      </w:r>
      <w:bookmarkEnd w:id="41"/>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2" w:name="_Toc499496543"/>
      <w:r w:rsidRPr="00BB07F9">
        <w:t>UsersModel</w:t>
      </w:r>
      <w:bookmarkEnd w:id="42"/>
    </w:p>
    <w:p w14:paraId="09A4F03F" w14:textId="6842DF0D" w:rsidR="00244BA7" w:rsidRPr="00BB07F9" w:rsidRDefault="003900BD" w:rsidP="00244BA7">
      <w:r w:rsidRPr="00BB07F9">
        <w:t>A felhasználókkal kapcsolatos műveletek logikáját tartalmazza és az adatbázis elérést.</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42050014"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 és a megadott e-mail címre küld egy levelet, aminek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75F1E3A6"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3" w:name="_Toc499496544"/>
      <w:r w:rsidRPr="00BB07F9">
        <w:t>RolesModel</w:t>
      </w:r>
      <w:bookmarkEnd w:id="43"/>
    </w:p>
    <w:p w14:paraId="388B87A7" w14:textId="52A1D5D0"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4" w:name="_Toc499496545"/>
      <w:r w:rsidRPr="00BB07F9">
        <w:t>NotesModel</w:t>
      </w:r>
      <w:bookmarkEnd w:id="44"/>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5" w:name="_Toc499496546"/>
      <w:r w:rsidRPr="00BB07F9">
        <w:t>LogsModel</w:t>
      </w:r>
      <w:bookmarkEnd w:id="45"/>
    </w:p>
    <w:p w14:paraId="14C5E96B" w14:textId="25F91686" w:rsidR="00535474" w:rsidRPr="00BB07F9" w:rsidRDefault="00535474" w:rsidP="00535474">
      <w:r w:rsidRPr="00BB07F9">
        <w:t>A logoláshoz szükséges műveleteket foglalja magába.</w:t>
      </w:r>
    </w:p>
    <w:p w14:paraId="5FE1D271" w14:textId="35F7918A"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 xml:space="preserve">Létrehoz egy új bejegyzést a a kapott adatokkal. Ha a fájl vagy mappa azonosító üres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6" w:name="_Toc499496547"/>
      <w:r w:rsidRPr="00BB07F9">
        <w:t>FilesModel</w:t>
      </w:r>
      <w:bookmarkEnd w:id="46"/>
    </w:p>
    <w:p w14:paraId="3F158935" w14:textId="7BCD41DC" w:rsidR="000723CD" w:rsidRPr="00BB07F9" w:rsidRDefault="000723CD" w:rsidP="000723CD">
      <w:r w:rsidRPr="00BB07F9">
        <w:t>A fájlokkal végzett műveletek, letöltés és feltöltés megvalósítása.</w:t>
      </w:r>
    </w:p>
    <w:p w14:paraId="13CB936C" w14:textId="4EA0CEEE"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Ellenőrzi a fájlnév alapján, hogy a fájl nincs-e a nem megengedett kiterjesztések között.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63CD2BB1" w:rsidR="00DF6A8A" w:rsidRPr="00BB07F9" w:rsidRDefault="00DF6A8A" w:rsidP="0042171B">
      <w:pPr>
        <w:pStyle w:val="ListParagraph"/>
        <w:numPr>
          <w:ilvl w:val="0"/>
          <w:numId w:val="32"/>
        </w:numPr>
      </w:pPr>
      <w:r w:rsidRPr="00BB07F9">
        <w:rPr>
          <w:u w:val="single"/>
        </w:rPr>
        <w:t>get_all_deleted_folders(user_id)</w:t>
      </w:r>
      <w:r w:rsidRPr="00BB07F9">
        <w:t>:</w:t>
      </w:r>
      <w:r w:rsidR="00296A9A">
        <w:t xml:space="preserve"> A törölt mappákat adja, vissza amelyek a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303C9089"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 amin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77F392C8"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paraméterben kapott fájlt, azonban az 14 napig még helyreállítható lesz.</w:t>
      </w:r>
      <w:r w:rsidR="00522826">
        <w:t xml:space="preserve"> Törlődik azonban a fájlhoz tartozó összes megosztás és ezek visszaállítás esetén már nem jönnek vissza.</w:t>
      </w:r>
      <w:r w:rsidR="006705E3">
        <w:t xml:space="preserve"> Ha van ugyanilyen nevű fájl nagyobb verziószámmal a mappában, akkor azoknak csökkenti azt eggyel.</w:t>
      </w:r>
    </w:p>
    <w:p w14:paraId="216D9817" w14:textId="52CD29CF"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törölve lesz, de 14 napig még visszaállíthatóak. Mappák esetén nincs verziókövetés, továbbá a kijelölt fájlok verziójával nem kell törődni, hisz ugyanabban a mappában vannak. </w:t>
      </w:r>
    </w:p>
    <w:p w14:paraId="13761DD6" w14:textId="1C36D259"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,melyek</w:t>
      </w:r>
      <w:r w:rsidR="00522826">
        <w:t xml:space="preserve"> nem visszaállíthatóak.</w:t>
      </w:r>
    </w:p>
    <w:p w14:paraId="7C6A202E" w14:textId="433F9FDC"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 nehogy azonos nevű legyen egy másikkal. </w:t>
      </w:r>
      <w:r w:rsidR="00E50358">
        <w:t>Az új mappa neve nem lehet „…” és üres sem.</w:t>
      </w:r>
      <w:r w:rsidR="00323C17">
        <w:t xml:space="preserve"> Fizikailag is létrejön egy új mappa a hierarchiának megfelelően.</w:t>
      </w:r>
    </w:p>
    <w:p w14:paraId="41CA9775" w14:textId="2C27B665"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 változzanak és 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3A340813"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 xml:space="preserve">Áthelyezi a </w:t>
      </w:r>
      <w:r w:rsidR="00B64946">
        <w:t xml:space="preserve">adott </w:t>
      </w:r>
      <w:r w:rsidR="00AB4C90">
        <w:t>fájlt a kívánt helyre mind az adatbázisben mind fizikailag, ügyelve arra, hogy a verziók az új és régi mappán belül megfelelően változzanak.</w:t>
      </w:r>
    </w:p>
    <w:p w14:paraId="022342E3" w14:textId="11CC9123"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művelet, amely külön szálon fut, úgy ,hogy a fő szálat nem várakoztatja futás közben.</w:t>
      </w:r>
      <w:r w:rsidR="00CD7D6B">
        <w:t xml:space="preserve"> Alapvetően 24 óránként fut le, azonban ez az érték könnyen változtatható</w:t>
      </w:r>
      <w:r w:rsidR="00C87C8C">
        <w:t>. Az adatbázisból lekérdezi az összes olyan mappát és fájlt aminek a törlési ideje legalább 14 nap, majd az adatbázisból és fizikailag is törli ezeket. Ez a művelet már nem visszafordítható, tehát az így törölt fájlok végleg elvesztek.</w:t>
      </w:r>
    </w:p>
    <w:p w14:paraId="6CFCF274" w14:textId="742A14E6"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elérési útvonala, a valódi fájl</w:t>
      </w:r>
      <w:r w:rsidR="006D1225">
        <w:t>név és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9547C89"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 amik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5C3603FD"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49B9F212"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7" w:name="_Toc499496548"/>
      <w:r w:rsidRPr="00BB07F9">
        <w:t>FilesharesModel</w:t>
      </w:r>
      <w:bookmarkEnd w:id="47"/>
    </w:p>
    <w:p w14:paraId="5A407254" w14:textId="5526DBC1" w:rsidR="003361C0" w:rsidRPr="00BB07F9" w:rsidRDefault="003361C0" w:rsidP="003361C0">
      <w:r w:rsidRPr="00BB07F9">
        <w:t>A fájlok megosztásával kapcsolatos függvények találhatóak benne.</w:t>
      </w:r>
    </w:p>
    <w:p w14:paraId="6AC1C866" w14:textId="4F86ED1C"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 és ennek a segítségével lehet majd letölteni.</w:t>
      </w:r>
    </w:p>
    <w:p w14:paraId="30AC670B" w14:textId="7957C65A"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 akkor azt újra priváttá teszi</w:t>
      </w:r>
      <w:r w:rsidR="005A17F7">
        <w:t>, ezek után a fájlt már nem lehet letölteni az addigi tokennel</w:t>
      </w:r>
      <w:r w:rsidR="00CD1FAA">
        <w:t xml:space="preserve">. </w:t>
      </w:r>
    </w:p>
    <w:p w14:paraId="33882A92" w14:textId="5656B2C8"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 xml:space="preserve">Létrehoz egy új megosztást az input_dictionary-ben definiált adatokkal. Meg kell adni a jogosultságot, a felhasználót akit meghatalmazunk és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8" w:name="_Toc499496549"/>
      <w:r w:rsidRPr="00BB07F9">
        <w:t>TokensModel</w:t>
      </w:r>
      <w:bookmarkEnd w:id="48"/>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08F1750F"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 és amennyiben autentikáció szükséges</w:t>
      </w:r>
      <w:r w:rsidR="003556AA" w:rsidRPr="00BB07F9">
        <w:t>,</w:t>
      </w:r>
      <w:r w:rsidR="00436CD6" w:rsidRPr="00BB07F9">
        <w:t xml:space="preserve"> akkor a tokent átadja a fentebb említett függvénynek.</w:t>
      </w:r>
    </w:p>
    <w:p w14:paraId="767570CE" w14:textId="27A197DA" w:rsidR="004E4265" w:rsidRDefault="004E4265">
      <w:pPr>
        <w:pStyle w:val="Heading3"/>
      </w:pPr>
      <w:bookmarkStart w:id="49" w:name="_Toc499496550"/>
      <w:r>
        <w:t>Felhasználói limitek</w:t>
      </w:r>
      <w:bookmarkEnd w:id="49"/>
    </w:p>
    <w:p w14:paraId="0C1F7043" w14:textId="3B164D1E" w:rsidR="00387060" w:rsidRDefault="00387060" w:rsidP="004E4265">
      <w:r>
        <w:t xml:space="preserve">Korábban említettem, hogy a rendszer </w:t>
      </w:r>
      <w:r w:rsidR="00C16FEF">
        <w:t>jelenleg limitekkel rendelkezik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1B887625" w:rsidR="00387060" w:rsidRDefault="00387060" w:rsidP="00387060">
      <w:r>
        <w:t>Ezek betartásáért létrehoztam két függvényt, amelyek a megfelelő route-ok meghívása előtt fognak lefutni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36BFD3C"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 vagy létrehozza a note-ot akkor nem lesz-e nagyobb az össz fájlmérete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50" w:name="_Toc499496551"/>
      <w:r w:rsidRPr="00BB07F9">
        <w:lastRenderedPageBreak/>
        <w:t>Logolás</w:t>
      </w:r>
      <w:bookmarkEnd w:id="50"/>
    </w:p>
    <w:p w14:paraId="1FDE8136" w14:textId="0BCC6966" w:rsidR="00641D82" w:rsidRDefault="00DF33EB" w:rsidP="00BB07F9">
      <w:r>
        <w:t>Még nem esett szó a szerver oldalon történő hibák logolásáról, amik a fejlesztés során és a későbbi használat alatt is re</w:t>
      </w:r>
      <w:r w:rsidR="00641D82">
        <w:t>ndkí</w:t>
      </w:r>
      <w:r w:rsidR="00C464F6">
        <w:t xml:space="preserve">vül hasznosak tudnak lenni. </w:t>
      </w:r>
      <w:r w:rsidR="00641D82">
        <w:t>Mivel az alkalmazás nem igényel komplexebb logolást ezért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27928BB" w:rsidR="005441C4" w:rsidRDefault="005441C4" w:rsidP="005441C4">
      <w:r>
        <w:t xml:space="preserve">Az egyes logüzenetek átadása során megadható a szintje, ezzel jelezve a fontosságát. A rendszer indulása során be van állítva az a logolási szint, amely legalább </w:t>
      </w:r>
      <w:r w:rsidR="001316F2">
        <w:t>szükséges ahhoz, hogy az üzenetet a rendszer kiírja a logfájlba.</w:t>
      </w:r>
    </w:p>
    <w:p w14:paraId="53FF57F4" w14:textId="4223ED20" w:rsidR="00641D82" w:rsidRPr="00BB07F9" w:rsidRDefault="00FD56B9" w:rsidP="00641D82">
      <w:r>
        <w:t>A Flask könyvtár lehetőséget biztosít arra, hogy az alkalmazásban feliratkozzak nem elkapott hibákra vagy, ha a szerver 500-as HTTP kóddal tér vissza, tehát valamilyen hiba történt a kérés kiszolgálása közben. Ebben az esetben as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1" w:name="_Toc499496552"/>
      <w:r w:rsidRPr="00BB07F9">
        <w:t>UI</w:t>
      </w:r>
      <w:bookmarkEnd w:id="51"/>
    </w:p>
    <w:p w14:paraId="3854051F" w14:textId="53A5B750" w:rsidR="00D979D3" w:rsidRPr="00BB07F9" w:rsidRDefault="00CE7E1A" w:rsidP="00CE7E1A">
      <w:r>
        <w:t xml:space="preserve">Ebben a fejezetben bemutatásra kerül a felhasználói felület felépítése és működése </w:t>
      </w:r>
      <w:r w:rsidR="004C5CE7">
        <w:t>képekkel illusztrálva.</w:t>
      </w:r>
    </w:p>
    <w:p w14:paraId="529DF95B" w14:textId="6315F3DB" w:rsidR="002E3A87" w:rsidRDefault="002E3A87">
      <w:pPr>
        <w:pStyle w:val="Heading3"/>
      </w:pPr>
      <w:bookmarkStart w:id="52" w:name="_Toc499496553"/>
      <w:r>
        <w:t>Művelet sikeressége</w:t>
      </w:r>
      <w:bookmarkEnd w:id="52"/>
    </w:p>
    <w:p w14:paraId="381C640B" w14:textId="1F6447F2" w:rsidR="00CE1BD7" w:rsidRPr="002E3A87" w:rsidRDefault="00235B04" w:rsidP="0013778F">
      <w:r>
        <w:t>A frontend normál működése során sok kérést küld a backend felé és ezeknek a kéréseknek a sikerességéről tájékoztatni kell a felhasználót is, hogy tudja, hogy az egyes műveletek valóban sikerültek-e.</w:t>
      </w:r>
      <w:r w:rsidR="00563A07">
        <w:t xml:space="preserve"> Egy adott művelet után a felhasználó a jobb felső sarokban egy felugró </w:t>
      </w:r>
      <w:r w:rsidR="0013778F">
        <w:t xml:space="preserve">kis </w:t>
      </w:r>
      <w:r w:rsidR="00563A07">
        <w:t>zöld ablakot láthat benne egy rövid üzenettel, hogy sikerült a módosítás.</w:t>
      </w:r>
      <w:r w:rsidR="0019472F">
        <w:t xml:space="preserve"> </w:t>
      </w:r>
      <w:r w:rsidR="00563A07">
        <w:t xml:space="preserve">Míg sikertelen művelet esetán egy piros ablakot láthat,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3" w:name="_Toc499496554"/>
      <w:r w:rsidRPr="00BB07F9">
        <w:t>Bejelentkezés</w:t>
      </w:r>
      <w:bookmarkEnd w:id="53"/>
    </w:p>
    <w:p w14:paraId="648A8488" w14:textId="3890F686" w:rsidR="00556519" w:rsidRPr="00BB07F9" w:rsidRDefault="00556519" w:rsidP="00556519">
      <w:r w:rsidRPr="00BB07F9">
        <w:t xml:space="preserve">A helyes URL beírása után a felhasználók erre az oldalra jutnak először. Ha már van regisztrációjuk korábbról, akkor a felhasználónevük és a jelszavuk megadásával </w:t>
      </w:r>
      <w:r w:rsidRPr="00BB07F9">
        <w:lastRenderedPageBreak/>
        <w:t>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8</w:t>
      </w:r>
      <w:r w:rsidR="00FD50C2">
        <w:rPr>
          <w:noProof/>
        </w:rPr>
        <w:fldChar w:fldCharType="end"/>
      </w:r>
      <w:r>
        <w:t xml:space="preserve"> Bejelentkezés</w:t>
      </w:r>
    </w:p>
    <w:p w14:paraId="526FC0FE" w14:textId="2CF91572" w:rsidR="007D7479" w:rsidRPr="00BB07F9" w:rsidRDefault="007D7479">
      <w:pPr>
        <w:pStyle w:val="Heading3"/>
      </w:pPr>
      <w:bookmarkStart w:id="54" w:name="_Toc499496555"/>
      <w:r w:rsidRPr="00BB07F9">
        <w:t>Regisztráció</w:t>
      </w:r>
      <w:bookmarkEnd w:id="54"/>
    </w:p>
    <w:p w14:paraId="6AB8761A" w14:textId="47EB95F4" w:rsidR="00556519" w:rsidRPr="00BB07F9" w:rsidRDefault="00556519" w:rsidP="00556519">
      <w:r w:rsidRPr="00BB07F9">
        <w:t>Ha a felhasználónak még nincs regisztrációja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ellenőrzi,hogy minden mező ki lett-e töltve, ha igen akkor validálja </w:t>
      </w:r>
      <w:r w:rsidR="00AA5BFC" w:rsidRPr="00BB07F9">
        <w:t>a bemenetet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9</w:t>
      </w:r>
      <w:r w:rsidR="00FD50C2">
        <w:rPr>
          <w:noProof/>
        </w:rPr>
        <w:fldChar w:fldCharType="end"/>
      </w:r>
      <w:r>
        <w:t xml:space="preserve"> Regisztráció</w:t>
      </w:r>
    </w:p>
    <w:p w14:paraId="0BBCEF0B" w14:textId="70046445" w:rsidR="00195459" w:rsidRDefault="009C4BBE">
      <w:pPr>
        <w:pStyle w:val="Heading3"/>
      </w:pPr>
      <w:bookmarkStart w:id="55" w:name="_Toc499496556"/>
      <w:r>
        <w:t>Files m</w:t>
      </w:r>
      <w:r w:rsidR="00195459">
        <w:t>enü</w:t>
      </w:r>
      <w:bookmarkEnd w:id="55"/>
    </w:p>
    <w:p w14:paraId="7C45033B" w14:textId="7AA208DD"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 xml:space="preserve">árom lenyíló ablakot tartalmaz, az első a „Files”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10</w:t>
      </w:r>
      <w:r w:rsidR="00FD50C2">
        <w:rPr>
          <w:noProof/>
        </w:rPr>
        <w:fldChar w:fldCharType="end"/>
      </w:r>
      <w:r>
        <w:t xml:space="preserve"> Files menü</w:t>
      </w:r>
    </w:p>
    <w:p w14:paraId="2623DAE4" w14:textId="5DE3107B" w:rsidR="009C4BBE" w:rsidRDefault="009C4BBE" w:rsidP="009C4BBE">
      <w:r>
        <w:t>A „My Files” menüpontra kattintva a felhasználó</w:t>
      </w:r>
      <w:r w:rsidR="00A84FFF">
        <w:t xml:space="preserve"> a saját fájljait és mappáit tekintheti meg listába rendezve, ahol felül először a mappák </w:t>
      </w:r>
      <w:r w:rsidR="00947C7C">
        <w:t>alattuk pedig a fájlok láthatóak</w:t>
      </w:r>
      <w:r w:rsidR="00735715">
        <w:t xml:space="preserve">. </w:t>
      </w:r>
      <w:r w:rsidR="00BF69EC">
        <w:t>A hierarchiában lehetőség van lépkedni, a kívánt mappá</w:t>
      </w:r>
      <w:r w:rsidR="00290B73">
        <w:t>ra duplán kattintva, ha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11</w:t>
      </w:r>
      <w:r w:rsidR="00FD50C2">
        <w:rPr>
          <w:noProof/>
        </w:rPr>
        <w:fldChar w:fldCharType="end"/>
      </w:r>
      <w:r>
        <w:t xml:space="preserve"> Felhasználóhoz tartozó fájlok</w:t>
      </w:r>
      <w:r w:rsidR="00B667A4">
        <w:t xml:space="preserve"> és mappák</w:t>
      </w:r>
    </w:p>
    <w:p w14:paraId="59011DC2" w14:textId="327E9737" w:rsidR="00735715" w:rsidRDefault="00735715" w:rsidP="00735715">
      <w:r>
        <w:t>A listában található fájlok és mappák kijelölhetők, amely segítségével megtekinthetőek a részleteik. Egy fájlra kattintva  a képernyő jobb oldalon felugrik egy ablak az következő információkkal: név, feltöltés dátuma, verziószám, törlés dátuma</w:t>
      </w:r>
      <w:r w:rsidR="00EB7829">
        <w:t xml:space="preserve"> és a fájlra vonatkozó logok</w:t>
      </w:r>
      <w:r>
        <w:t>. Mivel a törölt fájlok oldalán is van lehetőség megtekinteni az ottani fájlok részleteit, ezért a két oldal ugyanazt a komponenst használja erre a funkcióra.</w:t>
      </w:r>
      <w:r w:rsidR="00EB7829">
        <w:t xml:space="preserve"> </w:t>
      </w:r>
      <w:r>
        <w:t>Az ablakon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31D239AF" w:rsidR="00735715" w:rsidRDefault="00735715" w:rsidP="00735715">
      <w:pPr>
        <w:pStyle w:val="ListParagraph"/>
        <w:numPr>
          <w:ilvl w:val="0"/>
          <w:numId w:val="36"/>
        </w:numPr>
      </w:pPr>
      <w:r>
        <w:t xml:space="preserve">A „Share” gombra kattintva </w:t>
      </w:r>
      <w:r w:rsidR="005C37CC">
        <w:t>a felugrik egy új ablak</w:t>
      </w:r>
      <w:r w:rsidR="00F33A36">
        <w:t>,</w:t>
      </w:r>
      <w:r w:rsidR="005C37CC">
        <w:t xml:space="preserve"> ahol más</w:t>
      </w:r>
      <w:r w:rsidR="00EB7829">
        <w:t xml:space="preserve"> felhasználókkal lehet megosztani a fájlt.</w:t>
      </w:r>
    </w:p>
    <w:p w14:paraId="6E58559A" w14:textId="05855880" w:rsidR="00EB7829" w:rsidRDefault="00EB7829" w:rsidP="00735715">
      <w:pPr>
        <w:pStyle w:val="ListParagraph"/>
        <w:numPr>
          <w:ilvl w:val="0"/>
          <w:numId w:val="36"/>
        </w:numPr>
      </w:pPr>
      <w:r>
        <w:t>A „Restore” gomb segítségével vissza lehet állítani a fájlt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44F68353" w:rsidR="00EB7829" w:rsidRDefault="00EB7829" w:rsidP="00735715">
      <w:pPr>
        <w:pStyle w:val="ListParagraph"/>
        <w:numPr>
          <w:ilvl w:val="0"/>
          <w:numId w:val="36"/>
        </w:numPr>
      </w:pPr>
      <w:r>
        <w:t xml:space="preserve">A „Dropbox” gomb feltölti a felhasználó Dropbox fiókjára a fájlt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12</w:t>
      </w:r>
      <w:r w:rsidR="00FD50C2">
        <w:rPr>
          <w:noProof/>
        </w:rPr>
        <w:fldChar w:fldCharType="end"/>
      </w:r>
      <w:r>
        <w:t xml:space="preserve"> Fájl adatok</w:t>
      </w:r>
    </w:p>
    <w:p w14:paraId="1A0C88E5" w14:textId="283688B9" w:rsidR="00F33A36" w:rsidRDefault="00F33A36" w:rsidP="00F33A36">
      <w:r>
        <w:t xml:space="preserve">Egy kiválasztott fájl megosztásait tehát a „Share” gomb megnyomásával tudjuk kezelni. Az így felugró ablakon látehatjuk a kiválasztott fájl nevét és ha publikus a fájl akkor a token-t, amely segítségével letölthető. Új jogok úgy adhatóak hozzá, hogy először kiválasztunk </w:t>
      </w:r>
      <w:r w:rsidR="00C05874">
        <w:t>egy jogosultságot, megadjuk a felhasználót akinek szánjuk majd rákattintunk a „Share” gombra az ablakon. Ha a fájl nem publikus akkor a „Public” gombra kattintva tehetjük azzá, visszafelé pedig a „Revoke Public” gombbal.</w:t>
      </w:r>
      <w:r w:rsidR="00E30A16">
        <w:t xml:space="preserve"> A gombok alatt található egy lista, ha a fájl meg van osztva legalább egy felhasználóval, ebben a listában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13</w:t>
      </w:r>
      <w:r w:rsidR="00FD50C2">
        <w:rPr>
          <w:noProof/>
        </w:rPr>
        <w:fldChar w:fldCharType="end"/>
      </w:r>
      <w:r>
        <w:t xml:space="preserve"> Megosztás</w:t>
      </w:r>
    </w:p>
    <w:p w14:paraId="0AFCA14F" w14:textId="4FB9AD8E" w:rsidR="005C37CC" w:rsidRDefault="005C37CC" w:rsidP="005C37CC">
      <w:r>
        <w:lastRenderedPageBreak/>
        <w:t xml:space="preserve">A fájlokhoz hasonlóan tehát megtekinthetőek a mappák részletei is mint a név, létrehozás dátuma, törlés dátuma és a mappához tartozó logok. Itt is fenn áll az, hogy ahol a törölt mappák vannak megjelenítve az az oldal </w:t>
      </w:r>
      <w:r w:rsidR="00490FED">
        <w:t>ugyanezt a komponenst használja és a gombok ennek megfelelően vannak engedélyezve és tiltva. Az itteni a 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14</w:t>
      </w:r>
      <w:r w:rsidR="00FD50C2">
        <w:rPr>
          <w:noProof/>
        </w:rPr>
        <w:fldChar w:fldCharType="end"/>
      </w:r>
      <w:r>
        <w:t xml:space="preserve"> Mappa adatok</w:t>
      </w:r>
    </w:p>
    <w:p w14:paraId="378D0747" w14:textId="1485E42D" w:rsidR="00136136" w:rsidRDefault="00A02D08" w:rsidP="00261A44">
      <w:r>
        <w:t xml:space="preserve">A keresést segítő mezőtől jobbra </w:t>
      </w:r>
      <w:r w:rsidR="006A0C33">
        <w:t>három ikon található, egy mappa,</w:t>
      </w:r>
      <w:r>
        <w:t xml:space="preserve"> egy fájl</w:t>
      </w:r>
      <w:r w:rsidR="006A0C33">
        <w:t xml:space="preserve"> és egy Dropox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15</w:t>
      </w:r>
      <w:r w:rsidR="00FD50C2">
        <w:rPr>
          <w:noProof/>
        </w:rPr>
        <w:fldChar w:fldCharType="end"/>
      </w:r>
      <w:r>
        <w:t xml:space="preserve"> Művelet ikonok</w:t>
      </w:r>
    </w:p>
    <w:p w14:paraId="548B46E5" w14:textId="20C18A0B" w:rsidR="006A0C33" w:rsidRDefault="006A0C33" w:rsidP="006A0C33">
      <w:r>
        <w:t>A Dropbox ikonra kattintva egy felugró abalkon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16</w:t>
      </w:r>
      <w:r w:rsidR="00FD50C2">
        <w:rPr>
          <w:noProof/>
        </w:rPr>
        <w:fldChar w:fldCharType="end"/>
      </w:r>
      <w:r>
        <w:t xml:space="preserve"> Letöltés Dropbox-ról</w:t>
      </w:r>
    </w:p>
    <w:p w14:paraId="55F892E1" w14:textId="183E56E0" w:rsidR="00136136" w:rsidRDefault="00A02D08" w:rsidP="00136136">
      <w:r>
        <w:t xml:space="preserve"> A mappa ikonra kattintva </w:t>
      </w:r>
      <w:r w:rsidR="00136136">
        <w:t xml:space="preserve">a felugró ablak segítségével </w:t>
      </w:r>
      <w:r>
        <w:t>egy új mappa hozható létre</w:t>
      </w:r>
      <w:r w:rsidR="00136136">
        <w:t>,</w:t>
      </w:r>
      <w:r>
        <w:t xml:space="preserve"> ott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17</w:t>
      </w:r>
      <w:r w:rsidR="00FD50C2">
        <w:rPr>
          <w:noProof/>
        </w:rPr>
        <w:fldChar w:fldCharType="end"/>
      </w:r>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18</w:t>
      </w:r>
      <w:r w:rsidR="00FD50C2">
        <w:rPr>
          <w:noProof/>
        </w:rPr>
        <w:fldChar w:fldCharType="end"/>
      </w:r>
      <w:r>
        <w:t xml:space="preserve"> Fájl feltöltése</w:t>
      </w:r>
    </w:p>
    <w:p w14:paraId="7D31C662" w14:textId="5D93CE01" w:rsidR="008D135A" w:rsidRDefault="003457D8" w:rsidP="008D135A">
      <w:r>
        <w:t>A „Files” menü második pontja a „Shared with me” menüpont, ahol a felhasználó azokat a fájlokat látja amik meg lettek osztva vele.</w:t>
      </w:r>
      <w:r w:rsidR="0070260F">
        <w:t xml:space="preserve"> Az egyes fájlok kiválaszthatók és műveletek végezhetőek rajtuk a jogosultságnak megfelelően.</w:t>
      </w:r>
      <w:r w:rsidR="00247219">
        <w:t xml:space="preserve"> Törölni például csak akkor tudja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19</w:t>
      </w:r>
      <w:r w:rsidR="00FD50C2">
        <w:rPr>
          <w:noProof/>
        </w:rPr>
        <w:fldChar w:fldCharType="end"/>
      </w:r>
      <w:r>
        <w:t xml:space="preserve"> A felhasználóval megosztott fájlok</w:t>
      </w:r>
    </w:p>
    <w:p w14:paraId="1D89204E" w14:textId="60378AD7"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részleteit tartalmazza. Azonban most </w:t>
      </w:r>
      <w:r w:rsidR="00716285">
        <w:t>a törlést jelölő dátum ki van töltve. A fájl vagy mappa a „Restore” gomb megnyomásával visszaállítható korábbi helyére.</w:t>
      </w:r>
      <w:r w:rsidR="001738E3">
        <w:t xml:space="preserve"> A 14 nap letelte után a fájl vagy mappa véglegesen törlődik a rendszerből és nem visszaállítható sehogyan sem.</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20</w:t>
      </w:r>
      <w:r w:rsidR="00FD50C2">
        <w:rPr>
          <w:noProof/>
        </w:rPr>
        <w:fldChar w:fldCharType="end"/>
      </w:r>
      <w:r>
        <w:t xml:space="preserve"> Törölt fájlok és mappák</w:t>
      </w:r>
    </w:p>
    <w:p w14:paraId="3F9FACF3" w14:textId="649DF8FD" w:rsidR="00A26F74" w:rsidRDefault="00A26F74">
      <w:pPr>
        <w:pStyle w:val="Heading3"/>
      </w:pPr>
      <w:bookmarkStart w:id="56" w:name="_Toc499496557"/>
      <w:r>
        <w:t>Notes menü</w:t>
      </w:r>
      <w:bookmarkEnd w:id="56"/>
    </w:p>
    <w:p w14:paraId="3D1B78CE" w14:textId="775C352D" w:rsidR="00E436C7" w:rsidRPr="00E436C7" w:rsidRDefault="00DF297D" w:rsidP="00DF297D">
      <w:r>
        <w:t xml:space="preserve">A menüsor második a eleme a „Notes” ahol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21</w:t>
      </w:r>
      <w:r w:rsidR="00FD50C2">
        <w:rPr>
          <w:noProof/>
        </w:rPr>
        <w:fldChar w:fldCharType="end"/>
      </w:r>
      <w:r>
        <w:t xml:space="preserve"> Notes menü</w:t>
      </w:r>
    </w:p>
    <w:p w14:paraId="6FD75E25" w14:textId="16BBF8C1" w:rsidR="00DF297D" w:rsidRDefault="00DF297D" w:rsidP="00DF297D">
      <w:r>
        <w:t>Az első menüpont a „My Notes” ahol a felhasználó a saját note-jain tud műveletek végezni vagy teljesen újat létrehozni.</w:t>
      </w:r>
      <w:r w:rsidR="00216C43">
        <w:t xml:space="preserve"> </w:t>
      </w:r>
      <w:r w:rsidR="00BB4149">
        <w:t>Felül e</w:t>
      </w:r>
      <w:r w:rsidR="00216C43">
        <w:t xml:space="preserve">gy listát láthat a note-jaiból, amelyben az egyes elemek kiválaszthatóak. Kiválasztás után az adott note adatai jelennek meg. </w:t>
      </w:r>
      <w:r w:rsidR="00BB4149">
        <w:t>A lehetséges műveletek:</w:t>
      </w:r>
    </w:p>
    <w:p w14:paraId="2B885768" w14:textId="07874CBF" w:rsidR="00216C43" w:rsidRDefault="00216C43" w:rsidP="00216C43">
      <w:pPr>
        <w:pStyle w:val="ListParagraph"/>
        <w:numPr>
          <w:ilvl w:val="0"/>
          <w:numId w:val="37"/>
        </w:numPr>
      </w:pPr>
      <w:r>
        <w:t xml:space="preserve">Ha még nincs kiválasztva egy note sem akkor a a név és tartalom megadása után a „New” gombra kattintva létrejön az új note. Amennyiben ki van </w:t>
      </w:r>
      <w:r>
        <w:lastRenderedPageBreak/>
        <w:t>választva egy már létező</w:t>
      </w:r>
      <w:r w:rsidR="004055C3">
        <w:t>,</w:t>
      </w:r>
      <w:r>
        <w:t xml:space="preserve"> akkor a „New” gombra kattintva </w:t>
      </w:r>
      <w:r w:rsidR="004055C3">
        <w:t>törlődik a kiválasztás és meg lehet adni az új note adatait.</w:t>
      </w:r>
    </w:p>
    <w:p w14:paraId="6C97DE60" w14:textId="57809FE1" w:rsidR="004055C3" w:rsidRDefault="004055C3" w:rsidP="00216C43">
      <w:pPr>
        <w:pStyle w:val="ListParagraph"/>
        <w:numPr>
          <w:ilvl w:val="0"/>
          <w:numId w:val="37"/>
        </w:numPr>
      </w:pPr>
      <w:r>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22</w:t>
      </w:r>
      <w:r w:rsidR="00FD50C2">
        <w:rPr>
          <w:noProof/>
        </w:rPr>
        <w:fldChar w:fldCharType="end"/>
      </w:r>
      <w:r>
        <w:t xml:space="preserve"> Felhasználóhoz tartozó note-ok</w:t>
      </w:r>
    </w:p>
    <w:p w14:paraId="64BC803A" w14:textId="733EB268" w:rsidR="00F71990" w:rsidRDefault="00F71990" w:rsidP="00F71990">
      <w:r>
        <w:t xml:space="preserve">A második menüpont a „Shared with me” ahol a felhasnálóval megosztott note-ok tekinthetőek meg. Az oldal kialakítása hasonló az előzőhöz azonban itt csak két műveletre van lehetőség. Az egyik a módosítás az „Update” gombbal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lastRenderedPageBreak/>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23</w:t>
      </w:r>
      <w:r w:rsidR="00FD50C2">
        <w:rPr>
          <w:noProof/>
        </w:rPr>
        <w:fldChar w:fldCharType="end"/>
      </w:r>
      <w:r>
        <w:t xml:space="preserve"> Felhasználóval megoszott note-ok</w:t>
      </w:r>
    </w:p>
    <w:p w14:paraId="2D780EC6" w14:textId="772F15BB" w:rsidR="008F23F9" w:rsidRDefault="008F23F9">
      <w:pPr>
        <w:pStyle w:val="Heading3"/>
      </w:pPr>
      <w:bookmarkStart w:id="57" w:name="_Toc499496558"/>
      <w:r>
        <w:t>User menü</w:t>
      </w:r>
      <w:bookmarkEnd w:id="57"/>
    </w:p>
    <w:p w14:paraId="6461A58F" w14:textId="5CD97819" w:rsidR="00653CF6" w:rsidRPr="00653CF6" w:rsidRDefault="00653CF6" w:rsidP="00653CF6">
      <w:r>
        <w:t>A menüsor utolsó eleme a „User” menü, itt a felhasználóval kapcsolatos műveletek végezhetőek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24</w:t>
      </w:r>
      <w:r w:rsidR="00FD50C2">
        <w:rPr>
          <w:noProof/>
        </w:rPr>
        <w:fldChar w:fldCharType="end"/>
      </w:r>
      <w:r>
        <w:t xml:space="preserve"> User menü</w:t>
      </w:r>
    </w:p>
    <w:p w14:paraId="47CC2935" w14:textId="2748A831" w:rsidR="0065280A" w:rsidRDefault="0065280A" w:rsidP="0065280A">
      <w:r>
        <w:t xml:space="preserve">Az első menüpont a „Change Data”, amelyre kattintva a felhasználó a </w:t>
      </w:r>
      <w:r w:rsidR="00A03B5D">
        <w:t xml:space="preserve">meg tudja változtatni az e-mail címét és/vagy a a jelszavát. A jelenlegi jeslzavát mindenképp meg kell adnia helyesen ahhoz, hogy a művelet sikeres legyen. </w:t>
      </w:r>
    </w:p>
    <w:p w14:paraId="5B528A52" w14:textId="77777777" w:rsidR="0030535E" w:rsidRDefault="0065280A" w:rsidP="0075609E">
      <w:pPr>
        <w:keepNext/>
        <w:ind w:firstLine="0"/>
        <w:jc w:val="center"/>
      </w:pPr>
      <w:r>
        <w:rPr>
          <w:noProof/>
          <w:lang w:val="en-US"/>
        </w:rPr>
        <w:lastRenderedPageBreak/>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25</w:t>
      </w:r>
      <w:r w:rsidR="00FD50C2">
        <w:rPr>
          <w:noProof/>
        </w:rPr>
        <w:fldChar w:fldCharType="end"/>
      </w:r>
      <w:r>
        <w:t xml:space="preserve"> Felhasználói adatok megváltoztatása</w:t>
      </w:r>
    </w:p>
    <w:p w14:paraId="4F7F152E" w14:textId="0E1358EA" w:rsidR="00901FA3" w:rsidRDefault="00901FA3" w:rsidP="00901FA3">
      <w:r>
        <w:t>A következő menüpont a „Dropbox” ahol a felhasználó össze tudja kötni a Dropboxos és az itteni fiókját. Az oldalon egy linket lát ahova átnavigálva, be kell lépni a Dropboxos regisztrációjába, majd ott engedélyezni tudja az alkalmazás számára a hozzáférést. A művelet végén kap egy hozzáférési tokent, amelyet az oldalra be kell másolnia és megnyomnia az „Authorize” gombot, ezek után a két regisztráció össze lesz kötve.</w:t>
      </w:r>
    </w:p>
    <w:p w14:paraId="4577F9FE" w14:textId="77777777" w:rsidR="0030535E" w:rsidRDefault="00901FA3" w:rsidP="0075609E">
      <w:pPr>
        <w:keepNext/>
        <w:ind w:firstLine="0"/>
        <w:jc w:val="center"/>
      </w:pPr>
      <w:r>
        <w:rPr>
          <w:noProof/>
          <w:lang w:val="en-US"/>
        </w:rPr>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26</w:t>
      </w:r>
      <w:r w:rsidR="00FD50C2">
        <w:rPr>
          <w:noProof/>
        </w:rPr>
        <w:fldChar w:fldCharType="end"/>
      </w:r>
      <w:r>
        <w:t xml:space="preserve"> Dropbox engedélyezés megvalósítása</w:t>
      </w:r>
    </w:p>
    <w:p w14:paraId="7828882A" w14:textId="2F66CE2E" w:rsidR="00B34D14" w:rsidRDefault="00B34D14" w:rsidP="00B34D14">
      <w:r>
        <w:t>A harmadik menüpont a lenyíló listában a „Logs” ahol az összes felhasználóhoz kapcsolódó log bejegyzés megtekinthető. Itt lehetnek sikeres és sikertelen bejelentkezési kísérletek vagy a felhasználóhoz tartozó mappákon és fájlokon végzett műveletek. A bejegyzések nem módosíthatóak és nem törölhetőek.</w:t>
      </w:r>
    </w:p>
    <w:p w14:paraId="1F86F0F4" w14:textId="77777777" w:rsidR="007A1181" w:rsidRDefault="00B34D14" w:rsidP="0075609E">
      <w:pPr>
        <w:keepNext/>
        <w:ind w:firstLine="0"/>
        <w:jc w:val="center"/>
      </w:pPr>
      <w:r>
        <w:rPr>
          <w:noProof/>
          <w:lang w:val="en-US"/>
        </w:rPr>
        <w:lastRenderedPageBreak/>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27</w:t>
      </w:r>
      <w:r w:rsidR="00FD50C2">
        <w:rPr>
          <w:noProof/>
        </w:rPr>
        <w:fldChar w:fldCharType="end"/>
      </w:r>
      <w:r>
        <w:t xml:space="preserve"> Felhasználói logok</w:t>
      </w:r>
    </w:p>
    <w:p w14:paraId="29025C55" w14:textId="5077E12A" w:rsidR="00F92DED" w:rsidRDefault="00F92DED" w:rsidP="00F92DED">
      <w:r>
        <w:t>Az utolsó előtti menüpont a „Logout”, amelyre kattintva a felhasználó kijelentkezik a rendszerből és visszakerül a bejelentkező oldalra. Az utolsó pedig a „Delete Account”, ahol törölni törölni tudja a regisztrációját. Kattintás után felugrik egy megerősítő ablak ahol az „OK”-ra kattintva a felhasználó fiókja törlődik véglege</w:t>
      </w:r>
      <w:r w:rsidR="00207BF8">
        <w:t>sen, tehát 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28</w:t>
      </w:r>
      <w:r w:rsidR="00FD50C2">
        <w:rPr>
          <w:noProof/>
        </w:rPr>
        <w:fldChar w:fldCharType="end"/>
      </w:r>
      <w:r>
        <w:t xml:space="preserve"> Regisztáció törlésének megerősítése</w:t>
      </w:r>
    </w:p>
    <w:p w14:paraId="58F5A913" w14:textId="38FE7206" w:rsidR="00A72F58" w:rsidRDefault="00A72F58">
      <w:pPr>
        <w:pStyle w:val="Heading1"/>
      </w:pPr>
      <w:bookmarkStart w:id="58" w:name="_Toc499496559"/>
      <w:r w:rsidRPr="00BB07F9">
        <w:lastRenderedPageBreak/>
        <w:t>Mérések</w:t>
      </w:r>
      <w:bookmarkEnd w:id="58"/>
    </w:p>
    <w:p w14:paraId="317A53A4" w14:textId="746E2AEE" w:rsidR="00C97BB8" w:rsidRDefault="00F93963" w:rsidP="00F93963">
      <w:r>
        <w:t>A fejezetben olyan mérések eredményét és összehasonlítását fogom bemutatni, amelyeket először elvégeztem a sa</w:t>
      </w:r>
      <w:r w:rsidR="007742A4">
        <w:t xml:space="preserve">ját gépemen, ahol a fejlesztés történt </w:t>
      </w:r>
      <w:r>
        <w:t>majd a Raspberry PI eszközön is</w:t>
      </w:r>
      <w:r w:rsidR="00FF2ACB">
        <w:t>. A kéréseket egy harmadik külön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034E4151" w:rsidR="00F93963" w:rsidRDefault="00F93963" w:rsidP="00F93963">
      <w:pPr>
        <w:pStyle w:val="ListParagraph"/>
        <w:numPr>
          <w:ilvl w:val="0"/>
          <w:numId w:val="40"/>
        </w:numPr>
      </w:pPr>
      <w:r>
        <w:t>RAM:</w:t>
      </w:r>
      <w:r w:rsidR="00B13050">
        <w:t xml:space="preserve"> 16GB</w:t>
      </w:r>
    </w:p>
    <w:p w14:paraId="1ED1889B" w14:textId="218ED29B" w:rsidR="00F93963" w:rsidRDefault="00F93963" w:rsidP="00F93963">
      <w:pPr>
        <w:pStyle w:val="ListParagraph"/>
        <w:numPr>
          <w:ilvl w:val="0"/>
          <w:numId w:val="40"/>
        </w:numPr>
      </w:pPr>
      <w:r>
        <w:t>Tárhely:</w:t>
      </w:r>
      <w:r w:rsidR="00B13050">
        <w:t xml:space="preserve"> SSD 256GB</w:t>
      </w:r>
      <w:r w:rsidR="007742A4">
        <w:t>, 1TB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29885689" w:rsidR="00C97BB8" w:rsidRDefault="00EF65C5" w:rsidP="00EF65C5">
      <w:r>
        <w:t>Amiről még szót kell ejteni hogy az RPI eszköznek mik a pontos írási és olvasási limitei. Hálózat esetén tehát 100Mbit-re képes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8E4333A" w:rsidR="00EF65C5" w:rsidRDefault="00EF65C5" w:rsidP="00EF65C5">
      <w:pPr>
        <w:ind w:firstLine="0"/>
      </w:pPr>
      <w:r>
        <w:t>A kapott érték írásra 16.8MB/s, míg olvasásra 22.6MB/s, tehát mindkét esetben a hálózat az ami korlátozni fog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28954102" w:rsidR="009023D6" w:rsidRDefault="009023D6" w:rsidP="009023D6">
      <w:r>
        <w:t>A kiválasztott route /files/folder/&lt;folder_id&gt;, amelyet azért választottam, mert van benne adatbázis elérés így jobb képet kapunk.</w:t>
      </w:r>
      <w:r w:rsidR="007136E8">
        <w:t xml:space="preserve"> Arra ügyeltem, hogy az adatbázisban található rekordok azonosak legyenek, tehát azonos a két mappa tartalma.</w:t>
      </w:r>
      <w:r>
        <w:t xml:space="preserve"> A kapott eredmények </w:t>
      </w:r>
      <w:r w:rsidR="00944A6F">
        <w:t>átlagolva</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49556A17">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382CDF" w14:textId="0B062CB5" w:rsidR="00ED58AC" w:rsidRDefault="00ED58AC" w:rsidP="0041054F">
      <w:pPr>
        <w:pStyle w:val="Caption"/>
      </w:pPr>
      <w:r>
        <w:t xml:space="preserve">Diagram </w:t>
      </w:r>
      <w:r w:rsidR="00FD50C2">
        <w:fldChar w:fldCharType="begin"/>
      </w:r>
      <w:r w:rsidR="00FD50C2">
        <w:instrText xml:space="preserve"> SEQ Diagram \* ARABIC </w:instrText>
      </w:r>
      <w:r w:rsidR="00FD50C2">
        <w:fldChar w:fldCharType="separate"/>
      </w:r>
      <w:r w:rsidR="00887F47">
        <w:rPr>
          <w:noProof/>
        </w:rPr>
        <w:t>1</w:t>
      </w:r>
      <w:r w:rsidR="00FD50C2">
        <w:rPr>
          <w:noProof/>
        </w:rPr>
        <w:fldChar w:fldCharType="end"/>
      </w:r>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3A9E5CB1" w:rsidR="00215CDC" w:rsidRDefault="00215CDC" w:rsidP="00215CDC">
      <w:r>
        <w:t xml:space="preserve">A route ugyanaz mint az előző mérés során </w:t>
      </w:r>
      <w:r w:rsidR="004C12F7">
        <w:t>a változás annyi, hogy a kérések több szálon futnak a szerver felé. Összesen 3 szálat használtam és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4C3D1DE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856B85B" w14:textId="62F6491E" w:rsidR="00672004" w:rsidRDefault="00ED58AC" w:rsidP="0041054F">
      <w:pPr>
        <w:pStyle w:val="Caption"/>
      </w:pPr>
      <w:r>
        <w:t xml:space="preserve">Diagram </w:t>
      </w:r>
      <w:r w:rsidR="00FD50C2">
        <w:fldChar w:fldCharType="begin"/>
      </w:r>
      <w:r w:rsidR="00FD50C2">
        <w:instrText xml:space="preserve"> SEQ Diagram \* ARABIC </w:instrText>
      </w:r>
      <w:r w:rsidR="00FD50C2">
        <w:fldChar w:fldCharType="separate"/>
      </w:r>
      <w:r w:rsidR="00887F47">
        <w:rPr>
          <w:noProof/>
        </w:rPr>
        <w:t>2</w:t>
      </w:r>
      <w:r w:rsidR="00FD50C2">
        <w:rPr>
          <w:noProof/>
        </w:rPr>
        <w:fldChar w:fldCharType="end"/>
      </w:r>
      <w:r>
        <w:t xml:space="preserve"> 1000 kérés práhuzamosítva</w:t>
      </w:r>
    </w:p>
    <w:p w14:paraId="0A09DE05" w14:textId="3413C1F3" w:rsidR="000E2590" w:rsidRDefault="000E2590" w:rsidP="00215CDC">
      <w:r>
        <w:t xml:space="preserve">Jól látható javulást értünk </w:t>
      </w:r>
      <w:r w:rsidR="00F31408">
        <w:t>el</w:t>
      </w:r>
      <w:r>
        <w:t xml:space="preserve"> PC esetén</w:t>
      </w:r>
      <w:r w:rsidR="00A23319">
        <w:t>,</w:t>
      </w:r>
      <w:r>
        <w:t xml:space="preserve"> azonban az RPI szinte semmilyen pozitív elváltozást nem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94FF7B" w14:textId="0EAA923C" w:rsidR="00B3777E" w:rsidRDefault="00887F47" w:rsidP="0041054F">
      <w:pPr>
        <w:pStyle w:val="Caption"/>
      </w:pPr>
      <w:r>
        <w:t xml:space="preserve">Diagram </w:t>
      </w:r>
      <w:r w:rsidR="00FD50C2">
        <w:fldChar w:fldCharType="begin"/>
      </w:r>
      <w:r w:rsidR="00FD50C2">
        <w:instrText xml:space="preserve"> SEQ Diagram \* ARABIC </w:instrText>
      </w:r>
      <w:r w:rsidR="00FD50C2">
        <w:fldChar w:fldCharType="separate"/>
      </w:r>
      <w:r>
        <w:rPr>
          <w:noProof/>
        </w:rPr>
        <w:t>3</w:t>
      </w:r>
      <w:r w:rsidR="00FD50C2">
        <w:rPr>
          <w:noProof/>
        </w:rPr>
        <w:fldChar w:fldCharType="end"/>
      </w:r>
      <w:r>
        <w:t xml:space="preserve"> 1GB-os fájl feltöltése</w:t>
      </w:r>
    </w:p>
    <w:p w14:paraId="0296E17A" w14:textId="2306756C"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pedig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3D4E63BA" w:rsidR="00346C76" w:rsidRDefault="00520124" w:rsidP="00B3777E">
      <w:r>
        <w:t>Ugyanezt a fájlt ezekután letöltöttem.</w:t>
      </w:r>
    </w:p>
    <w:p w14:paraId="0354B86E" w14:textId="40324ACF" w:rsidR="00520124" w:rsidRDefault="00520124" w:rsidP="00B3777E">
      <w:r>
        <w:rPr>
          <w:noProof/>
          <w:lang w:val="en-US"/>
        </w:rPr>
        <w:drawing>
          <wp:inline distT="0" distB="0" distL="0" distR="0" wp14:anchorId="646CB20D" wp14:editId="3AAD9E22">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460964D" w14:textId="712576E7" w:rsidR="00520124" w:rsidRDefault="00F7411D" w:rsidP="00B3777E">
      <w:r>
        <w:t>PC esetén 15 másodperc elég volt ahhoz, hogy letöltsem a fájlt ez átszámítva 63</w:t>
      </w:r>
      <w:r w:rsidR="00895566">
        <w:t xml:space="preserve"> </w:t>
      </w:r>
      <w:r>
        <w:t xml:space="preserve">MB/s-es letöltési sebességet jelent. Míg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3BEBE66C"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474DB06" w14:textId="0C9BD8AC" w:rsidR="0020748C" w:rsidRDefault="0020748C" w:rsidP="00D4066B">
      <w:pPr>
        <w:pStyle w:val="ListParagraph"/>
        <w:ind w:left="720" w:firstLine="0"/>
      </w:pPr>
      <w:r>
        <w:t>PC feltöltés:</w:t>
      </w:r>
      <w:r w:rsidR="00F1535E">
        <w:t xml:space="preserve"> 60 másodperc</w:t>
      </w:r>
      <w:r w:rsidR="00895566">
        <w:t xml:space="preserve"> 48 MB/s</w:t>
      </w:r>
    </w:p>
    <w:p w14:paraId="7014F7C5" w14:textId="171CD23B" w:rsidR="00EB28D2" w:rsidRDefault="00EB28D2" w:rsidP="00EB28D2">
      <w:pPr>
        <w:pStyle w:val="ListParagraph"/>
        <w:ind w:left="720" w:firstLine="0"/>
      </w:pPr>
      <w:r>
        <w:t xml:space="preserve">RPI feltöltés </w:t>
      </w:r>
      <w:r w:rsidR="00F1535E">
        <w:t>810 másodperc</w:t>
      </w:r>
      <w:r w:rsidR="00895566">
        <w:t xml:space="preserve"> 3.6 MB/s</w:t>
      </w:r>
    </w:p>
    <w:p w14:paraId="1C4D9FEB" w14:textId="32BB589E" w:rsidR="0020748C" w:rsidRDefault="0020748C" w:rsidP="00D4066B">
      <w:pPr>
        <w:pStyle w:val="ListParagraph"/>
        <w:ind w:left="720" w:firstLine="0"/>
      </w:pPr>
      <w:r>
        <w:rPr>
          <w:noProof/>
          <w:lang w:val="en-US"/>
        </w:rPr>
        <w:drawing>
          <wp:inline distT="0" distB="0" distL="0" distR="0" wp14:anchorId="58436C21" wp14:editId="1CDAB54D">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DD5404" w14:textId="7B88B78D" w:rsidR="00EB28D2" w:rsidRDefault="00EB28D2" w:rsidP="00EB28D2">
      <w:pPr>
        <w:pStyle w:val="ListParagraph"/>
        <w:ind w:left="720" w:firstLine="0"/>
      </w:pPr>
      <w:r>
        <w:t xml:space="preserve">PC letöltés: </w:t>
      </w:r>
      <w:r w:rsidR="00F1535E">
        <w:t>45 másodperc</w:t>
      </w:r>
      <w:r w:rsidR="00FE5C44">
        <w:t xml:space="preserve"> 64 MB/s</w:t>
      </w:r>
    </w:p>
    <w:p w14:paraId="41A468A2" w14:textId="534D6BE8" w:rsidR="00D4066B" w:rsidRDefault="00D4066B" w:rsidP="00D4066B">
      <w:pPr>
        <w:pStyle w:val="ListParagraph"/>
        <w:ind w:left="720" w:firstLine="0"/>
      </w:pPr>
      <w:r>
        <w:t xml:space="preserve">RPI </w:t>
      </w:r>
      <w:r w:rsidR="00EB28D2">
        <w:t>letöltés:</w:t>
      </w:r>
      <w:r>
        <w:t xml:space="preserve"> </w:t>
      </w:r>
      <w:r w:rsidR="00F1535E">
        <w:t>280</w:t>
      </w:r>
      <w:r>
        <w:t xml:space="preserve"> </w:t>
      </w:r>
      <w:r w:rsidR="00F1535E">
        <w:t>másodperc</w:t>
      </w:r>
      <w:r w:rsidR="00FE5C44">
        <w:t xml:space="preserve"> 10.3 MB/s</w:t>
      </w:r>
    </w:p>
    <w:p w14:paraId="7FC2BCE2" w14:textId="77777777" w:rsidR="00842439" w:rsidRDefault="00842439" w:rsidP="00842439"/>
    <w:p w14:paraId="30680766" w14:textId="21306727" w:rsidR="00C52DD6" w:rsidRDefault="00C52DD6" w:rsidP="00C97BB8">
      <w:pPr>
        <w:pStyle w:val="ListParagraph"/>
        <w:numPr>
          <w:ilvl w:val="0"/>
          <w:numId w:val="41"/>
        </w:numPr>
      </w:pPr>
      <w:r>
        <w:t>2 darab 1GB-os fájl feltöltése</w:t>
      </w:r>
      <w:r w:rsidR="00332BE2">
        <w:t xml:space="preserve"> majd</w:t>
      </w:r>
      <w:r w:rsidR="00A76BD6">
        <w:t xml:space="preserve"> letöltése</w:t>
      </w:r>
      <w:r>
        <w:t xml:space="preserve"> egy időben:</w:t>
      </w:r>
    </w:p>
    <w:p w14:paraId="542DA776" w14:textId="45083EB3" w:rsidR="00C97BB8" w:rsidRPr="00F93963" w:rsidRDefault="00C97BB8" w:rsidP="007658C0">
      <w:pPr>
        <w:ind w:left="360" w:firstLine="0"/>
      </w:pPr>
    </w:p>
    <w:p w14:paraId="7F3A2D49" w14:textId="7CF22FBB" w:rsidR="00A72F58" w:rsidRDefault="001E5C7A">
      <w:pPr>
        <w:pStyle w:val="Heading1"/>
      </w:pPr>
      <w:bookmarkStart w:id="59" w:name="_Toc499496560"/>
      <w:r w:rsidRPr="00BB07F9">
        <w:lastRenderedPageBreak/>
        <w:t>Összefoglalás</w:t>
      </w:r>
      <w:bookmarkEnd w:id="59"/>
    </w:p>
    <w:p w14:paraId="721E0CB2" w14:textId="313088C7" w:rsidR="00720017" w:rsidRDefault="00D76D40" w:rsidP="00720017">
      <w:r>
        <w:t>A projekt tervezés</w:t>
      </w:r>
      <w:r w:rsidR="00ED1E6D">
        <w:t>e</w:t>
      </w:r>
      <w:r>
        <w:t xml:space="preserve"> és fejlesztés</w:t>
      </w:r>
      <w:r w:rsidR="00ED1E6D">
        <w:t>e</w:t>
      </w:r>
      <w:r>
        <w:t xml:space="preserve"> alatt megismerkedtem új technológiákkal, így sokat tanultam és fejlődtem szakmailag. A feladat megoldása során több problémába is ütköztem, ahol mérlegelnem kellett több lehetséges megoldást, majd kiválasztani a szerintem legjobbat.</w:t>
      </w:r>
    </w:p>
    <w:p w14:paraId="36EF0A5A" w14:textId="461E6385" w:rsidR="006A047C" w:rsidRDefault="006A047C" w:rsidP="00720017">
      <w:r>
        <w:t xml:space="preserve">A project végére elkészítettem egy jól működő fájlmegosztó portált, amely egy egyszerű felhasználó számára minden igényt kielégít ahhoz, hogy fájljait </w:t>
      </w:r>
      <w:r w:rsidR="00ED1E6D">
        <w:t>ott tárolja és megossza másokkal. A szoftvert összekötöttem egy másik népszerű portállal, úgy ,hogy lehessen oda feltölteni fájlokat</w:t>
      </w:r>
      <w:r w:rsidR="00905E19">
        <w:t>,</w:t>
      </w:r>
      <w:r w:rsidR="00ED1E6D">
        <w:t xml:space="preserve"> illetve onnan letölteni. </w:t>
      </w:r>
    </w:p>
    <w:p w14:paraId="16DCC288" w14:textId="75E9B133" w:rsidR="000C3A5C" w:rsidRPr="00720017" w:rsidRDefault="000C3A5C" w:rsidP="00720017">
      <w:r>
        <w:t>Mesimerkedtem a Raspberry PI eszközzel és sikeresen telepítettem rá az elkészült s</w:t>
      </w:r>
      <w:r w:rsidR="002E385F">
        <w:t>z</w:t>
      </w:r>
      <w:r>
        <w:t>oftvert. Méréseket végeztem, hogy átfogó képet kapjak arról mekkora lassulással jár, ha az alkalmazás az RPI-n fut</w:t>
      </w:r>
      <w:r w:rsidR="0014372D">
        <w:t>,</w:t>
      </w:r>
      <w:r>
        <w:t xml:space="preserve"> nem pedig egy jóval erősebb gépen</w:t>
      </w:r>
      <w:r w:rsidR="002E385F">
        <w:t xml:space="preserve"> asztali gépen</w:t>
      </w:r>
      <w:r>
        <w:t>.</w:t>
      </w:r>
    </w:p>
    <w:p w14:paraId="5FF26BAC" w14:textId="3840C9D5" w:rsidR="00E10887" w:rsidRPr="00BB07F9" w:rsidRDefault="00E10887" w:rsidP="00E10887">
      <w:pPr>
        <w:pStyle w:val="Heading2"/>
      </w:pPr>
      <w:bookmarkStart w:id="60" w:name="_Toc499496561"/>
      <w:r w:rsidRPr="00BB07F9">
        <w:t>Továbbfejlesztés</w:t>
      </w:r>
      <w:bookmarkEnd w:id="60"/>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1C5C8595"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7910AC">
        <w:t>működik, hogy, ha egy fájl feltöltésre kerül a rendszerre akkor azt a cach</w:t>
      </w:r>
      <w:r w:rsidR="00D7269E">
        <w:t>e</w:t>
      </w:r>
      <w:r w:rsidR="007910AC">
        <w:t>-be eltár</w:t>
      </w:r>
      <w:r w:rsidR="003E787B">
        <w:t>olja addig amíg tudja, majd mindig felszabadít annyit, hogy a következő beérkező részletet is be tudja tenni.</w:t>
      </w:r>
      <w:r w:rsidR="00B0397D">
        <w:t xml:space="preserve"> Addig amíg nem kell felszabadítania a feltöltés gyorsabb mint amikor már fel kell szabadítania, ez jól látható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29</w:t>
      </w:r>
      <w:r w:rsidR="00FD50C2">
        <w:rPr>
          <w:noProof/>
        </w:rPr>
        <w:fldChar w:fldCharType="end"/>
      </w:r>
      <w:r>
        <w:t xml:space="preserve"> Memória állapota boot után</w:t>
      </w:r>
    </w:p>
    <w:p w14:paraId="06E5625C" w14:textId="5F57C048" w:rsidR="00D7269E" w:rsidRDefault="00D7269E" w:rsidP="003E787B">
      <w:r>
        <w:tab/>
        <w:t>A memória állapota a backend indítása után:</w:t>
      </w:r>
    </w:p>
    <w:p w14:paraId="4EBD1995" w14:textId="77777777" w:rsidR="007F10CB" w:rsidRDefault="003E787B" w:rsidP="0075609E">
      <w:pPr>
        <w:keepNext/>
        <w:ind w:firstLine="0"/>
      </w:pPr>
      <w:r>
        <w:rPr>
          <w:noProof/>
          <w:lang w:val="en-US"/>
        </w:rPr>
        <w:lastRenderedPageBreak/>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30</w:t>
      </w:r>
      <w:r w:rsidR="00FD50C2">
        <w:rPr>
          <w:noProof/>
        </w:rPr>
        <w:fldChar w:fldCharType="end"/>
      </w:r>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31</w:t>
      </w:r>
      <w:r w:rsidR="00FD50C2">
        <w:rPr>
          <w:noProof/>
        </w:rPr>
        <w:fldChar w:fldCharType="end"/>
      </w:r>
      <w:r>
        <w:t xml:space="preserve"> Memória állapota frontend indítása után</w:t>
      </w:r>
    </w:p>
    <w:p w14:paraId="63EA3553" w14:textId="52D54347" w:rsidR="00A60D92" w:rsidRDefault="00A60D92" w:rsidP="003E787B">
      <w:r>
        <w:tab/>
        <w:t>A memória állapota</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r w:rsidR="00FD50C2">
        <w:fldChar w:fldCharType="begin"/>
      </w:r>
      <w:r w:rsidR="00FD50C2">
        <w:instrText xml:space="preserve"> SEQ Kép \* ARABIC </w:instrText>
      </w:r>
      <w:r w:rsidR="00FD50C2">
        <w:fldChar w:fldCharType="separate"/>
      </w:r>
      <w:r w:rsidR="0041054F">
        <w:rPr>
          <w:noProof/>
        </w:rPr>
        <w:t>32</w:t>
      </w:r>
      <w:r w:rsidR="00FD50C2">
        <w:rPr>
          <w:noProof/>
        </w:rPr>
        <w:fldChar w:fldCharType="end"/>
      </w:r>
      <w:r>
        <w:t xml:space="preserve"> Memória állapota fájl feltöltése közben</w:t>
      </w:r>
    </w:p>
    <w:p w14:paraId="4A153B0B" w14:textId="2D760088" w:rsidR="00261D60" w:rsidRDefault="00261D60" w:rsidP="00261D60">
      <w:pPr>
        <w:ind w:left="1440" w:firstLine="0"/>
      </w:pPr>
      <w:r>
        <w:t xml:space="preserve">A képen jól látható, hogy a tényleges szabad memória közel ~600MB (második sor free oszlop), azonban a cached memória ~550MB. A cél az lenne, hogy az eszköznek ne kelljen </w:t>
      </w:r>
      <w:r w:rsidR="004566DB">
        <w:t>a cache-</w:t>
      </w:r>
      <w:r w:rsidR="00E12032">
        <w:t>e</w:t>
      </w:r>
      <w:r w:rsidR="004566DB">
        <w:t>lt memóriából kijelölnie új területet, hanem a szof</w:t>
      </w:r>
      <w:r w:rsidR="00E12032">
        <w:t xml:space="preserve">tver programozottan ürítené azt, majd </w:t>
      </w:r>
      <w:r w:rsidR="004566DB">
        <w:t>megmérni, hogy milyen gyorsulás érhető el így.</w:t>
      </w:r>
    </w:p>
    <w:p w14:paraId="0B20473C" w14:textId="0E350FBE" w:rsidR="00E10887" w:rsidRPr="00BB07F9" w:rsidRDefault="005E34D2" w:rsidP="0042171B">
      <w:pPr>
        <w:pStyle w:val="ListParagraph"/>
        <w:numPr>
          <w:ilvl w:val="0"/>
          <w:numId w:val="34"/>
        </w:numPr>
      </w:pPr>
      <w:r>
        <w:t>Kérés menedzsment: Ha az eszköznek sok kérést kell kiszolgálni például sok fájl feltöltése, akkor előfordulhat hogy ténylegesen elfogy a memória ami a rendszer összeomlásához vezethet. A terv az lenne, hogy egy feltöltés</w:t>
      </w:r>
      <w:r w:rsidR="00385E1E">
        <w:t>, letöltés vagy dropboxos művelet</w:t>
      </w:r>
      <w:r>
        <w:t xml:space="preserve"> elkezdése előtt a szoftver ellenőrízné a szabad memóriát és csak akkor </w:t>
      </w:r>
      <w:r w:rsidR="00385E1E">
        <w:t>engedélyezi, ha van legalább ~150</w:t>
      </w:r>
      <w:r>
        <w:t>MB szabad.</w:t>
      </w:r>
    </w:p>
    <w:p w14:paraId="32E71D41" w14:textId="77F0A260" w:rsidR="00E10887" w:rsidRPr="00BB07F9" w:rsidRDefault="00E10887" w:rsidP="0042171B">
      <w:pPr>
        <w:pStyle w:val="ListParagraph"/>
        <w:numPr>
          <w:ilvl w:val="0"/>
          <w:numId w:val="34"/>
        </w:numPr>
      </w:pPr>
      <w:r w:rsidRPr="00BB07F9">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044D5BA3" w:rsidR="00E10887" w:rsidRDefault="003F4343" w:rsidP="0042171B">
      <w:pPr>
        <w:pStyle w:val="ListParagraph"/>
        <w:numPr>
          <w:ilvl w:val="0"/>
          <w:numId w:val="34"/>
        </w:numPr>
      </w:pPr>
      <w:r>
        <w:lastRenderedPageBreak/>
        <w:t>Tárhelybővítés:</w:t>
      </w:r>
      <w:r w:rsidR="009F2BD2">
        <w:t xml:space="preserve"> </w:t>
      </w:r>
      <w:r w:rsidR="006A047C">
        <w:t xml:space="preserve">Az eszköz jelenleg egy 16 GB-os </w:t>
      </w:r>
      <w:r w:rsidR="006A047C" w:rsidRPr="00BB07F9">
        <w:rPr>
          <w:color w:val="333333"/>
        </w:rPr>
        <w:t xml:space="preserve">microSD </w:t>
      </w:r>
      <w:r w:rsidR="006A047C">
        <w:t xml:space="preserve">kártáyval rendelkezik csak, amely sajnos kis mozgásteret ad. Szeretném kibővíteni és megszűntetni a rendszerben található felhasználói limiteket. </w:t>
      </w:r>
    </w:p>
    <w:p w14:paraId="2CCBA93E" w14:textId="7121DBCE" w:rsidR="003F4343" w:rsidRDefault="003F4343" w:rsidP="0042171B">
      <w:pPr>
        <w:pStyle w:val="ListParagraph"/>
        <w:numPr>
          <w:ilvl w:val="0"/>
          <w:numId w:val="34"/>
        </w:numPr>
      </w:pPr>
      <w:r>
        <w:t>Nginx:</w:t>
      </w:r>
      <w:r w:rsidR="00440097">
        <w:t xml:space="preserve"> </w:t>
      </w:r>
      <w:r w:rsidR="005615FB">
        <w:t>Nginx websze</w:t>
      </w:r>
      <w:r w:rsidR="00AB26E6">
        <w:t>rver feltelepítése az eszközre és bekonfigurálása, hogy a be és kimenő forgalom csak rajta menjen keresztül.</w:t>
      </w:r>
    </w:p>
    <w:p w14:paraId="194B5024" w14:textId="28E53008"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 ezért nem nevezhető biztonságosnak. Https bevezetésével szeretném ezt a problémát kiküszöbölni a későbbiekben.</w:t>
      </w:r>
    </w:p>
    <w:p w14:paraId="2D5A2739" w14:textId="5E5D650C"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 szerveroldalon. Biztonsági okokból viszont jó lenne ennek a megvalósítása.</w:t>
      </w:r>
    </w:p>
    <w:bookmarkStart w:id="61" w:name="_Toc499496562"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49364FD3" w14:textId="77777777" w:rsidR="00D956AC"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956AC" w14:paraId="53A22BAA" w14:textId="77777777">
                <w:trPr>
                  <w:divId w:val="1465152816"/>
                  <w:tblCellSpacing w:w="15" w:type="dxa"/>
                </w:trPr>
                <w:tc>
                  <w:tcPr>
                    <w:tcW w:w="50" w:type="pct"/>
                    <w:hideMark/>
                  </w:tcPr>
                  <w:p w14:paraId="4B5CB551" w14:textId="0EED85E5" w:rsidR="00D956AC" w:rsidRDefault="00D956AC">
                    <w:pPr>
                      <w:pStyle w:val="Bibliography"/>
                    </w:pPr>
                    <w:r>
                      <w:t xml:space="preserve">[1] </w:t>
                    </w:r>
                  </w:p>
                </w:tc>
                <w:tc>
                  <w:tcPr>
                    <w:tcW w:w="0" w:type="auto"/>
                    <w:hideMark/>
                  </w:tcPr>
                  <w:p w14:paraId="3EA4CEE6" w14:textId="77777777" w:rsidR="00D956AC" w:rsidRDefault="00D956AC">
                    <w:pPr>
                      <w:pStyle w:val="Bibliography"/>
                    </w:pPr>
                    <w:r>
                      <w:t>„npm,” [Online]. Available: https://www.npmjs.com/. [Hozzáférés dátuma: 25 november 2017].</w:t>
                    </w:r>
                  </w:p>
                </w:tc>
              </w:tr>
              <w:tr w:rsidR="00D956AC" w14:paraId="175BC422" w14:textId="77777777">
                <w:trPr>
                  <w:divId w:val="1465152816"/>
                  <w:tblCellSpacing w:w="15" w:type="dxa"/>
                </w:trPr>
                <w:tc>
                  <w:tcPr>
                    <w:tcW w:w="50" w:type="pct"/>
                    <w:hideMark/>
                  </w:tcPr>
                  <w:p w14:paraId="0F71F7FF" w14:textId="77777777" w:rsidR="00D956AC" w:rsidRDefault="00D956AC">
                    <w:pPr>
                      <w:pStyle w:val="Bibliography"/>
                    </w:pPr>
                    <w:r>
                      <w:t xml:space="preserve">[2] </w:t>
                    </w:r>
                  </w:p>
                </w:tc>
                <w:tc>
                  <w:tcPr>
                    <w:tcW w:w="0" w:type="auto"/>
                    <w:hideMark/>
                  </w:tcPr>
                  <w:p w14:paraId="22439FF2" w14:textId="77777777" w:rsidR="00D956AC" w:rsidRDefault="00D956AC">
                    <w:pPr>
                      <w:pStyle w:val="Bibliography"/>
                    </w:pPr>
                    <w:r>
                      <w:t>„Angular,” [Online]. Available: https://angular.io/docs. [Hozzáférés dátuma: 25 november 2017].</w:t>
                    </w:r>
                  </w:p>
                </w:tc>
              </w:tr>
              <w:tr w:rsidR="00D956AC" w14:paraId="71C2B9E9" w14:textId="77777777">
                <w:trPr>
                  <w:divId w:val="1465152816"/>
                  <w:tblCellSpacing w:w="15" w:type="dxa"/>
                </w:trPr>
                <w:tc>
                  <w:tcPr>
                    <w:tcW w:w="50" w:type="pct"/>
                    <w:hideMark/>
                  </w:tcPr>
                  <w:p w14:paraId="36800F30" w14:textId="77777777" w:rsidR="00D956AC" w:rsidRDefault="00D956AC">
                    <w:pPr>
                      <w:pStyle w:val="Bibliography"/>
                    </w:pPr>
                    <w:r>
                      <w:t xml:space="preserve">[3] </w:t>
                    </w:r>
                  </w:p>
                </w:tc>
                <w:tc>
                  <w:tcPr>
                    <w:tcW w:w="0" w:type="auto"/>
                    <w:hideMark/>
                  </w:tcPr>
                  <w:p w14:paraId="69D37F2C" w14:textId="77777777" w:rsidR="00D956AC" w:rsidRDefault="00D956AC">
                    <w:pPr>
                      <w:pStyle w:val="Bibliography"/>
                    </w:pPr>
                    <w:r>
                      <w:t>„Typescript,” [Online]. Available: https://www.typescriptlang.org/. [Hozzáférés dátuma: 25 november 2017].</w:t>
                    </w:r>
                  </w:p>
                </w:tc>
              </w:tr>
              <w:tr w:rsidR="00D956AC" w14:paraId="01B9EFF7" w14:textId="77777777">
                <w:trPr>
                  <w:divId w:val="1465152816"/>
                  <w:tblCellSpacing w:w="15" w:type="dxa"/>
                </w:trPr>
                <w:tc>
                  <w:tcPr>
                    <w:tcW w:w="50" w:type="pct"/>
                    <w:hideMark/>
                  </w:tcPr>
                  <w:p w14:paraId="5663144F" w14:textId="77777777" w:rsidR="00D956AC" w:rsidRDefault="00D956AC">
                    <w:pPr>
                      <w:pStyle w:val="Bibliography"/>
                    </w:pPr>
                    <w:r>
                      <w:t xml:space="preserve">[4] </w:t>
                    </w:r>
                  </w:p>
                </w:tc>
                <w:tc>
                  <w:tcPr>
                    <w:tcW w:w="0" w:type="auto"/>
                    <w:hideMark/>
                  </w:tcPr>
                  <w:p w14:paraId="320EED7F" w14:textId="77777777" w:rsidR="00D956AC" w:rsidRDefault="00D956AC">
                    <w:pPr>
                      <w:pStyle w:val="Bibliography"/>
                    </w:pPr>
                    <w:r>
                      <w:t>„Bootstrap,” [Online]. Available: https://getbootstrap.com/. [Hozzáférés dátuma: 25 november 2017].</w:t>
                    </w:r>
                  </w:p>
                </w:tc>
              </w:tr>
              <w:tr w:rsidR="00D956AC" w14:paraId="5A1E7BAE" w14:textId="77777777">
                <w:trPr>
                  <w:divId w:val="1465152816"/>
                  <w:tblCellSpacing w:w="15" w:type="dxa"/>
                </w:trPr>
                <w:tc>
                  <w:tcPr>
                    <w:tcW w:w="50" w:type="pct"/>
                    <w:hideMark/>
                  </w:tcPr>
                  <w:p w14:paraId="55378D81" w14:textId="77777777" w:rsidR="00D956AC" w:rsidRDefault="00D956AC">
                    <w:pPr>
                      <w:pStyle w:val="Bibliography"/>
                    </w:pPr>
                    <w:r>
                      <w:t xml:space="preserve">[5] </w:t>
                    </w:r>
                  </w:p>
                </w:tc>
                <w:tc>
                  <w:tcPr>
                    <w:tcW w:w="0" w:type="auto"/>
                    <w:hideMark/>
                  </w:tcPr>
                  <w:p w14:paraId="4F3C5F3D" w14:textId="77777777" w:rsidR="00D956AC" w:rsidRDefault="00D956AC">
                    <w:pPr>
                      <w:pStyle w:val="Bibliography"/>
                    </w:pPr>
                    <w:r>
                      <w:t>„Flask,” [Online]. Available: http://flask.pocoo.org/docs/0.12/. [Hozzáférés dátuma: 21 november 2017].</w:t>
                    </w:r>
                  </w:p>
                </w:tc>
              </w:tr>
              <w:tr w:rsidR="00D956AC" w14:paraId="56638234" w14:textId="77777777">
                <w:trPr>
                  <w:divId w:val="1465152816"/>
                  <w:tblCellSpacing w:w="15" w:type="dxa"/>
                </w:trPr>
                <w:tc>
                  <w:tcPr>
                    <w:tcW w:w="50" w:type="pct"/>
                    <w:hideMark/>
                  </w:tcPr>
                  <w:p w14:paraId="5E7B97DA" w14:textId="77777777" w:rsidR="00D956AC" w:rsidRDefault="00D956AC">
                    <w:pPr>
                      <w:pStyle w:val="Bibliography"/>
                    </w:pPr>
                    <w:r>
                      <w:t xml:space="preserve">[6] </w:t>
                    </w:r>
                  </w:p>
                </w:tc>
                <w:tc>
                  <w:tcPr>
                    <w:tcW w:w="0" w:type="auto"/>
                    <w:hideMark/>
                  </w:tcPr>
                  <w:p w14:paraId="467D77A3" w14:textId="77777777" w:rsidR="00D956AC" w:rsidRDefault="00D956AC">
                    <w:pPr>
                      <w:pStyle w:val="Bibliography"/>
                    </w:pPr>
                    <w:r>
                      <w:t>„SQLite,” [Online]. Available: https://www.sqlite.org/about.html. [Hozzáférés dátuma: 24 november 2017].</w:t>
                    </w:r>
                  </w:p>
                </w:tc>
              </w:tr>
              <w:tr w:rsidR="00D956AC" w14:paraId="23DC5648" w14:textId="77777777">
                <w:trPr>
                  <w:divId w:val="1465152816"/>
                  <w:tblCellSpacing w:w="15" w:type="dxa"/>
                </w:trPr>
                <w:tc>
                  <w:tcPr>
                    <w:tcW w:w="50" w:type="pct"/>
                    <w:hideMark/>
                  </w:tcPr>
                  <w:p w14:paraId="4286E480" w14:textId="77777777" w:rsidR="00D956AC" w:rsidRDefault="00D956AC">
                    <w:pPr>
                      <w:pStyle w:val="Bibliography"/>
                    </w:pPr>
                    <w:r>
                      <w:t xml:space="preserve">[7] </w:t>
                    </w:r>
                  </w:p>
                </w:tc>
                <w:tc>
                  <w:tcPr>
                    <w:tcW w:w="0" w:type="auto"/>
                    <w:hideMark/>
                  </w:tcPr>
                  <w:p w14:paraId="4BF8D3A6" w14:textId="77777777" w:rsidR="00D956AC" w:rsidRDefault="00D956AC">
                    <w:pPr>
                      <w:pStyle w:val="Bibliography"/>
                    </w:pPr>
                    <w:r>
                      <w:t>„Passlib,” [Online]. Available: https://passlib.readthedocs.io/en/stable/index.html. [Hozzáférés dátuma: 24 november 2017].</w:t>
                    </w:r>
                  </w:p>
                </w:tc>
              </w:tr>
              <w:tr w:rsidR="00D956AC" w14:paraId="24A59BEC" w14:textId="77777777">
                <w:trPr>
                  <w:divId w:val="1465152816"/>
                  <w:tblCellSpacing w:w="15" w:type="dxa"/>
                </w:trPr>
                <w:tc>
                  <w:tcPr>
                    <w:tcW w:w="50" w:type="pct"/>
                    <w:hideMark/>
                  </w:tcPr>
                  <w:p w14:paraId="56E6CCDD" w14:textId="77777777" w:rsidR="00D956AC" w:rsidRDefault="00D956AC">
                    <w:pPr>
                      <w:pStyle w:val="Bibliography"/>
                    </w:pPr>
                    <w:r>
                      <w:t xml:space="preserve">[8] </w:t>
                    </w:r>
                  </w:p>
                </w:tc>
                <w:tc>
                  <w:tcPr>
                    <w:tcW w:w="0" w:type="auto"/>
                    <w:hideMark/>
                  </w:tcPr>
                  <w:p w14:paraId="6F4E29C7" w14:textId="77777777" w:rsidR="00D956AC" w:rsidRDefault="00D956AC">
                    <w:pPr>
                      <w:pStyle w:val="Bibliography"/>
                    </w:pPr>
                    <w:r>
                      <w:t>„SQLAlchemy,” [Online]. Available: https://www.sqlalchemy.org/. [Hozzáférés dátuma: 24 november 2017].</w:t>
                    </w:r>
                  </w:p>
                </w:tc>
              </w:tr>
              <w:tr w:rsidR="00D956AC" w14:paraId="6705285A" w14:textId="77777777">
                <w:trPr>
                  <w:divId w:val="1465152816"/>
                  <w:tblCellSpacing w:w="15" w:type="dxa"/>
                </w:trPr>
                <w:tc>
                  <w:tcPr>
                    <w:tcW w:w="50" w:type="pct"/>
                    <w:hideMark/>
                  </w:tcPr>
                  <w:p w14:paraId="005B847B" w14:textId="77777777" w:rsidR="00D956AC" w:rsidRDefault="00D956AC">
                    <w:pPr>
                      <w:pStyle w:val="Bibliography"/>
                    </w:pPr>
                    <w:r>
                      <w:t xml:space="preserve">[9] </w:t>
                    </w:r>
                  </w:p>
                </w:tc>
                <w:tc>
                  <w:tcPr>
                    <w:tcW w:w="0" w:type="auto"/>
                    <w:hideMark/>
                  </w:tcPr>
                  <w:p w14:paraId="51F60AB2" w14:textId="77777777" w:rsidR="00D956AC" w:rsidRDefault="00D956AC">
                    <w:pPr>
                      <w:pStyle w:val="Bibliography"/>
                    </w:pPr>
                    <w:r>
                      <w:t>„Pyjwt,” [Online]. Available: https://pyjwt.readthedocs.io/en/latest/. [Hozzáférés dátuma: 24 november 2017].</w:t>
                    </w:r>
                  </w:p>
                </w:tc>
              </w:tr>
              <w:tr w:rsidR="00D956AC" w14:paraId="7D7598B8" w14:textId="77777777">
                <w:trPr>
                  <w:divId w:val="1465152816"/>
                  <w:tblCellSpacing w:w="15" w:type="dxa"/>
                </w:trPr>
                <w:tc>
                  <w:tcPr>
                    <w:tcW w:w="50" w:type="pct"/>
                    <w:hideMark/>
                  </w:tcPr>
                  <w:p w14:paraId="4BE9FD2E" w14:textId="77777777" w:rsidR="00D956AC" w:rsidRDefault="00D956AC">
                    <w:pPr>
                      <w:pStyle w:val="Bibliography"/>
                    </w:pPr>
                    <w:r>
                      <w:t xml:space="preserve">[10] </w:t>
                    </w:r>
                  </w:p>
                </w:tc>
                <w:tc>
                  <w:tcPr>
                    <w:tcW w:w="0" w:type="auto"/>
                    <w:hideMark/>
                  </w:tcPr>
                  <w:p w14:paraId="6AA2AA8B" w14:textId="77777777" w:rsidR="00D956AC" w:rsidRDefault="00D956AC">
                    <w:pPr>
                      <w:pStyle w:val="Bibliography"/>
                    </w:pPr>
                    <w:r>
                      <w:t>„RPI,” [Online]. Available: https://www.raspberrypi.org/help/what-%20is-a-raspberry-pi/. [Hozzáférés dátuma: 22 november 2017].</w:t>
                    </w:r>
                  </w:p>
                </w:tc>
              </w:tr>
              <w:tr w:rsidR="00D956AC" w14:paraId="19CD5A72" w14:textId="77777777">
                <w:trPr>
                  <w:divId w:val="1465152816"/>
                  <w:tblCellSpacing w:w="15" w:type="dxa"/>
                </w:trPr>
                <w:tc>
                  <w:tcPr>
                    <w:tcW w:w="50" w:type="pct"/>
                    <w:hideMark/>
                  </w:tcPr>
                  <w:p w14:paraId="2370BF36" w14:textId="77777777" w:rsidR="00D956AC" w:rsidRDefault="00D956AC">
                    <w:pPr>
                      <w:pStyle w:val="Bibliography"/>
                    </w:pPr>
                    <w:r>
                      <w:t xml:space="preserve">[11] </w:t>
                    </w:r>
                  </w:p>
                </w:tc>
                <w:tc>
                  <w:tcPr>
                    <w:tcW w:w="0" w:type="auto"/>
                    <w:hideMark/>
                  </w:tcPr>
                  <w:p w14:paraId="3764318A" w14:textId="77777777" w:rsidR="00D956AC" w:rsidRDefault="00D956AC">
                    <w:pPr>
                      <w:pStyle w:val="Bibliography"/>
                    </w:pPr>
                    <w:r>
                      <w:t>„Raspbian OS,” [Online]. Available: http://www.raspbian.org/. [Hozzáférés dátuma: 6 November 2017].</w:t>
                    </w:r>
                  </w:p>
                </w:tc>
              </w:tr>
              <w:tr w:rsidR="00D956AC" w14:paraId="67904B6A" w14:textId="77777777">
                <w:trPr>
                  <w:divId w:val="1465152816"/>
                  <w:tblCellSpacing w:w="15" w:type="dxa"/>
                </w:trPr>
                <w:tc>
                  <w:tcPr>
                    <w:tcW w:w="50" w:type="pct"/>
                    <w:hideMark/>
                  </w:tcPr>
                  <w:p w14:paraId="76137CAF" w14:textId="77777777" w:rsidR="00D956AC" w:rsidRDefault="00D956AC">
                    <w:pPr>
                      <w:pStyle w:val="Bibliography"/>
                    </w:pPr>
                    <w:r>
                      <w:t xml:space="preserve">[12] </w:t>
                    </w:r>
                  </w:p>
                </w:tc>
                <w:tc>
                  <w:tcPr>
                    <w:tcW w:w="0" w:type="auto"/>
                    <w:hideMark/>
                  </w:tcPr>
                  <w:p w14:paraId="64A34B65" w14:textId="77777777" w:rsidR="00D956AC" w:rsidRDefault="00D956AC">
                    <w:pPr>
                      <w:pStyle w:val="Bibliography"/>
                    </w:pPr>
                    <w:r>
                      <w:t>„Dropbox Python API,” [Online]. Available: http://dropbox-sdk-python.readthedocs.io/en/latest/. [Hozzáférés dátuma: 6 november 2017].</w:t>
                    </w:r>
                  </w:p>
                </w:tc>
              </w:tr>
              <w:tr w:rsidR="00D956AC" w14:paraId="36CB103E" w14:textId="77777777">
                <w:trPr>
                  <w:divId w:val="1465152816"/>
                  <w:tblCellSpacing w:w="15" w:type="dxa"/>
                </w:trPr>
                <w:tc>
                  <w:tcPr>
                    <w:tcW w:w="50" w:type="pct"/>
                    <w:hideMark/>
                  </w:tcPr>
                  <w:p w14:paraId="25AA06AA" w14:textId="77777777" w:rsidR="00D956AC" w:rsidRDefault="00D956AC">
                    <w:pPr>
                      <w:pStyle w:val="Bibliography"/>
                    </w:pPr>
                    <w:r>
                      <w:lastRenderedPageBreak/>
                      <w:t xml:space="preserve">[13] </w:t>
                    </w:r>
                  </w:p>
                </w:tc>
                <w:tc>
                  <w:tcPr>
                    <w:tcW w:w="0" w:type="auto"/>
                    <w:hideMark/>
                  </w:tcPr>
                  <w:p w14:paraId="06CE637B" w14:textId="77777777" w:rsidR="00D956AC" w:rsidRDefault="00D956AC">
                    <w:pPr>
                      <w:pStyle w:val="Bibliography"/>
                    </w:pPr>
                    <w:r>
                      <w:t>„Pycharm,” [Online]. Available: https://www.jetbrains.com/pycharm/features/. [Hozzáférés dátuma: 24 november 2017].</w:t>
                    </w:r>
                  </w:p>
                </w:tc>
              </w:tr>
              <w:tr w:rsidR="00D956AC" w14:paraId="341E7946" w14:textId="77777777">
                <w:trPr>
                  <w:divId w:val="1465152816"/>
                  <w:tblCellSpacing w:w="15" w:type="dxa"/>
                </w:trPr>
                <w:tc>
                  <w:tcPr>
                    <w:tcW w:w="50" w:type="pct"/>
                    <w:hideMark/>
                  </w:tcPr>
                  <w:p w14:paraId="273AFAF5" w14:textId="77777777" w:rsidR="00D956AC" w:rsidRDefault="00D956AC">
                    <w:pPr>
                      <w:pStyle w:val="Bibliography"/>
                    </w:pPr>
                    <w:r>
                      <w:t xml:space="preserve">[14] </w:t>
                    </w:r>
                  </w:p>
                </w:tc>
                <w:tc>
                  <w:tcPr>
                    <w:tcW w:w="0" w:type="auto"/>
                    <w:hideMark/>
                  </w:tcPr>
                  <w:p w14:paraId="1CBA5A14" w14:textId="77777777" w:rsidR="00D956AC" w:rsidRDefault="00D956AC">
                    <w:pPr>
                      <w:pStyle w:val="Bibliography"/>
                    </w:pPr>
                    <w:r>
                      <w:t>„Postman,” [Online]. Available: https://www.getpostman.com/. [Hozzáférés dátuma: 24 november 2017].</w:t>
                    </w:r>
                  </w:p>
                </w:tc>
              </w:tr>
              <w:tr w:rsidR="00D956AC" w14:paraId="11C17ADF" w14:textId="77777777">
                <w:trPr>
                  <w:divId w:val="1465152816"/>
                  <w:tblCellSpacing w:w="15" w:type="dxa"/>
                </w:trPr>
                <w:tc>
                  <w:tcPr>
                    <w:tcW w:w="50" w:type="pct"/>
                    <w:hideMark/>
                  </w:tcPr>
                  <w:p w14:paraId="101F3B43" w14:textId="77777777" w:rsidR="00D956AC" w:rsidRDefault="00D956AC">
                    <w:pPr>
                      <w:pStyle w:val="Bibliography"/>
                    </w:pPr>
                    <w:r>
                      <w:t xml:space="preserve">[15] </w:t>
                    </w:r>
                  </w:p>
                </w:tc>
                <w:tc>
                  <w:tcPr>
                    <w:tcW w:w="0" w:type="auto"/>
                    <w:hideMark/>
                  </w:tcPr>
                  <w:p w14:paraId="19314219" w14:textId="77777777" w:rsidR="00D956AC" w:rsidRDefault="00D956AC">
                    <w:pPr>
                      <w:pStyle w:val="Bibliography"/>
                    </w:pPr>
                    <w:r>
                      <w:t>„DB Browser for SQLite,” [Online]. Available: http://sqlitebrowser.org/. [Hozzáférés dátuma: 24 november 2017].</w:t>
                    </w:r>
                  </w:p>
                </w:tc>
              </w:tr>
              <w:tr w:rsidR="00D956AC" w14:paraId="6F90E91E" w14:textId="77777777">
                <w:trPr>
                  <w:divId w:val="1465152816"/>
                  <w:tblCellSpacing w:w="15" w:type="dxa"/>
                </w:trPr>
                <w:tc>
                  <w:tcPr>
                    <w:tcW w:w="50" w:type="pct"/>
                    <w:hideMark/>
                  </w:tcPr>
                  <w:p w14:paraId="469382EB" w14:textId="77777777" w:rsidR="00D956AC" w:rsidRDefault="00D956AC">
                    <w:pPr>
                      <w:pStyle w:val="Bibliography"/>
                    </w:pPr>
                    <w:r>
                      <w:t xml:space="preserve">[16] </w:t>
                    </w:r>
                  </w:p>
                </w:tc>
                <w:tc>
                  <w:tcPr>
                    <w:tcW w:w="0" w:type="auto"/>
                    <w:hideMark/>
                  </w:tcPr>
                  <w:p w14:paraId="24125D45" w14:textId="77777777" w:rsidR="00D956AC" w:rsidRDefault="00D956AC">
                    <w:pPr>
                      <w:pStyle w:val="Bibliography"/>
                    </w:pPr>
                    <w:r>
                      <w:t>„VS Code,” [Online]. Available: https://code.visualstudio.com/. [Hozzáférés dátuma: 24 november 2017].</w:t>
                    </w:r>
                  </w:p>
                </w:tc>
              </w:tr>
              <w:tr w:rsidR="00D956AC" w14:paraId="3EB6EF74" w14:textId="77777777">
                <w:trPr>
                  <w:divId w:val="1465152816"/>
                  <w:tblCellSpacing w:w="15" w:type="dxa"/>
                </w:trPr>
                <w:tc>
                  <w:tcPr>
                    <w:tcW w:w="50" w:type="pct"/>
                    <w:hideMark/>
                  </w:tcPr>
                  <w:p w14:paraId="254C27ED" w14:textId="77777777" w:rsidR="00D956AC" w:rsidRDefault="00D956AC">
                    <w:pPr>
                      <w:pStyle w:val="Bibliography"/>
                    </w:pPr>
                    <w:r>
                      <w:t xml:space="preserve">[17] </w:t>
                    </w:r>
                  </w:p>
                </w:tc>
                <w:tc>
                  <w:tcPr>
                    <w:tcW w:w="0" w:type="auto"/>
                    <w:hideMark/>
                  </w:tcPr>
                  <w:p w14:paraId="75A464AB" w14:textId="77777777" w:rsidR="00D956AC" w:rsidRDefault="00D956AC">
                    <w:pPr>
                      <w:pStyle w:val="Bibliography"/>
                    </w:pPr>
                    <w:r>
                      <w:t>„pip,” [Online]. Available: https://pip.pypa.io/en/stable/installing/. [Hozzáférés dátuma: 24 november 2017].</w:t>
                    </w:r>
                  </w:p>
                </w:tc>
              </w:tr>
            </w:tbl>
            <w:p w14:paraId="0B0D0E62" w14:textId="77777777" w:rsidR="00D956AC" w:rsidRDefault="00D956AC">
              <w:pPr>
                <w:divId w:val="1465152816"/>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549CB7F8" w:rsidR="009B2EED" w:rsidRPr="00BB07F9" w:rsidRDefault="009B2EED" w:rsidP="009B2EED"/>
    <w:sectPr w:rsidR="009B2EED" w:rsidRPr="00BB07F9"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2841A" w14:textId="77777777" w:rsidR="00D66BD8" w:rsidRDefault="00D66BD8">
      <w:r>
        <w:separator/>
      </w:r>
    </w:p>
  </w:endnote>
  <w:endnote w:type="continuationSeparator" w:id="0">
    <w:p w14:paraId="74EE4ADA" w14:textId="77777777" w:rsidR="00D66BD8" w:rsidRDefault="00D66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FD50C2" w:rsidRDefault="00FD50C2">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9524616" w:rsidR="00FD50C2" w:rsidRDefault="00FD50C2"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FB248A">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4A1FD" w14:textId="77777777" w:rsidR="00D66BD8" w:rsidRDefault="00D66BD8">
      <w:r>
        <w:separator/>
      </w:r>
    </w:p>
  </w:footnote>
  <w:footnote w:type="continuationSeparator" w:id="0">
    <w:p w14:paraId="35CE519F" w14:textId="77777777" w:rsidR="00D66BD8" w:rsidRDefault="00D66B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FD50C2" w:rsidRDefault="00FD50C2"/>
  <w:p w14:paraId="2C6DFBBE" w14:textId="77777777" w:rsidR="00FD50C2" w:rsidRDefault="00FD50C2"/>
  <w:p w14:paraId="125F8157" w14:textId="77777777" w:rsidR="00FD50C2" w:rsidRDefault="00FD50C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4"/>
  </w:num>
  <w:num w:numId="3">
    <w:abstractNumId w:val="6"/>
  </w:num>
  <w:num w:numId="4">
    <w:abstractNumId w:val="23"/>
  </w:num>
  <w:num w:numId="5">
    <w:abstractNumId w:val="27"/>
  </w:num>
  <w:num w:numId="6">
    <w:abstractNumId w:val="35"/>
  </w:num>
  <w:num w:numId="7">
    <w:abstractNumId w:val="19"/>
  </w:num>
  <w:num w:numId="8">
    <w:abstractNumId w:val="21"/>
  </w:num>
  <w:num w:numId="9">
    <w:abstractNumId w:val="22"/>
  </w:num>
  <w:num w:numId="10">
    <w:abstractNumId w:val="9"/>
  </w:num>
  <w:num w:numId="11">
    <w:abstractNumId w:val="10"/>
  </w:num>
  <w:num w:numId="12">
    <w:abstractNumId w:val="26"/>
  </w:num>
  <w:num w:numId="13">
    <w:abstractNumId w:val="25"/>
  </w:num>
  <w:num w:numId="14">
    <w:abstractNumId w:val="13"/>
  </w:num>
  <w:num w:numId="15">
    <w:abstractNumId w:val="5"/>
  </w:num>
  <w:num w:numId="16">
    <w:abstractNumId w:val="41"/>
  </w:num>
  <w:num w:numId="17">
    <w:abstractNumId w:val="1"/>
  </w:num>
  <w:num w:numId="18">
    <w:abstractNumId w:val="33"/>
  </w:num>
  <w:num w:numId="19">
    <w:abstractNumId w:val="36"/>
  </w:num>
  <w:num w:numId="20">
    <w:abstractNumId w:val="37"/>
  </w:num>
  <w:num w:numId="21">
    <w:abstractNumId w:val="7"/>
  </w:num>
  <w:num w:numId="22">
    <w:abstractNumId w:val="2"/>
  </w:num>
  <w:num w:numId="23">
    <w:abstractNumId w:val="34"/>
  </w:num>
  <w:num w:numId="24">
    <w:abstractNumId w:val="20"/>
  </w:num>
  <w:num w:numId="25">
    <w:abstractNumId w:val="32"/>
  </w:num>
  <w:num w:numId="26">
    <w:abstractNumId w:val="12"/>
  </w:num>
  <w:num w:numId="27">
    <w:abstractNumId w:val="3"/>
  </w:num>
  <w:num w:numId="28">
    <w:abstractNumId w:val="43"/>
  </w:num>
  <w:num w:numId="29">
    <w:abstractNumId w:val="15"/>
  </w:num>
  <w:num w:numId="30">
    <w:abstractNumId w:val="14"/>
  </w:num>
  <w:num w:numId="31">
    <w:abstractNumId w:val="16"/>
  </w:num>
  <w:num w:numId="32">
    <w:abstractNumId w:val="39"/>
  </w:num>
  <w:num w:numId="33">
    <w:abstractNumId w:val="18"/>
  </w:num>
  <w:num w:numId="34">
    <w:abstractNumId w:val="40"/>
  </w:num>
  <w:num w:numId="35">
    <w:abstractNumId w:val="28"/>
  </w:num>
  <w:num w:numId="36">
    <w:abstractNumId w:val="42"/>
  </w:num>
  <w:num w:numId="37">
    <w:abstractNumId w:val="38"/>
  </w:num>
  <w:num w:numId="38">
    <w:abstractNumId w:val="30"/>
  </w:num>
  <w:num w:numId="39">
    <w:abstractNumId w:val="31"/>
  </w:num>
  <w:num w:numId="40">
    <w:abstractNumId w:val="11"/>
  </w:num>
  <w:num w:numId="41">
    <w:abstractNumId w:val="8"/>
  </w:num>
  <w:num w:numId="42">
    <w:abstractNumId w:val="24"/>
  </w:num>
  <w:num w:numId="43">
    <w:abstractNumId w:val="17"/>
  </w:num>
  <w:num w:numId="44">
    <w:abstractNumId w:val="4"/>
  </w:num>
  <w:num w:numId="4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C1BCC"/>
    <w:rsid w:val="000C3A5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102"/>
    <w:rsid w:val="001021A9"/>
    <w:rsid w:val="001056A8"/>
    <w:rsid w:val="0010579A"/>
    <w:rsid w:val="0010584B"/>
    <w:rsid w:val="00107D0B"/>
    <w:rsid w:val="00113A25"/>
    <w:rsid w:val="00113E55"/>
    <w:rsid w:val="00117270"/>
    <w:rsid w:val="00117C9F"/>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807D7"/>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55E5"/>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41F9"/>
    <w:rsid w:val="00285EB9"/>
    <w:rsid w:val="002878E7"/>
    <w:rsid w:val="00290B73"/>
    <w:rsid w:val="002959F9"/>
    <w:rsid w:val="00295D3C"/>
    <w:rsid w:val="002961CD"/>
    <w:rsid w:val="00296A9A"/>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3506"/>
    <w:rsid w:val="00302BB3"/>
    <w:rsid w:val="003037C3"/>
    <w:rsid w:val="0030535E"/>
    <w:rsid w:val="00305E08"/>
    <w:rsid w:val="003112AA"/>
    <w:rsid w:val="00312EF4"/>
    <w:rsid w:val="00313013"/>
    <w:rsid w:val="00314F40"/>
    <w:rsid w:val="00323C17"/>
    <w:rsid w:val="00325AE9"/>
    <w:rsid w:val="003309A6"/>
    <w:rsid w:val="00332BE2"/>
    <w:rsid w:val="0033301E"/>
    <w:rsid w:val="003361C0"/>
    <w:rsid w:val="00337AFC"/>
    <w:rsid w:val="003401FA"/>
    <w:rsid w:val="00342723"/>
    <w:rsid w:val="00343A8C"/>
    <w:rsid w:val="0034529A"/>
    <w:rsid w:val="003457D8"/>
    <w:rsid w:val="00346C76"/>
    <w:rsid w:val="00350AEC"/>
    <w:rsid w:val="00350BF9"/>
    <w:rsid w:val="003536D7"/>
    <w:rsid w:val="003556AA"/>
    <w:rsid w:val="00355D7B"/>
    <w:rsid w:val="00355DEA"/>
    <w:rsid w:val="003612D9"/>
    <w:rsid w:val="003616E4"/>
    <w:rsid w:val="00362FA3"/>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10F2"/>
    <w:rsid w:val="003C32F9"/>
    <w:rsid w:val="003C4CFE"/>
    <w:rsid w:val="003C7A24"/>
    <w:rsid w:val="003D1446"/>
    <w:rsid w:val="003D1FA8"/>
    <w:rsid w:val="003D1FD8"/>
    <w:rsid w:val="003D2B06"/>
    <w:rsid w:val="003D3CF9"/>
    <w:rsid w:val="003D4798"/>
    <w:rsid w:val="003D5944"/>
    <w:rsid w:val="003E2ECB"/>
    <w:rsid w:val="003E3D16"/>
    <w:rsid w:val="003E70B1"/>
    <w:rsid w:val="003E787B"/>
    <w:rsid w:val="003F0508"/>
    <w:rsid w:val="003F3662"/>
    <w:rsid w:val="003F4343"/>
    <w:rsid w:val="003F5425"/>
    <w:rsid w:val="004020AA"/>
    <w:rsid w:val="00404E4F"/>
    <w:rsid w:val="004055C3"/>
    <w:rsid w:val="0041054F"/>
    <w:rsid w:val="00410924"/>
    <w:rsid w:val="00411E52"/>
    <w:rsid w:val="0041279D"/>
    <w:rsid w:val="00413460"/>
    <w:rsid w:val="00415625"/>
    <w:rsid w:val="00416EF3"/>
    <w:rsid w:val="0042171B"/>
    <w:rsid w:val="00430F11"/>
    <w:rsid w:val="00433026"/>
    <w:rsid w:val="00436CD6"/>
    <w:rsid w:val="00437A9A"/>
    <w:rsid w:val="00440097"/>
    <w:rsid w:val="004427A1"/>
    <w:rsid w:val="0044407B"/>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419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524FC"/>
    <w:rsid w:val="00553629"/>
    <w:rsid w:val="00554668"/>
    <w:rsid w:val="00555DCE"/>
    <w:rsid w:val="00556519"/>
    <w:rsid w:val="005615FB"/>
    <w:rsid w:val="00563A07"/>
    <w:rsid w:val="00564EDE"/>
    <w:rsid w:val="00570D05"/>
    <w:rsid w:val="00570D18"/>
    <w:rsid w:val="00573201"/>
    <w:rsid w:val="00576495"/>
    <w:rsid w:val="00576B51"/>
    <w:rsid w:val="005807A0"/>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E6F"/>
    <w:rsid w:val="005D018D"/>
    <w:rsid w:val="005D15F1"/>
    <w:rsid w:val="005D303A"/>
    <w:rsid w:val="005D3443"/>
    <w:rsid w:val="005E01E0"/>
    <w:rsid w:val="005E1A9D"/>
    <w:rsid w:val="005E34D2"/>
    <w:rsid w:val="005E5101"/>
    <w:rsid w:val="005F2448"/>
    <w:rsid w:val="005F68DB"/>
    <w:rsid w:val="005F7984"/>
    <w:rsid w:val="0060214C"/>
    <w:rsid w:val="006034C7"/>
    <w:rsid w:val="00611608"/>
    <w:rsid w:val="0061188F"/>
    <w:rsid w:val="00615D09"/>
    <w:rsid w:val="006164A0"/>
    <w:rsid w:val="00616928"/>
    <w:rsid w:val="0062185B"/>
    <w:rsid w:val="00626683"/>
    <w:rsid w:val="00630807"/>
    <w:rsid w:val="00630A92"/>
    <w:rsid w:val="006310CA"/>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47C"/>
    <w:rsid w:val="006A0C33"/>
    <w:rsid w:val="006A11D9"/>
    <w:rsid w:val="006A1B7F"/>
    <w:rsid w:val="006B0CA1"/>
    <w:rsid w:val="006B4988"/>
    <w:rsid w:val="006C3C1D"/>
    <w:rsid w:val="006D1225"/>
    <w:rsid w:val="006D2582"/>
    <w:rsid w:val="006D338C"/>
    <w:rsid w:val="006D4C78"/>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6991"/>
    <w:rsid w:val="00730B3C"/>
    <w:rsid w:val="00735715"/>
    <w:rsid w:val="0073640A"/>
    <w:rsid w:val="007407FF"/>
    <w:rsid w:val="00741920"/>
    <w:rsid w:val="0074329A"/>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3BD6"/>
    <w:rsid w:val="00824C22"/>
    <w:rsid w:val="008256E7"/>
    <w:rsid w:val="00830233"/>
    <w:rsid w:val="00841601"/>
    <w:rsid w:val="00841924"/>
    <w:rsid w:val="00842439"/>
    <w:rsid w:val="00843159"/>
    <w:rsid w:val="00845C5C"/>
    <w:rsid w:val="0085033F"/>
    <w:rsid w:val="00850986"/>
    <w:rsid w:val="00854BDC"/>
    <w:rsid w:val="008605BB"/>
    <w:rsid w:val="00863194"/>
    <w:rsid w:val="00864BC5"/>
    <w:rsid w:val="00866218"/>
    <w:rsid w:val="00867B8F"/>
    <w:rsid w:val="00870001"/>
    <w:rsid w:val="00870286"/>
    <w:rsid w:val="008713F1"/>
    <w:rsid w:val="00873F9E"/>
    <w:rsid w:val="00876A33"/>
    <w:rsid w:val="00877820"/>
    <w:rsid w:val="00877B5B"/>
    <w:rsid w:val="00877F73"/>
    <w:rsid w:val="00881E71"/>
    <w:rsid w:val="0088376B"/>
    <w:rsid w:val="00884F6C"/>
    <w:rsid w:val="00885714"/>
    <w:rsid w:val="00887F47"/>
    <w:rsid w:val="0089036A"/>
    <w:rsid w:val="008917EC"/>
    <w:rsid w:val="00894602"/>
    <w:rsid w:val="00895566"/>
    <w:rsid w:val="00897648"/>
    <w:rsid w:val="008A20B4"/>
    <w:rsid w:val="008A3762"/>
    <w:rsid w:val="008A397C"/>
    <w:rsid w:val="008A5BE5"/>
    <w:rsid w:val="008B3AE7"/>
    <w:rsid w:val="008B4FF1"/>
    <w:rsid w:val="008B5D94"/>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F40"/>
    <w:rsid w:val="00930A38"/>
    <w:rsid w:val="0093338D"/>
    <w:rsid w:val="00940CB1"/>
    <w:rsid w:val="00941200"/>
    <w:rsid w:val="00944A28"/>
    <w:rsid w:val="00944A6F"/>
    <w:rsid w:val="00947C7C"/>
    <w:rsid w:val="00950F2C"/>
    <w:rsid w:val="009540AC"/>
    <w:rsid w:val="00955571"/>
    <w:rsid w:val="00955B89"/>
    <w:rsid w:val="009622BD"/>
    <w:rsid w:val="0096652E"/>
    <w:rsid w:val="009670E6"/>
    <w:rsid w:val="00973B64"/>
    <w:rsid w:val="0098084B"/>
    <w:rsid w:val="0098532E"/>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64946"/>
    <w:rsid w:val="00B667A4"/>
    <w:rsid w:val="00B70743"/>
    <w:rsid w:val="00B70E9F"/>
    <w:rsid w:val="00B73BB9"/>
    <w:rsid w:val="00B74D67"/>
    <w:rsid w:val="00B83ACE"/>
    <w:rsid w:val="00B87419"/>
    <w:rsid w:val="00B961A0"/>
    <w:rsid w:val="00B96653"/>
    <w:rsid w:val="00B96880"/>
    <w:rsid w:val="00B968FD"/>
    <w:rsid w:val="00BA3744"/>
    <w:rsid w:val="00BA4C31"/>
    <w:rsid w:val="00BB04D1"/>
    <w:rsid w:val="00BB07F9"/>
    <w:rsid w:val="00BB190D"/>
    <w:rsid w:val="00BB1F93"/>
    <w:rsid w:val="00BB4149"/>
    <w:rsid w:val="00BB733C"/>
    <w:rsid w:val="00BB76FF"/>
    <w:rsid w:val="00BC0570"/>
    <w:rsid w:val="00BC4E22"/>
    <w:rsid w:val="00BD0724"/>
    <w:rsid w:val="00BD2232"/>
    <w:rsid w:val="00BD28E0"/>
    <w:rsid w:val="00BD65B5"/>
    <w:rsid w:val="00BD6FF0"/>
    <w:rsid w:val="00BE3247"/>
    <w:rsid w:val="00BE45C7"/>
    <w:rsid w:val="00BF54B6"/>
    <w:rsid w:val="00BF69EC"/>
    <w:rsid w:val="00BF7AAD"/>
    <w:rsid w:val="00C005A3"/>
    <w:rsid w:val="00C00B3C"/>
    <w:rsid w:val="00C04D5C"/>
    <w:rsid w:val="00C0551D"/>
    <w:rsid w:val="00C05874"/>
    <w:rsid w:val="00C07423"/>
    <w:rsid w:val="00C13408"/>
    <w:rsid w:val="00C13931"/>
    <w:rsid w:val="00C164B8"/>
    <w:rsid w:val="00C16FEF"/>
    <w:rsid w:val="00C17961"/>
    <w:rsid w:val="00C24727"/>
    <w:rsid w:val="00C2686E"/>
    <w:rsid w:val="00C27162"/>
    <w:rsid w:val="00C27F86"/>
    <w:rsid w:val="00C31260"/>
    <w:rsid w:val="00C314F2"/>
    <w:rsid w:val="00C31992"/>
    <w:rsid w:val="00C321A7"/>
    <w:rsid w:val="00C328BA"/>
    <w:rsid w:val="00C34E3B"/>
    <w:rsid w:val="00C352CA"/>
    <w:rsid w:val="00C37244"/>
    <w:rsid w:val="00C43FED"/>
    <w:rsid w:val="00C464F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BD7"/>
    <w:rsid w:val="00CE7E1A"/>
    <w:rsid w:val="00CF2BC4"/>
    <w:rsid w:val="00CF6095"/>
    <w:rsid w:val="00CF7A0A"/>
    <w:rsid w:val="00D00626"/>
    <w:rsid w:val="00D03974"/>
    <w:rsid w:val="00D07335"/>
    <w:rsid w:val="00D07EE4"/>
    <w:rsid w:val="00D14394"/>
    <w:rsid w:val="00D15D32"/>
    <w:rsid w:val="00D1632F"/>
    <w:rsid w:val="00D167C8"/>
    <w:rsid w:val="00D22B3E"/>
    <w:rsid w:val="00D23BFC"/>
    <w:rsid w:val="00D258A8"/>
    <w:rsid w:val="00D32EB7"/>
    <w:rsid w:val="00D33114"/>
    <w:rsid w:val="00D35221"/>
    <w:rsid w:val="00D36C55"/>
    <w:rsid w:val="00D37EC8"/>
    <w:rsid w:val="00D4066B"/>
    <w:rsid w:val="00D429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55D5"/>
    <w:rsid w:val="00D956AC"/>
    <w:rsid w:val="00D95E2C"/>
    <w:rsid w:val="00D979D3"/>
    <w:rsid w:val="00DA5067"/>
    <w:rsid w:val="00DA6656"/>
    <w:rsid w:val="00DB1120"/>
    <w:rsid w:val="00DB60BE"/>
    <w:rsid w:val="00DB6DA0"/>
    <w:rsid w:val="00DC5F5C"/>
    <w:rsid w:val="00DD2F71"/>
    <w:rsid w:val="00DD6168"/>
    <w:rsid w:val="00DD67CB"/>
    <w:rsid w:val="00DD6A58"/>
    <w:rsid w:val="00DD6EC5"/>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EE4"/>
    <w:rsid w:val="00E10887"/>
    <w:rsid w:val="00E12032"/>
    <w:rsid w:val="00E16C53"/>
    <w:rsid w:val="00E20536"/>
    <w:rsid w:val="00E2138A"/>
    <w:rsid w:val="00E219D1"/>
    <w:rsid w:val="00E23798"/>
    <w:rsid w:val="00E24F35"/>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791D"/>
    <w:rsid w:val="00E8259A"/>
    <w:rsid w:val="00E8299D"/>
    <w:rsid w:val="00E8385C"/>
    <w:rsid w:val="00E843B7"/>
    <w:rsid w:val="00E86289"/>
    <w:rsid w:val="00E86A0C"/>
    <w:rsid w:val="00E91B70"/>
    <w:rsid w:val="00E9596A"/>
    <w:rsid w:val="00EA5B21"/>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4CC"/>
    <w:rsid w:val="00F7170A"/>
    <w:rsid w:val="00F71990"/>
    <w:rsid w:val="00F7411D"/>
    <w:rsid w:val="00F75F47"/>
    <w:rsid w:val="00F84482"/>
    <w:rsid w:val="00F86F6E"/>
    <w:rsid w:val="00F92DED"/>
    <w:rsid w:val="00F93963"/>
    <w:rsid w:val="00FA00D3"/>
    <w:rsid w:val="00FA2FAA"/>
    <w:rsid w:val="00FB0542"/>
    <w:rsid w:val="00FB14A0"/>
    <w:rsid w:val="00FB248A"/>
    <w:rsid w:val="00FB3D1B"/>
    <w:rsid w:val="00FB59C7"/>
    <w:rsid w:val="00FB7C65"/>
    <w:rsid w:val="00FD2071"/>
    <w:rsid w:val="00FD50C2"/>
    <w:rsid w:val="00FD56B9"/>
    <w:rsid w:val="00FE5C44"/>
    <w:rsid w:val="00FE6EEB"/>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5.xm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3.xm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6.xm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36</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34</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Angular</b:Tag>
    <b:SourceType>InternetSite</b:SourceType>
    <b:Guid>{10CFABDB-05B5-48DF-8E7C-9A3C60A57334}</b:Guid>
    <b:Title>Angular</b:Title>
    <b:YearAccessed>2017</b:YearAccessed>
    <b:MonthAccessed>november</b:MonthAccessed>
    <b:DayAccessed>25</b:DayAccessed>
    <b:URL>https://angular.io/docs</b:URL>
    <b:RefOrder>2</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3</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s>
</file>

<file path=customXml/itemProps1.xml><?xml version="1.0" encoding="utf-8"?>
<ds:datastoreItem xmlns:ds="http://schemas.openxmlformats.org/officeDocument/2006/customXml" ds:itemID="{7785A310-C823-4388-BFAB-C75E20315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9976</TotalTime>
  <Pages>62</Pages>
  <Words>11667</Words>
  <Characters>66508</Characters>
  <Application>Microsoft Office Word</Application>
  <DocSecurity>0</DocSecurity>
  <Lines>554</Lines>
  <Paragraphs>156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78019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cp:revision>
  <cp:lastPrinted>2002-07-08T12:51:00Z</cp:lastPrinted>
  <dcterms:created xsi:type="dcterms:W3CDTF">2015-10-19T08:48:00Z</dcterms:created>
  <dcterms:modified xsi:type="dcterms:W3CDTF">2017-11-28T18:47:00Z</dcterms:modified>
</cp:coreProperties>
</file>