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3F742C" w14:textId="7016E94F" w:rsidR="0063585C" w:rsidRPr="00BB07F9" w:rsidRDefault="009D2FD8" w:rsidP="007E566D">
      <w:pPr>
        <w:pStyle w:val="Cmlaplog"/>
      </w:pPr>
      <w:r w:rsidRPr="00BB07F9">
        <w:rPr>
          <w:noProof/>
          <w:lang w:val="en-US"/>
        </w:rPr>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BB07F9" w:rsidRDefault="004851C7" w:rsidP="00D429F2">
      <w:pPr>
        <w:pStyle w:val="Cmlapegyetem"/>
      </w:pPr>
      <w:r w:rsidRPr="00BB07F9">
        <w:t>Budapesti Műszaki és Gazdaságtudományi Egyetem</w:t>
      </w:r>
    </w:p>
    <w:p w14:paraId="6261E961" w14:textId="77777777" w:rsidR="004851C7" w:rsidRPr="00BB07F9" w:rsidRDefault="004851C7" w:rsidP="00D429F2">
      <w:pPr>
        <w:pStyle w:val="Cmlapkarstanszk"/>
      </w:pPr>
      <w:r w:rsidRPr="00BB07F9">
        <w:t>Villamosmérnöki és Informatikai Kar</w:t>
      </w:r>
    </w:p>
    <w:p w14:paraId="614306E0" w14:textId="77777777" w:rsidR="004851C7" w:rsidRPr="00BB07F9" w:rsidRDefault="00274A39" w:rsidP="00D429F2">
      <w:pPr>
        <w:pStyle w:val="Cmlapkarstanszk"/>
      </w:pPr>
      <w:r>
        <w:fldChar w:fldCharType="begin"/>
      </w:r>
      <w:r>
        <w:instrText xml:space="preserve"> DOCPROPERTY  Company  \* MERGEFORMAT </w:instrText>
      </w:r>
      <w:r>
        <w:fldChar w:fldCharType="separate"/>
      </w:r>
      <w:r w:rsidR="003E2ECB" w:rsidRPr="00BB07F9">
        <w:t>Automatizálási és Alkalmazott Informatikai Tanszék</w:t>
      </w:r>
      <w:r>
        <w:fldChar w:fldCharType="end"/>
      </w:r>
    </w:p>
    <w:p w14:paraId="636BBB01" w14:textId="77777777" w:rsidR="004851C7" w:rsidRPr="00BB07F9" w:rsidRDefault="004851C7"/>
    <w:p w14:paraId="36F20A54" w14:textId="77777777" w:rsidR="004851C7" w:rsidRPr="00BB07F9" w:rsidRDefault="004851C7"/>
    <w:p w14:paraId="7E8300BE" w14:textId="77777777" w:rsidR="004851C7" w:rsidRPr="00BB07F9" w:rsidRDefault="004851C7"/>
    <w:p w14:paraId="02C07D20" w14:textId="77777777" w:rsidR="004851C7" w:rsidRPr="00BB07F9" w:rsidRDefault="004851C7"/>
    <w:p w14:paraId="2D8CF118" w14:textId="77777777" w:rsidR="004851C7" w:rsidRPr="00BB07F9" w:rsidRDefault="004851C7"/>
    <w:p w14:paraId="1309EF9A" w14:textId="77777777" w:rsidR="004851C7" w:rsidRPr="00BB07F9" w:rsidRDefault="004851C7"/>
    <w:p w14:paraId="7F39B52B" w14:textId="77777777" w:rsidR="004851C7" w:rsidRPr="00BB07F9" w:rsidRDefault="004851C7"/>
    <w:p w14:paraId="63E824BC" w14:textId="3F53FE7E" w:rsidR="0063585C" w:rsidRPr="00BB07F9" w:rsidRDefault="00653043" w:rsidP="00171054">
      <w:pPr>
        <w:pStyle w:val="Cmlapszerz"/>
        <w:rPr>
          <w:noProof w:val="0"/>
        </w:rPr>
      </w:pPr>
      <w:r w:rsidRPr="00BB07F9">
        <w:rPr>
          <w:noProof w:val="0"/>
        </w:rPr>
        <w:t>Hanicz</w:t>
      </w:r>
      <w:r w:rsidR="00630A92" w:rsidRPr="00BB07F9">
        <w:rPr>
          <w:noProof w:val="0"/>
        </w:rPr>
        <w:t xml:space="preserve"> </w:t>
      </w:r>
      <w:r w:rsidRPr="00BB07F9">
        <w:rPr>
          <w:noProof w:val="0"/>
        </w:rPr>
        <w:t>Tamás</w:t>
      </w:r>
    </w:p>
    <w:p w14:paraId="5BD632B6" w14:textId="7E9AC584" w:rsidR="0063585C" w:rsidRPr="00BB07F9" w:rsidRDefault="00653043">
      <w:pPr>
        <w:pStyle w:val="Title"/>
      </w:pPr>
      <w:r w:rsidRPr="00BB07F9">
        <w:t>Fájlmegosztó keretrendszer fejlesztése RASPBERRY PI eszközre</w:t>
      </w:r>
      <w:r w:rsidR="00630A92" w:rsidRPr="00BB07F9">
        <w:t xml:space="preserve"> </w:t>
      </w:r>
    </w:p>
    <w:p w14:paraId="436457F8" w14:textId="77777777" w:rsidR="00630A92" w:rsidRPr="00BB07F9" w:rsidRDefault="00630A92" w:rsidP="00630A92">
      <w:pPr>
        <w:keepLines/>
        <w:spacing w:after="0"/>
        <w:ind w:firstLine="0"/>
        <w:jc w:val="center"/>
        <w:rPr>
          <w:smallCaps/>
        </w:rPr>
      </w:pPr>
    </w:p>
    <w:p w14:paraId="43BD3853" w14:textId="3C68107A" w:rsidR="00630A92" w:rsidRPr="00BB07F9" w:rsidRDefault="00630A92" w:rsidP="00653043">
      <w:pPr>
        <w:keepLines/>
        <w:spacing w:after="0"/>
        <w:ind w:firstLine="0"/>
        <w:rPr>
          <w:smallCaps/>
        </w:rPr>
      </w:pPr>
    </w:p>
    <w:p w14:paraId="4D26AE0E" w14:textId="77777777" w:rsidR="00630A92" w:rsidRPr="00BB07F9" w:rsidRDefault="00630A92" w:rsidP="00630A92">
      <w:pPr>
        <w:keepLines/>
        <w:spacing w:after="0"/>
        <w:ind w:firstLine="0"/>
        <w:jc w:val="center"/>
        <w:rPr>
          <w:smallCaps/>
        </w:rPr>
      </w:pPr>
    </w:p>
    <w:p w14:paraId="5FF02A1F" w14:textId="77777777" w:rsidR="00630A92" w:rsidRPr="00BB07F9" w:rsidRDefault="00630A92" w:rsidP="00630A92">
      <w:pPr>
        <w:keepLines/>
        <w:spacing w:after="0"/>
        <w:ind w:firstLine="0"/>
        <w:jc w:val="center"/>
        <w:rPr>
          <w:smallCaps/>
        </w:rPr>
      </w:pPr>
    </w:p>
    <w:p w14:paraId="1B8CDBB4" w14:textId="77777777" w:rsidR="00630A92" w:rsidRPr="00BB07F9" w:rsidRDefault="00630A92" w:rsidP="00630A92">
      <w:pPr>
        <w:keepLines/>
        <w:spacing w:after="0"/>
        <w:ind w:firstLine="0"/>
        <w:jc w:val="center"/>
        <w:rPr>
          <w:smallCaps/>
        </w:rPr>
      </w:pPr>
    </w:p>
    <w:p w14:paraId="05D54636" w14:textId="77777777" w:rsidR="00630A92" w:rsidRPr="00BB07F9" w:rsidRDefault="00630A92" w:rsidP="00630A92">
      <w:pPr>
        <w:keepLines/>
        <w:spacing w:after="0"/>
        <w:ind w:firstLine="0"/>
        <w:jc w:val="center"/>
        <w:rPr>
          <w:smallCaps/>
        </w:rPr>
      </w:pPr>
    </w:p>
    <w:p w14:paraId="61F33379" w14:textId="77777777" w:rsidR="00630A92" w:rsidRPr="00BB07F9" w:rsidRDefault="00630A92" w:rsidP="00630A92">
      <w:pPr>
        <w:keepLines/>
        <w:spacing w:after="0"/>
        <w:ind w:firstLine="0"/>
        <w:jc w:val="center"/>
        <w:rPr>
          <w:smallCaps/>
        </w:rPr>
      </w:pPr>
    </w:p>
    <w:p w14:paraId="4A0A8917" w14:textId="77777777" w:rsidR="00630A92" w:rsidRPr="00BB07F9" w:rsidRDefault="00630A92" w:rsidP="00630A92">
      <w:pPr>
        <w:keepLines/>
        <w:spacing w:after="0"/>
        <w:ind w:firstLine="0"/>
        <w:jc w:val="center"/>
        <w:rPr>
          <w:smallCaps/>
        </w:rPr>
      </w:pPr>
    </w:p>
    <w:p w14:paraId="113A12EC" w14:textId="77777777" w:rsidR="00630A92" w:rsidRPr="00BB07F9" w:rsidRDefault="00630A92" w:rsidP="00630A92">
      <w:pPr>
        <w:keepLines/>
        <w:spacing w:after="0"/>
        <w:ind w:firstLine="0"/>
        <w:jc w:val="center"/>
        <w:rPr>
          <w:smallCaps/>
        </w:rPr>
      </w:pPr>
    </w:p>
    <w:p w14:paraId="7BF499DC" w14:textId="77777777" w:rsidR="00630A92" w:rsidRPr="00BB07F9" w:rsidRDefault="00630A92" w:rsidP="00630A92">
      <w:pPr>
        <w:keepLines/>
        <w:spacing w:after="0"/>
        <w:ind w:firstLine="0"/>
        <w:jc w:val="center"/>
        <w:rPr>
          <w:smallCaps/>
        </w:rPr>
      </w:pPr>
      <w:r w:rsidRPr="00BB07F9">
        <w:rPr>
          <w:smallCaps/>
        </w:rPr>
        <w:t>Konzulens</w:t>
      </w:r>
    </w:p>
    <w:p w14:paraId="71BF7A9D" w14:textId="1206307D" w:rsidR="00630A92" w:rsidRPr="00BB07F9" w:rsidRDefault="00653043" w:rsidP="00630A92">
      <w:pPr>
        <w:pStyle w:val="Cmlapszerz"/>
        <w:rPr>
          <w:noProof w:val="0"/>
        </w:rPr>
      </w:pPr>
      <w:r w:rsidRPr="00BB07F9">
        <w:rPr>
          <w:noProof w:val="0"/>
        </w:rPr>
        <w:t>Dr. Asztalos Márk</w:t>
      </w:r>
      <w:r w:rsidR="00630A92" w:rsidRPr="00BB07F9">
        <w:rPr>
          <w:noProof w:val="0"/>
        </w:rPr>
        <w:fldChar w:fldCharType="begin"/>
      </w:r>
      <w:r w:rsidR="00630A92" w:rsidRPr="00BB07F9">
        <w:rPr>
          <w:noProof w:val="0"/>
        </w:rPr>
        <w:instrText xml:space="preserve"> DOCPROPERTY "Manager"  \* MERGEFORMAT </w:instrText>
      </w:r>
      <w:r w:rsidR="00630A92" w:rsidRPr="00BB07F9">
        <w:rPr>
          <w:noProof w:val="0"/>
        </w:rPr>
        <w:fldChar w:fldCharType="end"/>
      </w:r>
    </w:p>
    <w:p w14:paraId="59CFD63D" w14:textId="2DEF8EC7" w:rsidR="0063585C" w:rsidRPr="00BB07F9" w:rsidRDefault="00630A92" w:rsidP="00630A92">
      <w:pPr>
        <w:spacing w:after="0"/>
        <w:ind w:firstLine="0"/>
        <w:jc w:val="center"/>
      </w:pPr>
      <w:r w:rsidRPr="00BB07F9">
        <w:t xml:space="preserve">BUDAPEST, </w:t>
      </w:r>
      <w:r w:rsidR="00653043" w:rsidRPr="00BB07F9">
        <w:t>2017</w:t>
      </w:r>
      <w:r w:rsidR="0063585C" w:rsidRPr="00BB07F9">
        <w:fldChar w:fldCharType="begin"/>
      </w:r>
      <w:r w:rsidR="0063585C" w:rsidRPr="00BB07F9">
        <w:instrText xml:space="preserve"> SUBJECT  \* MERGEFORMAT </w:instrText>
      </w:r>
      <w:r w:rsidR="0063585C" w:rsidRPr="00BB07F9">
        <w:fldChar w:fldCharType="end"/>
      </w:r>
    </w:p>
    <w:p w14:paraId="155AD015" w14:textId="77777777" w:rsidR="0063585C" w:rsidRPr="00BB07F9" w:rsidRDefault="0063585C" w:rsidP="00B96880">
      <w:pPr>
        <w:pStyle w:val="Fejezetcmtartalomjegyzknlkl"/>
        <w:rPr>
          <w:noProof w:val="0"/>
        </w:rPr>
      </w:pPr>
      <w:r w:rsidRPr="00BB07F9">
        <w:rPr>
          <w:noProof w:val="0"/>
        </w:rPr>
        <w:lastRenderedPageBreak/>
        <w:t>Tartalomjegyzék</w:t>
      </w:r>
    </w:p>
    <w:p w14:paraId="702B0BFF" w14:textId="111032DD" w:rsidR="00842D79" w:rsidRDefault="00730B3C">
      <w:pPr>
        <w:pStyle w:val="TOC1"/>
        <w:rPr>
          <w:rFonts w:asciiTheme="minorHAnsi" w:eastAsiaTheme="minorEastAsia" w:hAnsiTheme="minorHAnsi" w:cstheme="minorBidi"/>
          <w:b w:val="0"/>
          <w:noProof/>
          <w:sz w:val="22"/>
          <w:szCs w:val="22"/>
          <w:lang w:val="en-US"/>
        </w:rPr>
      </w:pPr>
      <w:r w:rsidRPr="00BB07F9">
        <w:fldChar w:fldCharType="begin"/>
      </w:r>
      <w:r w:rsidRPr="00BB07F9">
        <w:instrText xml:space="preserve"> TOC \o "1-3" \h \z \u </w:instrText>
      </w:r>
      <w:r w:rsidRPr="00BB07F9">
        <w:fldChar w:fldCharType="separate"/>
      </w:r>
      <w:hyperlink w:anchor="_Toc500267024" w:history="1">
        <w:r w:rsidR="00842D79" w:rsidRPr="005C7516">
          <w:rPr>
            <w:rStyle w:val="Hyperlink"/>
            <w:noProof/>
          </w:rPr>
          <w:t>Összefoglaló</w:t>
        </w:r>
        <w:r w:rsidR="00842D79">
          <w:rPr>
            <w:noProof/>
            <w:webHidden/>
          </w:rPr>
          <w:tab/>
        </w:r>
        <w:r w:rsidR="00842D79">
          <w:rPr>
            <w:noProof/>
            <w:webHidden/>
          </w:rPr>
          <w:fldChar w:fldCharType="begin"/>
        </w:r>
        <w:r w:rsidR="00842D79">
          <w:rPr>
            <w:noProof/>
            <w:webHidden/>
          </w:rPr>
          <w:instrText xml:space="preserve"> PAGEREF _Toc500267024 \h </w:instrText>
        </w:r>
        <w:r w:rsidR="00842D79">
          <w:rPr>
            <w:noProof/>
            <w:webHidden/>
          </w:rPr>
        </w:r>
        <w:r w:rsidR="00842D79">
          <w:rPr>
            <w:noProof/>
            <w:webHidden/>
          </w:rPr>
          <w:fldChar w:fldCharType="separate"/>
        </w:r>
        <w:r w:rsidR="00842D79">
          <w:rPr>
            <w:noProof/>
            <w:webHidden/>
          </w:rPr>
          <w:t>5</w:t>
        </w:r>
        <w:r w:rsidR="00842D79">
          <w:rPr>
            <w:noProof/>
            <w:webHidden/>
          </w:rPr>
          <w:fldChar w:fldCharType="end"/>
        </w:r>
      </w:hyperlink>
    </w:p>
    <w:p w14:paraId="3E7826DB" w14:textId="72107BBF" w:rsidR="00842D79" w:rsidRDefault="00842D79">
      <w:pPr>
        <w:pStyle w:val="TOC1"/>
        <w:rPr>
          <w:rFonts w:asciiTheme="minorHAnsi" w:eastAsiaTheme="minorEastAsia" w:hAnsiTheme="minorHAnsi" w:cstheme="minorBidi"/>
          <w:b w:val="0"/>
          <w:noProof/>
          <w:sz w:val="22"/>
          <w:szCs w:val="22"/>
          <w:lang w:val="en-US"/>
        </w:rPr>
      </w:pPr>
      <w:hyperlink w:anchor="_Toc500267025" w:history="1">
        <w:r w:rsidRPr="005C7516">
          <w:rPr>
            <w:rStyle w:val="Hyperlink"/>
            <w:noProof/>
          </w:rPr>
          <w:t>Abstract</w:t>
        </w:r>
        <w:r>
          <w:rPr>
            <w:noProof/>
            <w:webHidden/>
          </w:rPr>
          <w:tab/>
        </w:r>
        <w:r>
          <w:rPr>
            <w:noProof/>
            <w:webHidden/>
          </w:rPr>
          <w:fldChar w:fldCharType="begin"/>
        </w:r>
        <w:r>
          <w:rPr>
            <w:noProof/>
            <w:webHidden/>
          </w:rPr>
          <w:instrText xml:space="preserve"> PAGEREF _Toc500267025 \h </w:instrText>
        </w:r>
        <w:r>
          <w:rPr>
            <w:noProof/>
            <w:webHidden/>
          </w:rPr>
        </w:r>
        <w:r>
          <w:rPr>
            <w:noProof/>
            <w:webHidden/>
          </w:rPr>
          <w:fldChar w:fldCharType="separate"/>
        </w:r>
        <w:r>
          <w:rPr>
            <w:noProof/>
            <w:webHidden/>
          </w:rPr>
          <w:t>6</w:t>
        </w:r>
        <w:r>
          <w:rPr>
            <w:noProof/>
            <w:webHidden/>
          </w:rPr>
          <w:fldChar w:fldCharType="end"/>
        </w:r>
      </w:hyperlink>
    </w:p>
    <w:p w14:paraId="227764B8" w14:textId="3BA0653B" w:rsidR="00842D79" w:rsidRDefault="00842D79">
      <w:pPr>
        <w:pStyle w:val="TOC1"/>
        <w:rPr>
          <w:rFonts w:asciiTheme="minorHAnsi" w:eastAsiaTheme="minorEastAsia" w:hAnsiTheme="minorHAnsi" w:cstheme="minorBidi"/>
          <w:b w:val="0"/>
          <w:noProof/>
          <w:sz w:val="22"/>
          <w:szCs w:val="22"/>
          <w:lang w:val="en-US"/>
        </w:rPr>
      </w:pPr>
      <w:hyperlink w:anchor="_Toc500267026" w:history="1">
        <w:r w:rsidRPr="005C7516">
          <w:rPr>
            <w:rStyle w:val="Hyperlink"/>
            <w:noProof/>
          </w:rPr>
          <w:t>1 Bevezetés</w:t>
        </w:r>
        <w:r>
          <w:rPr>
            <w:noProof/>
            <w:webHidden/>
          </w:rPr>
          <w:tab/>
        </w:r>
        <w:r>
          <w:rPr>
            <w:noProof/>
            <w:webHidden/>
          </w:rPr>
          <w:fldChar w:fldCharType="begin"/>
        </w:r>
        <w:r>
          <w:rPr>
            <w:noProof/>
            <w:webHidden/>
          </w:rPr>
          <w:instrText xml:space="preserve"> PAGEREF _Toc500267026 \h </w:instrText>
        </w:r>
        <w:r>
          <w:rPr>
            <w:noProof/>
            <w:webHidden/>
          </w:rPr>
        </w:r>
        <w:r>
          <w:rPr>
            <w:noProof/>
            <w:webHidden/>
          </w:rPr>
          <w:fldChar w:fldCharType="separate"/>
        </w:r>
        <w:r>
          <w:rPr>
            <w:noProof/>
            <w:webHidden/>
          </w:rPr>
          <w:t>7</w:t>
        </w:r>
        <w:r>
          <w:rPr>
            <w:noProof/>
            <w:webHidden/>
          </w:rPr>
          <w:fldChar w:fldCharType="end"/>
        </w:r>
      </w:hyperlink>
    </w:p>
    <w:p w14:paraId="595FB36B" w14:textId="670435B7" w:rsidR="00842D79" w:rsidRDefault="00842D79">
      <w:pPr>
        <w:pStyle w:val="TOC1"/>
        <w:rPr>
          <w:rFonts w:asciiTheme="minorHAnsi" w:eastAsiaTheme="minorEastAsia" w:hAnsiTheme="minorHAnsi" w:cstheme="minorBidi"/>
          <w:b w:val="0"/>
          <w:noProof/>
          <w:sz w:val="22"/>
          <w:szCs w:val="22"/>
          <w:lang w:val="en-US"/>
        </w:rPr>
      </w:pPr>
      <w:hyperlink w:anchor="_Toc500267027" w:history="1">
        <w:r w:rsidRPr="005C7516">
          <w:rPr>
            <w:rStyle w:val="Hyperlink"/>
            <w:noProof/>
          </w:rPr>
          <w:t>2 Technológiák</w:t>
        </w:r>
        <w:r>
          <w:rPr>
            <w:noProof/>
            <w:webHidden/>
          </w:rPr>
          <w:tab/>
        </w:r>
        <w:r>
          <w:rPr>
            <w:noProof/>
            <w:webHidden/>
          </w:rPr>
          <w:fldChar w:fldCharType="begin"/>
        </w:r>
        <w:r>
          <w:rPr>
            <w:noProof/>
            <w:webHidden/>
          </w:rPr>
          <w:instrText xml:space="preserve"> PAGEREF _Toc500267027 \h </w:instrText>
        </w:r>
        <w:r>
          <w:rPr>
            <w:noProof/>
            <w:webHidden/>
          </w:rPr>
        </w:r>
        <w:r>
          <w:rPr>
            <w:noProof/>
            <w:webHidden/>
          </w:rPr>
          <w:fldChar w:fldCharType="separate"/>
        </w:r>
        <w:r>
          <w:rPr>
            <w:noProof/>
            <w:webHidden/>
          </w:rPr>
          <w:t>9</w:t>
        </w:r>
        <w:r>
          <w:rPr>
            <w:noProof/>
            <w:webHidden/>
          </w:rPr>
          <w:fldChar w:fldCharType="end"/>
        </w:r>
      </w:hyperlink>
    </w:p>
    <w:p w14:paraId="47730223" w14:textId="5FF1013C" w:rsidR="00842D79" w:rsidRDefault="00842D79">
      <w:pPr>
        <w:pStyle w:val="TOC2"/>
        <w:tabs>
          <w:tab w:val="right" w:leader="dot" w:pos="8494"/>
        </w:tabs>
        <w:rPr>
          <w:rFonts w:asciiTheme="minorHAnsi" w:eastAsiaTheme="minorEastAsia" w:hAnsiTheme="minorHAnsi" w:cstheme="minorBidi"/>
          <w:noProof/>
          <w:sz w:val="22"/>
          <w:szCs w:val="22"/>
          <w:lang w:val="en-US"/>
        </w:rPr>
      </w:pPr>
      <w:hyperlink w:anchor="_Toc500267028" w:history="1">
        <w:r w:rsidRPr="005C7516">
          <w:rPr>
            <w:rStyle w:val="Hyperlink"/>
            <w:noProof/>
          </w:rPr>
          <w:t>2.1 Frontend</w:t>
        </w:r>
        <w:r>
          <w:rPr>
            <w:noProof/>
            <w:webHidden/>
          </w:rPr>
          <w:tab/>
        </w:r>
        <w:r>
          <w:rPr>
            <w:noProof/>
            <w:webHidden/>
          </w:rPr>
          <w:fldChar w:fldCharType="begin"/>
        </w:r>
        <w:r>
          <w:rPr>
            <w:noProof/>
            <w:webHidden/>
          </w:rPr>
          <w:instrText xml:space="preserve"> PAGEREF _Toc500267028 \h </w:instrText>
        </w:r>
        <w:r>
          <w:rPr>
            <w:noProof/>
            <w:webHidden/>
          </w:rPr>
        </w:r>
        <w:r>
          <w:rPr>
            <w:noProof/>
            <w:webHidden/>
          </w:rPr>
          <w:fldChar w:fldCharType="separate"/>
        </w:r>
        <w:r>
          <w:rPr>
            <w:noProof/>
            <w:webHidden/>
          </w:rPr>
          <w:t>9</w:t>
        </w:r>
        <w:r>
          <w:rPr>
            <w:noProof/>
            <w:webHidden/>
          </w:rPr>
          <w:fldChar w:fldCharType="end"/>
        </w:r>
      </w:hyperlink>
    </w:p>
    <w:p w14:paraId="2225D2A2" w14:textId="69E0D08E" w:rsidR="00842D79" w:rsidRDefault="00842D79">
      <w:pPr>
        <w:pStyle w:val="TOC2"/>
        <w:tabs>
          <w:tab w:val="right" w:leader="dot" w:pos="8494"/>
        </w:tabs>
        <w:rPr>
          <w:rFonts w:asciiTheme="minorHAnsi" w:eastAsiaTheme="minorEastAsia" w:hAnsiTheme="minorHAnsi" w:cstheme="minorBidi"/>
          <w:noProof/>
          <w:sz w:val="22"/>
          <w:szCs w:val="22"/>
          <w:lang w:val="en-US"/>
        </w:rPr>
      </w:pPr>
      <w:hyperlink w:anchor="_Toc500267029" w:history="1">
        <w:r w:rsidRPr="005C7516">
          <w:rPr>
            <w:rStyle w:val="Hyperlink"/>
            <w:noProof/>
          </w:rPr>
          <w:t>2.2 Backend</w:t>
        </w:r>
        <w:r>
          <w:rPr>
            <w:noProof/>
            <w:webHidden/>
          </w:rPr>
          <w:tab/>
        </w:r>
        <w:r>
          <w:rPr>
            <w:noProof/>
            <w:webHidden/>
          </w:rPr>
          <w:fldChar w:fldCharType="begin"/>
        </w:r>
        <w:r>
          <w:rPr>
            <w:noProof/>
            <w:webHidden/>
          </w:rPr>
          <w:instrText xml:space="preserve"> PAGEREF _Toc500267029 \h </w:instrText>
        </w:r>
        <w:r>
          <w:rPr>
            <w:noProof/>
            <w:webHidden/>
          </w:rPr>
        </w:r>
        <w:r>
          <w:rPr>
            <w:noProof/>
            <w:webHidden/>
          </w:rPr>
          <w:fldChar w:fldCharType="separate"/>
        </w:r>
        <w:r>
          <w:rPr>
            <w:noProof/>
            <w:webHidden/>
          </w:rPr>
          <w:t>9</w:t>
        </w:r>
        <w:r>
          <w:rPr>
            <w:noProof/>
            <w:webHidden/>
          </w:rPr>
          <w:fldChar w:fldCharType="end"/>
        </w:r>
      </w:hyperlink>
    </w:p>
    <w:p w14:paraId="200E4321" w14:textId="75FE6F4E" w:rsidR="00842D79" w:rsidRDefault="00842D79">
      <w:pPr>
        <w:pStyle w:val="TOC2"/>
        <w:tabs>
          <w:tab w:val="right" w:leader="dot" w:pos="8494"/>
        </w:tabs>
        <w:rPr>
          <w:rFonts w:asciiTheme="minorHAnsi" w:eastAsiaTheme="minorEastAsia" w:hAnsiTheme="minorHAnsi" w:cstheme="minorBidi"/>
          <w:noProof/>
          <w:sz w:val="22"/>
          <w:szCs w:val="22"/>
          <w:lang w:val="en-US"/>
        </w:rPr>
      </w:pPr>
      <w:hyperlink w:anchor="_Toc500267030" w:history="1">
        <w:r w:rsidRPr="005C7516">
          <w:rPr>
            <w:rStyle w:val="Hyperlink"/>
            <w:noProof/>
          </w:rPr>
          <w:t>2.3 Dropbox</w:t>
        </w:r>
        <w:r>
          <w:rPr>
            <w:noProof/>
            <w:webHidden/>
          </w:rPr>
          <w:tab/>
        </w:r>
        <w:r>
          <w:rPr>
            <w:noProof/>
            <w:webHidden/>
          </w:rPr>
          <w:fldChar w:fldCharType="begin"/>
        </w:r>
        <w:r>
          <w:rPr>
            <w:noProof/>
            <w:webHidden/>
          </w:rPr>
          <w:instrText xml:space="preserve"> PAGEREF _Toc500267030 \h </w:instrText>
        </w:r>
        <w:r>
          <w:rPr>
            <w:noProof/>
            <w:webHidden/>
          </w:rPr>
        </w:r>
        <w:r>
          <w:rPr>
            <w:noProof/>
            <w:webHidden/>
          </w:rPr>
          <w:fldChar w:fldCharType="separate"/>
        </w:r>
        <w:r>
          <w:rPr>
            <w:noProof/>
            <w:webHidden/>
          </w:rPr>
          <w:t>10</w:t>
        </w:r>
        <w:r>
          <w:rPr>
            <w:noProof/>
            <w:webHidden/>
          </w:rPr>
          <w:fldChar w:fldCharType="end"/>
        </w:r>
      </w:hyperlink>
    </w:p>
    <w:p w14:paraId="5E321E41" w14:textId="51972FF6" w:rsidR="00842D79" w:rsidRDefault="00842D79">
      <w:pPr>
        <w:pStyle w:val="TOC2"/>
        <w:tabs>
          <w:tab w:val="right" w:leader="dot" w:pos="8494"/>
        </w:tabs>
        <w:rPr>
          <w:rFonts w:asciiTheme="minorHAnsi" w:eastAsiaTheme="minorEastAsia" w:hAnsiTheme="minorHAnsi" w:cstheme="minorBidi"/>
          <w:noProof/>
          <w:sz w:val="22"/>
          <w:szCs w:val="22"/>
          <w:lang w:val="en-US"/>
        </w:rPr>
      </w:pPr>
      <w:hyperlink w:anchor="_Toc500267031" w:history="1">
        <w:r w:rsidRPr="005C7516">
          <w:rPr>
            <w:rStyle w:val="Hyperlink"/>
            <w:noProof/>
          </w:rPr>
          <w:t>2.4 Raspberry PI</w:t>
        </w:r>
        <w:r>
          <w:rPr>
            <w:noProof/>
            <w:webHidden/>
          </w:rPr>
          <w:tab/>
        </w:r>
        <w:r>
          <w:rPr>
            <w:noProof/>
            <w:webHidden/>
          </w:rPr>
          <w:fldChar w:fldCharType="begin"/>
        </w:r>
        <w:r>
          <w:rPr>
            <w:noProof/>
            <w:webHidden/>
          </w:rPr>
          <w:instrText xml:space="preserve"> PAGEREF _Toc500267031 \h </w:instrText>
        </w:r>
        <w:r>
          <w:rPr>
            <w:noProof/>
            <w:webHidden/>
          </w:rPr>
        </w:r>
        <w:r>
          <w:rPr>
            <w:noProof/>
            <w:webHidden/>
          </w:rPr>
          <w:fldChar w:fldCharType="separate"/>
        </w:r>
        <w:r>
          <w:rPr>
            <w:noProof/>
            <w:webHidden/>
          </w:rPr>
          <w:t>11</w:t>
        </w:r>
        <w:r>
          <w:rPr>
            <w:noProof/>
            <w:webHidden/>
          </w:rPr>
          <w:fldChar w:fldCharType="end"/>
        </w:r>
      </w:hyperlink>
    </w:p>
    <w:p w14:paraId="43BF9894" w14:textId="6F317EA0" w:rsidR="00842D79" w:rsidRDefault="00842D79">
      <w:pPr>
        <w:pStyle w:val="TOC3"/>
        <w:tabs>
          <w:tab w:val="right" w:leader="dot" w:pos="8494"/>
        </w:tabs>
        <w:rPr>
          <w:rFonts w:asciiTheme="minorHAnsi" w:eastAsiaTheme="minorEastAsia" w:hAnsiTheme="minorHAnsi" w:cstheme="minorBidi"/>
          <w:noProof/>
          <w:sz w:val="22"/>
          <w:szCs w:val="22"/>
          <w:lang w:val="en-US"/>
        </w:rPr>
      </w:pPr>
      <w:hyperlink w:anchor="_Toc500267032" w:history="1">
        <w:r w:rsidRPr="005C7516">
          <w:rPr>
            <w:rStyle w:val="Hyperlink"/>
            <w:noProof/>
          </w:rPr>
          <w:t>2.4.1 Raspbian</w:t>
        </w:r>
        <w:r>
          <w:rPr>
            <w:noProof/>
            <w:webHidden/>
          </w:rPr>
          <w:tab/>
        </w:r>
        <w:r>
          <w:rPr>
            <w:noProof/>
            <w:webHidden/>
          </w:rPr>
          <w:fldChar w:fldCharType="begin"/>
        </w:r>
        <w:r>
          <w:rPr>
            <w:noProof/>
            <w:webHidden/>
          </w:rPr>
          <w:instrText xml:space="preserve"> PAGEREF _Toc500267032 \h </w:instrText>
        </w:r>
        <w:r>
          <w:rPr>
            <w:noProof/>
            <w:webHidden/>
          </w:rPr>
        </w:r>
        <w:r>
          <w:rPr>
            <w:noProof/>
            <w:webHidden/>
          </w:rPr>
          <w:fldChar w:fldCharType="separate"/>
        </w:r>
        <w:r>
          <w:rPr>
            <w:noProof/>
            <w:webHidden/>
          </w:rPr>
          <w:t>13</w:t>
        </w:r>
        <w:r>
          <w:rPr>
            <w:noProof/>
            <w:webHidden/>
          </w:rPr>
          <w:fldChar w:fldCharType="end"/>
        </w:r>
      </w:hyperlink>
    </w:p>
    <w:p w14:paraId="284D2E00" w14:textId="119EFB85" w:rsidR="00842D79" w:rsidRDefault="00842D79">
      <w:pPr>
        <w:pStyle w:val="TOC1"/>
        <w:rPr>
          <w:rFonts w:asciiTheme="minorHAnsi" w:eastAsiaTheme="minorEastAsia" w:hAnsiTheme="minorHAnsi" w:cstheme="minorBidi"/>
          <w:b w:val="0"/>
          <w:noProof/>
          <w:sz w:val="22"/>
          <w:szCs w:val="22"/>
          <w:lang w:val="en-US"/>
        </w:rPr>
      </w:pPr>
      <w:hyperlink w:anchor="_Toc500267033" w:history="1">
        <w:r w:rsidRPr="005C7516">
          <w:rPr>
            <w:rStyle w:val="Hyperlink"/>
            <w:noProof/>
          </w:rPr>
          <w:t>3 Specifikáció</w:t>
        </w:r>
        <w:r>
          <w:rPr>
            <w:noProof/>
            <w:webHidden/>
          </w:rPr>
          <w:tab/>
        </w:r>
        <w:r>
          <w:rPr>
            <w:noProof/>
            <w:webHidden/>
          </w:rPr>
          <w:fldChar w:fldCharType="begin"/>
        </w:r>
        <w:r>
          <w:rPr>
            <w:noProof/>
            <w:webHidden/>
          </w:rPr>
          <w:instrText xml:space="preserve"> PAGEREF _Toc500267033 \h </w:instrText>
        </w:r>
        <w:r>
          <w:rPr>
            <w:noProof/>
            <w:webHidden/>
          </w:rPr>
        </w:r>
        <w:r>
          <w:rPr>
            <w:noProof/>
            <w:webHidden/>
          </w:rPr>
          <w:fldChar w:fldCharType="separate"/>
        </w:r>
        <w:r>
          <w:rPr>
            <w:noProof/>
            <w:webHidden/>
          </w:rPr>
          <w:t>14</w:t>
        </w:r>
        <w:r>
          <w:rPr>
            <w:noProof/>
            <w:webHidden/>
          </w:rPr>
          <w:fldChar w:fldCharType="end"/>
        </w:r>
      </w:hyperlink>
    </w:p>
    <w:p w14:paraId="33EA6D60" w14:textId="435845CC" w:rsidR="00842D79" w:rsidRDefault="00842D79">
      <w:pPr>
        <w:pStyle w:val="TOC2"/>
        <w:tabs>
          <w:tab w:val="right" w:leader="dot" w:pos="8494"/>
        </w:tabs>
        <w:rPr>
          <w:rFonts w:asciiTheme="minorHAnsi" w:eastAsiaTheme="minorEastAsia" w:hAnsiTheme="minorHAnsi" w:cstheme="minorBidi"/>
          <w:noProof/>
          <w:sz w:val="22"/>
          <w:szCs w:val="22"/>
          <w:lang w:val="en-US"/>
        </w:rPr>
      </w:pPr>
      <w:hyperlink w:anchor="_Toc500267034" w:history="1">
        <w:r w:rsidRPr="005C7516">
          <w:rPr>
            <w:rStyle w:val="Hyperlink"/>
            <w:noProof/>
          </w:rPr>
          <w:t>3.1 Felhasználási esetek</w:t>
        </w:r>
        <w:r>
          <w:rPr>
            <w:noProof/>
            <w:webHidden/>
          </w:rPr>
          <w:tab/>
        </w:r>
        <w:r>
          <w:rPr>
            <w:noProof/>
            <w:webHidden/>
          </w:rPr>
          <w:fldChar w:fldCharType="begin"/>
        </w:r>
        <w:r>
          <w:rPr>
            <w:noProof/>
            <w:webHidden/>
          </w:rPr>
          <w:instrText xml:space="preserve"> PAGEREF _Toc500267034 \h </w:instrText>
        </w:r>
        <w:r>
          <w:rPr>
            <w:noProof/>
            <w:webHidden/>
          </w:rPr>
        </w:r>
        <w:r>
          <w:rPr>
            <w:noProof/>
            <w:webHidden/>
          </w:rPr>
          <w:fldChar w:fldCharType="separate"/>
        </w:r>
        <w:r>
          <w:rPr>
            <w:noProof/>
            <w:webHidden/>
          </w:rPr>
          <w:t>16</w:t>
        </w:r>
        <w:r>
          <w:rPr>
            <w:noProof/>
            <w:webHidden/>
          </w:rPr>
          <w:fldChar w:fldCharType="end"/>
        </w:r>
      </w:hyperlink>
    </w:p>
    <w:p w14:paraId="4372B844" w14:textId="16B9C85A" w:rsidR="00842D79" w:rsidRDefault="00842D79">
      <w:pPr>
        <w:pStyle w:val="TOC1"/>
        <w:rPr>
          <w:rFonts w:asciiTheme="minorHAnsi" w:eastAsiaTheme="minorEastAsia" w:hAnsiTheme="minorHAnsi" w:cstheme="minorBidi"/>
          <w:b w:val="0"/>
          <w:noProof/>
          <w:sz w:val="22"/>
          <w:szCs w:val="22"/>
          <w:lang w:val="en-US"/>
        </w:rPr>
      </w:pPr>
      <w:hyperlink w:anchor="_Toc500267035" w:history="1">
        <w:r w:rsidRPr="005C7516">
          <w:rPr>
            <w:rStyle w:val="Hyperlink"/>
            <w:noProof/>
          </w:rPr>
          <w:t>4 Tervezés és fejlesztés</w:t>
        </w:r>
        <w:r>
          <w:rPr>
            <w:noProof/>
            <w:webHidden/>
          </w:rPr>
          <w:tab/>
        </w:r>
        <w:r>
          <w:rPr>
            <w:noProof/>
            <w:webHidden/>
          </w:rPr>
          <w:fldChar w:fldCharType="begin"/>
        </w:r>
        <w:r>
          <w:rPr>
            <w:noProof/>
            <w:webHidden/>
          </w:rPr>
          <w:instrText xml:space="preserve"> PAGEREF _Toc500267035 \h </w:instrText>
        </w:r>
        <w:r>
          <w:rPr>
            <w:noProof/>
            <w:webHidden/>
          </w:rPr>
        </w:r>
        <w:r>
          <w:rPr>
            <w:noProof/>
            <w:webHidden/>
          </w:rPr>
          <w:fldChar w:fldCharType="separate"/>
        </w:r>
        <w:r>
          <w:rPr>
            <w:noProof/>
            <w:webHidden/>
          </w:rPr>
          <w:t>19</w:t>
        </w:r>
        <w:r>
          <w:rPr>
            <w:noProof/>
            <w:webHidden/>
          </w:rPr>
          <w:fldChar w:fldCharType="end"/>
        </w:r>
      </w:hyperlink>
    </w:p>
    <w:p w14:paraId="2313F1FB" w14:textId="283EE4F8" w:rsidR="00842D79" w:rsidRDefault="00842D79">
      <w:pPr>
        <w:pStyle w:val="TOC2"/>
        <w:tabs>
          <w:tab w:val="right" w:leader="dot" w:pos="8494"/>
        </w:tabs>
        <w:rPr>
          <w:rFonts w:asciiTheme="minorHAnsi" w:eastAsiaTheme="minorEastAsia" w:hAnsiTheme="minorHAnsi" w:cstheme="minorBidi"/>
          <w:noProof/>
          <w:sz w:val="22"/>
          <w:szCs w:val="22"/>
          <w:lang w:val="en-US"/>
        </w:rPr>
      </w:pPr>
      <w:hyperlink w:anchor="_Toc500267036" w:history="1">
        <w:r w:rsidRPr="005C7516">
          <w:rPr>
            <w:rStyle w:val="Hyperlink"/>
            <w:noProof/>
          </w:rPr>
          <w:t>4.1 Architektúra</w:t>
        </w:r>
        <w:r>
          <w:rPr>
            <w:noProof/>
            <w:webHidden/>
          </w:rPr>
          <w:tab/>
        </w:r>
        <w:r>
          <w:rPr>
            <w:noProof/>
            <w:webHidden/>
          </w:rPr>
          <w:fldChar w:fldCharType="begin"/>
        </w:r>
        <w:r>
          <w:rPr>
            <w:noProof/>
            <w:webHidden/>
          </w:rPr>
          <w:instrText xml:space="preserve"> PAGEREF _Toc500267036 \h </w:instrText>
        </w:r>
        <w:r>
          <w:rPr>
            <w:noProof/>
            <w:webHidden/>
          </w:rPr>
        </w:r>
        <w:r>
          <w:rPr>
            <w:noProof/>
            <w:webHidden/>
          </w:rPr>
          <w:fldChar w:fldCharType="separate"/>
        </w:r>
        <w:r>
          <w:rPr>
            <w:noProof/>
            <w:webHidden/>
          </w:rPr>
          <w:t>19</w:t>
        </w:r>
        <w:r>
          <w:rPr>
            <w:noProof/>
            <w:webHidden/>
          </w:rPr>
          <w:fldChar w:fldCharType="end"/>
        </w:r>
      </w:hyperlink>
    </w:p>
    <w:p w14:paraId="4F36E587" w14:textId="0C61DE3D" w:rsidR="00842D79" w:rsidRDefault="00842D79">
      <w:pPr>
        <w:pStyle w:val="TOC2"/>
        <w:tabs>
          <w:tab w:val="right" w:leader="dot" w:pos="8494"/>
        </w:tabs>
        <w:rPr>
          <w:rFonts w:asciiTheme="minorHAnsi" w:eastAsiaTheme="minorEastAsia" w:hAnsiTheme="minorHAnsi" w:cstheme="minorBidi"/>
          <w:noProof/>
          <w:sz w:val="22"/>
          <w:szCs w:val="22"/>
          <w:lang w:val="en-US"/>
        </w:rPr>
      </w:pPr>
      <w:hyperlink w:anchor="_Toc500267037" w:history="1">
        <w:r w:rsidRPr="005C7516">
          <w:rPr>
            <w:rStyle w:val="Hyperlink"/>
            <w:noProof/>
          </w:rPr>
          <w:t>4.2 Fejlesztőkörnyezet bemutatása</w:t>
        </w:r>
        <w:r>
          <w:rPr>
            <w:noProof/>
            <w:webHidden/>
          </w:rPr>
          <w:tab/>
        </w:r>
        <w:r>
          <w:rPr>
            <w:noProof/>
            <w:webHidden/>
          </w:rPr>
          <w:fldChar w:fldCharType="begin"/>
        </w:r>
        <w:r>
          <w:rPr>
            <w:noProof/>
            <w:webHidden/>
          </w:rPr>
          <w:instrText xml:space="preserve"> PAGEREF _Toc500267037 \h </w:instrText>
        </w:r>
        <w:r>
          <w:rPr>
            <w:noProof/>
            <w:webHidden/>
          </w:rPr>
        </w:r>
        <w:r>
          <w:rPr>
            <w:noProof/>
            <w:webHidden/>
          </w:rPr>
          <w:fldChar w:fldCharType="separate"/>
        </w:r>
        <w:r>
          <w:rPr>
            <w:noProof/>
            <w:webHidden/>
          </w:rPr>
          <w:t>20</w:t>
        </w:r>
        <w:r>
          <w:rPr>
            <w:noProof/>
            <w:webHidden/>
          </w:rPr>
          <w:fldChar w:fldCharType="end"/>
        </w:r>
      </w:hyperlink>
    </w:p>
    <w:p w14:paraId="0810407E" w14:textId="169A150D" w:rsidR="00842D79" w:rsidRDefault="00842D79">
      <w:pPr>
        <w:pStyle w:val="TOC2"/>
        <w:tabs>
          <w:tab w:val="right" w:leader="dot" w:pos="8494"/>
        </w:tabs>
        <w:rPr>
          <w:rFonts w:asciiTheme="minorHAnsi" w:eastAsiaTheme="minorEastAsia" w:hAnsiTheme="minorHAnsi" w:cstheme="minorBidi"/>
          <w:noProof/>
          <w:sz w:val="22"/>
          <w:szCs w:val="22"/>
          <w:lang w:val="en-US"/>
        </w:rPr>
      </w:pPr>
      <w:hyperlink w:anchor="_Toc500267038" w:history="1">
        <w:r w:rsidRPr="005C7516">
          <w:rPr>
            <w:rStyle w:val="Hyperlink"/>
            <w:noProof/>
          </w:rPr>
          <w:t>4.3 Telepítő script</w:t>
        </w:r>
        <w:r>
          <w:rPr>
            <w:noProof/>
            <w:webHidden/>
          </w:rPr>
          <w:tab/>
        </w:r>
        <w:r>
          <w:rPr>
            <w:noProof/>
            <w:webHidden/>
          </w:rPr>
          <w:fldChar w:fldCharType="begin"/>
        </w:r>
        <w:r>
          <w:rPr>
            <w:noProof/>
            <w:webHidden/>
          </w:rPr>
          <w:instrText xml:space="preserve"> PAGEREF _Toc500267038 \h </w:instrText>
        </w:r>
        <w:r>
          <w:rPr>
            <w:noProof/>
            <w:webHidden/>
          </w:rPr>
        </w:r>
        <w:r>
          <w:rPr>
            <w:noProof/>
            <w:webHidden/>
          </w:rPr>
          <w:fldChar w:fldCharType="separate"/>
        </w:r>
        <w:r>
          <w:rPr>
            <w:noProof/>
            <w:webHidden/>
          </w:rPr>
          <w:t>20</w:t>
        </w:r>
        <w:r>
          <w:rPr>
            <w:noProof/>
            <w:webHidden/>
          </w:rPr>
          <w:fldChar w:fldCharType="end"/>
        </w:r>
      </w:hyperlink>
    </w:p>
    <w:p w14:paraId="7286CA15" w14:textId="06176641" w:rsidR="00842D79" w:rsidRDefault="00842D79">
      <w:pPr>
        <w:pStyle w:val="TOC2"/>
        <w:tabs>
          <w:tab w:val="right" w:leader="dot" w:pos="8494"/>
        </w:tabs>
        <w:rPr>
          <w:rFonts w:asciiTheme="minorHAnsi" w:eastAsiaTheme="minorEastAsia" w:hAnsiTheme="minorHAnsi" w:cstheme="minorBidi"/>
          <w:noProof/>
          <w:sz w:val="22"/>
          <w:szCs w:val="22"/>
          <w:lang w:val="en-US"/>
        </w:rPr>
      </w:pPr>
      <w:hyperlink w:anchor="_Toc500267039" w:history="1">
        <w:r w:rsidRPr="005C7516">
          <w:rPr>
            <w:rStyle w:val="Hyperlink"/>
            <w:noProof/>
          </w:rPr>
          <w:t>4.4 Adatbázis</w:t>
        </w:r>
        <w:r>
          <w:rPr>
            <w:noProof/>
            <w:webHidden/>
          </w:rPr>
          <w:tab/>
        </w:r>
        <w:r>
          <w:rPr>
            <w:noProof/>
            <w:webHidden/>
          </w:rPr>
          <w:fldChar w:fldCharType="begin"/>
        </w:r>
        <w:r>
          <w:rPr>
            <w:noProof/>
            <w:webHidden/>
          </w:rPr>
          <w:instrText xml:space="preserve"> PAGEREF _Toc500267039 \h </w:instrText>
        </w:r>
        <w:r>
          <w:rPr>
            <w:noProof/>
            <w:webHidden/>
          </w:rPr>
        </w:r>
        <w:r>
          <w:rPr>
            <w:noProof/>
            <w:webHidden/>
          </w:rPr>
          <w:fldChar w:fldCharType="separate"/>
        </w:r>
        <w:r>
          <w:rPr>
            <w:noProof/>
            <w:webHidden/>
          </w:rPr>
          <w:t>22</w:t>
        </w:r>
        <w:r>
          <w:rPr>
            <w:noProof/>
            <w:webHidden/>
          </w:rPr>
          <w:fldChar w:fldCharType="end"/>
        </w:r>
      </w:hyperlink>
    </w:p>
    <w:p w14:paraId="38037D31" w14:textId="22963517" w:rsidR="00842D79" w:rsidRDefault="00842D79">
      <w:pPr>
        <w:pStyle w:val="TOC3"/>
        <w:tabs>
          <w:tab w:val="right" w:leader="dot" w:pos="8494"/>
        </w:tabs>
        <w:rPr>
          <w:rFonts w:asciiTheme="minorHAnsi" w:eastAsiaTheme="minorEastAsia" w:hAnsiTheme="minorHAnsi" w:cstheme="minorBidi"/>
          <w:noProof/>
          <w:sz w:val="22"/>
          <w:szCs w:val="22"/>
          <w:lang w:val="en-US"/>
        </w:rPr>
      </w:pPr>
      <w:hyperlink w:anchor="_Toc500267040" w:history="1">
        <w:r w:rsidRPr="005C7516">
          <w:rPr>
            <w:rStyle w:val="Hyperlink"/>
            <w:noProof/>
          </w:rPr>
          <w:t>4.4.1 User</w:t>
        </w:r>
        <w:r>
          <w:rPr>
            <w:noProof/>
            <w:webHidden/>
          </w:rPr>
          <w:tab/>
        </w:r>
        <w:r>
          <w:rPr>
            <w:noProof/>
            <w:webHidden/>
          </w:rPr>
          <w:fldChar w:fldCharType="begin"/>
        </w:r>
        <w:r>
          <w:rPr>
            <w:noProof/>
            <w:webHidden/>
          </w:rPr>
          <w:instrText xml:space="preserve"> PAGEREF _Toc500267040 \h </w:instrText>
        </w:r>
        <w:r>
          <w:rPr>
            <w:noProof/>
            <w:webHidden/>
          </w:rPr>
        </w:r>
        <w:r>
          <w:rPr>
            <w:noProof/>
            <w:webHidden/>
          </w:rPr>
          <w:fldChar w:fldCharType="separate"/>
        </w:r>
        <w:r>
          <w:rPr>
            <w:noProof/>
            <w:webHidden/>
          </w:rPr>
          <w:t>23</w:t>
        </w:r>
        <w:r>
          <w:rPr>
            <w:noProof/>
            <w:webHidden/>
          </w:rPr>
          <w:fldChar w:fldCharType="end"/>
        </w:r>
      </w:hyperlink>
    </w:p>
    <w:p w14:paraId="78E69A7D" w14:textId="4B912BF3" w:rsidR="00842D79" w:rsidRDefault="00842D79">
      <w:pPr>
        <w:pStyle w:val="TOC3"/>
        <w:tabs>
          <w:tab w:val="right" w:leader="dot" w:pos="8494"/>
        </w:tabs>
        <w:rPr>
          <w:rFonts w:asciiTheme="minorHAnsi" w:eastAsiaTheme="minorEastAsia" w:hAnsiTheme="minorHAnsi" w:cstheme="minorBidi"/>
          <w:noProof/>
          <w:sz w:val="22"/>
          <w:szCs w:val="22"/>
          <w:lang w:val="en-US"/>
        </w:rPr>
      </w:pPr>
      <w:hyperlink w:anchor="_Toc500267041" w:history="1">
        <w:r w:rsidRPr="005C7516">
          <w:rPr>
            <w:rStyle w:val="Hyperlink"/>
            <w:noProof/>
          </w:rPr>
          <w:t>4.4.2 File</w:t>
        </w:r>
        <w:r>
          <w:rPr>
            <w:noProof/>
            <w:webHidden/>
          </w:rPr>
          <w:tab/>
        </w:r>
        <w:r>
          <w:rPr>
            <w:noProof/>
            <w:webHidden/>
          </w:rPr>
          <w:fldChar w:fldCharType="begin"/>
        </w:r>
        <w:r>
          <w:rPr>
            <w:noProof/>
            <w:webHidden/>
          </w:rPr>
          <w:instrText xml:space="preserve"> PAGEREF _Toc500267041 \h </w:instrText>
        </w:r>
        <w:r>
          <w:rPr>
            <w:noProof/>
            <w:webHidden/>
          </w:rPr>
        </w:r>
        <w:r>
          <w:rPr>
            <w:noProof/>
            <w:webHidden/>
          </w:rPr>
          <w:fldChar w:fldCharType="separate"/>
        </w:r>
        <w:r>
          <w:rPr>
            <w:noProof/>
            <w:webHidden/>
          </w:rPr>
          <w:t>24</w:t>
        </w:r>
        <w:r>
          <w:rPr>
            <w:noProof/>
            <w:webHidden/>
          </w:rPr>
          <w:fldChar w:fldCharType="end"/>
        </w:r>
      </w:hyperlink>
    </w:p>
    <w:p w14:paraId="41C19782" w14:textId="4DCA969B" w:rsidR="00842D79" w:rsidRDefault="00842D79">
      <w:pPr>
        <w:pStyle w:val="TOC3"/>
        <w:tabs>
          <w:tab w:val="right" w:leader="dot" w:pos="8494"/>
        </w:tabs>
        <w:rPr>
          <w:rFonts w:asciiTheme="minorHAnsi" w:eastAsiaTheme="minorEastAsia" w:hAnsiTheme="minorHAnsi" w:cstheme="minorBidi"/>
          <w:noProof/>
          <w:sz w:val="22"/>
          <w:szCs w:val="22"/>
          <w:lang w:val="en-US"/>
        </w:rPr>
      </w:pPr>
      <w:hyperlink w:anchor="_Toc500267042" w:history="1">
        <w:r w:rsidRPr="005C7516">
          <w:rPr>
            <w:rStyle w:val="Hyperlink"/>
            <w:noProof/>
          </w:rPr>
          <w:t>4.4.3 Folder</w:t>
        </w:r>
        <w:r>
          <w:rPr>
            <w:noProof/>
            <w:webHidden/>
          </w:rPr>
          <w:tab/>
        </w:r>
        <w:r>
          <w:rPr>
            <w:noProof/>
            <w:webHidden/>
          </w:rPr>
          <w:fldChar w:fldCharType="begin"/>
        </w:r>
        <w:r>
          <w:rPr>
            <w:noProof/>
            <w:webHidden/>
          </w:rPr>
          <w:instrText xml:space="preserve"> PAGEREF _Toc500267042 \h </w:instrText>
        </w:r>
        <w:r>
          <w:rPr>
            <w:noProof/>
            <w:webHidden/>
          </w:rPr>
        </w:r>
        <w:r>
          <w:rPr>
            <w:noProof/>
            <w:webHidden/>
          </w:rPr>
          <w:fldChar w:fldCharType="separate"/>
        </w:r>
        <w:r>
          <w:rPr>
            <w:noProof/>
            <w:webHidden/>
          </w:rPr>
          <w:t>25</w:t>
        </w:r>
        <w:r>
          <w:rPr>
            <w:noProof/>
            <w:webHidden/>
          </w:rPr>
          <w:fldChar w:fldCharType="end"/>
        </w:r>
      </w:hyperlink>
    </w:p>
    <w:p w14:paraId="3ADE37DC" w14:textId="7B797FFB" w:rsidR="00842D79" w:rsidRDefault="00842D79">
      <w:pPr>
        <w:pStyle w:val="TOC3"/>
        <w:tabs>
          <w:tab w:val="right" w:leader="dot" w:pos="8494"/>
        </w:tabs>
        <w:rPr>
          <w:rFonts w:asciiTheme="minorHAnsi" w:eastAsiaTheme="minorEastAsia" w:hAnsiTheme="minorHAnsi" w:cstheme="minorBidi"/>
          <w:noProof/>
          <w:sz w:val="22"/>
          <w:szCs w:val="22"/>
          <w:lang w:val="en-US"/>
        </w:rPr>
      </w:pPr>
      <w:hyperlink w:anchor="_Toc500267043" w:history="1">
        <w:r w:rsidRPr="005C7516">
          <w:rPr>
            <w:rStyle w:val="Hyperlink"/>
            <w:noProof/>
          </w:rPr>
          <w:t>4.4.4 File share</w:t>
        </w:r>
        <w:r>
          <w:rPr>
            <w:noProof/>
            <w:webHidden/>
          </w:rPr>
          <w:tab/>
        </w:r>
        <w:r>
          <w:rPr>
            <w:noProof/>
            <w:webHidden/>
          </w:rPr>
          <w:fldChar w:fldCharType="begin"/>
        </w:r>
        <w:r>
          <w:rPr>
            <w:noProof/>
            <w:webHidden/>
          </w:rPr>
          <w:instrText xml:space="preserve"> PAGEREF _Toc500267043 \h </w:instrText>
        </w:r>
        <w:r>
          <w:rPr>
            <w:noProof/>
            <w:webHidden/>
          </w:rPr>
        </w:r>
        <w:r>
          <w:rPr>
            <w:noProof/>
            <w:webHidden/>
          </w:rPr>
          <w:fldChar w:fldCharType="separate"/>
        </w:r>
        <w:r>
          <w:rPr>
            <w:noProof/>
            <w:webHidden/>
          </w:rPr>
          <w:t>25</w:t>
        </w:r>
        <w:r>
          <w:rPr>
            <w:noProof/>
            <w:webHidden/>
          </w:rPr>
          <w:fldChar w:fldCharType="end"/>
        </w:r>
      </w:hyperlink>
    </w:p>
    <w:p w14:paraId="7A11C065" w14:textId="28610C96" w:rsidR="00842D79" w:rsidRDefault="00842D79">
      <w:pPr>
        <w:pStyle w:val="TOC3"/>
        <w:tabs>
          <w:tab w:val="right" w:leader="dot" w:pos="8494"/>
        </w:tabs>
        <w:rPr>
          <w:rFonts w:asciiTheme="minorHAnsi" w:eastAsiaTheme="minorEastAsia" w:hAnsiTheme="minorHAnsi" w:cstheme="minorBidi"/>
          <w:noProof/>
          <w:sz w:val="22"/>
          <w:szCs w:val="22"/>
          <w:lang w:val="en-US"/>
        </w:rPr>
      </w:pPr>
      <w:hyperlink w:anchor="_Toc500267044" w:history="1">
        <w:r w:rsidRPr="005C7516">
          <w:rPr>
            <w:rStyle w:val="Hyperlink"/>
            <w:noProof/>
          </w:rPr>
          <w:t>4.4.5 Role</w:t>
        </w:r>
        <w:r>
          <w:rPr>
            <w:noProof/>
            <w:webHidden/>
          </w:rPr>
          <w:tab/>
        </w:r>
        <w:r>
          <w:rPr>
            <w:noProof/>
            <w:webHidden/>
          </w:rPr>
          <w:fldChar w:fldCharType="begin"/>
        </w:r>
        <w:r>
          <w:rPr>
            <w:noProof/>
            <w:webHidden/>
          </w:rPr>
          <w:instrText xml:space="preserve"> PAGEREF _Toc500267044 \h </w:instrText>
        </w:r>
        <w:r>
          <w:rPr>
            <w:noProof/>
            <w:webHidden/>
          </w:rPr>
        </w:r>
        <w:r>
          <w:rPr>
            <w:noProof/>
            <w:webHidden/>
          </w:rPr>
          <w:fldChar w:fldCharType="separate"/>
        </w:r>
        <w:r>
          <w:rPr>
            <w:noProof/>
            <w:webHidden/>
          </w:rPr>
          <w:t>26</w:t>
        </w:r>
        <w:r>
          <w:rPr>
            <w:noProof/>
            <w:webHidden/>
          </w:rPr>
          <w:fldChar w:fldCharType="end"/>
        </w:r>
      </w:hyperlink>
    </w:p>
    <w:p w14:paraId="160EDBDA" w14:textId="6AAF4490" w:rsidR="00842D79" w:rsidRDefault="00842D79">
      <w:pPr>
        <w:pStyle w:val="TOC3"/>
        <w:tabs>
          <w:tab w:val="right" w:leader="dot" w:pos="8494"/>
        </w:tabs>
        <w:rPr>
          <w:rFonts w:asciiTheme="minorHAnsi" w:eastAsiaTheme="minorEastAsia" w:hAnsiTheme="minorHAnsi" w:cstheme="minorBidi"/>
          <w:noProof/>
          <w:sz w:val="22"/>
          <w:szCs w:val="22"/>
          <w:lang w:val="en-US"/>
        </w:rPr>
      </w:pPr>
      <w:hyperlink w:anchor="_Toc500267045" w:history="1">
        <w:r w:rsidRPr="005C7516">
          <w:rPr>
            <w:rStyle w:val="Hyperlink"/>
            <w:noProof/>
          </w:rPr>
          <w:t>4.4.6 Credential store</w:t>
        </w:r>
        <w:r>
          <w:rPr>
            <w:noProof/>
            <w:webHidden/>
          </w:rPr>
          <w:tab/>
        </w:r>
        <w:r>
          <w:rPr>
            <w:noProof/>
            <w:webHidden/>
          </w:rPr>
          <w:fldChar w:fldCharType="begin"/>
        </w:r>
        <w:r>
          <w:rPr>
            <w:noProof/>
            <w:webHidden/>
          </w:rPr>
          <w:instrText xml:space="preserve"> PAGEREF _Toc500267045 \h </w:instrText>
        </w:r>
        <w:r>
          <w:rPr>
            <w:noProof/>
            <w:webHidden/>
          </w:rPr>
        </w:r>
        <w:r>
          <w:rPr>
            <w:noProof/>
            <w:webHidden/>
          </w:rPr>
          <w:fldChar w:fldCharType="separate"/>
        </w:r>
        <w:r>
          <w:rPr>
            <w:noProof/>
            <w:webHidden/>
          </w:rPr>
          <w:t>26</w:t>
        </w:r>
        <w:r>
          <w:rPr>
            <w:noProof/>
            <w:webHidden/>
          </w:rPr>
          <w:fldChar w:fldCharType="end"/>
        </w:r>
      </w:hyperlink>
    </w:p>
    <w:p w14:paraId="53150918" w14:textId="77AC0F63" w:rsidR="00842D79" w:rsidRDefault="00842D79">
      <w:pPr>
        <w:pStyle w:val="TOC3"/>
        <w:tabs>
          <w:tab w:val="right" w:leader="dot" w:pos="8494"/>
        </w:tabs>
        <w:rPr>
          <w:rFonts w:asciiTheme="minorHAnsi" w:eastAsiaTheme="minorEastAsia" w:hAnsiTheme="minorHAnsi" w:cstheme="minorBidi"/>
          <w:noProof/>
          <w:sz w:val="22"/>
          <w:szCs w:val="22"/>
          <w:lang w:val="en-US"/>
        </w:rPr>
      </w:pPr>
      <w:hyperlink w:anchor="_Toc500267046" w:history="1">
        <w:r w:rsidRPr="005C7516">
          <w:rPr>
            <w:rStyle w:val="Hyperlink"/>
            <w:noProof/>
          </w:rPr>
          <w:t>4.4.7 Log</w:t>
        </w:r>
        <w:r>
          <w:rPr>
            <w:noProof/>
            <w:webHidden/>
          </w:rPr>
          <w:tab/>
        </w:r>
        <w:r>
          <w:rPr>
            <w:noProof/>
            <w:webHidden/>
          </w:rPr>
          <w:fldChar w:fldCharType="begin"/>
        </w:r>
        <w:r>
          <w:rPr>
            <w:noProof/>
            <w:webHidden/>
          </w:rPr>
          <w:instrText xml:space="preserve"> PAGEREF _Toc500267046 \h </w:instrText>
        </w:r>
        <w:r>
          <w:rPr>
            <w:noProof/>
            <w:webHidden/>
          </w:rPr>
        </w:r>
        <w:r>
          <w:rPr>
            <w:noProof/>
            <w:webHidden/>
          </w:rPr>
          <w:fldChar w:fldCharType="separate"/>
        </w:r>
        <w:r>
          <w:rPr>
            <w:noProof/>
            <w:webHidden/>
          </w:rPr>
          <w:t>27</w:t>
        </w:r>
        <w:r>
          <w:rPr>
            <w:noProof/>
            <w:webHidden/>
          </w:rPr>
          <w:fldChar w:fldCharType="end"/>
        </w:r>
      </w:hyperlink>
    </w:p>
    <w:p w14:paraId="690AC1D2" w14:textId="3C461A2B" w:rsidR="00842D79" w:rsidRDefault="00842D79">
      <w:pPr>
        <w:pStyle w:val="TOC2"/>
        <w:tabs>
          <w:tab w:val="right" w:leader="dot" w:pos="8494"/>
        </w:tabs>
        <w:rPr>
          <w:rFonts w:asciiTheme="minorHAnsi" w:eastAsiaTheme="minorEastAsia" w:hAnsiTheme="minorHAnsi" w:cstheme="minorBidi"/>
          <w:noProof/>
          <w:sz w:val="22"/>
          <w:szCs w:val="22"/>
          <w:lang w:val="en-US"/>
        </w:rPr>
      </w:pPr>
      <w:hyperlink w:anchor="_Toc500267047" w:history="1">
        <w:r w:rsidRPr="005C7516">
          <w:rPr>
            <w:rStyle w:val="Hyperlink"/>
            <w:noProof/>
          </w:rPr>
          <w:t>4.5 Végpontok</w:t>
        </w:r>
        <w:r>
          <w:rPr>
            <w:noProof/>
            <w:webHidden/>
          </w:rPr>
          <w:tab/>
        </w:r>
        <w:r>
          <w:rPr>
            <w:noProof/>
            <w:webHidden/>
          </w:rPr>
          <w:fldChar w:fldCharType="begin"/>
        </w:r>
        <w:r>
          <w:rPr>
            <w:noProof/>
            <w:webHidden/>
          </w:rPr>
          <w:instrText xml:space="preserve"> PAGEREF _Toc500267047 \h </w:instrText>
        </w:r>
        <w:r>
          <w:rPr>
            <w:noProof/>
            <w:webHidden/>
          </w:rPr>
        </w:r>
        <w:r>
          <w:rPr>
            <w:noProof/>
            <w:webHidden/>
          </w:rPr>
          <w:fldChar w:fldCharType="separate"/>
        </w:r>
        <w:r>
          <w:rPr>
            <w:noProof/>
            <w:webHidden/>
          </w:rPr>
          <w:t>27</w:t>
        </w:r>
        <w:r>
          <w:rPr>
            <w:noProof/>
            <w:webHidden/>
          </w:rPr>
          <w:fldChar w:fldCharType="end"/>
        </w:r>
      </w:hyperlink>
    </w:p>
    <w:p w14:paraId="5CBA88E7" w14:textId="7B48C30F" w:rsidR="00842D79" w:rsidRDefault="00842D79">
      <w:pPr>
        <w:pStyle w:val="TOC3"/>
        <w:tabs>
          <w:tab w:val="right" w:leader="dot" w:pos="8494"/>
        </w:tabs>
        <w:rPr>
          <w:rFonts w:asciiTheme="minorHAnsi" w:eastAsiaTheme="minorEastAsia" w:hAnsiTheme="minorHAnsi" w:cstheme="minorBidi"/>
          <w:noProof/>
          <w:sz w:val="22"/>
          <w:szCs w:val="22"/>
          <w:lang w:val="en-US"/>
        </w:rPr>
      </w:pPr>
      <w:hyperlink w:anchor="_Toc500267048" w:history="1">
        <w:r w:rsidRPr="005C7516">
          <w:rPr>
            <w:rStyle w:val="Hyperlink"/>
            <w:noProof/>
          </w:rPr>
          <w:t>4.5.1 Autentikáció</w:t>
        </w:r>
        <w:r>
          <w:rPr>
            <w:noProof/>
            <w:webHidden/>
          </w:rPr>
          <w:tab/>
        </w:r>
        <w:r>
          <w:rPr>
            <w:noProof/>
            <w:webHidden/>
          </w:rPr>
          <w:fldChar w:fldCharType="begin"/>
        </w:r>
        <w:r>
          <w:rPr>
            <w:noProof/>
            <w:webHidden/>
          </w:rPr>
          <w:instrText xml:space="preserve"> PAGEREF _Toc500267048 \h </w:instrText>
        </w:r>
        <w:r>
          <w:rPr>
            <w:noProof/>
            <w:webHidden/>
          </w:rPr>
        </w:r>
        <w:r>
          <w:rPr>
            <w:noProof/>
            <w:webHidden/>
          </w:rPr>
          <w:fldChar w:fldCharType="separate"/>
        </w:r>
        <w:r>
          <w:rPr>
            <w:noProof/>
            <w:webHidden/>
          </w:rPr>
          <w:t>28</w:t>
        </w:r>
        <w:r>
          <w:rPr>
            <w:noProof/>
            <w:webHidden/>
          </w:rPr>
          <w:fldChar w:fldCharType="end"/>
        </w:r>
      </w:hyperlink>
    </w:p>
    <w:p w14:paraId="7B22EA2B" w14:textId="33473116" w:rsidR="00842D79" w:rsidRDefault="00842D79">
      <w:pPr>
        <w:pStyle w:val="TOC3"/>
        <w:tabs>
          <w:tab w:val="right" w:leader="dot" w:pos="8494"/>
        </w:tabs>
        <w:rPr>
          <w:rFonts w:asciiTheme="minorHAnsi" w:eastAsiaTheme="minorEastAsia" w:hAnsiTheme="minorHAnsi" w:cstheme="minorBidi"/>
          <w:noProof/>
          <w:sz w:val="22"/>
          <w:szCs w:val="22"/>
          <w:lang w:val="en-US"/>
        </w:rPr>
      </w:pPr>
      <w:hyperlink w:anchor="_Toc500267049" w:history="1">
        <w:r w:rsidRPr="005C7516">
          <w:rPr>
            <w:rStyle w:val="Hyperlink"/>
            <w:noProof/>
          </w:rPr>
          <w:t>4.5.2 Adatok ellenőrzése</w:t>
        </w:r>
        <w:r>
          <w:rPr>
            <w:noProof/>
            <w:webHidden/>
          </w:rPr>
          <w:tab/>
        </w:r>
        <w:r>
          <w:rPr>
            <w:noProof/>
            <w:webHidden/>
          </w:rPr>
          <w:fldChar w:fldCharType="begin"/>
        </w:r>
        <w:r>
          <w:rPr>
            <w:noProof/>
            <w:webHidden/>
          </w:rPr>
          <w:instrText xml:space="preserve"> PAGEREF _Toc500267049 \h </w:instrText>
        </w:r>
        <w:r>
          <w:rPr>
            <w:noProof/>
            <w:webHidden/>
          </w:rPr>
        </w:r>
        <w:r>
          <w:rPr>
            <w:noProof/>
            <w:webHidden/>
          </w:rPr>
          <w:fldChar w:fldCharType="separate"/>
        </w:r>
        <w:r>
          <w:rPr>
            <w:noProof/>
            <w:webHidden/>
          </w:rPr>
          <w:t>28</w:t>
        </w:r>
        <w:r>
          <w:rPr>
            <w:noProof/>
            <w:webHidden/>
          </w:rPr>
          <w:fldChar w:fldCharType="end"/>
        </w:r>
      </w:hyperlink>
    </w:p>
    <w:p w14:paraId="057E752D" w14:textId="2C14C23B" w:rsidR="00842D79" w:rsidRDefault="00842D79">
      <w:pPr>
        <w:pStyle w:val="TOC3"/>
        <w:tabs>
          <w:tab w:val="right" w:leader="dot" w:pos="8494"/>
        </w:tabs>
        <w:rPr>
          <w:rFonts w:asciiTheme="minorHAnsi" w:eastAsiaTheme="minorEastAsia" w:hAnsiTheme="minorHAnsi" w:cstheme="minorBidi"/>
          <w:noProof/>
          <w:sz w:val="22"/>
          <w:szCs w:val="22"/>
          <w:lang w:val="en-US"/>
        </w:rPr>
      </w:pPr>
      <w:hyperlink w:anchor="_Toc500267050" w:history="1">
        <w:r w:rsidRPr="005C7516">
          <w:rPr>
            <w:rStyle w:val="Hyperlink"/>
            <w:noProof/>
          </w:rPr>
          <w:t>4.5.3 UsersAPI</w:t>
        </w:r>
        <w:r>
          <w:rPr>
            <w:noProof/>
            <w:webHidden/>
          </w:rPr>
          <w:tab/>
        </w:r>
        <w:r>
          <w:rPr>
            <w:noProof/>
            <w:webHidden/>
          </w:rPr>
          <w:fldChar w:fldCharType="begin"/>
        </w:r>
        <w:r>
          <w:rPr>
            <w:noProof/>
            <w:webHidden/>
          </w:rPr>
          <w:instrText xml:space="preserve"> PAGEREF _Toc500267050 \h </w:instrText>
        </w:r>
        <w:r>
          <w:rPr>
            <w:noProof/>
            <w:webHidden/>
          </w:rPr>
        </w:r>
        <w:r>
          <w:rPr>
            <w:noProof/>
            <w:webHidden/>
          </w:rPr>
          <w:fldChar w:fldCharType="separate"/>
        </w:r>
        <w:r>
          <w:rPr>
            <w:noProof/>
            <w:webHidden/>
          </w:rPr>
          <w:t>29</w:t>
        </w:r>
        <w:r>
          <w:rPr>
            <w:noProof/>
            <w:webHidden/>
          </w:rPr>
          <w:fldChar w:fldCharType="end"/>
        </w:r>
      </w:hyperlink>
    </w:p>
    <w:p w14:paraId="5F61F512" w14:textId="3E6C056F" w:rsidR="00842D79" w:rsidRDefault="00842D79">
      <w:pPr>
        <w:pStyle w:val="TOC3"/>
        <w:tabs>
          <w:tab w:val="right" w:leader="dot" w:pos="8494"/>
        </w:tabs>
        <w:rPr>
          <w:rFonts w:asciiTheme="minorHAnsi" w:eastAsiaTheme="minorEastAsia" w:hAnsiTheme="minorHAnsi" w:cstheme="minorBidi"/>
          <w:noProof/>
          <w:sz w:val="22"/>
          <w:szCs w:val="22"/>
          <w:lang w:val="en-US"/>
        </w:rPr>
      </w:pPr>
      <w:hyperlink w:anchor="_Toc500267051" w:history="1">
        <w:r w:rsidRPr="005C7516">
          <w:rPr>
            <w:rStyle w:val="Hyperlink"/>
            <w:noProof/>
          </w:rPr>
          <w:t>4.5.4 RolesAPI</w:t>
        </w:r>
        <w:r>
          <w:rPr>
            <w:noProof/>
            <w:webHidden/>
          </w:rPr>
          <w:tab/>
        </w:r>
        <w:r>
          <w:rPr>
            <w:noProof/>
            <w:webHidden/>
          </w:rPr>
          <w:fldChar w:fldCharType="begin"/>
        </w:r>
        <w:r>
          <w:rPr>
            <w:noProof/>
            <w:webHidden/>
          </w:rPr>
          <w:instrText xml:space="preserve"> PAGEREF _Toc500267051 \h </w:instrText>
        </w:r>
        <w:r>
          <w:rPr>
            <w:noProof/>
            <w:webHidden/>
          </w:rPr>
        </w:r>
        <w:r>
          <w:rPr>
            <w:noProof/>
            <w:webHidden/>
          </w:rPr>
          <w:fldChar w:fldCharType="separate"/>
        </w:r>
        <w:r>
          <w:rPr>
            <w:noProof/>
            <w:webHidden/>
          </w:rPr>
          <w:t>30</w:t>
        </w:r>
        <w:r>
          <w:rPr>
            <w:noProof/>
            <w:webHidden/>
          </w:rPr>
          <w:fldChar w:fldCharType="end"/>
        </w:r>
      </w:hyperlink>
    </w:p>
    <w:p w14:paraId="4C039672" w14:textId="21068540" w:rsidR="00842D79" w:rsidRDefault="00842D79">
      <w:pPr>
        <w:pStyle w:val="TOC3"/>
        <w:tabs>
          <w:tab w:val="right" w:leader="dot" w:pos="8494"/>
        </w:tabs>
        <w:rPr>
          <w:rFonts w:asciiTheme="minorHAnsi" w:eastAsiaTheme="minorEastAsia" w:hAnsiTheme="minorHAnsi" w:cstheme="minorBidi"/>
          <w:noProof/>
          <w:sz w:val="22"/>
          <w:szCs w:val="22"/>
          <w:lang w:val="en-US"/>
        </w:rPr>
      </w:pPr>
      <w:hyperlink w:anchor="_Toc500267052" w:history="1">
        <w:r w:rsidRPr="005C7516">
          <w:rPr>
            <w:rStyle w:val="Hyperlink"/>
            <w:noProof/>
          </w:rPr>
          <w:t>4.5.5 LogsAPI</w:t>
        </w:r>
        <w:r>
          <w:rPr>
            <w:noProof/>
            <w:webHidden/>
          </w:rPr>
          <w:tab/>
        </w:r>
        <w:r>
          <w:rPr>
            <w:noProof/>
            <w:webHidden/>
          </w:rPr>
          <w:fldChar w:fldCharType="begin"/>
        </w:r>
        <w:r>
          <w:rPr>
            <w:noProof/>
            <w:webHidden/>
          </w:rPr>
          <w:instrText xml:space="preserve"> PAGEREF _Toc500267052 \h </w:instrText>
        </w:r>
        <w:r>
          <w:rPr>
            <w:noProof/>
            <w:webHidden/>
          </w:rPr>
        </w:r>
        <w:r>
          <w:rPr>
            <w:noProof/>
            <w:webHidden/>
          </w:rPr>
          <w:fldChar w:fldCharType="separate"/>
        </w:r>
        <w:r>
          <w:rPr>
            <w:noProof/>
            <w:webHidden/>
          </w:rPr>
          <w:t>30</w:t>
        </w:r>
        <w:r>
          <w:rPr>
            <w:noProof/>
            <w:webHidden/>
          </w:rPr>
          <w:fldChar w:fldCharType="end"/>
        </w:r>
      </w:hyperlink>
    </w:p>
    <w:p w14:paraId="40AF6443" w14:textId="0FE0593C" w:rsidR="00842D79" w:rsidRDefault="00842D79">
      <w:pPr>
        <w:pStyle w:val="TOC3"/>
        <w:tabs>
          <w:tab w:val="right" w:leader="dot" w:pos="8494"/>
        </w:tabs>
        <w:rPr>
          <w:rFonts w:asciiTheme="minorHAnsi" w:eastAsiaTheme="minorEastAsia" w:hAnsiTheme="minorHAnsi" w:cstheme="minorBidi"/>
          <w:noProof/>
          <w:sz w:val="22"/>
          <w:szCs w:val="22"/>
          <w:lang w:val="en-US"/>
        </w:rPr>
      </w:pPr>
      <w:hyperlink w:anchor="_Toc500267053" w:history="1">
        <w:r w:rsidRPr="005C7516">
          <w:rPr>
            <w:rStyle w:val="Hyperlink"/>
            <w:noProof/>
          </w:rPr>
          <w:t>4.5.6 NotesAPI</w:t>
        </w:r>
        <w:r>
          <w:rPr>
            <w:noProof/>
            <w:webHidden/>
          </w:rPr>
          <w:tab/>
        </w:r>
        <w:r>
          <w:rPr>
            <w:noProof/>
            <w:webHidden/>
          </w:rPr>
          <w:fldChar w:fldCharType="begin"/>
        </w:r>
        <w:r>
          <w:rPr>
            <w:noProof/>
            <w:webHidden/>
          </w:rPr>
          <w:instrText xml:space="preserve"> PAGEREF _Toc500267053 \h </w:instrText>
        </w:r>
        <w:r>
          <w:rPr>
            <w:noProof/>
            <w:webHidden/>
          </w:rPr>
        </w:r>
        <w:r>
          <w:rPr>
            <w:noProof/>
            <w:webHidden/>
          </w:rPr>
          <w:fldChar w:fldCharType="separate"/>
        </w:r>
        <w:r>
          <w:rPr>
            <w:noProof/>
            <w:webHidden/>
          </w:rPr>
          <w:t>30</w:t>
        </w:r>
        <w:r>
          <w:rPr>
            <w:noProof/>
            <w:webHidden/>
          </w:rPr>
          <w:fldChar w:fldCharType="end"/>
        </w:r>
      </w:hyperlink>
    </w:p>
    <w:p w14:paraId="23A637CE" w14:textId="5E6D6F25" w:rsidR="00842D79" w:rsidRDefault="00842D79">
      <w:pPr>
        <w:pStyle w:val="TOC3"/>
        <w:tabs>
          <w:tab w:val="right" w:leader="dot" w:pos="8494"/>
        </w:tabs>
        <w:rPr>
          <w:rFonts w:asciiTheme="minorHAnsi" w:eastAsiaTheme="minorEastAsia" w:hAnsiTheme="minorHAnsi" w:cstheme="minorBidi"/>
          <w:noProof/>
          <w:sz w:val="22"/>
          <w:szCs w:val="22"/>
          <w:lang w:val="en-US"/>
        </w:rPr>
      </w:pPr>
      <w:hyperlink w:anchor="_Toc500267054" w:history="1">
        <w:r w:rsidRPr="005C7516">
          <w:rPr>
            <w:rStyle w:val="Hyperlink"/>
            <w:noProof/>
          </w:rPr>
          <w:t>4.5.7 DropboxAPI</w:t>
        </w:r>
        <w:r>
          <w:rPr>
            <w:noProof/>
            <w:webHidden/>
          </w:rPr>
          <w:tab/>
        </w:r>
        <w:r>
          <w:rPr>
            <w:noProof/>
            <w:webHidden/>
          </w:rPr>
          <w:fldChar w:fldCharType="begin"/>
        </w:r>
        <w:r>
          <w:rPr>
            <w:noProof/>
            <w:webHidden/>
          </w:rPr>
          <w:instrText xml:space="preserve"> PAGEREF _Toc500267054 \h </w:instrText>
        </w:r>
        <w:r>
          <w:rPr>
            <w:noProof/>
            <w:webHidden/>
          </w:rPr>
        </w:r>
        <w:r>
          <w:rPr>
            <w:noProof/>
            <w:webHidden/>
          </w:rPr>
          <w:fldChar w:fldCharType="separate"/>
        </w:r>
        <w:r>
          <w:rPr>
            <w:noProof/>
            <w:webHidden/>
          </w:rPr>
          <w:t>31</w:t>
        </w:r>
        <w:r>
          <w:rPr>
            <w:noProof/>
            <w:webHidden/>
          </w:rPr>
          <w:fldChar w:fldCharType="end"/>
        </w:r>
      </w:hyperlink>
    </w:p>
    <w:p w14:paraId="3AB7AF08" w14:textId="300C471E" w:rsidR="00842D79" w:rsidRDefault="00842D79">
      <w:pPr>
        <w:pStyle w:val="TOC3"/>
        <w:tabs>
          <w:tab w:val="right" w:leader="dot" w:pos="8494"/>
        </w:tabs>
        <w:rPr>
          <w:rFonts w:asciiTheme="minorHAnsi" w:eastAsiaTheme="minorEastAsia" w:hAnsiTheme="minorHAnsi" w:cstheme="minorBidi"/>
          <w:noProof/>
          <w:sz w:val="22"/>
          <w:szCs w:val="22"/>
          <w:lang w:val="en-US"/>
        </w:rPr>
      </w:pPr>
      <w:hyperlink w:anchor="_Toc500267055" w:history="1">
        <w:r w:rsidRPr="005C7516">
          <w:rPr>
            <w:rStyle w:val="Hyperlink"/>
            <w:noProof/>
          </w:rPr>
          <w:t>4.5.8 FilesharesAPI</w:t>
        </w:r>
        <w:r>
          <w:rPr>
            <w:noProof/>
            <w:webHidden/>
          </w:rPr>
          <w:tab/>
        </w:r>
        <w:r>
          <w:rPr>
            <w:noProof/>
            <w:webHidden/>
          </w:rPr>
          <w:fldChar w:fldCharType="begin"/>
        </w:r>
        <w:r>
          <w:rPr>
            <w:noProof/>
            <w:webHidden/>
          </w:rPr>
          <w:instrText xml:space="preserve"> PAGEREF _Toc500267055 \h </w:instrText>
        </w:r>
        <w:r>
          <w:rPr>
            <w:noProof/>
            <w:webHidden/>
          </w:rPr>
        </w:r>
        <w:r>
          <w:rPr>
            <w:noProof/>
            <w:webHidden/>
          </w:rPr>
          <w:fldChar w:fldCharType="separate"/>
        </w:r>
        <w:r>
          <w:rPr>
            <w:noProof/>
            <w:webHidden/>
          </w:rPr>
          <w:t>32</w:t>
        </w:r>
        <w:r>
          <w:rPr>
            <w:noProof/>
            <w:webHidden/>
          </w:rPr>
          <w:fldChar w:fldCharType="end"/>
        </w:r>
      </w:hyperlink>
    </w:p>
    <w:p w14:paraId="33C28D8A" w14:textId="7B2CE3FA" w:rsidR="00842D79" w:rsidRDefault="00842D79">
      <w:pPr>
        <w:pStyle w:val="TOC3"/>
        <w:tabs>
          <w:tab w:val="right" w:leader="dot" w:pos="8494"/>
        </w:tabs>
        <w:rPr>
          <w:rFonts w:asciiTheme="minorHAnsi" w:eastAsiaTheme="minorEastAsia" w:hAnsiTheme="minorHAnsi" w:cstheme="minorBidi"/>
          <w:noProof/>
          <w:sz w:val="22"/>
          <w:szCs w:val="22"/>
          <w:lang w:val="en-US"/>
        </w:rPr>
      </w:pPr>
      <w:hyperlink w:anchor="_Toc500267056" w:history="1">
        <w:r w:rsidRPr="005C7516">
          <w:rPr>
            <w:rStyle w:val="Hyperlink"/>
            <w:noProof/>
          </w:rPr>
          <w:t>4.5.9 FilesAPI</w:t>
        </w:r>
        <w:r>
          <w:rPr>
            <w:noProof/>
            <w:webHidden/>
          </w:rPr>
          <w:tab/>
        </w:r>
        <w:r>
          <w:rPr>
            <w:noProof/>
            <w:webHidden/>
          </w:rPr>
          <w:fldChar w:fldCharType="begin"/>
        </w:r>
        <w:r>
          <w:rPr>
            <w:noProof/>
            <w:webHidden/>
          </w:rPr>
          <w:instrText xml:space="preserve"> PAGEREF _Toc500267056 \h </w:instrText>
        </w:r>
        <w:r>
          <w:rPr>
            <w:noProof/>
            <w:webHidden/>
          </w:rPr>
        </w:r>
        <w:r>
          <w:rPr>
            <w:noProof/>
            <w:webHidden/>
          </w:rPr>
          <w:fldChar w:fldCharType="separate"/>
        </w:r>
        <w:r>
          <w:rPr>
            <w:noProof/>
            <w:webHidden/>
          </w:rPr>
          <w:t>32</w:t>
        </w:r>
        <w:r>
          <w:rPr>
            <w:noProof/>
            <w:webHidden/>
          </w:rPr>
          <w:fldChar w:fldCharType="end"/>
        </w:r>
      </w:hyperlink>
    </w:p>
    <w:p w14:paraId="49BCB37C" w14:textId="12D48DF7" w:rsidR="00842D79" w:rsidRDefault="00842D79">
      <w:pPr>
        <w:pStyle w:val="TOC2"/>
        <w:tabs>
          <w:tab w:val="right" w:leader="dot" w:pos="8494"/>
        </w:tabs>
        <w:rPr>
          <w:rFonts w:asciiTheme="minorHAnsi" w:eastAsiaTheme="minorEastAsia" w:hAnsiTheme="minorHAnsi" w:cstheme="minorBidi"/>
          <w:noProof/>
          <w:sz w:val="22"/>
          <w:szCs w:val="22"/>
          <w:lang w:val="en-US"/>
        </w:rPr>
      </w:pPr>
      <w:hyperlink w:anchor="_Toc500267057" w:history="1">
        <w:r w:rsidRPr="005C7516">
          <w:rPr>
            <w:rStyle w:val="Hyperlink"/>
            <w:noProof/>
          </w:rPr>
          <w:t>4.6 Modell</w:t>
        </w:r>
        <w:r>
          <w:rPr>
            <w:noProof/>
            <w:webHidden/>
          </w:rPr>
          <w:tab/>
        </w:r>
        <w:r>
          <w:rPr>
            <w:noProof/>
            <w:webHidden/>
          </w:rPr>
          <w:fldChar w:fldCharType="begin"/>
        </w:r>
        <w:r>
          <w:rPr>
            <w:noProof/>
            <w:webHidden/>
          </w:rPr>
          <w:instrText xml:space="preserve"> PAGEREF _Toc500267057 \h </w:instrText>
        </w:r>
        <w:r>
          <w:rPr>
            <w:noProof/>
            <w:webHidden/>
          </w:rPr>
        </w:r>
        <w:r>
          <w:rPr>
            <w:noProof/>
            <w:webHidden/>
          </w:rPr>
          <w:fldChar w:fldCharType="separate"/>
        </w:r>
        <w:r>
          <w:rPr>
            <w:noProof/>
            <w:webHidden/>
          </w:rPr>
          <w:t>34</w:t>
        </w:r>
        <w:r>
          <w:rPr>
            <w:noProof/>
            <w:webHidden/>
          </w:rPr>
          <w:fldChar w:fldCharType="end"/>
        </w:r>
      </w:hyperlink>
    </w:p>
    <w:p w14:paraId="673E7968" w14:textId="5199D5CC" w:rsidR="00842D79" w:rsidRDefault="00842D79">
      <w:pPr>
        <w:pStyle w:val="TOC3"/>
        <w:tabs>
          <w:tab w:val="right" w:leader="dot" w:pos="8494"/>
        </w:tabs>
        <w:rPr>
          <w:rFonts w:asciiTheme="minorHAnsi" w:eastAsiaTheme="minorEastAsia" w:hAnsiTheme="minorHAnsi" w:cstheme="minorBidi"/>
          <w:noProof/>
          <w:sz w:val="22"/>
          <w:szCs w:val="22"/>
          <w:lang w:val="en-US"/>
        </w:rPr>
      </w:pPr>
      <w:hyperlink w:anchor="_Toc500267058" w:history="1">
        <w:r w:rsidRPr="005C7516">
          <w:rPr>
            <w:rStyle w:val="Hyperlink"/>
            <w:noProof/>
          </w:rPr>
          <w:t>4.6.1 DropboxModel</w:t>
        </w:r>
        <w:r>
          <w:rPr>
            <w:noProof/>
            <w:webHidden/>
          </w:rPr>
          <w:tab/>
        </w:r>
        <w:r>
          <w:rPr>
            <w:noProof/>
            <w:webHidden/>
          </w:rPr>
          <w:fldChar w:fldCharType="begin"/>
        </w:r>
        <w:r>
          <w:rPr>
            <w:noProof/>
            <w:webHidden/>
          </w:rPr>
          <w:instrText xml:space="preserve"> PAGEREF _Toc500267058 \h </w:instrText>
        </w:r>
        <w:r>
          <w:rPr>
            <w:noProof/>
            <w:webHidden/>
          </w:rPr>
        </w:r>
        <w:r>
          <w:rPr>
            <w:noProof/>
            <w:webHidden/>
          </w:rPr>
          <w:fldChar w:fldCharType="separate"/>
        </w:r>
        <w:r>
          <w:rPr>
            <w:noProof/>
            <w:webHidden/>
          </w:rPr>
          <w:t>35</w:t>
        </w:r>
        <w:r>
          <w:rPr>
            <w:noProof/>
            <w:webHidden/>
          </w:rPr>
          <w:fldChar w:fldCharType="end"/>
        </w:r>
      </w:hyperlink>
    </w:p>
    <w:p w14:paraId="62C4710E" w14:textId="387ECC6A" w:rsidR="00842D79" w:rsidRDefault="00842D79">
      <w:pPr>
        <w:pStyle w:val="TOC3"/>
        <w:tabs>
          <w:tab w:val="right" w:leader="dot" w:pos="8494"/>
        </w:tabs>
        <w:rPr>
          <w:rFonts w:asciiTheme="minorHAnsi" w:eastAsiaTheme="minorEastAsia" w:hAnsiTheme="minorHAnsi" w:cstheme="minorBidi"/>
          <w:noProof/>
          <w:sz w:val="22"/>
          <w:szCs w:val="22"/>
          <w:lang w:val="en-US"/>
        </w:rPr>
      </w:pPr>
      <w:hyperlink w:anchor="_Toc500267059" w:history="1">
        <w:r w:rsidRPr="005C7516">
          <w:rPr>
            <w:rStyle w:val="Hyperlink"/>
            <w:noProof/>
          </w:rPr>
          <w:t>4.6.2 CredentialstoreModel</w:t>
        </w:r>
        <w:r>
          <w:rPr>
            <w:noProof/>
            <w:webHidden/>
          </w:rPr>
          <w:tab/>
        </w:r>
        <w:r>
          <w:rPr>
            <w:noProof/>
            <w:webHidden/>
          </w:rPr>
          <w:fldChar w:fldCharType="begin"/>
        </w:r>
        <w:r>
          <w:rPr>
            <w:noProof/>
            <w:webHidden/>
          </w:rPr>
          <w:instrText xml:space="preserve"> PAGEREF _Toc500267059 \h </w:instrText>
        </w:r>
        <w:r>
          <w:rPr>
            <w:noProof/>
            <w:webHidden/>
          </w:rPr>
        </w:r>
        <w:r>
          <w:rPr>
            <w:noProof/>
            <w:webHidden/>
          </w:rPr>
          <w:fldChar w:fldCharType="separate"/>
        </w:r>
        <w:r>
          <w:rPr>
            <w:noProof/>
            <w:webHidden/>
          </w:rPr>
          <w:t>36</w:t>
        </w:r>
        <w:r>
          <w:rPr>
            <w:noProof/>
            <w:webHidden/>
          </w:rPr>
          <w:fldChar w:fldCharType="end"/>
        </w:r>
      </w:hyperlink>
    </w:p>
    <w:p w14:paraId="253223F8" w14:textId="4D60BEC2" w:rsidR="00842D79" w:rsidRDefault="00842D79">
      <w:pPr>
        <w:pStyle w:val="TOC3"/>
        <w:tabs>
          <w:tab w:val="right" w:leader="dot" w:pos="8494"/>
        </w:tabs>
        <w:rPr>
          <w:rFonts w:asciiTheme="minorHAnsi" w:eastAsiaTheme="minorEastAsia" w:hAnsiTheme="minorHAnsi" w:cstheme="minorBidi"/>
          <w:noProof/>
          <w:sz w:val="22"/>
          <w:szCs w:val="22"/>
          <w:lang w:val="en-US"/>
        </w:rPr>
      </w:pPr>
      <w:hyperlink w:anchor="_Toc500267060" w:history="1">
        <w:r w:rsidRPr="005C7516">
          <w:rPr>
            <w:rStyle w:val="Hyperlink"/>
            <w:noProof/>
          </w:rPr>
          <w:t>4.6.3 UsersModel</w:t>
        </w:r>
        <w:r>
          <w:rPr>
            <w:noProof/>
            <w:webHidden/>
          </w:rPr>
          <w:tab/>
        </w:r>
        <w:r>
          <w:rPr>
            <w:noProof/>
            <w:webHidden/>
          </w:rPr>
          <w:fldChar w:fldCharType="begin"/>
        </w:r>
        <w:r>
          <w:rPr>
            <w:noProof/>
            <w:webHidden/>
          </w:rPr>
          <w:instrText xml:space="preserve"> PAGEREF _Toc500267060 \h </w:instrText>
        </w:r>
        <w:r>
          <w:rPr>
            <w:noProof/>
            <w:webHidden/>
          </w:rPr>
        </w:r>
        <w:r>
          <w:rPr>
            <w:noProof/>
            <w:webHidden/>
          </w:rPr>
          <w:fldChar w:fldCharType="separate"/>
        </w:r>
        <w:r>
          <w:rPr>
            <w:noProof/>
            <w:webHidden/>
          </w:rPr>
          <w:t>36</w:t>
        </w:r>
        <w:r>
          <w:rPr>
            <w:noProof/>
            <w:webHidden/>
          </w:rPr>
          <w:fldChar w:fldCharType="end"/>
        </w:r>
      </w:hyperlink>
    </w:p>
    <w:p w14:paraId="0F9A9A91" w14:textId="1727307A" w:rsidR="00842D79" w:rsidRDefault="00842D79">
      <w:pPr>
        <w:pStyle w:val="TOC3"/>
        <w:tabs>
          <w:tab w:val="right" w:leader="dot" w:pos="8494"/>
        </w:tabs>
        <w:rPr>
          <w:rFonts w:asciiTheme="minorHAnsi" w:eastAsiaTheme="minorEastAsia" w:hAnsiTheme="minorHAnsi" w:cstheme="minorBidi"/>
          <w:noProof/>
          <w:sz w:val="22"/>
          <w:szCs w:val="22"/>
          <w:lang w:val="en-US"/>
        </w:rPr>
      </w:pPr>
      <w:hyperlink w:anchor="_Toc500267061" w:history="1">
        <w:r w:rsidRPr="005C7516">
          <w:rPr>
            <w:rStyle w:val="Hyperlink"/>
            <w:noProof/>
          </w:rPr>
          <w:t>4.6.4 RolesModel</w:t>
        </w:r>
        <w:r>
          <w:rPr>
            <w:noProof/>
            <w:webHidden/>
          </w:rPr>
          <w:tab/>
        </w:r>
        <w:r>
          <w:rPr>
            <w:noProof/>
            <w:webHidden/>
          </w:rPr>
          <w:fldChar w:fldCharType="begin"/>
        </w:r>
        <w:r>
          <w:rPr>
            <w:noProof/>
            <w:webHidden/>
          </w:rPr>
          <w:instrText xml:space="preserve"> PAGEREF _Toc500267061 \h </w:instrText>
        </w:r>
        <w:r>
          <w:rPr>
            <w:noProof/>
            <w:webHidden/>
          </w:rPr>
        </w:r>
        <w:r>
          <w:rPr>
            <w:noProof/>
            <w:webHidden/>
          </w:rPr>
          <w:fldChar w:fldCharType="separate"/>
        </w:r>
        <w:r>
          <w:rPr>
            <w:noProof/>
            <w:webHidden/>
          </w:rPr>
          <w:t>37</w:t>
        </w:r>
        <w:r>
          <w:rPr>
            <w:noProof/>
            <w:webHidden/>
          </w:rPr>
          <w:fldChar w:fldCharType="end"/>
        </w:r>
      </w:hyperlink>
    </w:p>
    <w:p w14:paraId="39286C5E" w14:textId="4E0EC1F8" w:rsidR="00842D79" w:rsidRDefault="00842D79">
      <w:pPr>
        <w:pStyle w:val="TOC3"/>
        <w:tabs>
          <w:tab w:val="right" w:leader="dot" w:pos="8494"/>
        </w:tabs>
        <w:rPr>
          <w:rFonts w:asciiTheme="minorHAnsi" w:eastAsiaTheme="minorEastAsia" w:hAnsiTheme="minorHAnsi" w:cstheme="minorBidi"/>
          <w:noProof/>
          <w:sz w:val="22"/>
          <w:szCs w:val="22"/>
          <w:lang w:val="en-US"/>
        </w:rPr>
      </w:pPr>
      <w:hyperlink w:anchor="_Toc500267062" w:history="1">
        <w:r w:rsidRPr="005C7516">
          <w:rPr>
            <w:rStyle w:val="Hyperlink"/>
            <w:noProof/>
          </w:rPr>
          <w:t>4.6.5 NotesModel</w:t>
        </w:r>
        <w:r>
          <w:rPr>
            <w:noProof/>
            <w:webHidden/>
          </w:rPr>
          <w:tab/>
        </w:r>
        <w:r>
          <w:rPr>
            <w:noProof/>
            <w:webHidden/>
          </w:rPr>
          <w:fldChar w:fldCharType="begin"/>
        </w:r>
        <w:r>
          <w:rPr>
            <w:noProof/>
            <w:webHidden/>
          </w:rPr>
          <w:instrText xml:space="preserve"> PAGEREF _Toc500267062 \h </w:instrText>
        </w:r>
        <w:r>
          <w:rPr>
            <w:noProof/>
            <w:webHidden/>
          </w:rPr>
        </w:r>
        <w:r>
          <w:rPr>
            <w:noProof/>
            <w:webHidden/>
          </w:rPr>
          <w:fldChar w:fldCharType="separate"/>
        </w:r>
        <w:r>
          <w:rPr>
            <w:noProof/>
            <w:webHidden/>
          </w:rPr>
          <w:t>37</w:t>
        </w:r>
        <w:r>
          <w:rPr>
            <w:noProof/>
            <w:webHidden/>
          </w:rPr>
          <w:fldChar w:fldCharType="end"/>
        </w:r>
      </w:hyperlink>
    </w:p>
    <w:p w14:paraId="5ED214C2" w14:textId="7CAD9B22" w:rsidR="00842D79" w:rsidRDefault="00842D79">
      <w:pPr>
        <w:pStyle w:val="TOC3"/>
        <w:tabs>
          <w:tab w:val="right" w:leader="dot" w:pos="8494"/>
        </w:tabs>
        <w:rPr>
          <w:rFonts w:asciiTheme="minorHAnsi" w:eastAsiaTheme="minorEastAsia" w:hAnsiTheme="minorHAnsi" w:cstheme="minorBidi"/>
          <w:noProof/>
          <w:sz w:val="22"/>
          <w:szCs w:val="22"/>
          <w:lang w:val="en-US"/>
        </w:rPr>
      </w:pPr>
      <w:hyperlink w:anchor="_Toc500267063" w:history="1">
        <w:r w:rsidRPr="005C7516">
          <w:rPr>
            <w:rStyle w:val="Hyperlink"/>
            <w:noProof/>
          </w:rPr>
          <w:t>4.6.6 LogsModel</w:t>
        </w:r>
        <w:r>
          <w:rPr>
            <w:noProof/>
            <w:webHidden/>
          </w:rPr>
          <w:tab/>
        </w:r>
        <w:r>
          <w:rPr>
            <w:noProof/>
            <w:webHidden/>
          </w:rPr>
          <w:fldChar w:fldCharType="begin"/>
        </w:r>
        <w:r>
          <w:rPr>
            <w:noProof/>
            <w:webHidden/>
          </w:rPr>
          <w:instrText xml:space="preserve"> PAGEREF _Toc500267063 \h </w:instrText>
        </w:r>
        <w:r>
          <w:rPr>
            <w:noProof/>
            <w:webHidden/>
          </w:rPr>
        </w:r>
        <w:r>
          <w:rPr>
            <w:noProof/>
            <w:webHidden/>
          </w:rPr>
          <w:fldChar w:fldCharType="separate"/>
        </w:r>
        <w:r>
          <w:rPr>
            <w:noProof/>
            <w:webHidden/>
          </w:rPr>
          <w:t>38</w:t>
        </w:r>
        <w:r>
          <w:rPr>
            <w:noProof/>
            <w:webHidden/>
          </w:rPr>
          <w:fldChar w:fldCharType="end"/>
        </w:r>
      </w:hyperlink>
    </w:p>
    <w:p w14:paraId="3C7342AC" w14:textId="2BD124C1" w:rsidR="00842D79" w:rsidRDefault="00842D79">
      <w:pPr>
        <w:pStyle w:val="TOC3"/>
        <w:tabs>
          <w:tab w:val="right" w:leader="dot" w:pos="8494"/>
        </w:tabs>
        <w:rPr>
          <w:rFonts w:asciiTheme="minorHAnsi" w:eastAsiaTheme="minorEastAsia" w:hAnsiTheme="minorHAnsi" w:cstheme="minorBidi"/>
          <w:noProof/>
          <w:sz w:val="22"/>
          <w:szCs w:val="22"/>
          <w:lang w:val="en-US"/>
        </w:rPr>
      </w:pPr>
      <w:hyperlink w:anchor="_Toc500267064" w:history="1">
        <w:r w:rsidRPr="005C7516">
          <w:rPr>
            <w:rStyle w:val="Hyperlink"/>
            <w:noProof/>
          </w:rPr>
          <w:t>4.6.7 FilesModel</w:t>
        </w:r>
        <w:r>
          <w:rPr>
            <w:noProof/>
            <w:webHidden/>
          </w:rPr>
          <w:tab/>
        </w:r>
        <w:r>
          <w:rPr>
            <w:noProof/>
            <w:webHidden/>
          </w:rPr>
          <w:fldChar w:fldCharType="begin"/>
        </w:r>
        <w:r>
          <w:rPr>
            <w:noProof/>
            <w:webHidden/>
          </w:rPr>
          <w:instrText xml:space="preserve"> PAGEREF _Toc500267064 \h </w:instrText>
        </w:r>
        <w:r>
          <w:rPr>
            <w:noProof/>
            <w:webHidden/>
          </w:rPr>
        </w:r>
        <w:r>
          <w:rPr>
            <w:noProof/>
            <w:webHidden/>
          </w:rPr>
          <w:fldChar w:fldCharType="separate"/>
        </w:r>
        <w:r>
          <w:rPr>
            <w:noProof/>
            <w:webHidden/>
          </w:rPr>
          <w:t>38</w:t>
        </w:r>
        <w:r>
          <w:rPr>
            <w:noProof/>
            <w:webHidden/>
          </w:rPr>
          <w:fldChar w:fldCharType="end"/>
        </w:r>
      </w:hyperlink>
    </w:p>
    <w:p w14:paraId="2CD1A56A" w14:textId="32CB0C70" w:rsidR="00842D79" w:rsidRDefault="00842D79">
      <w:pPr>
        <w:pStyle w:val="TOC3"/>
        <w:tabs>
          <w:tab w:val="right" w:leader="dot" w:pos="8494"/>
        </w:tabs>
        <w:rPr>
          <w:rFonts w:asciiTheme="minorHAnsi" w:eastAsiaTheme="minorEastAsia" w:hAnsiTheme="minorHAnsi" w:cstheme="minorBidi"/>
          <w:noProof/>
          <w:sz w:val="22"/>
          <w:szCs w:val="22"/>
          <w:lang w:val="en-US"/>
        </w:rPr>
      </w:pPr>
      <w:hyperlink w:anchor="_Toc500267065" w:history="1">
        <w:r w:rsidRPr="005C7516">
          <w:rPr>
            <w:rStyle w:val="Hyperlink"/>
            <w:noProof/>
          </w:rPr>
          <w:t>4.6.8 FilesharesModel</w:t>
        </w:r>
        <w:r>
          <w:rPr>
            <w:noProof/>
            <w:webHidden/>
          </w:rPr>
          <w:tab/>
        </w:r>
        <w:r>
          <w:rPr>
            <w:noProof/>
            <w:webHidden/>
          </w:rPr>
          <w:fldChar w:fldCharType="begin"/>
        </w:r>
        <w:r>
          <w:rPr>
            <w:noProof/>
            <w:webHidden/>
          </w:rPr>
          <w:instrText xml:space="preserve"> PAGEREF _Toc500267065 \h </w:instrText>
        </w:r>
        <w:r>
          <w:rPr>
            <w:noProof/>
            <w:webHidden/>
          </w:rPr>
        </w:r>
        <w:r>
          <w:rPr>
            <w:noProof/>
            <w:webHidden/>
          </w:rPr>
          <w:fldChar w:fldCharType="separate"/>
        </w:r>
        <w:r>
          <w:rPr>
            <w:noProof/>
            <w:webHidden/>
          </w:rPr>
          <w:t>41</w:t>
        </w:r>
        <w:r>
          <w:rPr>
            <w:noProof/>
            <w:webHidden/>
          </w:rPr>
          <w:fldChar w:fldCharType="end"/>
        </w:r>
      </w:hyperlink>
    </w:p>
    <w:p w14:paraId="01C3A0B0" w14:textId="0DB02731" w:rsidR="00842D79" w:rsidRDefault="00842D79">
      <w:pPr>
        <w:pStyle w:val="TOC3"/>
        <w:tabs>
          <w:tab w:val="right" w:leader="dot" w:pos="8494"/>
        </w:tabs>
        <w:rPr>
          <w:rFonts w:asciiTheme="minorHAnsi" w:eastAsiaTheme="minorEastAsia" w:hAnsiTheme="minorHAnsi" w:cstheme="minorBidi"/>
          <w:noProof/>
          <w:sz w:val="22"/>
          <w:szCs w:val="22"/>
          <w:lang w:val="en-US"/>
        </w:rPr>
      </w:pPr>
      <w:hyperlink w:anchor="_Toc500267066" w:history="1">
        <w:r w:rsidRPr="005C7516">
          <w:rPr>
            <w:rStyle w:val="Hyperlink"/>
            <w:noProof/>
          </w:rPr>
          <w:t>4.6.9 TokensModel</w:t>
        </w:r>
        <w:r>
          <w:rPr>
            <w:noProof/>
            <w:webHidden/>
          </w:rPr>
          <w:tab/>
        </w:r>
        <w:r>
          <w:rPr>
            <w:noProof/>
            <w:webHidden/>
          </w:rPr>
          <w:fldChar w:fldCharType="begin"/>
        </w:r>
        <w:r>
          <w:rPr>
            <w:noProof/>
            <w:webHidden/>
          </w:rPr>
          <w:instrText xml:space="preserve"> PAGEREF _Toc500267066 \h </w:instrText>
        </w:r>
        <w:r>
          <w:rPr>
            <w:noProof/>
            <w:webHidden/>
          </w:rPr>
        </w:r>
        <w:r>
          <w:rPr>
            <w:noProof/>
            <w:webHidden/>
          </w:rPr>
          <w:fldChar w:fldCharType="separate"/>
        </w:r>
        <w:r>
          <w:rPr>
            <w:noProof/>
            <w:webHidden/>
          </w:rPr>
          <w:t>41</w:t>
        </w:r>
        <w:r>
          <w:rPr>
            <w:noProof/>
            <w:webHidden/>
          </w:rPr>
          <w:fldChar w:fldCharType="end"/>
        </w:r>
      </w:hyperlink>
    </w:p>
    <w:p w14:paraId="48F836DC" w14:textId="602BBD41" w:rsidR="00842D79" w:rsidRDefault="00842D79">
      <w:pPr>
        <w:pStyle w:val="TOC3"/>
        <w:tabs>
          <w:tab w:val="right" w:leader="dot" w:pos="8494"/>
        </w:tabs>
        <w:rPr>
          <w:rFonts w:asciiTheme="minorHAnsi" w:eastAsiaTheme="minorEastAsia" w:hAnsiTheme="minorHAnsi" w:cstheme="minorBidi"/>
          <w:noProof/>
          <w:sz w:val="22"/>
          <w:szCs w:val="22"/>
          <w:lang w:val="en-US"/>
        </w:rPr>
      </w:pPr>
      <w:hyperlink w:anchor="_Toc500267067" w:history="1">
        <w:r w:rsidRPr="005C7516">
          <w:rPr>
            <w:rStyle w:val="Hyperlink"/>
            <w:noProof/>
          </w:rPr>
          <w:t>4.6.10 EmailHandler</w:t>
        </w:r>
        <w:r>
          <w:rPr>
            <w:noProof/>
            <w:webHidden/>
          </w:rPr>
          <w:tab/>
        </w:r>
        <w:r>
          <w:rPr>
            <w:noProof/>
            <w:webHidden/>
          </w:rPr>
          <w:fldChar w:fldCharType="begin"/>
        </w:r>
        <w:r>
          <w:rPr>
            <w:noProof/>
            <w:webHidden/>
          </w:rPr>
          <w:instrText xml:space="preserve"> PAGEREF _Toc500267067 \h </w:instrText>
        </w:r>
        <w:r>
          <w:rPr>
            <w:noProof/>
            <w:webHidden/>
          </w:rPr>
        </w:r>
        <w:r>
          <w:rPr>
            <w:noProof/>
            <w:webHidden/>
          </w:rPr>
          <w:fldChar w:fldCharType="separate"/>
        </w:r>
        <w:r>
          <w:rPr>
            <w:noProof/>
            <w:webHidden/>
          </w:rPr>
          <w:t>42</w:t>
        </w:r>
        <w:r>
          <w:rPr>
            <w:noProof/>
            <w:webHidden/>
          </w:rPr>
          <w:fldChar w:fldCharType="end"/>
        </w:r>
      </w:hyperlink>
    </w:p>
    <w:p w14:paraId="755D753B" w14:textId="0832138B" w:rsidR="00842D79" w:rsidRDefault="00842D79">
      <w:pPr>
        <w:pStyle w:val="TOC3"/>
        <w:tabs>
          <w:tab w:val="right" w:leader="dot" w:pos="8494"/>
        </w:tabs>
        <w:rPr>
          <w:rFonts w:asciiTheme="minorHAnsi" w:eastAsiaTheme="minorEastAsia" w:hAnsiTheme="minorHAnsi" w:cstheme="minorBidi"/>
          <w:noProof/>
          <w:sz w:val="22"/>
          <w:szCs w:val="22"/>
          <w:lang w:val="en-US"/>
        </w:rPr>
      </w:pPr>
      <w:hyperlink w:anchor="_Toc500267068" w:history="1">
        <w:r w:rsidRPr="005C7516">
          <w:rPr>
            <w:rStyle w:val="Hyperlink"/>
            <w:noProof/>
          </w:rPr>
          <w:t>4.6.11 Felhasználói limitek</w:t>
        </w:r>
        <w:r>
          <w:rPr>
            <w:noProof/>
            <w:webHidden/>
          </w:rPr>
          <w:tab/>
        </w:r>
        <w:r>
          <w:rPr>
            <w:noProof/>
            <w:webHidden/>
          </w:rPr>
          <w:fldChar w:fldCharType="begin"/>
        </w:r>
        <w:r>
          <w:rPr>
            <w:noProof/>
            <w:webHidden/>
          </w:rPr>
          <w:instrText xml:space="preserve"> PAGEREF _Toc500267068 \h </w:instrText>
        </w:r>
        <w:r>
          <w:rPr>
            <w:noProof/>
            <w:webHidden/>
          </w:rPr>
        </w:r>
        <w:r>
          <w:rPr>
            <w:noProof/>
            <w:webHidden/>
          </w:rPr>
          <w:fldChar w:fldCharType="separate"/>
        </w:r>
        <w:r>
          <w:rPr>
            <w:noProof/>
            <w:webHidden/>
          </w:rPr>
          <w:t>42</w:t>
        </w:r>
        <w:r>
          <w:rPr>
            <w:noProof/>
            <w:webHidden/>
          </w:rPr>
          <w:fldChar w:fldCharType="end"/>
        </w:r>
      </w:hyperlink>
    </w:p>
    <w:p w14:paraId="1D674B14" w14:textId="54EA99D7" w:rsidR="00842D79" w:rsidRDefault="00842D79">
      <w:pPr>
        <w:pStyle w:val="TOC3"/>
        <w:tabs>
          <w:tab w:val="right" w:leader="dot" w:pos="8494"/>
        </w:tabs>
        <w:rPr>
          <w:rFonts w:asciiTheme="minorHAnsi" w:eastAsiaTheme="minorEastAsia" w:hAnsiTheme="minorHAnsi" w:cstheme="minorBidi"/>
          <w:noProof/>
          <w:sz w:val="22"/>
          <w:szCs w:val="22"/>
          <w:lang w:val="en-US"/>
        </w:rPr>
      </w:pPr>
      <w:hyperlink w:anchor="_Toc500267069" w:history="1">
        <w:r w:rsidRPr="005C7516">
          <w:rPr>
            <w:rStyle w:val="Hyperlink"/>
            <w:noProof/>
          </w:rPr>
          <w:t>4.6.12 Logolás</w:t>
        </w:r>
        <w:r>
          <w:rPr>
            <w:noProof/>
            <w:webHidden/>
          </w:rPr>
          <w:tab/>
        </w:r>
        <w:r>
          <w:rPr>
            <w:noProof/>
            <w:webHidden/>
          </w:rPr>
          <w:fldChar w:fldCharType="begin"/>
        </w:r>
        <w:r>
          <w:rPr>
            <w:noProof/>
            <w:webHidden/>
          </w:rPr>
          <w:instrText xml:space="preserve"> PAGEREF _Toc500267069 \h </w:instrText>
        </w:r>
        <w:r>
          <w:rPr>
            <w:noProof/>
            <w:webHidden/>
          </w:rPr>
        </w:r>
        <w:r>
          <w:rPr>
            <w:noProof/>
            <w:webHidden/>
          </w:rPr>
          <w:fldChar w:fldCharType="separate"/>
        </w:r>
        <w:r>
          <w:rPr>
            <w:noProof/>
            <w:webHidden/>
          </w:rPr>
          <w:t>43</w:t>
        </w:r>
        <w:r>
          <w:rPr>
            <w:noProof/>
            <w:webHidden/>
          </w:rPr>
          <w:fldChar w:fldCharType="end"/>
        </w:r>
      </w:hyperlink>
    </w:p>
    <w:p w14:paraId="1EB7EE72" w14:textId="5468E492" w:rsidR="00842D79" w:rsidRDefault="00842D79">
      <w:pPr>
        <w:pStyle w:val="TOC2"/>
        <w:tabs>
          <w:tab w:val="right" w:leader="dot" w:pos="8494"/>
        </w:tabs>
        <w:rPr>
          <w:rFonts w:asciiTheme="minorHAnsi" w:eastAsiaTheme="minorEastAsia" w:hAnsiTheme="minorHAnsi" w:cstheme="minorBidi"/>
          <w:noProof/>
          <w:sz w:val="22"/>
          <w:szCs w:val="22"/>
          <w:lang w:val="en-US"/>
        </w:rPr>
      </w:pPr>
      <w:hyperlink w:anchor="_Toc500267070" w:history="1">
        <w:r w:rsidRPr="005C7516">
          <w:rPr>
            <w:rStyle w:val="Hyperlink"/>
            <w:noProof/>
          </w:rPr>
          <w:t>4.7 UI</w:t>
        </w:r>
        <w:r>
          <w:rPr>
            <w:noProof/>
            <w:webHidden/>
          </w:rPr>
          <w:tab/>
        </w:r>
        <w:r>
          <w:rPr>
            <w:noProof/>
            <w:webHidden/>
          </w:rPr>
          <w:fldChar w:fldCharType="begin"/>
        </w:r>
        <w:r>
          <w:rPr>
            <w:noProof/>
            <w:webHidden/>
          </w:rPr>
          <w:instrText xml:space="preserve"> PAGEREF _Toc500267070 \h </w:instrText>
        </w:r>
        <w:r>
          <w:rPr>
            <w:noProof/>
            <w:webHidden/>
          </w:rPr>
        </w:r>
        <w:r>
          <w:rPr>
            <w:noProof/>
            <w:webHidden/>
          </w:rPr>
          <w:fldChar w:fldCharType="separate"/>
        </w:r>
        <w:r>
          <w:rPr>
            <w:noProof/>
            <w:webHidden/>
          </w:rPr>
          <w:t>43</w:t>
        </w:r>
        <w:r>
          <w:rPr>
            <w:noProof/>
            <w:webHidden/>
          </w:rPr>
          <w:fldChar w:fldCharType="end"/>
        </w:r>
      </w:hyperlink>
    </w:p>
    <w:p w14:paraId="11435D64" w14:textId="4FCF7BB2" w:rsidR="00842D79" w:rsidRDefault="00842D79">
      <w:pPr>
        <w:pStyle w:val="TOC3"/>
        <w:tabs>
          <w:tab w:val="right" w:leader="dot" w:pos="8494"/>
        </w:tabs>
        <w:rPr>
          <w:rFonts w:asciiTheme="minorHAnsi" w:eastAsiaTheme="minorEastAsia" w:hAnsiTheme="minorHAnsi" w:cstheme="minorBidi"/>
          <w:noProof/>
          <w:sz w:val="22"/>
          <w:szCs w:val="22"/>
          <w:lang w:val="en-US"/>
        </w:rPr>
      </w:pPr>
      <w:hyperlink w:anchor="_Toc500267071" w:history="1">
        <w:r w:rsidRPr="005C7516">
          <w:rPr>
            <w:rStyle w:val="Hyperlink"/>
            <w:noProof/>
          </w:rPr>
          <w:t>4.7.1 Művelet sikeressége</w:t>
        </w:r>
        <w:r>
          <w:rPr>
            <w:noProof/>
            <w:webHidden/>
          </w:rPr>
          <w:tab/>
        </w:r>
        <w:r>
          <w:rPr>
            <w:noProof/>
            <w:webHidden/>
          </w:rPr>
          <w:fldChar w:fldCharType="begin"/>
        </w:r>
        <w:r>
          <w:rPr>
            <w:noProof/>
            <w:webHidden/>
          </w:rPr>
          <w:instrText xml:space="preserve"> PAGEREF _Toc500267071 \h </w:instrText>
        </w:r>
        <w:r>
          <w:rPr>
            <w:noProof/>
            <w:webHidden/>
          </w:rPr>
        </w:r>
        <w:r>
          <w:rPr>
            <w:noProof/>
            <w:webHidden/>
          </w:rPr>
          <w:fldChar w:fldCharType="separate"/>
        </w:r>
        <w:r>
          <w:rPr>
            <w:noProof/>
            <w:webHidden/>
          </w:rPr>
          <w:t>43</w:t>
        </w:r>
        <w:r>
          <w:rPr>
            <w:noProof/>
            <w:webHidden/>
          </w:rPr>
          <w:fldChar w:fldCharType="end"/>
        </w:r>
      </w:hyperlink>
    </w:p>
    <w:p w14:paraId="60626DDD" w14:textId="4055361F" w:rsidR="00842D79" w:rsidRDefault="00842D79">
      <w:pPr>
        <w:pStyle w:val="TOC3"/>
        <w:tabs>
          <w:tab w:val="right" w:leader="dot" w:pos="8494"/>
        </w:tabs>
        <w:rPr>
          <w:rFonts w:asciiTheme="minorHAnsi" w:eastAsiaTheme="minorEastAsia" w:hAnsiTheme="minorHAnsi" w:cstheme="minorBidi"/>
          <w:noProof/>
          <w:sz w:val="22"/>
          <w:szCs w:val="22"/>
          <w:lang w:val="en-US"/>
        </w:rPr>
      </w:pPr>
      <w:hyperlink w:anchor="_Toc500267072" w:history="1">
        <w:r w:rsidRPr="005C7516">
          <w:rPr>
            <w:rStyle w:val="Hyperlink"/>
            <w:noProof/>
          </w:rPr>
          <w:t>4.7.2 Bejelentkezés</w:t>
        </w:r>
        <w:r>
          <w:rPr>
            <w:noProof/>
            <w:webHidden/>
          </w:rPr>
          <w:tab/>
        </w:r>
        <w:r>
          <w:rPr>
            <w:noProof/>
            <w:webHidden/>
          </w:rPr>
          <w:fldChar w:fldCharType="begin"/>
        </w:r>
        <w:r>
          <w:rPr>
            <w:noProof/>
            <w:webHidden/>
          </w:rPr>
          <w:instrText xml:space="preserve"> PAGEREF _Toc500267072 \h </w:instrText>
        </w:r>
        <w:r>
          <w:rPr>
            <w:noProof/>
            <w:webHidden/>
          </w:rPr>
        </w:r>
        <w:r>
          <w:rPr>
            <w:noProof/>
            <w:webHidden/>
          </w:rPr>
          <w:fldChar w:fldCharType="separate"/>
        </w:r>
        <w:r>
          <w:rPr>
            <w:noProof/>
            <w:webHidden/>
          </w:rPr>
          <w:t>44</w:t>
        </w:r>
        <w:r>
          <w:rPr>
            <w:noProof/>
            <w:webHidden/>
          </w:rPr>
          <w:fldChar w:fldCharType="end"/>
        </w:r>
      </w:hyperlink>
    </w:p>
    <w:p w14:paraId="3B1D9B64" w14:textId="03AD2DB0" w:rsidR="00842D79" w:rsidRDefault="00842D79">
      <w:pPr>
        <w:pStyle w:val="TOC3"/>
        <w:tabs>
          <w:tab w:val="right" w:leader="dot" w:pos="8494"/>
        </w:tabs>
        <w:rPr>
          <w:rFonts w:asciiTheme="minorHAnsi" w:eastAsiaTheme="minorEastAsia" w:hAnsiTheme="minorHAnsi" w:cstheme="minorBidi"/>
          <w:noProof/>
          <w:sz w:val="22"/>
          <w:szCs w:val="22"/>
          <w:lang w:val="en-US"/>
        </w:rPr>
      </w:pPr>
      <w:hyperlink w:anchor="_Toc500267073" w:history="1">
        <w:r w:rsidRPr="005C7516">
          <w:rPr>
            <w:rStyle w:val="Hyperlink"/>
            <w:noProof/>
          </w:rPr>
          <w:t>4.7.3 Regisztráció</w:t>
        </w:r>
        <w:r>
          <w:rPr>
            <w:noProof/>
            <w:webHidden/>
          </w:rPr>
          <w:tab/>
        </w:r>
        <w:r>
          <w:rPr>
            <w:noProof/>
            <w:webHidden/>
          </w:rPr>
          <w:fldChar w:fldCharType="begin"/>
        </w:r>
        <w:r>
          <w:rPr>
            <w:noProof/>
            <w:webHidden/>
          </w:rPr>
          <w:instrText xml:space="preserve"> PAGEREF _Toc500267073 \h </w:instrText>
        </w:r>
        <w:r>
          <w:rPr>
            <w:noProof/>
            <w:webHidden/>
          </w:rPr>
        </w:r>
        <w:r>
          <w:rPr>
            <w:noProof/>
            <w:webHidden/>
          </w:rPr>
          <w:fldChar w:fldCharType="separate"/>
        </w:r>
        <w:r>
          <w:rPr>
            <w:noProof/>
            <w:webHidden/>
          </w:rPr>
          <w:t>44</w:t>
        </w:r>
        <w:r>
          <w:rPr>
            <w:noProof/>
            <w:webHidden/>
          </w:rPr>
          <w:fldChar w:fldCharType="end"/>
        </w:r>
      </w:hyperlink>
    </w:p>
    <w:p w14:paraId="79DF1893" w14:textId="4C4BED63" w:rsidR="00842D79" w:rsidRDefault="00842D79">
      <w:pPr>
        <w:pStyle w:val="TOC3"/>
        <w:tabs>
          <w:tab w:val="right" w:leader="dot" w:pos="8494"/>
        </w:tabs>
        <w:rPr>
          <w:rFonts w:asciiTheme="minorHAnsi" w:eastAsiaTheme="minorEastAsia" w:hAnsiTheme="minorHAnsi" w:cstheme="minorBidi"/>
          <w:noProof/>
          <w:sz w:val="22"/>
          <w:szCs w:val="22"/>
          <w:lang w:val="en-US"/>
        </w:rPr>
      </w:pPr>
      <w:hyperlink w:anchor="_Toc500267074" w:history="1">
        <w:r w:rsidRPr="005C7516">
          <w:rPr>
            <w:rStyle w:val="Hyperlink"/>
            <w:noProof/>
          </w:rPr>
          <w:t>4.7.4 Files menü</w:t>
        </w:r>
        <w:r>
          <w:rPr>
            <w:noProof/>
            <w:webHidden/>
          </w:rPr>
          <w:tab/>
        </w:r>
        <w:r>
          <w:rPr>
            <w:noProof/>
            <w:webHidden/>
          </w:rPr>
          <w:fldChar w:fldCharType="begin"/>
        </w:r>
        <w:r>
          <w:rPr>
            <w:noProof/>
            <w:webHidden/>
          </w:rPr>
          <w:instrText xml:space="preserve"> PAGEREF _Toc500267074 \h </w:instrText>
        </w:r>
        <w:r>
          <w:rPr>
            <w:noProof/>
            <w:webHidden/>
          </w:rPr>
        </w:r>
        <w:r>
          <w:rPr>
            <w:noProof/>
            <w:webHidden/>
          </w:rPr>
          <w:fldChar w:fldCharType="separate"/>
        </w:r>
        <w:r>
          <w:rPr>
            <w:noProof/>
            <w:webHidden/>
          </w:rPr>
          <w:t>45</w:t>
        </w:r>
        <w:r>
          <w:rPr>
            <w:noProof/>
            <w:webHidden/>
          </w:rPr>
          <w:fldChar w:fldCharType="end"/>
        </w:r>
      </w:hyperlink>
    </w:p>
    <w:p w14:paraId="7EBECA04" w14:textId="4F5A4DFE" w:rsidR="00842D79" w:rsidRDefault="00842D79">
      <w:pPr>
        <w:pStyle w:val="TOC3"/>
        <w:tabs>
          <w:tab w:val="right" w:leader="dot" w:pos="8494"/>
        </w:tabs>
        <w:rPr>
          <w:rFonts w:asciiTheme="minorHAnsi" w:eastAsiaTheme="minorEastAsia" w:hAnsiTheme="minorHAnsi" w:cstheme="minorBidi"/>
          <w:noProof/>
          <w:sz w:val="22"/>
          <w:szCs w:val="22"/>
          <w:lang w:val="en-US"/>
        </w:rPr>
      </w:pPr>
      <w:hyperlink w:anchor="_Toc500267075" w:history="1">
        <w:r w:rsidRPr="005C7516">
          <w:rPr>
            <w:rStyle w:val="Hyperlink"/>
            <w:noProof/>
          </w:rPr>
          <w:t>4.7.5 Notes menü</w:t>
        </w:r>
        <w:r>
          <w:rPr>
            <w:noProof/>
            <w:webHidden/>
          </w:rPr>
          <w:tab/>
        </w:r>
        <w:r>
          <w:rPr>
            <w:noProof/>
            <w:webHidden/>
          </w:rPr>
          <w:fldChar w:fldCharType="begin"/>
        </w:r>
        <w:r>
          <w:rPr>
            <w:noProof/>
            <w:webHidden/>
          </w:rPr>
          <w:instrText xml:space="preserve"> PAGEREF _Toc500267075 \h </w:instrText>
        </w:r>
        <w:r>
          <w:rPr>
            <w:noProof/>
            <w:webHidden/>
          </w:rPr>
        </w:r>
        <w:r>
          <w:rPr>
            <w:noProof/>
            <w:webHidden/>
          </w:rPr>
          <w:fldChar w:fldCharType="separate"/>
        </w:r>
        <w:r>
          <w:rPr>
            <w:noProof/>
            <w:webHidden/>
          </w:rPr>
          <w:t>50</w:t>
        </w:r>
        <w:r>
          <w:rPr>
            <w:noProof/>
            <w:webHidden/>
          </w:rPr>
          <w:fldChar w:fldCharType="end"/>
        </w:r>
      </w:hyperlink>
    </w:p>
    <w:p w14:paraId="7858FD27" w14:textId="0F831B66" w:rsidR="00842D79" w:rsidRDefault="00842D79">
      <w:pPr>
        <w:pStyle w:val="TOC3"/>
        <w:tabs>
          <w:tab w:val="right" w:leader="dot" w:pos="8494"/>
        </w:tabs>
        <w:rPr>
          <w:rFonts w:asciiTheme="minorHAnsi" w:eastAsiaTheme="minorEastAsia" w:hAnsiTheme="minorHAnsi" w:cstheme="minorBidi"/>
          <w:noProof/>
          <w:sz w:val="22"/>
          <w:szCs w:val="22"/>
          <w:lang w:val="en-US"/>
        </w:rPr>
      </w:pPr>
      <w:hyperlink w:anchor="_Toc500267076" w:history="1">
        <w:r w:rsidRPr="005C7516">
          <w:rPr>
            <w:rStyle w:val="Hyperlink"/>
            <w:noProof/>
          </w:rPr>
          <w:t>4.7.6 User menü</w:t>
        </w:r>
        <w:r>
          <w:rPr>
            <w:noProof/>
            <w:webHidden/>
          </w:rPr>
          <w:tab/>
        </w:r>
        <w:r>
          <w:rPr>
            <w:noProof/>
            <w:webHidden/>
          </w:rPr>
          <w:fldChar w:fldCharType="begin"/>
        </w:r>
        <w:r>
          <w:rPr>
            <w:noProof/>
            <w:webHidden/>
          </w:rPr>
          <w:instrText xml:space="preserve"> PAGEREF _Toc500267076 \h </w:instrText>
        </w:r>
        <w:r>
          <w:rPr>
            <w:noProof/>
            <w:webHidden/>
          </w:rPr>
        </w:r>
        <w:r>
          <w:rPr>
            <w:noProof/>
            <w:webHidden/>
          </w:rPr>
          <w:fldChar w:fldCharType="separate"/>
        </w:r>
        <w:r>
          <w:rPr>
            <w:noProof/>
            <w:webHidden/>
          </w:rPr>
          <w:t>52</w:t>
        </w:r>
        <w:r>
          <w:rPr>
            <w:noProof/>
            <w:webHidden/>
          </w:rPr>
          <w:fldChar w:fldCharType="end"/>
        </w:r>
      </w:hyperlink>
    </w:p>
    <w:p w14:paraId="08F4AB32" w14:textId="159F565C" w:rsidR="00842D79" w:rsidRDefault="00842D79">
      <w:pPr>
        <w:pStyle w:val="TOC1"/>
        <w:rPr>
          <w:rFonts w:asciiTheme="minorHAnsi" w:eastAsiaTheme="minorEastAsia" w:hAnsiTheme="minorHAnsi" w:cstheme="minorBidi"/>
          <w:b w:val="0"/>
          <w:noProof/>
          <w:sz w:val="22"/>
          <w:szCs w:val="22"/>
          <w:lang w:val="en-US"/>
        </w:rPr>
      </w:pPr>
      <w:hyperlink w:anchor="_Toc500267077" w:history="1">
        <w:r w:rsidRPr="005C7516">
          <w:rPr>
            <w:rStyle w:val="Hyperlink"/>
            <w:noProof/>
          </w:rPr>
          <w:t>5 Mérések</w:t>
        </w:r>
        <w:r>
          <w:rPr>
            <w:noProof/>
            <w:webHidden/>
          </w:rPr>
          <w:tab/>
        </w:r>
        <w:r>
          <w:rPr>
            <w:noProof/>
            <w:webHidden/>
          </w:rPr>
          <w:fldChar w:fldCharType="begin"/>
        </w:r>
        <w:r>
          <w:rPr>
            <w:noProof/>
            <w:webHidden/>
          </w:rPr>
          <w:instrText xml:space="preserve"> PAGEREF _Toc500267077 \h </w:instrText>
        </w:r>
        <w:r>
          <w:rPr>
            <w:noProof/>
            <w:webHidden/>
          </w:rPr>
        </w:r>
        <w:r>
          <w:rPr>
            <w:noProof/>
            <w:webHidden/>
          </w:rPr>
          <w:fldChar w:fldCharType="separate"/>
        </w:r>
        <w:r>
          <w:rPr>
            <w:noProof/>
            <w:webHidden/>
          </w:rPr>
          <w:t>55</w:t>
        </w:r>
        <w:r>
          <w:rPr>
            <w:noProof/>
            <w:webHidden/>
          </w:rPr>
          <w:fldChar w:fldCharType="end"/>
        </w:r>
      </w:hyperlink>
    </w:p>
    <w:p w14:paraId="2D58518A" w14:textId="39CA1E72" w:rsidR="00842D79" w:rsidRDefault="00842D79">
      <w:pPr>
        <w:pStyle w:val="TOC1"/>
        <w:rPr>
          <w:rFonts w:asciiTheme="minorHAnsi" w:eastAsiaTheme="minorEastAsia" w:hAnsiTheme="minorHAnsi" w:cstheme="minorBidi"/>
          <w:b w:val="0"/>
          <w:noProof/>
          <w:sz w:val="22"/>
          <w:szCs w:val="22"/>
          <w:lang w:val="en-US"/>
        </w:rPr>
      </w:pPr>
      <w:hyperlink w:anchor="_Toc500267078" w:history="1">
        <w:r w:rsidRPr="005C7516">
          <w:rPr>
            <w:rStyle w:val="Hyperlink"/>
            <w:noProof/>
          </w:rPr>
          <w:t>6 Összefoglalás</w:t>
        </w:r>
        <w:r>
          <w:rPr>
            <w:noProof/>
            <w:webHidden/>
          </w:rPr>
          <w:tab/>
        </w:r>
        <w:r>
          <w:rPr>
            <w:noProof/>
            <w:webHidden/>
          </w:rPr>
          <w:fldChar w:fldCharType="begin"/>
        </w:r>
        <w:r>
          <w:rPr>
            <w:noProof/>
            <w:webHidden/>
          </w:rPr>
          <w:instrText xml:space="preserve"> PAGEREF _Toc500267078 \h </w:instrText>
        </w:r>
        <w:r>
          <w:rPr>
            <w:noProof/>
            <w:webHidden/>
          </w:rPr>
        </w:r>
        <w:r>
          <w:rPr>
            <w:noProof/>
            <w:webHidden/>
          </w:rPr>
          <w:fldChar w:fldCharType="separate"/>
        </w:r>
        <w:r>
          <w:rPr>
            <w:noProof/>
            <w:webHidden/>
          </w:rPr>
          <w:t>59</w:t>
        </w:r>
        <w:r>
          <w:rPr>
            <w:noProof/>
            <w:webHidden/>
          </w:rPr>
          <w:fldChar w:fldCharType="end"/>
        </w:r>
      </w:hyperlink>
    </w:p>
    <w:p w14:paraId="303CF3B3" w14:textId="78C059AF" w:rsidR="00842D79" w:rsidRDefault="00842D79">
      <w:pPr>
        <w:pStyle w:val="TOC2"/>
        <w:tabs>
          <w:tab w:val="right" w:leader="dot" w:pos="8494"/>
        </w:tabs>
        <w:rPr>
          <w:rFonts w:asciiTheme="minorHAnsi" w:eastAsiaTheme="minorEastAsia" w:hAnsiTheme="minorHAnsi" w:cstheme="minorBidi"/>
          <w:noProof/>
          <w:sz w:val="22"/>
          <w:szCs w:val="22"/>
          <w:lang w:val="en-US"/>
        </w:rPr>
      </w:pPr>
      <w:hyperlink w:anchor="_Toc500267079" w:history="1">
        <w:r w:rsidRPr="005C7516">
          <w:rPr>
            <w:rStyle w:val="Hyperlink"/>
            <w:noProof/>
          </w:rPr>
          <w:t>6.1 Továbbfejlesztés</w:t>
        </w:r>
        <w:r>
          <w:rPr>
            <w:noProof/>
            <w:webHidden/>
          </w:rPr>
          <w:tab/>
        </w:r>
        <w:r>
          <w:rPr>
            <w:noProof/>
            <w:webHidden/>
          </w:rPr>
          <w:fldChar w:fldCharType="begin"/>
        </w:r>
        <w:r>
          <w:rPr>
            <w:noProof/>
            <w:webHidden/>
          </w:rPr>
          <w:instrText xml:space="preserve"> PAGEREF _Toc500267079 \h </w:instrText>
        </w:r>
        <w:r>
          <w:rPr>
            <w:noProof/>
            <w:webHidden/>
          </w:rPr>
        </w:r>
        <w:r>
          <w:rPr>
            <w:noProof/>
            <w:webHidden/>
          </w:rPr>
          <w:fldChar w:fldCharType="separate"/>
        </w:r>
        <w:r>
          <w:rPr>
            <w:noProof/>
            <w:webHidden/>
          </w:rPr>
          <w:t>59</w:t>
        </w:r>
        <w:r>
          <w:rPr>
            <w:noProof/>
            <w:webHidden/>
          </w:rPr>
          <w:fldChar w:fldCharType="end"/>
        </w:r>
      </w:hyperlink>
    </w:p>
    <w:p w14:paraId="2D5DE854" w14:textId="7594D56D" w:rsidR="00842D79" w:rsidRDefault="00842D79">
      <w:pPr>
        <w:pStyle w:val="TOC1"/>
        <w:rPr>
          <w:rFonts w:asciiTheme="minorHAnsi" w:eastAsiaTheme="minorEastAsia" w:hAnsiTheme="minorHAnsi" w:cstheme="minorBidi"/>
          <w:b w:val="0"/>
          <w:noProof/>
          <w:sz w:val="22"/>
          <w:szCs w:val="22"/>
          <w:lang w:val="en-US"/>
        </w:rPr>
      </w:pPr>
      <w:hyperlink w:anchor="_Toc500267080" w:history="1">
        <w:r w:rsidRPr="005C7516">
          <w:rPr>
            <w:rStyle w:val="Hyperlink"/>
            <w:noProof/>
          </w:rPr>
          <w:t>7 Irodalomjegyzék</w:t>
        </w:r>
        <w:r>
          <w:rPr>
            <w:noProof/>
            <w:webHidden/>
          </w:rPr>
          <w:tab/>
        </w:r>
        <w:r>
          <w:rPr>
            <w:noProof/>
            <w:webHidden/>
          </w:rPr>
          <w:fldChar w:fldCharType="begin"/>
        </w:r>
        <w:r>
          <w:rPr>
            <w:noProof/>
            <w:webHidden/>
          </w:rPr>
          <w:instrText xml:space="preserve"> PAGEREF _Toc500267080 \h </w:instrText>
        </w:r>
        <w:r>
          <w:rPr>
            <w:noProof/>
            <w:webHidden/>
          </w:rPr>
        </w:r>
        <w:r>
          <w:rPr>
            <w:noProof/>
            <w:webHidden/>
          </w:rPr>
          <w:fldChar w:fldCharType="separate"/>
        </w:r>
        <w:r>
          <w:rPr>
            <w:noProof/>
            <w:webHidden/>
          </w:rPr>
          <w:t>62</w:t>
        </w:r>
        <w:r>
          <w:rPr>
            <w:noProof/>
            <w:webHidden/>
          </w:rPr>
          <w:fldChar w:fldCharType="end"/>
        </w:r>
      </w:hyperlink>
    </w:p>
    <w:p w14:paraId="45012F29" w14:textId="6853C149" w:rsidR="00730B3C" w:rsidRPr="00BB07F9" w:rsidRDefault="00730B3C">
      <w:r w:rsidRPr="00BB07F9">
        <w:rPr>
          <w:b/>
          <w:bCs/>
        </w:rPr>
        <w:fldChar w:fldCharType="end"/>
      </w:r>
    </w:p>
    <w:p w14:paraId="597B17CD" w14:textId="77777777" w:rsidR="0063585C" w:rsidRPr="00BB07F9" w:rsidRDefault="0063585C" w:rsidP="0041054F">
      <w:pPr>
        <w:pStyle w:val="Caption"/>
      </w:pPr>
    </w:p>
    <w:p w14:paraId="624D007E" w14:textId="77777777" w:rsidR="00681E99" w:rsidRPr="00BB07F9" w:rsidRDefault="00681E99" w:rsidP="00854BDC">
      <w:pPr>
        <w:pStyle w:val="Nyilatkozatcm"/>
      </w:pPr>
      <w:r w:rsidRPr="00BB07F9">
        <w:lastRenderedPageBreak/>
        <w:t>Hallgatói nyilatkozat</w:t>
      </w:r>
    </w:p>
    <w:p w14:paraId="3F18C6A1" w14:textId="51A169AD" w:rsidR="00681E99" w:rsidRPr="00BB07F9" w:rsidRDefault="00681E99" w:rsidP="005E01E0">
      <w:pPr>
        <w:pStyle w:val="Nyilatkozatszveg"/>
      </w:pPr>
      <w:r w:rsidRPr="00BB07F9">
        <w:t xml:space="preserve">Alulírott </w:t>
      </w:r>
      <w:r w:rsidR="00653043" w:rsidRPr="00BB07F9">
        <w:rPr>
          <w:b/>
          <w:bCs/>
        </w:rPr>
        <w:t>Hanicz</w:t>
      </w:r>
      <w:r w:rsidR="00630A92" w:rsidRPr="00BB07F9">
        <w:rPr>
          <w:b/>
          <w:bCs/>
        </w:rPr>
        <w:t xml:space="preserve"> </w:t>
      </w:r>
      <w:r w:rsidR="00653043" w:rsidRPr="00BB07F9">
        <w:rPr>
          <w:b/>
          <w:bCs/>
        </w:rPr>
        <w:t>Tamás</w:t>
      </w:r>
      <w:r w:rsidRPr="00BB07F9">
        <w:t>, szigorló hallgató kijelentem, hogy ezt a  diplomatervet meg nem engedett segítség nélkül, saját magam készítettem, csak a megadott forrásokat (szakirodalom, eszközök stb.) használtam fel. Minden olyan részt, melyet szó szerint, vagy azonos értelemben, de átfogalmazva más forrásból átvettem, egyértelműen, a forrás megadásával me</w:t>
      </w:r>
      <w:bookmarkStart w:id="0" w:name="_GoBack"/>
      <w:bookmarkEnd w:id="0"/>
      <w:r w:rsidRPr="00BB07F9">
        <w:t>gjelöltem.</w:t>
      </w:r>
    </w:p>
    <w:p w14:paraId="3488D4B2" w14:textId="77777777" w:rsidR="00681E99" w:rsidRPr="00BB07F9" w:rsidRDefault="00681E99" w:rsidP="005E01E0">
      <w:pPr>
        <w:pStyle w:val="Nyilatkozatszveg"/>
      </w:pPr>
      <w:r w:rsidRPr="00BB07F9">
        <w:t>Hozzájárulok, hogy a jel</w:t>
      </w:r>
      <w:r w:rsidR="00630A92" w:rsidRPr="00BB07F9">
        <w:t>en munkám alapadatait (szerző</w:t>
      </w:r>
      <w:r w:rsidRPr="00BB07F9">
        <w:t xml:space="preserve">, cím, angol és magyar nyelvű tartalmi kivonat, készítés éve, konzulens(ek) neve) a BME VIK nyilvánosan hozzáférhető elektronikus formában, a munka teljes szövegét pedig az egyetem belső hálózatán keresztül (vagy </w:t>
      </w:r>
      <w:r w:rsidR="00730B3C" w:rsidRPr="00BB07F9">
        <w:t>hitelesített</w:t>
      </w:r>
      <w:r w:rsidRPr="00BB07F9">
        <w:t xml:space="preserve"> felhasználók számára) közzétegye. Kijelentem, hogy a benyújtott munka és annak elektronikus verziója megegyezik. Dékáni engedéllyel titkosított diplomatervek esetén a dolgozat szövege csak 3 év </w:t>
      </w:r>
      <w:r w:rsidR="002D7DA9" w:rsidRPr="00BB07F9">
        <w:t>eltelte után</w:t>
      </w:r>
      <w:r w:rsidRPr="00BB07F9">
        <w:t xml:space="preserve"> válik hozzáférhetővé.</w:t>
      </w:r>
    </w:p>
    <w:p w14:paraId="00549213" w14:textId="087F65D9" w:rsidR="00681E99" w:rsidRPr="00BB07F9" w:rsidRDefault="00681E99" w:rsidP="00681E99">
      <w:pPr>
        <w:pStyle w:val="Nyilatkozatkeltezs"/>
      </w:pPr>
      <w:r w:rsidRPr="00BB07F9">
        <w:t xml:space="preserve">Kelt: Budapest, </w:t>
      </w:r>
      <w:r w:rsidR="00653043" w:rsidRPr="00BB07F9">
        <w:t>2017</w:t>
      </w:r>
      <w:r w:rsidR="00630A92" w:rsidRPr="00BB07F9">
        <w:t>.</w:t>
      </w:r>
      <w:r w:rsidR="000F702D">
        <w:t xml:space="preserve"> 12</w:t>
      </w:r>
      <w:r w:rsidR="00630A92" w:rsidRPr="00BB07F9">
        <w:t xml:space="preserve">. </w:t>
      </w:r>
      <w:r w:rsidR="000F702D">
        <w:t>08.</w:t>
      </w:r>
    </w:p>
    <w:p w14:paraId="47749B79" w14:textId="77777777" w:rsidR="00681E99" w:rsidRPr="00BB07F9" w:rsidRDefault="005E01E0" w:rsidP="00854BDC">
      <w:pPr>
        <w:pStyle w:val="Nyilatkozatalrs"/>
        <w:rPr>
          <w:noProof w:val="0"/>
        </w:rPr>
      </w:pPr>
      <w:r w:rsidRPr="00BB07F9">
        <w:rPr>
          <w:noProof w:val="0"/>
        </w:rPr>
        <w:tab/>
      </w:r>
      <w:r w:rsidR="00854BDC" w:rsidRPr="00BB07F9">
        <w:rPr>
          <w:noProof w:val="0"/>
        </w:rPr>
        <w:t>...</w:t>
      </w:r>
      <w:r w:rsidRPr="00BB07F9">
        <w:rPr>
          <w:noProof w:val="0"/>
        </w:rPr>
        <w:t>…………………………………………….</w:t>
      </w:r>
    </w:p>
    <w:p w14:paraId="5F7D501E" w14:textId="058A63C9" w:rsidR="005E01E0" w:rsidRPr="00BB07F9" w:rsidRDefault="00630A92" w:rsidP="00630A92">
      <w:pPr>
        <w:pStyle w:val="Nyilatkozatalrs"/>
        <w:ind w:firstLine="634"/>
        <w:rPr>
          <w:noProof w:val="0"/>
        </w:rPr>
      </w:pPr>
      <w:r w:rsidRPr="00BB07F9">
        <w:rPr>
          <w:noProof w:val="0"/>
        </w:rPr>
        <w:t xml:space="preserve">                         </w:t>
      </w:r>
      <w:r w:rsidR="00653043" w:rsidRPr="00BB07F9">
        <w:rPr>
          <w:noProof w:val="0"/>
        </w:rPr>
        <w:t>Hanicz</w:t>
      </w:r>
      <w:r w:rsidRPr="00BB07F9">
        <w:rPr>
          <w:noProof w:val="0"/>
        </w:rPr>
        <w:t xml:space="preserve"> </w:t>
      </w:r>
      <w:r w:rsidR="00653043" w:rsidRPr="00BB07F9">
        <w:rPr>
          <w:noProof w:val="0"/>
        </w:rPr>
        <w:t>Tamás</w:t>
      </w:r>
    </w:p>
    <w:p w14:paraId="65776AFC" w14:textId="77777777" w:rsidR="00854BDC" w:rsidRPr="00BB07F9" w:rsidRDefault="00854BDC" w:rsidP="00854BDC">
      <w:pPr>
        <w:pStyle w:val="Nyilatkozatszveg"/>
      </w:pPr>
    </w:p>
    <w:p w14:paraId="31502874" w14:textId="77777777" w:rsidR="00681E99" w:rsidRPr="00BB07F9" w:rsidRDefault="00681E99" w:rsidP="00267677">
      <w:pPr>
        <w:sectPr w:rsidR="00681E99" w:rsidRPr="00BB07F9" w:rsidSect="00681E99">
          <w:footerReference w:type="default" r:id="rId9"/>
          <w:type w:val="continuous"/>
          <w:pgSz w:w="11907" w:h="16840" w:code="9"/>
          <w:pgMar w:top="1418" w:right="1418" w:bottom="1418" w:left="1418" w:header="708" w:footer="708" w:gutter="567"/>
          <w:cols w:space="708"/>
          <w:titlePg/>
          <w:docGrid w:linePitch="360"/>
        </w:sectPr>
      </w:pPr>
    </w:p>
    <w:p w14:paraId="6B2CBAFC" w14:textId="4786EEBF" w:rsidR="0063585C" w:rsidRPr="00BB07F9" w:rsidRDefault="0063585C" w:rsidP="00816BCB">
      <w:pPr>
        <w:pStyle w:val="Fejezetcimszmozsnlkl"/>
      </w:pPr>
      <w:bookmarkStart w:id="1" w:name="_Toc500267024"/>
      <w:r w:rsidRPr="00BB07F9">
        <w:lastRenderedPageBreak/>
        <w:t>Összefoglaló</w:t>
      </w:r>
      <w:bookmarkEnd w:id="1"/>
    </w:p>
    <w:p w14:paraId="1E81E437" w14:textId="11AB7DE8" w:rsidR="0088376B" w:rsidRDefault="00AA7E32" w:rsidP="0088376B">
      <w:r>
        <w:t xml:space="preserve">Manapság nagyon elterjedtek a különböző fájlmegosztó portálok, rengeteg funkcióval rendelkeznek, nagy tárhely áll a felhasználó rendelkezésére és kényelmesen lehet kezelni a feltöltött fájlokat. </w:t>
      </w:r>
      <w:r w:rsidR="00F17DFB">
        <w:t xml:space="preserve">Ezek a szolgáltatások </w:t>
      </w:r>
      <w:r w:rsidR="002959F9">
        <w:t xml:space="preserve">legtöbbször </w:t>
      </w:r>
      <w:r w:rsidR="00F17DFB">
        <w:t>ingyen is igénybevehetőek</w:t>
      </w:r>
      <w:r w:rsidR="00A3314E">
        <w:t>,</w:t>
      </w:r>
      <w:r w:rsidR="00F17DFB">
        <w:t xml:space="preserve"> </w:t>
      </w:r>
      <w:r w:rsidR="00893958">
        <w:t>de néhány esetben adott limit feletti</w:t>
      </w:r>
      <w:r w:rsidR="002959F9">
        <w:t xml:space="preserve"> tárhelyért </w:t>
      </w:r>
      <w:r w:rsidR="00893958">
        <w:t xml:space="preserve">fizetni </w:t>
      </w:r>
      <w:r w:rsidR="002959F9">
        <w:t>kell.</w:t>
      </w:r>
      <w:r w:rsidR="00A3314E">
        <w:t xml:space="preserve"> Egy ilyen rendszer követelményeihez tartozik, hogy bármikor elérhető legyen egy egyszerű böngészővel, kényelmesen lehessen </w:t>
      </w:r>
      <w:r w:rsidR="00A32415">
        <w:t xml:space="preserve">használni és a felhasználónak </w:t>
      </w:r>
      <w:r w:rsidR="00893958">
        <w:t>csak regisztrálnia kelljen</w:t>
      </w:r>
      <w:r w:rsidR="00F83C9A">
        <w:t>, ha használni szeretné a szolgáltatást</w:t>
      </w:r>
      <w:r w:rsidR="00A32415">
        <w:t>.</w:t>
      </w:r>
    </w:p>
    <w:p w14:paraId="6B9B5999" w14:textId="4D0A00E4" w:rsidR="00FD2071" w:rsidRDefault="00573201" w:rsidP="0088376B">
      <w:r>
        <w:t xml:space="preserve">Dipomamunkám keretein belül egy olyan </w:t>
      </w:r>
      <w:r w:rsidR="009F2C5B">
        <w:t xml:space="preserve">fájlmegosztót valósítottam meg, amely valamennyi követelménynek megfelel, egy egyszerű felhasználó összes igényét kielégíti és egyszerűen lehet használni. </w:t>
      </w:r>
      <w:r w:rsidR="009F0016">
        <w:t>Fontos megjegyezni azonban, hogy az általam készített fájlmegosztó annyiban eltér az ismertebb portáloktól, hogy elég egy egyszerű és olcsó eszköz az üzemeltetéséhez</w:t>
      </w:r>
      <w:r w:rsidR="00B10FF4">
        <w:t>, továbbá egy privátabb megoldást kínál</w:t>
      </w:r>
      <w:r w:rsidR="009F0016">
        <w:t>.</w:t>
      </w:r>
    </w:p>
    <w:p w14:paraId="32EED39E" w14:textId="61EF6B96" w:rsidR="00A32415" w:rsidRDefault="00FD2071" w:rsidP="0088376B">
      <w:r>
        <w:t xml:space="preserve">Megismerkedtem </w:t>
      </w:r>
      <w:r w:rsidR="00D92269">
        <w:t>új technológiák</w:t>
      </w:r>
      <w:r w:rsidR="008260FB">
        <w:t>kal</w:t>
      </w:r>
      <w:r w:rsidR="00D92269">
        <w:t>, melyekk</w:t>
      </w:r>
      <w:r w:rsidR="008260FB">
        <w:t xml:space="preserve">el korábban még nem találkoztam és ezeket sikeresen felhasználtam a projekt előrehaladtával. </w:t>
      </w:r>
      <w:r w:rsidR="00875E55">
        <w:t xml:space="preserve">Készítettem egy felhasználói felületet </w:t>
      </w:r>
      <w:r w:rsidR="00F83C9A">
        <w:t>az Angular keretrendszert felhasználva, kiegészítve TypeScript-el. Fejleszte</w:t>
      </w:r>
      <w:r w:rsidR="00893958">
        <w:t>t</w:t>
      </w:r>
      <w:r w:rsidR="00F83C9A">
        <w:t>tem hozzá egy REST API-t</w:t>
      </w:r>
      <w:r w:rsidR="005C68DF">
        <w:t xml:space="preserve"> Python nyelvben</w:t>
      </w:r>
      <w:r w:rsidR="00893958">
        <w:t xml:space="preserve">, </w:t>
      </w:r>
      <w:r w:rsidR="00F83C9A">
        <w:t>mely</w:t>
      </w:r>
      <w:r w:rsidR="00893958">
        <w:t>nek</w:t>
      </w:r>
      <w:r w:rsidR="00F83C9A">
        <w:t xml:space="preserve"> segítségével az adatbázisban található adatok lek</w:t>
      </w:r>
      <w:r w:rsidR="00893958">
        <w:t>é</w:t>
      </w:r>
      <w:r w:rsidR="00F83C9A">
        <w:t>rdezhető</w:t>
      </w:r>
      <w:r w:rsidR="00893958">
        <w:t>k és módosítható</w:t>
      </w:r>
      <w:r w:rsidR="00F83C9A">
        <w:t xml:space="preserve">k. </w:t>
      </w:r>
    </w:p>
    <w:p w14:paraId="7CFDE8F6" w14:textId="27D0293C" w:rsidR="00875E55" w:rsidRDefault="00875E55" w:rsidP="0088376B">
      <w:r>
        <w:t>Az alkalmazás egy Raspberry PI eszközön fut, így a fejlesztés során figyelembe kellett vennem, hogy limitált erőforrások ál</w:t>
      </w:r>
      <w:r w:rsidR="005C68DF">
        <w:t>l</w:t>
      </w:r>
      <w:r>
        <w:t xml:space="preserve">nak rendelkezésre a szoftver futása közben. </w:t>
      </w:r>
    </w:p>
    <w:p w14:paraId="3B58207A" w14:textId="077DFC15" w:rsidR="00875E55" w:rsidRPr="00BB07F9" w:rsidRDefault="00875E55" w:rsidP="0088376B">
      <w:r>
        <w:t xml:space="preserve">A dolgozatban </w:t>
      </w:r>
      <w:r w:rsidR="00F83C9A">
        <w:t>leírom az alkalmazás funkcióit, bemutatom a felhasznált tehnológiákat, részletesen szemléltetem az alkalmazás felépítését</w:t>
      </w:r>
      <w:r w:rsidR="005C68DF">
        <w:t>,</w:t>
      </w:r>
      <w:r w:rsidR="00F83C9A">
        <w:t xml:space="preserve"> kitérve az adatbázis struktúrájára is. </w:t>
      </w:r>
    </w:p>
    <w:p w14:paraId="68C22B44" w14:textId="4F2CA960" w:rsidR="0063585C" w:rsidRPr="00BB07F9" w:rsidRDefault="0063585C" w:rsidP="00816BCB">
      <w:pPr>
        <w:pStyle w:val="Fejezetcimszmozsnlkl"/>
      </w:pPr>
      <w:bookmarkStart w:id="2" w:name="_Toc500267025"/>
      <w:r w:rsidRPr="00BB07F9">
        <w:lastRenderedPageBreak/>
        <w:t>Abstract</w:t>
      </w:r>
      <w:bookmarkEnd w:id="2"/>
    </w:p>
    <w:p w14:paraId="7F6AA784" w14:textId="0DB0356E" w:rsidR="00476FB2" w:rsidRDefault="00893958" w:rsidP="00476FB2">
      <w:r>
        <w:t>Nowadays</w:t>
      </w:r>
      <w:r w:rsidR="00A32415">
        <w:t xml:space="preserve"> filesharing portals are very popular, they offer a big variety of functions, the users have almost unlimited storage and </w:t>
      </w:r>
      <w:r w:rsidR="00301AB2">
        <w:t>these portals</w:t>
      </w:r>
      <w:r w:rsidR="00A32415">
        <w:t xml:space="preserve"> are easy to use and manage the uploaded files</w:t>
      </w:r>
      <w:r w:rsidR="00301AB2">
        <w:t xml:space="preserve"> on them</w:t>
      </w:r>
      <w:r w:rsidR="00A32415">
        <w:t xml:space="preserve">. </w:t>
      </w:r>
      <w:r>
        <w:t>In most cases t</w:t>
      </w:r>
      <w:r w:rsidR="00573201">
        <w:t>h</w:t>
      </w:r>
      <w:r>
        <w:t>i</w:t>
      </w:r>
      <w:r w:rsidR="00573201">
        <w:t xml:space="preserve">s service </w:t>
      </w:r>
      <w:r>
        <w:t>is</w:t>
      </w:r>
      <w:r w:rsidR="00573201">
        <w:t xml:space="preserve"> free</w:t>
      </w:r>
      <w:r w:rsidR="00327D25">
        <w:t>, although</w:t>
      </w:r>
      <w:r w:rsidR="00573201">
        <w:t xml:space="preserve"> </w:t>
      </w:r>
      <w:r w:rsidR="00327D25">
        <w:t>sometimes it requires some payment if the user wants to have a bigger storage. A filesharing portal has</w:t>
      </w:r>
      <w:r w:rsidR="006A02C1">
        <w:t xml:space="preserve"> various requirements,</w:t>
      </w:r>
      <w:r w:rsidR="00327D25">
        <w:t xml:space="preserve"> it has to be </w:t>
      </w:r>
      <w:r w:rsidR="006A02C1">
        <w:t xml:space="preserve">available anytime using only a basic browser, it has to be comfortable to use and the users </w:t>
      </w:r>
      <w:r w:rsidR="002979CB">
        <w:t>shouldn’t</w:t>
      </w:r>
      <w:r w:rsidR="006A02C1">
        <w:t xml:space="preserve"> have to do more then a normal registration to use the services of the portal.</w:t>
      </w:r>
    </w:p>
    <w:p w14:paraId="129066FA" w14:textId="4D30ADB3" w:rsidR="00C379F4" w:rsidRDefault="002979CB" w:rsidP="00C379F4">
      <w:r>
        <w:t>In my thesis I created a filesharing portal that fulfills all of the require</w:t>
      </w:r>
      <w:r w:rsidR="00301AB2">
        <w:t>ments mentioned above and</w:t>
      </w:r>
      <w:r>
        <w:t xml:space="preserve"> statisfies all the needs of a simple user</w:t>
      </w:r>
      <w:r w:rsidR="00927481">
        <w:t>,</w:t>
      </w:r>
      <w:r>
        <w:t xml:space="preserve"> furthermore it is easy to use.</w:t>
      </w:r>
      <w:r w:rsidR="001A302C">
        <w:t xml:space="preserve"> It is important to note that the filesharing application that I’ve developed is different from the more popular portals because to host it a cheap and simple hardware is enough</w:t>
      </w:r>
      <w:r w:rsidR="00243FB5">
        <w:t>, furthermore it offers a more private solution</w:t>
      </w:r>
      <w:r w:rsidR="001A302C">
        <w:t>.</w:t>
      </w:r>
    </w:p>
    <w:p w14:paraId="7D0E2341" w14:textId="01AF078B" w:rsidR="00927481" w:rsidRDefault="00C379F4" w:rsidP="00476FB2">
      <w:r>
        <w:t>During my work I became familiar with new technologies that I haven’t used before and I was able to successfully use these technologies in my project. I create</w:t>
      </w:r>
      <w:r w:rsidR="000415EE">
        <w:t>d a user interface using Angular with the help of TypeScript</w:t>
      </w:r>
      <w:r w:rsidR="000F702D">
        <w:t>. I developed a REST API in Python to be able to manipulate and query the data from the database.</w:t>
      </w:r>
    </w:p>
    <w:p w14:paraId="5B71FD4E" w14:textId="53344114" w:rsidR="00C379F4" w:rsidRDefault="00C379F4" w:rsidP="00476FB2">
      <w:r>
        <w:t>The application is running on a Raspberry PI tool so during the development phase I had to pay attention to the fact that there are limited resources while the software is in use.</w:t>
      </w:r>
    </w:p>
    <w:p w14:paraId="16B16FE3" w14:textId="05D2A611" w:rsidR="00C379F4" w:rsidRPr="00BB07F9" w:rsidRDefault="00C379F4" w:rsidP="00476FB2">
      <w:r>
        <w:t xml:space="preserve">In my thesis I write about the functions of the application, I introduce the technologies I used, I go into </w:t>
      </w:r>
      <w:r w:rsidR="00235E18">
        <w:t>details about the architecture of the application including the structure of the database.</w:t>
      </w:r>
    </w:p>
    <w:p w14:paraId="7EFA7F5D" w14:textId="260FEE6A" w:rsidR="008A3762" w:rsidRPr="00BB07F9" w:rsidRDefault="003F5425" w:rsidP="00684B0F">
      <w:pPr>
        <w:pStyle w:val="Heading1"/>
      </w:pPr>
      <w:bookmarkStart w:id="3" w:name="_Toc332797397"/>
      <w:bookmarkStart w:id="4" w:name="_Toc500267026"/>
      <w:r w:rsidRPr="00BB07F9">
        <w:lastRenderedPageBreak/>
        <w:t>Bevezetés</w:t>
      </w:r>
      <w:bookmarkEnd w:id="3"/>
      <w:bookmarkEnd w:id="4"/>
    </w:p>
    <w:p w14:paraId="27335E3F" w14:textId="71B62D02" w:rsidR="006514F3" w:rsidRPr="00BB07F9" w:rsidRDefault="006514F3" w:rsidP="00DF757E">
      <w:bookmarkStart w:id="5" w:name="_Ref433098505"/>
      <w:bookmarkStart w:id="6" w:name="_Toc332797398"/>
      <w:r w:rsidRPr="00BB07F9">
        <w:t>A feladat egy olyan alkalmazás elkészítése</w:t>
      </w:r>
      <w:r w:rsidR="00A13A97">
        <w:t xml:space="preserve"> volt</w:t>
      </w:r>
      <w:r w:rsidRPr="00BB07F9">
        <w:t>, mely a felhasználók által feltöltött fájlokat tárolja és</w:t>
      </w:r>
      <w:r w:rsidR="00D15D32" w:rsidRPr="00BB07F9">
        <w:t xml:space="preserve"> lehetőséget biztosít azok megosztására</w:t>
      </w:r>
      <w:r w:rsidRPr="00BB07F9">
        <w:t>. A felhasználók bármikor letölthetik, törölhetik</w:t>
      </w:r>
      <w:r w:rsidR="00D15D32" w:rsidRPr="00BB07F9">
        <w:t xml:space="preserve"> és</w:t>
      </w:r>
      <w:r w:rsidRPr="00BB07F9">
        <w:t xml:space="preserve"> felülírhatják az általuk feltöltött fájlokat. A fájlokhoz a tulaj</w:t>
      </w:r>
      <w:r w:rsidR="00E078D4">
        <w:t>donosuk engedélye nélkül senki n</w:t>
      </w:r>
      <w:r w:rsidRPr="00BB07F9">
        <w:t xml:space="preserve">em férhet hozzá. </w:t>
      </w:r>
    </w:p>
    <w:p w14:paraId="1451FFC4" w14:textId="45CF908E" w:rsidR="006514F3" w:rsidRPr="00BB07F9" w:rsidRDefault="006514F3" w:rsidP="001A2EBA">
      <w:r w:rsidRPr="00BB07F9">
        <w:t>A felhasználók a böngészőjük segítség</w:t>
      </w:r>
      <w:r w:rsidR="001A2EBA">
        <w:t>ével érhetik el és használhatják az alkal</w:t>
      </w:r>
      <w:r w:rsidR="00C10706">
        <w:t>mazás valamennyi szolgáltatását: t</w:t>
      </w:r>
      <w:r w:rsidR="001A2EBA">
        <w:t xml:space="preserve">udnak új regisztrációt </w:t>
      </w:r>
      <w:r w:rsidR="00C10706">
        <w:t>készíteni</w:t>
      </w:r>
      <w:r w:rsidR="001A2EBA">
        <w:t xml:space="preserve"> vagy korábban létrehozott fiókjukba belépni. </w:t>
      </w:r>
      <w:r w:rsidR="002467F6" w:rsidRPr="00BB07F9">
        <w:t>Belépés után</w:t>
      </w:r>
      <w:r w:rsidRPr="00BB07F9">
        <w:t xml:space="preserve"> a felhasználó</w:t>
      </w:r>
      <w:r w:rsidR="002467F6" w:rsidRPr="00BB07F9">
        <w:t>nak lehetősége nyílik az</w:t>
      </w:r>
      <w:r w:rsidRPr="00BB07F9">
        <w:t xml:space="preserve"> által</w:t>
      </w:r>
      <w:r w:rsidR="002467F6" w:rsidRPr="00BB07F9">
        <w:t>a korábban</w:t>
      </w:r>
      <w:r w:rsidRPr="00BB07F9">
        <w:t xml:space="preserve"> feltöltött fájlokat letölteni,</w:t>
      </w:r>
      <w:r w:rsidR="002467F6" w:rsidRPr="00BB07F9">
        <w:t xml:space="preserve"> </w:t>
      </w:r>
      <w:r w:rsidR="001A4EC0">
        <w:t>törölni vagy</w:t>
      </w:r>
      <w:r w:rsidR="001A2EBA">
        <w:t xml:space="preserve"> </w:t>
      </w:r>
      <w:r w:rsidRPr="00BB07F9">
        <w:t>úja</w:t>
      </w:r>
      <w:r w:rsidR="002467F6" w:rsidRPr="00BB07F9">
        <w:t>ka</w:t>
      </w:r>
      <w:r w:rsidRPr="00BB07F9">
        <w:t>t feltölt</w:t>
      </w:r>
      <w:r w:rsidR="00C10706">
        <w:t>eni, t</w:t>
      </w:r>
      <w:r w:rsidRPr="00BB07F9">
        <w:t xml:space="preserve">ovábbá lehet feljegyzéseket, szövegeket elmenteni az oldalon keresztül egy beépített jegyzettömb segítségével. A fájlok </w:t>
      </w:r>
      <w:r w:rsidR="00C10706" w:rsidRPr="00BB07F9">
        <w:t>tetszőleges módon</w:t>
      </w:r>
      <w:r w:rsidR="00C10706">
        <w:t xml:space="preserve"> </w:t>
      </w:r>
      <w:r w:rsidRPr="00BB07F9">
        <w:t>fájlrendszerbe rendezhetők</w:t>
      </w:r>
      <w:r w:rsidR="00C10706">
        <w:t>, valamint</w:t>
      </w:r>
      <w:r w:rsidRPr="00BB07F9">
        <w:t xml:space="preserve"> </w:t>
      </w:r>
      <w:r w:rsidR="001A2EBA">
        <w:t>keresni is lehet közöttük</w:t>
      </w:r>
      <w:r w:rsidR="00C10706">
        <w:t>, illetve</w:t>
      </w:r>
      <w:r w:rsidR="001A2EBA">
        <w:t xml:space="preserve"> </w:t>
      </w:r>
      <w:r w:rsidR="00C10706">
        <w:t>a</w:t>
      </w:r>
      <w:r w:rsidR="001A2EBA">
        <w:t xml:space="preserve"> felhasználó saját tevékenységeiről lát logbejegyzéseket. </w:t>
      </w:r>
    </w:p>
    <w:p w14:paraId="1FB59492" w14:textId="29B29411" w:rsidR="006514F3" w:rsidRPr="00BB07F9" w:rsidRDefault="006514F3" w:rsidP="001A4EC0">
      <w:r w:rsidRPr="00BB07F9">
        <w:t>Egy adott fájl megosztásáról a tulajdonosa rendelkezhet. Tetszés szerint megoszthatja bárkivel egy publikus link</w:t>
      </w:r>
      <w:r w:rsidR="001A4EC0">
        <w:t>kel</w:t>
      </w:r>
      <w:r w:rsidR="002467F6" w:rsidRPr="00BB07F9">
        <w:t>,</w:t>
      </w:r>
      <w:r w:rsidRPr="00BB07F9">
        <w:t xml:space="preserve"> vagy adott felhasználókka</w:t>
      </w:r>
      <w:r w:rsidR="00EC7BA0" w:rsidRPr="00BB07F9">
        <w:t>l e</w:t>
      </w:r>
      <w:r w:rsidR="00C10706">
        <w:t>-</w:t>
      </w:r>
      <w:r w:rsidR="00EC7BA0" w:rsidRPr="00BB07F9">
        <w:t>mail segítségével. Valamennyi fájl megosztásához többféle</w:t>
      </w:r>
      <w:r w:rsidR="001A4EC0">
        <w:t xml:space="preserve"> jogosultsági szint rendelhető. </w:t>
      </w:r>
      <w:r w:rsidRPr="00BB07F9">
        <w:t xml:space="preserve">Lehetőség van a fájlok </w:t>
      </w:r>
      <w:r w:rsidR="00EC7BA0" w:rsidRPr="00BB07F9">
        <w:t>„</w:t>
      </w:r>
      <w:r w:rsidRPr="00BB07F9">
        <w:t>verziókövetett</w:t>
      </w:r>
      <w:r w:rsidR="00EC7BA0" w:rsidRPr="00BB07F9">
        <w:t>”</w:t>
      </w:r>
      <w:r w:rsidRPr="00BB07F9">
        <w:t xml:space="preserve"> tárolására is, ami azt jelenti, hogy egy fájl korábbi verziói is elérhetőek, </w:t>
      </w:r>
      <w:r w:rsidR="001A4EC0">
        <w:t xml:space="preserve">ezt a rendszer automatikusan </w:t>
      </w:r>
      <w:r w:rsidR="00F7170A">
        <w:t>elvégzi minden fájl esetén</w:t>
      </w:r>
      <w:r w:rsidR="001A4EC0">
        <w:t>.</w:t>
      </w:r>
    </w:p>
    <w:p w14:paraId="7BEFDBEA" w14:textId="78106F5A" w:rsidR="006514F3" w:rsidRDefault="006514F3" w:rsidP="00CF6095">
      <w:pPr>
        <w:ind w:firstLine="0"/>
      </w:pPr>
      <w:r w:rsidRPr="00BB07F9">
        <w:tab/>
      </w:r>
      <w:r w:rsidR="00A556A9">
        <w:t>A cél az volt, hogy a</w:t>
      </w:r>
      <w:r w:rsidRPr="00BB07F9">
        <w:t xml:space="preserve">z alkalmazás képes </w:t>
      </w:r>
      <w:r w:rsidR="00A556A9">
        <w:t>legyen egy</w:t>
      </w:r>
      <w:r w:rsidRPr="00BB07F9">
        <w:t xml:space="preserve"> másik</w:t>
      </w:r>
      <w:r w:rsidR="00EC7BA0" w:rsidRPr="00BB07F9">
        <w:t>,</w:t>
      </w:r>
      <w:r w:rsidRPr="00BB07F9">
        <w:t xml:space="preserve"> nagyobb fájlmegosztóval szinkronizáltan működni, ami azt </w:t>
      </w:r>
      <w:r w:rsidR="00EC7BA0" w:rsidRPr="00BB07F9">
        <w:t>jelenti, hogy bizonyos fájlok a</w:t>
      </w:r>
      <w:r w:rsidRPr="00BB07F9">
        <w:t xml:space="preserve"> felhasználó kérésér</w:t>
      </w:r>
      <w:r w:rsidR="00EC7BA0" w:rsidRPr="00BB07F9">
        <w:t>e feltöltődnek oda is vagy</w:t>
      </w:r>
      <w:r w:rsidRPr="00BB07F9">
        <w:t xml:space="preserve"> onnan letöltésre kerülnek.</w:t>
      </w:r>
      <w:r w:rsidR="00A556A9">
        <w:t xml:space="preserve"> Ez azért jó, mert a felhasználó számára fontos fájlok több helyen is elérhetőek lesznek</w:t>
      </w:r>
      <w:r w:rsidR="00C10706">
        <w:t>,</w:t>
      </w:r>
      <w:r w:rsidR="00A556A9">
        <w:t xml:space="preserve"> így csökkentve a veszélyét annak, hogy elveszik a fájl, továbbá a két rendszer közti összekapcsolás kényelmet ad a </w:t>
      </w:r>
      <w:r w:rsidR="00C501B6">
        <w:t>kliensnek</w:t>
      </w:r>
      <w:r w:rsidR="00A556A9">
        <w:t>.</w:t>
      </w:r>
    </w:p>
    <w:p w14:paraId="5DC65BC5" w14:textId="65561622" w:rsidR="00684B0F" w:rsidRPr="00BB07F9" w:rsidRDefault="00684B0F" w:rsidP="00CF6095">
      <w:pPr>
        <w:ind w:firstLine="0"/>
      </w:pPr>
      <w:r>
        <w:tab/>
        <w:t>Az alkalmazá</w:t>
      </w:r>
      <w:r w:rsidR="005D018D">
        <w:t>s egy Raspberry PI eszközön fut, úgy</w:t>
      </w:r>
      <w:r w:rsidR="00C501B6">
        <w:t>,</w:t>
      </w:r>
      <w:r w:rsidR="005D018D">
        <w:t xml:space="preserve"> hogy a kérése</w:t>
      </w:r>
      <w:r w:rsidR="00C501B6">
        <w:t>k kiszolgálásáért felelős logikát Python-ban írt</w:t>
      </w:r>
      <w:r w:rsidR="005D018D">
        <w:t>a</w:t>
      </w:r>
      <w:r w:rsidR="00C501B6">
        <w:t>m,</w:t>
      </w:r>
      <w:r w:rsidR="005D018D">
        <w:t xml:space="preserve"> míg az adatok megjeleníté</w:t>
      </w:r>
      <w:r w:rsidR="00D917BC">
        <w:t>séért felelős kódrészlethez Ang</w:t>
      </w:r>
      <w:r w:rsidR="005D018D">
        <w:t>u</w:t>
      </w:r>
      <w:r w:rsidR="00D917BC">
        <w:t>l</w:t>
      </w:r>
      <w:r w:rsidR="00C501B6">
        <w:t>art használtam fel.</w:t>
      </w:r>
    </w:p>
    <w:bookmarkEnd w:id="5"/>
    <w:p w14:paraId="788756D9" w14:textId="29EF84B0" w:rsidR="00E843B7" w:rsidRPr="00BB07F9" w:rsidRDefault="00E843B7" w:rsidP="00153FB9">
      <w:r>
        <w:t xml:space="preserve">Felmerülhet a kérdés, hogy miért pont Raspberry PI-ra készült a szoftver, és hogy pontosan milyen célt is szolgál. Az ötlet az volt, hogy készítsek egy olyan szoftvert, melynek segítségével személyes fájljaim, feljegyzéseim bárhonnan elérhetőek legyenek anélkül, hogy azokat feltölteném egy fájlmegosztóra. Mindenképpen olyan hardvert kerestem, ami bár kis teljesítményű, de egész nap hozzáfér a hálózathoz, képes </w:t>
      </w:r>
      <w:r>
        <w:lastRenderedPageBreak/>
        <w:t>folytonosan üzemelni és nem igényel sok erőforrást ehhez. Mivel valamennyi felsorolt kritériumnak megfelel,  választásom a Raspberry PI eszközre esett. A szoftver is olyan igényekkel készült, hogy nem kell sok párhuzamos felhasználót egyidejűleg kiszolgálnia, hiszen csak kis számú felhasználója lesz.</w:t>
      </w:r>
      <w:r w:rsidR="0010584B">
        <w:t xml:space="preserve"> Az előnye ennek az, hogy a hálózatra kötve az eszköz viszonylag gyors működés mellett nem vesz el sokat a rendelkezésre álló sávszélességből és természetesen fizikailag sem igényel nagy helyet és csak kevés karbantartást</w:t>
      </w:r>
      <w:r w:rsidR="000A5FC1">
        <w:t>. Az eszköz olcsó és egyszerű, ezek miatt bárki számára elérhető</w:t>
      </w:r>
      <w:r w:rsidR="00A13A97">
        <w:t>,</w:t>
      </w:r>
      <w:r w:rsidR="00E95406">
        <w:t xml:space="preserve"> és bár a fájlok bárhonnan letölthetőek, mégis egy privát megoldást kínál</w:t>
      </w:r>
      <w:r w:rsidR="0010584B">
        <w:t xml:space="preserve">. </w:t>
      </w:r>
      <w:r w:rsidR="00A13A97">
        <w:t xml:space="preserve">Az alkalmazás pedig otthonról is futtatható személyes felhasználásra, esetleg egy kisebb csoport számára. </w:t>
      </w:r>
      <w:r w:rsidR="0010584B">
        <w:t>A hátránya az, hogy egy nagy fájlmegosztó protállal nem tudja felvenni a versenyt és limitek vannak a rendszerben.</w:t>
      </w:r>
    </w:p>
    <w:p w14:paraId="559606B7" w14:textId="77777777" w:rsidR="001E5C7A" w:rsidRPr="00BB07F9" w:rsidRDefault="001E5C7A" w:rsidP="001E5C7A">
      <w:pPr>
        <w:pStyle w:val="Heading1"/>
      </w:pPr>
      <w:bookmarkStart w:id="7" w:name="_Toc500267027"/>
      <w:r w:rsidRPr="00BB07F9">
        <w:lastRenderedPageBreak/>
        <w:t>Technológiák</w:t>
      </w:r>
      <w:bookmarkEnd w:id="7"/>
    </w:p>
    <w:p w14:paraId="778C7777" w14:textId="77777777" w:rsidR="001E5C7A" w:rsidRPr="00BB07F9" w:rsidRDefault="001E5C7A" w:rsidP="001E5C7A">
      <w:r w:rsidRPr="00BB07F9">
        <w:t>Ebben a fejezetben a rendszer elkészítéséhez felhasznált technológiák kerülnek bemutatásra, valamint, hogy az egyes könyvtárak, kiegészítők milyen pluszt adtak hozzá a szoftverhez.</w:t>
      </w:r>
    </w:p>
    <w:p w14:paraId="62CFFA07" w14:textId="77777777" w:rsidR="001E5C7A" w:rsidRPr="00BB07F9" w:rsidRDefault="001E5C7A" w:rsidP="001E5C7A">
      <w:pPr>
        <w:pStyle w:val="Heading2"/>
      </w:pPr>
      <w:bookmarkStart w:id="8" w:name="_Toc500267028"/>
      <w:r w:rsidRPr="00BB07F9">
        <w:t>Frontend</w:t>
      </w:r>
      <w:bookmarkEnd w:id="8"/>
    </w:p>
    <w:p w14:paraId="5FB7CAAA" w14:textId="2ACA0E29" w:rsidR="001E5C7A" w:rsidRDefault="00B14A50" w:rsidP="001E5C7A">
      <w:r>
        <w:t>A frontend Angular,</w:t>
      </w:r>
      <w:r w:rsidR="00355DEA">
        <w:t xml:space="preserve"> TypeScript</w:t>
      </w:r>
      <w:r>
        <w:t xml:space="preserve"> és Bootstrap</w:t>
      </w:r>
      <w:r w:rsidR="00355DEA">
        <w:t xml:space="preserve"> felhasználásával készült.</w:t>
      </w:r>
    </w:p>
    <w:p w14:paraId="248E0FA4" w14:textId="70B8AE73" w:rsidR="005B3CB8" w:rsidRPr="00BB07F9" w:rsidRDefault="005B3CB8" w:rsidP="001E5C7A">
      <w:r w:rsidRPr="005B3CB8">
        <w:rPr>
          <w:u w:val="single"/>
        </w:rPr>
        <w:t>npm</w:t>
      </w:r>
      <w:r>
        <w:t xml:space="preserve">: Az npm </w:t>
      </w:r>
      <w:sdt>
        <w:sdtPr>
          <w:id w:val="85505373"/>
          <w:citation/>
        </w:sdtPr>
        <w:sdtEndPr/>
        <w:sdtContent>
          <w:r>
            <w:fldChar w:fldCharType="begin"/>
          </w:r>
          <w:r>
            <w:rPr>
              <w:lang w:val="en-US"/>
            </w:rPr>
            <w:instrText xml:space="preserve">CITATION npm \l 1033 </w:instrText>
          </w:r>
          <w:r>
            <w:fldChar w:fldCharType="separate"/>
          </w:r>
          <w:r w:rsidR="001D7E7F" w:rsidRPr="001D7E7F">
            <w:rPr>
              <w:noProof/>
              <w:lang w:val="en-US"/>
            </w:rPr>
            <w:t>[1]</w:t>
          </w:r>
          <w:r>
            <w:fldChar w:fldCharType="end"/>
          </w:r>
        </w:sdtContent>
      </w:sdt>
      <w:r>
        <w:t xml:space="preserve"> egy </w:t>
      </w:r>
      <w:r w:rsidR="00467742">
        <w:t>csomag menedzselő JavaScripthez. A projektben megadott függőségeket letölti vagy frissíti, így ezekkel a fejlesztés során már nem kell foglalkozni</w:t>
      </w:r>
      <w:r w:rsidR="00C501B6">
        <w:t>,</w:t>
      </w:r>
      <w:r w:rsidR="00467742">
        <w:t xml:space="preserve"> csak kiadni a megfelelő parancsokat.</w:t>
      </w:r>
    </w:p>
    <w:p w14:paraId="5B634EF5" w14:textId="170896E0" w:rsidR="00205806" w:rsidRDefault="003A19C7" w:rsidP="00205806">
      <w:r w:rsidRPr="003A19C7">
        <w:rPr>
          <w:u w:val="single"/>
        </w:rPr>
        <w:t>TypeScript</w:t>
      </w:r>
      <w:r>
        <w:t xml:space="preserve">: </w:t>
      </w:r>
      <w:r w:rsidR="00A3314E">
        <w:t>A TypeScript</w:t>
      </w:r>
      <w:r w:rsidR="00140EFE">
        <w:t xml:space="preserve"> </w:t>
      </w:r>
      <w:sdt>
        <w:sdtPr>
          <w:id w:val="393169913"/>
          <w:citation/>
        </w:sdtPr>
        <w:sdtEndPr/>
        <w:sdtContent>
          <w:r w:rsidR="00140EFE">
            <w:fldChar w:fldCharType="begin"/>
          </w:r>
          <w:r w:rsidR="00140EFE">
            <w:rPr>
              <w:lang w:val="en-US"/>
            </w:rPr>
            <w:instrText xml:space="preserve"> CITATION Typescript \l 1033 </w:instrText>
          </w:r>
          <w:r w:rsidR="00140EFE">
            <w:fldChar w:fldCharType="separate"/>
          </w:r>
          <w:r w:rsidR="001D7E7F" w:rsidRPr="001D7E7F">
            <w:rPr>
              <w:noProof/>
              <w:lang w:val="en-US"/>
            </w:rPr>
            <w:t>[2]</w:t>
          </w:r>
          <w:r w:rsidR="00140EFE">
            <w:fldChar w:fldCharType="end"/>
          </w:r>
        </w:sdtContent>
      </w:sdt>
      <w:r w:rsidR="00A3314E">
        <w:t xml:space="preserve"> ugyanazt a szemantikát és szintaxist használja</w:t>
      </w:r>
      <w:r w:rsidR="00C501B6">
        <w:t>,</w:t>
      </w:r>
      <w:r w:rsidR="00A3314E">
        <w:t xml:space="preserve"> mint a JavaScript. A TypeScriptben megírt kód egyszerű JavaScript kódra fordul</w:t>
      </w:r>
      <w:r>
        <w:t>,</w:t>
      </w:r>
      <w:r w:rsidR="00A3314E">
        <w:t xml:space="preserve"> ami ké</w:t>
      </w:r>
      <w:r w:rsidR="00C501B6">
        <w:t>pes futni bármelyik böngészőben, s t</w:t>
      </w:r>
      <w:r w:rsidR="00A3314E">
        <w:t>öbbek köz</w:t>
      </w:r>
      <w:r w:rsidR="00C501B6">
        <w:t>ött</w:t>
      </w:r>
      <w:r w:rsidR="00A3314E">
        <w:t xml:space="preserve"> lehetőséget nyújt</w:t>
      </w:r>
      <w:r w:rsidR="00C501B6">
        <w:t xml:space="preserve"> arra</w:t>
      </w:r>
      <w:r w:rsidR="00A3314E">
        <w:t>, hogy osztályokat</w:t>
      </w:r>
      <w:r w:rsidR="001C5C60">
        <w:t xml:space="preserve"> és</w:t>
      </w:r>
      <w:r w:rsidR="00A3314E">
        <w:t xml:space="preserve"> interfészeket  </w:t>
      </w:r>
      <w:r w:rsidR="001C5C60">
        <w:t>has</w:t>
      </w:r>
      <w:r w:rsidR="00D956AC">
        <w:t>ználjanak a fejlesztők, sok IDE már kódolás során jelzi a hibákat.</w:t>
      </w:r>
    </w:p>
    <w:p w14:paraId="1943BCC2" w14:textId="46AE7461" w:rsidR="00BC1ECD" w:rsidRPr="00205806" w:rsidRDefault="00BC1ECD" w:rsidP="00BC1ECD">
      <w:r w:rsidRPr="003A19C7">
        <w:rPr>
          <w:u w:val="single"/>
        </w:rPr>
        <w:t>Angular</w:t>
      </w:r>
      <w:r>
        <w:t xml:space="preserve">: Az Angular </w:t>
      </w:r>
      <w:sdt>
        <w:sdtPr>
          <w:id w:val="2937966"/>
          <w:citation/>
        </w:sdtPr>
        <w:sdtEndPr/>
        <w:sdtContent>
          <w:r>
            <w:fldChar w:fldCharType="begin"/>
          </w:r>
          <w:r>
            <w:rPr>
              <w:lang w:val="en-US"/>
            </w:rPr>
            <w:instrText xml:space="preserve">CITATION Angular \l 1033 </w:instrText>
          </w:r>
          <w:r>
            <w:fldChar w:fldCharType="separate"/>
          </w:r>
          <w:r w:rsidR="001D7E7F" w:rsidRPr="001D7E7F">
            <w:rPr>
              <w:noProof/>
              <w:lang w:val="en-US"/>
            </w:rPr>
            <w:t>[3]</w:t>
          </w:r>
          <w:r>
            <w:fldChar w:fldCharType="end"/>
          </w:r>
        </w:sdtContent>
      </w:sdt>
      <w:r>
        <w:t xml:space="preserve"> egy keretrendszer, amivel kliens alkalmazásokat lehet létrehozni HTML-ben, felhasználva hozzá JavaScript-et vagy TypeScrip-et. A keretrendszer több könyvtárból áll. Segítségével </w:t>
      </w:r>
      <w:r w:rsidR="004C1A8C">
        <w:t>jól átlátható, karbantartható és újrahasznosítható komponenseket lehet létrehozni.</w:t>
      </w:r>
    </w:p>
    <w:p w14:paraId="209F03D9" w14:textId="29DC142E" w:rsidR="00897648" w:rsidRPr="00897648" w:rsidRDefault="003A19C7" w:rsidP="00897648">
      <w:r w:rsidRPr="003A19C7">
        <w:rPr>
          <w:u w:val="single"/>
        </w:rPr>
        <w:t>Bootstrap</w:t>
      </w:r>
      <w:r>
        <w:t xml:space="preserve">: </w:t>
      </w:r>
      <w:r w:rsidR="00B14A50">
        <w:t>A Bootstrap</w:t>
      </w:r>
      <w:r>
        <w:t xml:space="preserve"> </w:t>
      </w:r>
      <w:sdt>
        <w:sdtPr>
          <w:id w:val="-601725250"/>
          <w:citation/>
        </w:sdtPr>
        <w:sdtEndPr/>
        <w:sdtContent>
          <w:r>
            <w:fldChar w:fldCharType="begin"/>
          </w:r>
          <w:r>
            <w:rPr>
              <w:lang w:val="en-US"/>
            </w:rPr>
            <w:instrText xml:space="preserve"> CITATION Bootstrap \l 1033 </w:instrText>
          </w:r>
          <w:r>
            <w:fldChar w:fldCharType="separate"/>
          </w:r>
          <w:r w:rsidR="001D7E7F" w:rsidRPr="001D7E7F">
            <w:rPr>
              <w:noProof/>
              <w:lang w:val="en-US"/>
            </w:rPr>
            <w:t>[4]</w:t>
          </w:r>
          <w:r>
            <w:fldChar w:fldCharType="end"/>
          </w:r>
        </w:sdtContent>
      </w:sdt>
      <w:r w:rsidR="00C501B6">
        <w:t xml:space="preserve"> egy eszköz, </w:t>
      </w:r>
      <w:r w:rsidR="00B14A50">
        <w:t>mely</w:t>
      </w:r>
      <w:r w:rsidR="00C501B6">
        <w:t>nek</w:t>
      </w:r>
      <w:r w:rsidR="00B14A50">
        <w:t xml:space="preserve"> segítségével gyorsan lehet </w:t>
      </w:r>
      <w:r w:rsidR="00032694">
        <w:t>HTML, CSS és JS fejlesztéseket végezni. Nagyban megkönnyíti a munkát</w:t>
      </w:r>
      <w:r w:rsidR="00C501B6">
        <w:t>,</w:t>
      </w:r>
      <w:r w:rsidR="00032694">
        <w:t xml:space="preserve"> és minimális kóddal lehet szép és tartalmas felhasználói felületet készíteni.</w:t>
      </w:r>
      <w:r w:rsidR="001338F6">
        <w:t xml:space="preserve"> Elég csak </w:t>
      </w:r>
      <w:r w:rsidR="002166F7">
        <w:t xml:space="preserve">a </w:t>
      </w:r>
      <w:r w:rsidR="001338F6">
        <w:t xml:space="preserve">fő komponens &lt;head&gt; tag-jében megadni </w:t>
      </w:r>
      <w:r w:rsidR="00841601">
        <w:t xml:space="preserve">a stylesheet és </w:t>
      </w:r>
      <w:r w:rsidR="00C501B6">
        <w:t>a script elérését, majd</w:t>
      </w:r>
      <w:r w:rsidR="00841601">
        <w:t xml:space="preserve"> ezek segítségével az oldal betöltésekor ezeket is letölti.</w:t>
      </w:r>
      <w:r w:rsidR="00A3314E">
        <w:t xml:space="preserve"> </w:t>
      </w:r>
      <w:r w:rsidR="00196559">
        <w:t>Létezik hozzá rengeteg példa és előredefiniált elem, amely</w:t>
      </w:r>
      <w:r w:rsidR="00C501B6">
        <w:t>e</w:t>
      </w:r>
      <w:r w:rsidR="00196559">
        <w:t>ket könnyű átemelni a saját projektekbe</w:t>
      </w:r>
      <w:r w:rsidR="00C501B6">
        <w:t>,</w:t>
      </w:r>
      <w:r w:rsidR="00196559">
        <w:t xml:space="preserve"> ezzel is gyorsítva a fejlesztést. Természete</w:t>
      </w:r>
      <w:r w:rsidR="006E1E66">
        <w:t>sen ezek az elemek később szemé</w:t>
      </w:r>
      <w:r w:rsidR="00196559">
        <w:t>l</w:t>
      </w:r>
      <w:r w:rsidR="006E1E66">
        <w:t>y</w:t>
      </w:r>
      <w:r w:rsidR="00196559">
        <w:t xml:space="preserve">re szabhatóak. </w:t>
      </w:r>
    </w:p>
    <w:p w14:paraId="7252D6FD" w14:textId="77777777" w:rsidR="001E5C7A" w:rsidRPr="00BB07F9" w:rsidRDefault="001E5C7A" w:rsidP="001E5C7A">
      <w:pPr>
        <w:pStyle w:val="Heading2"/>
      </w:pPr>
      <w:bookmarkStart w:id="9" w:name="_Toc500267029"/>
      <w:r w:rsidRPr="00BB07F9">
        <w:t>Backend</w:t>
      </w:r>
      <w:bookmarkEnd w:id="9"/>
    </w:p>
    <w:p w14:paraId="4B3579A7" w14:textId="4F8572CD" w:rsidR="00FF7D21" w:rsidRDefault="001E5C7A" w:rsidP="00FF7D21">
      <w:r w:rsidRPr="00BB07F9">
        <w:t>Az alkalmazás backend-je Python programozási nyelv felhasználás</w:t>
      </w:r>
      <w:r w:rsidR="00AF6EEA" w:rsidRPr="00BB07F9">
        <w:t>áv</w:t>
      </w:r>
      <w:r w:rsidR="00CD4797">
        <w:t>al készült,</w:t>
      </w:r>
      <w:r w:rsidR="00C501B6">
        <w:t xml:space="preserve"> </w:t>
      </w:r>
      <w:r w:rsidR="001021A9">
        <w:t xml:space="preserve">amelynek az alapja egy REST API. </w:t>
      </w:r>
      <w:r w:rsidR="0092342B">
        <w:t xml:space="preserve">A REST szolgáltatás azt jelenti, hogy a rendszerben definiált erőforrásokhoz elérési pontokon keresztül lehet hozzáférni, azokat módosítani </w:t>
      </w:r>
      <w:r w:rsidR="0092342B">
        <w:lastRenderedPageBreak/>
        <w:t>vagy törölni. A kommunikáció JSON objektumok segítségével történik, ezek reprezentálják az egyes erőforr</w:t>
      </w:r>
      <w:r w:rsidR="00FF7D21">
        <w:t>ásokat.</w:t>
      </w:r>
    </w:p>
    <w:p w14:paraId="7D47AF72" w14:textId="4FF535E5" w:rsidR="001E5C7A" w:rsidRDefault="00FF7D21" w:rsidP="00FF7D21">
      <w:r w:rsidRPr="00FF7D21">
        <w:rPr>
          <w:u w:val="single"/>
        </w:rPr>
        <w:t>Flask</w:t>
      </w:r>
      <w:r>
        <w:t xml:space="preserve">: </w:t>
      </w:r>
      <w:r w:rsidR="001E5C7A" w:rsidRPr="00BB07F9">
        <w:t xml:space="preserve">A backend alapja </w:t>
      </w:r>
      <w:r>
        <w:t xml:space="preserve">tehát </w:t>
      </w:r>
      <w:r w:rsidR="001E5C7A" w:rsidRPr="00BB07F9">
        <w:t xml:space="preserve">egy REST API, mely a Flask </w:t>
      </w:r>
      <w:sdt>
        <w:sdtPr>
          <w:id w:val="842587251"/>
          <w:citation/>
        </w:sdtPr>
        <w:sdtEndPr/>
        <w:sdtContent>
          <w:r w:rsidR="000D486C">
            <w:fldChar w:fldCharType="begin"/>
          </w:r>
          <w:r w:rsidR="000D486C" w:rsidRPr="00FF7D21">
            <w:rPr>
              <w:lang w:val="en-US"/>
            </w:rPr>
            <w:instrText xml:space="preserve"> CITATION Flask \l 1033 </w:instrText>
          </w:r>
          <w:r w:rsidR="000D486C">
            <w:fldChar w:fldCharType="separate"/>
          </w:r>
          <w:r w:rsidR="001D7E7F" w:rsidRPr="001D7E7F">
            <w:rPr>
              <w:noProof/>
              <w:lang w:val="en-US"/>
            </w:rPr>
            <w:t>[5]</w:t>
          </w:r>
          <w:r w:rsidR="000D486C">
            <w:fldChar w:fldCharType="end"/>
          </w:r>
        </w:sdtContent>
      </w:sdt>
      <w:r w:rsidR="000D486C">
        <w:t xml:space="preserve"> </w:t>
      </w:r>
      <w:r w:rsidR="001E5C7A" w:rsidRPr="00BB07F9">
        <w:t>felhasználás</w:t>
      </w:r>
      <w:r w:rsidR="00C501B6">
        <w:t>á</w:t>
      </w:r>
      <w:r w:rsidR="001E5C7A" w:rsidRPr="00BB07F9">
        <w:t>val készült el. A Flask egy</w:t>
      </w:r>
      <w:r w:rsidR="00404E4F" w:rsidRPr="00BB07F9">
        <w:t xml:space="preserve"> Python alapú</w:t>
      </w:r>
      <w:r w:rsidR="00C501B6">
        <w:t xml:space="preserve"> webes keretrendszer, k</w:t>
      </w:r>
      <w:r w:rsidR="001E5C7A" w:rsidRPr="00BB07F9">
        <w:t>önyvtárakat, technológiákat nyújt ahhoz, hogy minél egyszerűbben és hatékonyabban lehessen webes alkalmazásokat elkészíteni. Önmagában nem nyújt adatbázis absztrakciós réteget, így azt a fejlesztőnek kell megvalósítania, vagy felhasználnia valamilyen kiegészítőt.</w:t>
      </w:r>
    </w:p>
    <w:p w14:paraId="1751169D" w14:textId="33A45537" w:rsidR="00FF7D21" w:rsidRPr="00BB07F9" w:rsidRDefault="00FF7D21" w:rsidP="00FF7D21">
      <w:r w:rsidRPr="00FF7D21">
        <w:rPr>
          <w:u w:val="single"/>
        </w:rPr>
        <w:t>SQLite</w:t>
      </w:r>
      <w:r>
        <w:t xml:space="preserve">: </w:t>
      </w:r>
      <w:r w:rsidRPr="00BB07F9">
        <w:t>Az alkalmazás működéséhez elengedhetetlen valamilyen adatbázis használata a felhasználói adatok, logok és a felhasználókhoz tartozó fájlok elérésének tárolásához. A választásom az SQLite-ra</w:t>
      </w:r>
      <w:r w:rsidR="00877F73">
        <w:t xml:space="preserve"> </w:t>
      </w:r>
      <w:sdt>
        <w:sdtPr>
          <w:id w:val="1819143696"/>
          <w:citation/>
        </w:sdtPr>
        <w:sdtEndPr/>
        <w:sdtContent>
          <w:r w:rsidR="00877F73">
            <w:fldChar w:fldCharType="begin"/>
          </w:r>
          <w:r w:rsidR="00877F73">
            <w:rPr>
              <w:lang w:val="en-US"/>
            </w:rPr>
            <w:instrText xml:space="preserve"> CITATION SQLite \l 1033 </w:instrText>
          </w:r>
          <w:r w:rsidR="00877F73">
            <w:fldChar w:fldCharType="separate"/>
          </w:r>
          <w:r w:rsidR="001D7E7F" w:rsidRPr="001D7E7F">
            <w:rPr>
              <w:noProof/>
              <w:lang w:val="en-US"/>
            </w:rPr>
            <w:t>[6]</w:t>
          </w:r>
          <w:r w:rsidR="00877F73">
            <w:fldChar w:fldCharType="end"/>
          </w:r>
        </w:sdtContent>
      </w:sdt>
      <w:r w:rsidRPr="00BB07F9">
        <w:t xml:space="preserve"> esett annak gyorsasága és egyszerűsége miatt.</w:t>
      </w:r>
    </w:p>
    <w:p w14:paraId="51CACB12" w14:textId="54A0FA65" w:rsidR="00994FF7" w:rsidRPr="00994FF7" w:rsidRDefault="00994FF7" w:rsidP="001E5C7A">
      <w:r>
        <w:t>A fejlesztés megkönnyítése érdekében felhasználtam külső könyvtárakat, amelyek valamilyen problémára nyújtanak megoldást, vagy egy kényesebb rész implementációját valósítják meg, így azt nekem nem kell leimplementálnom.</w:t>
      </w:r>
    </w:p>
    <w:p w14:paraId="46582AF8" w14:textId="2F1F838F" w:rsidR="001E5C7A" w:rsidRDefault="00E746A8" w:rsidP="001E5C7A">
      <w:r w:rsidRPr="00E746A8">
        <w:rPr>
          <w:u w:val="single"/>
        </w:rPr>
        <w:t>Passlib</w:t>
      </w:r>
      <w:r>
        <w:t xml:space="preserve">: </w:t>
      </w:r>
      <w:r w:rsidR="001E5C7A" w:rsidRPr="00BB07F9">
        <w:t>A Passlib</w:t>
      </w:r>
      <w:r w:rsidR="00877F73">
        <w:t xml:space="preserve"> </w:t>
      </w:r>
      <w:sdt>
        <w:sdtPr>
          <w:id w:val="-228382607"/>
          <w:citation/>
        </w:sdtPr>
        <w:sdtEndPr/>
        <w:sdtContent>
          <w:r w:rsidR="00877F73">
            <w:fldChar w:fldCharType="begin"/>
          </w:r>
          <w:r w:rsidR="00877F73">
            <w:rPr>
              <w:lang w:val="en-US"/>
            </w:rPr>
            <w:instrText xml:space="preserve"> CITATION Passlib \l 1033 </w:instrText>
          </w:r>
          <w:r w:rsidR="00877F73">
            <w:fldChar w:fldCharType="separate"/>
          </w:r>
          <w:r w:rsidR="001D7E7F" w:rsidRPr="001D7E7F">
            <w:rPr>
              <w:noProof/>
              <w:lang w:val="en-US"/>
            </w:rPr>
            <w:t>[7]</w:t>
          </w:r>
          <w:r w:rsidR="00877F73">
            <w:fldChar w:fldCharType="end"/>
          </w:r>
        </w:sdtContent>
      </w:sdt>
      <w:r w:rsidR="001E5C7A" w:rsidRPr="00BB07F9">
        <w:t xml:space="preserve"> egy jelszó </w:t>
      </w:r>
      <w:r w:rsidR="00A801C2" w:rsidRPr="00BB07F9">
        <w:t xml:space="preserve">„hashelő” könyvtár Pythonhoz. Ennek </w:t>
      </w:r>
      <w:r w:rsidR="001E5C7A" w:rsidRPr="00BB07F9">
        <w:t xml:space="preserve">segítségével </w:t>
      </w:r>
      <w:r w:rsidR="00A801C2" w:rsidRPr="00BB07F9">
        <w:t>„</w:t>
      </w:r>
      <w:r w:rsidR="001E5C7A" w:rsidRPr="00BB07F9">
        <w:t>hashelem</w:t>
      </w:r>
      <w:r w:rsidR="00A801C2" w:rsidRPr="00BB07F9">
        <w:t>”</w:t>
      </w:r>
      <w:r w:rsidR="001E5C7A" w:rsidRPr="00BB07F9">
        <w:t xml:space="preserve"> a jelszavakat és tárolom el a kapott értéket az adatbázisban. A könyvtárat a belépés és </w:t>
      </w:r>
      <w:r w:rsidR="00C501B6">
        <w:t xml:space="preserve">a </w:t>
      </w:r>
      <w:r w:rsidR="001E5C7A" w:rsidRPr="00BB07F9">
        <w:t>regisztráció funkcionalitásoknál használtam fel, ezek a folyamatok a későbbiekben kerülnek bemutatásra.</w:t>
      </w:r>
    </w:p>
    <w:p w14:paraId="552834B9" w14:textId="1B655832" w:rsidR="00E746A8" w:rsidRPr="00BB07F9" w:rsidRDefault="00E746A8" w:rsidP="00E746A8">
      <w:r w:rsidRPr="00E746A8">
        <w:rPr>
          <w:u w:val="single"/>
        </w:rPr>
        <w:t>SQLAlchemy</w:t>
      </w:r>
      <w:r>
        <w:t xml:space="preserve">: </w:t>
      </w:r>
      <w:r w:rsidRPr="00BB07F9">
        <w:t>Az SQLAlchemy</w:t>
      </w:r>
      <w:r w:rsidR="00D00626">
        <w:t xml:space="preserve"> </w:t>
      </w:r>
      <w:sdt>
        <w:sdtPr>
          <w:id w:val="1488133925"/>
          <w:citation/>
        </w:sdtPr>
        <w:sdtEndPr/>
        <w:sdtContent>
          <w:r w:rsidR="00D00626">
            <w:fldChar w:fldCharType="begin"/>
          </w:r>
          <w:r w:rsidR="00D00626">
            <w:rPr>
              <w:lang w:val="en-US"/>
            </w:rPr>
            <w:instrText xml:space="preserve"> CITATION SQLAlchemy \l 1033 </w:instrText>
          </w:r>
          <w:r w:rsidR="00D00626">
            <w:fldChar w:fldCharType="separate"/>
          </w:r>
          <w:r w:rsidR="001D7E7F" w:rsidRPr="001D7E7F">
            <w:rPr>
              <w:noProof/>
              <w:lang w:val="en-US"/>
            </w:rPr>
            <w:t>[8]</w:t>
          </w:r>
          <w:r w:rsidR="00D00626">
            <w:fldChar w:fldCharType="end"/>
          </w:r>
        </w:sdtContent>
      </w:sdt>
      <w:r w:rsidRPr="00BB07F9">
        <w:t xml:space="preserve"> egy Python SQL eszköz, mely ORM tulajdonsággal rendelkezik, nagy segítséget nyújtva ezzel a fejlesztéshez.</w:t>
      </w:r>
      <w:r w:rsidR="004A24AA">
        <w:t xml:space="preserve"> Rengeteg adatbázis típushoz nyújt támoga</w:t>
      </w:r>
      <w:r w:rsidR="00C501B6">
        <w:t>tást,</w:t>
      </w:r>
      <w:r w:rsidR="0016482C">
        <w:t xml:space="preserve"> nem igényel sok konfigurációt és a</w:t>
      </w:r>
      <w:r w:rsidR="00092BFF">
        <w:t xml:space="preserve"> lekérdezések megírását is könnyíti</w:t>
      </w:r>
      <w:r w:rsidR="0016482C">
        <w:t>.</w:t>
      </w:r>
    </w:p>
    <w:p w14:paraId="1E5631BB" w14:textId="7575069A" w:rsidR="001E5C7A" w:rsidRPr="00BB07F9" w:rsidRDefault="00E746A8" w:rsidP="001E5C7A">
      <w:r w:rsidRPr="00E746A8">
        <w:rPr>
          <w:u w:val="single"/>
        </w:rPr>
        <w:t>Pyjwt</w:t>
      </w:r>
      <w:r>
        <w:t xml:space="preserve">: </w:t>
      </w:r>
      <w:r w:rsidR="001E5C7A" w:rsidRPr="00BB07F9">
        <w:t xml:space="preserve">A Pyjwt </w:t>
      </w:r>
      <w:sdt>
        <w:sdtPr>
          <w:id w:val="-1889330293"/>
          <w:citation/>
        </w:sdtPr>
        <w:sdtEndPr/>
        <w:sdtContent>
          <w:r w:rsidR="00877F73">
            <w:fldChar w:fldCharType="begin"/>
          </w:r>
          <w:r w:rsidR="00877F73">
            <w:rPr>
              <w:lang w:val="en-US"/>
            </w:rPr>
            <w:instrText xml:space="preserve"> CITATION Pyjwt \l 1033 </w:instrText>
          </w:r>
          <w:r w:rsidR="00877F73">
            <w:fldChar w:fldCharType="separate"/>
          </w:r>
          <w:r w:rsidR="001D7E7F" w:rsidRPr="001D7E7F">
            <w:rPr>
              <w:noProof/>
              <w:lang w:val="en-US"/>
            </w:rPr>
            <w:t>[9]</w:t>
          </w:r>
          <w:r w:rsidR="00877F73">
            <w:fldChar w:fldCharType="end"/>
          </w:r>
        </w:sdtContent>
      </w:sdt>
      <w:r w:rsidR="00877F73">
        <w:t xml:space="preserve"> </w:t>
      </w:r>
      <w:r w:rsidR="001E5C7A" w:rsidRPr="00BB07F9">
        <w:t>egy könyvtár, ami kódol és dekódol JSON web tokeneket. A könyvtár az autentikáció során kerül felhasználásra. Belépéskor a kliens kap egy kódolt token-t, melyet minden kérésnél el kell küldenie a szerver felé.</w:t>
      </w:r>
    </w:p>
    <w:p w14:paraId="58A37193" w14:textId="60FDD06C" w:rsidR="001E5C7A" w:rsidRDefault="001E5C7A" w:rsidP="0020430C">
      <w:pPr>
        <w:pStyle w:val="Heading2"/>
      </w:pPr>
      <w:bookmarkStart w:id="10" w:name="_Toc500267030"/>
      <w:r w:rsidRPr="00BB07F9">
        <w:t>Dropbox</w:t>
      </w:r>
      <w:bookmarkEnd w:id="10"/>
    </w:p>
    <w:p w14:paraId="0431A0CC" w14:textId="46025D3C" w:rsidR="000C5D4F" w:rsidRDefault="000C5D4F" w:rsidP="000C5D4F">
      <w:r>
        <w:t>A Dropbox</w:t>
      </w:r>
      <w:r w:rsidR="00C27162">
        <w:t xml:space="preserve"> lett</w:t>
      </w:r>
      <w:r>
        <w:t xml:space="preserve"> az általam kiválasztott </w:t>
      </w:r>
      <w:r w:rsidR="0007087B">
        <w:t>fájlmegosztó portál</w:t>
      </w:r>
      <w:r w:rsidR="007C5412">
        <w:t>,</w:t>
      </w:r>
      <w:r w:rsidR="00C27162">
        <w:t xml:space="preserve"> amivel összekötöm az alkalmazást</w:t>
      </w:r>
      <w:r w:rsidR="00043FE0">
        <w:t>, alapvető szolgáltatásokkal rendelkezik, könnyű kezelni és jól érthető API-val rendelkezik</w:t>
      </w:r>
      <w:r w:rsidR="00C27162">
        <w:t>. Az oldal ingyenes verzió esetén 2</w:t>
      </w:r>
      <w:r w:rsidR="001D7E7F">
        <w:t xml:space="preserve"> </w:t>
      </w:r>
      <w:r w:rsidR="00C27162">
        <w:t xml:space="preserve">GB </w:t>
      </w:r>
      <w:r w:rsidR="005D47A7">
        <w:t>tár</w:t>
      </w:r>
      <w:r w:rsidR="00C27162">
        <w:t>helyet biztosít a felhasználó számára.</w:t>
      </w:r>
      <w:r w:rsidR="00043FE0">
        <w:t xml:space="preserve"> Regisztrálás után lehet új alkalmazásokat létrehozni Dropbox-on belül, itt meg lehet adni, hogy milyen hozzáférést kérjen a felhasználóktól engedélyezéskor. Az </w:t>
      </w:r>
      <w:r w:rsidR="00043FE0">
        <w:lastRenderedPageBreak/>
        <w:t>alkalmazást 500 db felhasználóhoz lehet hozzárendelni amíg fejlesztés állapotban van a szoftver</w:t>
      </w:r>
      <w:r w:rsidR="00D33114">
        <w:t>, több beállítást nem igényel</w:t>
      </w:r>
      <w:r w:rsidR="00043FE0">
        <w:t>.</w:t>
      </w:r>
    </w:p>
    <w:p w14:paraId="602C0C2B" w14:textId="23F71C33" w:rsidR="00994FF7" w:rsidRDefault="00994FF7" w:rsidP="000C5D4F">
      <w:r>
        <w:t>Python-</w:t>
      </w:r>
      <w:r w:rsidR="00026ABE">
        <w:t>hoz</w:t>
      </w:r>
      <w:r>
        <w:t xml:space="preserve"> létezik egy Dropbox-os könyvtár is, am</w:t>
      </w:r>
      <w:r w:rsidR="00026ABE">
        <w:t>elyet be kell importálni a proj</w:t>
      </w:r>
      <w:r>
        <w:t>k</w:t>
      </w:r>
      <w:r w:rsidR="00026ABE">
        <w:t>e</w:t>
      </w:r>
      <w:r>
        <w:t xml:space="preserve">tbe ahhoz, hogy fel </w:t>
      </w:r>
      <w:r w:rsidR="00D853EB">
        <w:t>lehessen</w:t>
      </w:r>
      <w:r>
        <w:t xml:space="preserve"> használni. </w:t>
      </w:r>
      <w:r w:rsidR="00026ABE">
        <w:t xml:space="preserve">Ez a könyvtár előre definiált függvényekkel rendelkezik, amiket meghívva lehet felvenni a kapcsolatot a Dropbox szolgáltatásaival. A függvények leírása és felhasználásukhoz rengeteg információ van az API </w:t>
      </w:r>
      <w:sdt>
        <w:sdtPr>
          <w:id w:val="-829743781"/>
          <w:citation/>
        </w:sdtPr>
        <w:sdtEndPr/>
        <w:sdtContent>
          <w:r w:rsidR="00026ABE">
            <w:fldChar w:fldCharType="begin"/>
          </w:r>
          <w:r w:rsidR="00026ABE">
            <w:rPr>
              <w:lang w:val="en-US"/>
            </w:rPr>
            <w:instrText xml:space="preserve"> CITATION DbAPI \l 1033 </w:instrText>
          </w:r>
          <w:r w:rsidR="00026ABE">
            <w:fldChar w:fldCharType="separate"/>
          </w:r>
          <w:r w:rsidR="001D7E7F" w:rsidRPr="001D7E7F">
            <w:rPr>
              <w:noProof/>
              <w:lang w:val="en-US"/>
            </w:rPr>
            <w:t>[10]</w:t>
          </w:r>
          <w:r w:rsidR="00026ABE">
            <w:fldChar w:fldCharType="end"/>
          </w:r>
        </w:sdtContent>
      </w:sdt>
      <w:r w:rsidR="00026ABE">
        <w:t xml:space="preserve"> hivatalos dokumentációjában</w:t>
      </w:r>
      <w:r w:rsidR="001D7E7F">
        <w:t xml:space="preserve">, ugyanitt példák is találhatók. </w:t>
      </w:r>
      <w:r w:rsidR="00C7057F">
        <w:t xml:space="preserve">Ha egy felhasználó engedélyezte a Dropbox-ához való hozzáférést, akkor egy hozzáférési token segítségével </w:t>
      </w:r>
      <w:r w:rsidR="00B464E9">
        <w:t>lehet őt azonosítani később</w:t>
      </w:r>
      <w:r w:rsidR="00D853EB">
        <w:t>,</w:t>
      </w:r>
      <w:r w:rsidR="00B464E9">
        <w:t xml:space="preserve"> és a nevében kéréseket indítani. A könyvtár tartalmaz egy Dropbox osztályt, amely példányosítása során elkéri a tokent és ezek után, az objektum valamennyi függvénye arra a felhasználóra fog vonatkozni. </w:t>
      </w:r>
    </w:p>
    <w:p w14:paraId="5A018E1E" w14:textId="03B0D6DC" w:rsidR="000D21F3" w:rsidRPr="000C5D4F" w:rsidRDefault="000D21F3" w:rsidP="000C5D4F">
      <w:r>
        <w:t xml:space="preserve">Az API természetesen támogatást nyújt fájlok kezelésére is, lehet vele le- és feltölteni is. Letöltéshez meg kell adni, hogy pontosan milyen útvonalon érhető el a fájl a felhasználó mappa rendszerében Dropboxon. Míg feltöltés során </w:t>
      </w:r>
      <w:r w:rsidR="00613654">
        <w:t>be lehet állítani, hogy felülíródjon-e azonos nevű fájl, hova töltődjön vagy, hogy értesítse-e a felhasználót a változásokról.</w:t>
      </w:r>
    </w:p>
    <w:p w14:paraId="1148FB82" w14:textId="77777777" w:rsidR="001E5C7A" w:rsidRPr="00BB07F9" w:rsidRDefault="001E5C7A" w:rsidP="001E5C7A">
      <w:pPr>
        <w:pStyle w:val="Heading2"/>
      </w:pPr>
      <w:bookmarkStart w:id="11" w:name="_Toc500267031"/>
      <w:r w:rsidRPr="00BB07F9">
        <w:t>Raspberry PI</w:t>
      </w:r>
      <w:bookmarkEnd w:id="11"/>
    </w:p>
    <w:p w14:paraId="37E55B4E" w14:textId="0832DA1B" w:rsidR="001E5C7A" w:rsidRPr="00BB07F9" w:rsidRDefault="001E5C7A" w:rsidP="001E5C7A">
      <w:r w:rsidRPr="00BB07F9">
        <w:t>Az alkalmazás egy Raspberry Pi</w:t>
      </w:r>
      <w:r w:rsidR="00CA7C9D">
        <w:t xml:space="preserve"> </w:t>
      </w:r>
      <w:sdt>
        <w:sdtPr>
          <w:id w:val="-1247494152"/>
          <w:citation/>
        </w:sdtPr>
        <w:sdtEndPr/>
        <w:sdtContent>
          <w:r w:rsidR="00CA7C9D">
            <w:fldChar w:fldCharType="begin"/>
          </w:r>
          <w:r w:rsidR="00CA7C9D">
            <w:rPr>
              <w:lang w:val="en-US"/>
            </w:rPr>
            <w:instrText xml:space="preserve"> CITATION RPI17 \l 1033 </w:instrText>
          </w:r>
          <w:r w:rsidR="00CA7C9D">
            <w:fldChar w:fldCharType="separate"/>
          </w:r>
          <w:r w:rsidR="001D7E7F" w:rsidRPr="001D7E7F">
            <w:rPr>
              <w:noProof/>
              <w:lang w:val="en-US"/>
            </w:rPr>
            <w:t>[11]</w:t>
          </w:r>
          <w:r w:rsidR="00CA7C9D">
            <w:fldChar w:fldCharType="end"/>
          </w:r>
        </w:sdtContent>
      </w:sdt>
      <w:r w:rsidRPr="00BB07F9">
        <w:t xml:space="preserve"> 3 B modellen fut</w:t>
      </w:r>
      <w:r w:rsidR="00363D3F">
        <w:t>, ame</w:t>
      </w:r>
      <w:r w:rsidR="005D47A7">
        <w:t>ly egy kis méretű számítógép,</w:t>
      </w:r>
      <w:r w:rsidR="00363D3F">
        <w:t xml:space="preserve"> monitorra csatlakoztatva. Képes bármire</w:t>
      </w:r>
      <w:r w:rsidR="005D47A7">
        <w:t>,</w:t>
      </w:r>
      <w:r w:rsidR="00363D3F">
        <w:t xml:space="preserve"> amire egy hétköznapi asztali számítógép vagy laptop képes, </w:t>
      </w:r>
      <w:r w:rsidR="00B961A0">
        <w:t>lehet vele</w:t>
      </w:r>
      <w:r w:rsidR="00363D3F">
        <w:t xml:space="preserve"> például böngészők segítség</w:t>
      </w:r>
      <w:r w:rsidR="00B961A0">
        <w:t>ével internetezni, filmeket nézni</w:t>
      </w:r>
      <w:r w:rsidR="00363D3F">
        <w:t xml:space="preserve"> vagy </w:t>
      </w:r>
      <w:r w:rsidR="00C76EE8">
        <w:t xml:space="preserve">videójátékokkal </w:t>
      </w:r>
      <w:r w:rsidR="00910BD1">
        <w:t>töl</w:t>
      </w:r>
      <w:r w:rsidR="00B961A0">
        <w:t>teni az időt</w:t>
      </w:r>
      <w:r w:rsidRPr="00BB07F9">
        <w:t xml:space="preserve">. </w:t>
      </w:r>
      <w:r w:rsidR="00C76EE8">
        <w:t xml:space="preserve">Ezek mellett még rengeteg lehetőséget </w:t>
      </w:r>
      <w:r w:rsidR="00B961A0">
        <w:t xml:space="preserve">nyújt egyedi ötletek megvalósításához, ilyen lehet például </w:t>
      </w:r>
      <w:r w:rsidR="005D47A7">
        <w:t>egy „</w:t>
      </w:r>
      <w:r w:rsidR="00B961A0">
        <w:t>okosotthon</w:t>
      </w:r>
      <w:r w:rsidR="005D47A7">
        <w:t>”</w:t>
      </w:r>
      <w:r w:rsidR="00B961A0">
        <w:t xml:space="preserve"> megvalósítása.</w:t>
      </w:r>
      <w:r w:rsidR="00C76EE8">
        <w:t xml:space="preserve"> </w:t>
      </w:r>
      <w:r w:rsidRPr="00BB07F9">
        <w:t>Mivel az erőforrásai végesek</w:t>
      </w:r>
      <w:r w:rsidR="00A801C2" w:rsidRPr="00BB07F9">
        <w:t>,</w:t>
      </w:r>
      <w:r w:rsidRPr="00BB07F9">
        <w:t xml:space="preserve"> olyan megvalósításra kell törekedni, mely számításba veszi az alábbiakban felsorolt paramétereket.</w:t>
      </w:r>
    </w:p>
    <w:p w14:paraId="74EC9833" w14:textId="77777777" w:rsidR="001E5C7A" w:rsidRPr="00BB07F9" w:rsidRDefault="001E5C7A" w:rsidP="001E5C7A">
      <w:pPr>
        <w:ind w:firstLine="0"/>
      </w:pPr>
      <w:r w:rsidRPr="00BB07F9">
        <w:t>Az eszköz legfontosabb fizikai paraméterei:</w:t>
      </w:r>
    </w:p>
    <w:p w14:paraId="3397C6B4" w14:textId="77777777" w:rsidR="001E5C7A" w:rsidRPr="00BB07F9" w:rsidRDefault="001E5C7A" w:rsidP="00E575C6">
      <w:pPr>
        <w:pStyle w:val="ListParagraph"/>
        <w:numPr>
          <w:ilvl w:val="0"/>
          <w:numId w:val="11"/>
        </w:numPr>
        <w:shd w:val="clear" w:color="auto" w:fill="FFFFFF"/>
        <w:spacing w:after="0"/>
        <w:contextualSpacing/>
        <w:jc w:val="left"/>
        <w:rPr>
          <w:color w:val="333333"/>
        </w:rPr>
      </w:pPr>
      <w:r w:rsidRPr="00BB07F9">
        <w:rPr>
          <w:color w:val="333333"/>
        </w:rPr>
        <w:t>Quad Core 1.2GHz BCM2837 CPU - 64bit</w:t>
      </w:r>
    </w:p>
    <w:p w14:paraId="60AEA9B3" w14:textId="77777777" w:rsidR="001E5C7A" w:rsidRPr="00BB07F9" w:rsidRDefault="001E5C7A" w:rsidP="00E575C6">
      <w:pPr>
        <w:pStyle w:val="ListParagraph"/>
        <w:numPr>
          <w:ilvl w:val="0"/>
          <w:numId w:val="11"/>
        </w:numPr>
        <w:shd w:val="clear" w:color="auto" w:fill="FFFFFF"/>
        <w:spacing w:after="0"/>
        <w:contextualSpacing/>
        <w:jc w:val="left"/>
        <w:rPr>
          <w:color w:val="333333"/>
        </w:rPr>
      </w:pPr>
      <w:r w:rsidRPr="00BB07F9">
        <w:rPr>
          <w:color w:val="333333"/>
        </w:rPr>
        <w:t>1GB SDRAM</w:t>
      </w:r>
    </w:p>
    <w:p w14:paraId="27B12EB7" w14:textId="3AB143F6" w:rsidR="001E5C7A" w:rsidRPr="00BB07F9" w:rsidRDefault="001E5C7A" w:rsidP="00E575C6">
      <w:pPr>
        <w:numPr>
          <w:ilvl w:val="0"/>
          <w:numId w:val="11"/>
        </w:numPr>
        <w:shd w:val="clear" w:color="auto" w:fill="FFFFFF"/>
        <w:spacing w:before="100" w:beforeAutospacing="1" w:after="100" w:afterAutospacing="1"/>
        <w:jc w:val="left"/>
        <w:rPr>
          <w:color w:val="333333"/>
        </w:rPr>
      </w:pPr>
      <w:r w:rsidRPr="00BB07F9">
        <w:rPr>
          <w:color w:val="333333"/>
        </w:rPr>
        <w:t>16GB-os C10-es microSD kár</w:t>
      </w:r>
      <w:r w:rsidR="00D07EE4">
        <w:rPr>
          <w:color w:val="333333"/>
        </w:rPr>
        <w:t>tya</w:t>
      </w:r>
    </w:p>
    <w:p w14:paraId="5359F187" w14:textId="43720FF1" w:rsidR="001E5C7A" w:rsidRDefault="001E5C7A" w:rsidP="00E575C6">
      <w:pPr>
        <w:numPr>
          <w:ilvl w:val="0"/>
          <w:numId w:val="11"/>
        </w:numPr>
        <w:shd w:val="clear" w:color="auto" w:fill="FFFFFF"/>
        <w:spacing w:before="100" w:beforeAutospacing="1" w:after="100" w:afterAutospacing="1"/>
        <w:jc w:val="left"/>
        <w:rPr>
          <w:color w:val="333333"/>
        </w:rPr>
      </w:pPr>
      <w:r w:rsidRPr="00BB07F9">
        <w:rPr>
          <w:color w:val="333333"/>
        </w:rPr>
        <w:t>Raspbian OS</w:t>
      </w:r>
    </w:p>
    <w:p w14:paraId="533F8E12" w14:textId="77777777" w:rsidR="002B7573" w:rsidRDefault="00F401AB" w:rsidP="002B7573">
      <w:pPr>
        <w:keepNext/>
        <w:shd w:val="clear" w:color="auto" w:fill="FFFFFF"/>
        <w:spacing w:before="100" w:beforeAutospacing="1" w:after="100" w:afterAutospacing="1"/>
        <w:ind w:firstLine="0"/>
        <w:jc w:val="center"/>
      </w:pPr>
      <w:r w:rsidRPr="00F401AB">
        <w:rPr>
          <w:noProof/>
          <w:color w:val="333333"/>
          <w:lang w:val="en-US"/>
        </w:rPr>
        <w:lastRenderedPageBreak/>
        <w:drawing>
          <wp:inline distT="0" distB="0" distL="0" distR="0" wp14:anchorId="49190139" wp14:editId="5025DB4C">
            <wp:extent cx="4933950" cy="3700463"/>
            <wp:effectExtent l="0" t="0" r="0" b="0"/>
            <wp:docPr id="32" name="Picture 32" descr="C:\Users\Hanicy\Desktop\asd\IMG_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nicy\Desktop\asd\IMG_0009.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37865" cy="3703399"/>
                    </a:xfrm>
                    <a:prstGeom prst="rect">
                      <a:avLst/>
                    </a:prstGeom>
                    <a:noFill/>
                    <a:ln>
                      <a:noFill/>
                    </a:ln>
                  </pic:spPr>
                </pic:pic>
              </a:graphicData>
            </a:graphic>
          </wp:inline>
        </w:drawing>
      </w:r>
    </w:p>
    <w:p w14:paraId="09DA685F" w14:textId="7E1EA52D" w:rsidR="00F401AB" w:rsidRDefault="002B7573" w:rsidP="0041054F">
      <w:pPr>
        <w:pStyle w:val="Caption"/>
        <w:rPr>
          <w:color w:val="333333"/>
        </w:rPr>
      </w:pPr>
      <w:r>
        <w:t xml:space="preserve">Kép </w:t>
      </w:r>
      <w:fldSimple w:instr=" SEQ Kép \* ARABIC ">
        <w:r w:rsidR="0041054F">
          <w:rPr>
            <w:noProof/>
          </w:rPr>
          <w:t>1</w:t>
        </w:r>
      </w:fldSimple>
      <w:r>
        <w:t xml:space="preserve"> Raspberry PI eszköz</w:t>
      </w:r>
    </w:p>
    <w:p w14:paraId="3C68735A" w14:textId="77777777" w:rsidR="0041054F" w:rsidRDefault="00F401AB" w:rsidP="0041054F">
      <w:pPr>
        <w:keepNext/>
        <w:shd w:val="clear" w:color="auto" w:fill="FFFFFF"/>
        <w:spacing w:before="100" w:beforeAutospacing="1" w:after="100" w:afterAutospacing="1"/>
        <w:ind w:firstLine="0"/>
        <w:jc w:val="center"/>
      </w:pPr>
      <w:r w:rsidRPr="00F401AB">
        <w:rPr>
          <w:noProof/>
          <w:color w:val="333333"/>
          <w:lang w:val="en-US"/>
        </w:rPr>
        <w:drawing>
          <wp:inline distT="0" distB="0" distL="0" distR="0" wp14:anchorId="04D4C3C2" wp14:editId="1BDFC8F8">
            <wp:extent cx="4937760" cy="3703320"/>
            <wp:effectExtent l="0" t="0" r="0" b="0"/>
            <wp:docPr id="35" name="Picture 35" descr="C:\Users\Hanicy\Desktop\asd\IMG_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nicy\Desktop\asd\IMG_001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37760" cy="3703320"/>
                    </a:xfrm>
                    <a:prstGeom prst="rect">
                      <a:avLst/>
                    </a:prstGeom>
                    <a:noFill/>
                    <a:ln>
                      <a:noFill/>
                    </a:ln>
                  </pic:spPr>
                </pic:pic>
              </a:graphicData>
            </a:graphic>
          </wp:inline>
        </w:drawing>
      </w:r>
    </w:p>
    <w:p w14:paraId="1EBA78F3" w14:textId="045DC38A" w:rsidR="00F401AB" w:rsidRDefault="0041054F" w:rsidP="0041054F">
      <w:pPr>
        <w:pStyle w:val="Caption"/>
        <w:rPr>
          <w:color w:val="333333"/>
        </w:rPr>
      </w:pPr>
      <w:r>
        <w:t xml:space="preserve">Kép </w:t>
      </w:r>
      <w:fldSimple w:instr=" SEQ Kép \* ARABIC ">
        <w:r>
          <w:rPr>
            <w:noProof/>
          </w:rPr>
          <w:t>2</w:t>
        </w:r>
      </w:fldSimple>
      <w:r>
        <w:t xml:space="preserve"> Raspberry PI eszköz tokban</w:t>
      </w:r>
    </w:p>
    <w:p w14:paraId="3DA463C2" w14:textId="59EF315B" w:rsidR="00F401AB" w:rsidRPr="00BB07F9" w:rsidRDefault="00F401AB" w:rsidP="00F401AB">
      <w:pPr>
        <w:shd w:val="clear" w:color="auto" w:fill="FFFFFF"/>
        <w:spacing w:before="100" w:beforeAutospacing="1" w:after="100" w:afterAutospacing="1"/>
        <w:jc w:val="center"/>
        <w:rPr>
          <w:color w:val="333333"/>
        </w:rPr>
      </w:pPr>
    </w:p>
    <w:p w14:paraId="0A56A301" w14:textId="6CCC6066" w:rsidR="001E5C7A" w:rsidRDefault="00237327" w:rsidP="001E5C7A">
      <w:pPr>
        <w:pStyle w:val="Heading3"/>
      </w:pPr>
      <w:bookmarkStart w:id="12" w:name="_Toc500267032"/>
      <w:r>
        <w:t>Raspbian</w:t>
      </w:r>
      <w:bookmarkEnd w:id="12"/>
    </w:p>
    <w:p w14:paraId="38B03D6F" w14:textId="0E284ACC" w:rsidR="0067207B" w:rsidRPr="0067207B" w:rsidRDefault="0067207B" w:rsidP="0067207B">
      <w:r>
        <w:t xml:space="preserve">A Raspberry PI eszközön Raspbian operációs rendszer fut, ami </w:t>
      </w:r>
      <w:r w:rsidR="00493E5A">
        <w:t>Debian alapú</w:t>
      </w:r>
      <w:r w:rsidR="005D47A7">
        <w:t>,</w:t>
      </w:r>
      <w:r w:rsidR="00493E5A">
        <w:t xml:space="preserve"> és az eszközre </w:t>
      </w:r>
      <w:r w:rsidR="009201CA">
        <w:t>optimalizál</w:t>
      </w:r>
      <w:r w:rsidR="005D47A7">
        <w:t>t</w:t>
      </w:r>
      <w:r w:rsidR="00312EF4">
        <w:t xml:space="preserve"> </w:t>
      </w:r>
      <w:sdt>
        <w:sdtPr>
          <w:id w:val="-566259470"/>
          <w:citation/>
        </w:sdtPr>
        <w:sdtEndPr/>
        <w:sdtContent>
          <w:r w:rsidR="00312EF4">
            <w:fldChar w:fldCharType="begin"/>
          </w:r>
          <w:r w:rsidR="00312EF4">
            <w:instrText xml:space="preserve">CITATION RPIOS \l 1038 </w:instrText>
          </w:r>
          <w:r w:rsidR="00312EF4">
            <w:fldChar w:fldCharType="separate"/>
          </w:r>
          <w:r w:rsidR="001D7E7F">
            <w:rPr>
              <w:noProof/>
            </w:rPr>
            <w:t>[12]</w:t>
          </w:r>
          <w:r w:rsidR="00312EF4">
            <w:fldChar w:fldCharType="end"/>
          </w:r>
        </w:sdtContent>
      </w:sdt>
      <w:r w:rsidR="009201CA">
        <w:t xml:space="preserve">. </w:t>
      </w:r>
      <w:r w:rsidR="00BC4E22">
        <w:t>Az OS több</w:t>
      </w:r>
      <w:r w:rsidR="0041279D">
        <w:t xml:space="preserve"> előtelepített szoftverrel</w:t>
      </w:r>
      <w:r w:rsidR="00BC4E22">
        <w:t xml:space="preserve"> is</w:t>
      </w:r>
      <w:r w:rsidR="0041279D">
        <w:t xml:space="preserve"> rendelkezik</w:t>
      </w:r>
      <w:r w:rsidR="005D47A7">
        <w:t>,</w:t>
      </w:r>
      <w:r w:rsidR="0041279D">
        <w:t xml:space="preserve"> és tartozik hozzá grafikus UI. </w:t>
      </w:r>
      <w:r w:rsidR="0007087B">
        <w:t>Bár az operációs rendszeren van Python</w:t>
      </w:r>
      <w:r w:rsidR="00BC4E22">
        <w:t>, azt</w:t>
      </w:r>
      <w:r w:rsidR="0007087B">
        <w:t xml:space="preserve"> </w:t>
      </w:r>
      <w:r w:rsidR="002677D2">
        <w:t>f</w:t>
      </w:r>
      <w:r w:rsidR="00E9596A">
        <w:t>rissíteni kell, mivel csak 3.6-os verzióval</w:t>
      </w:r>
      <w:r w:rsidR="002677D2">
        <w:t xml:space="preserve"> fut az alkalmazás helyesen. </w:t>
      </w:r>
      <w:r w:rsidR="00E9596A">
        <w:t xml:space="preserve">Továbbá fel kell telepíteni az npm package managert is, hogy a frontendhez tartozó komponensek is </w:t>
      </w:r>
      <w:r w:rsidR="001A0C21">
        <w:t>felkerüljenek a rendszerre.</w:t>
      </w:r>
    </w:p>
    <w:p w14:paraId="2731A003" w14:textId="0D3E4C20" w:rsidR="00615D09" w:rsidRDefault="00615D09">
      <w:pPr>
        <w:pStyle w:val="Heading1"/>
      </w:pPr>
      <w:bookmarkStart w:id="13" w:name="_Toc500267033"/>
      <w:r w:rsidRPr="00BB07F9">
        <w:lastRenderedPageBreak/>
        <w:t>Specifikáció</w:t>
      </w:r>
      <w:bookmarkEnd w:id="13"/>
    </w:p>
    <w:p w14:paraId="7EE235A2" w14:textId="65021A62" w:rsidR="00790610" w:rsidRDefault="000A61E8" w:rsidP="00F620F3">
      <w:r>
        <w:t>A</w:t>
      </w:r>
      <w:r w:rsidR="00596832">
        <w:t xml:space="preserve"> szoftver egy böngésző segítségével érhető</w:t>
      </w:r>
      <w:r w:rsidR="00150947">
        <w:t xml:space="preserve"> </w:t>
      </w:r>
      <w:r w:rsidR="00596832">
        <w:t>el, m</w:t>
      </w:r>
      <w:r w:rsidR="00C31992">
        <w:t>iután a felhasználó a böngészőbe beírta a helyes URL-t</w:t>
      </w:r>
      <w:r w:rsidR="005D47A7">
        <w:t>,</w:t>
      </w:r>
      <w:r w:rsidR="00C31992">
        <w:t xml:space="preserve"> az alkalmazás </w:t>
      </w:r>
      <w:r w:rsidR="00596832">
        <w:t xml:space="preserve">a </w:t>
      </w:r>
      <w:r w:rsidR="00C31992">
        <w:t xml:space="preserve">login oldalra fogja őt dobni, </w:t>
      </w:r>
      <w:r w:rsidR="005D47A7">
        <w:t xml:space="preserve">ahonnan, </w:t>
      </w:r>
      <w:r w:rsidR="00C31992">
        <w:t>ha még nem rendelkezik regisztrác</w:t>
      </w:r>
      <w:r w:rsidR="005D47A7">
        <w:t xml:space="preserve">ióval, </w:t>
      </w:r>
      <w:r w:rsidR="00C31992">
        <w:t>át tud navigálni a</w:t>
      </w:r>
      <w:r w:rsidR="005D47A7">
        <w:t xml:space="preserve"> regisztrációs oldalra, ahol</w:t>
      </w:r>
      <w:r w:rsidR="00C31992">
        <w:t xml:space="preserve"> név, e-mail cím és jelszó megadásával tud új fiókot készíteni magának. Regisztráció után kap a megadott e-mail címre egy aktivációs levelet, benne egy linkkel. A linkre kattintva a rendszer aktiválja őt, és ezek után a login oldalon be tud jelentkezni a korábban választott névvel és jelszóval. A rendszerben a felhasználónév</w:t>
      </w:r>
      <w:r w:rsidR="00596832">
        <w:t xml:space="preserve"> és e-mail cím egyedi kell</w:t>
      </w:r>
      <w:r w:rsidR="00C31992">
        <w:t xml:space="preserve"> legyen</w:t>
      </w:r>
      <w:r w:rsidR="00596832">
        <w:t>,</w:t>
      </w:r>
      <w:r w:rsidR="00C31992">
        <w:t xml:space="preserve"> csak ilyen feltételekkel tud regisztrálni.</w:t>
      </w:r>
      <w:r w:rsidR="00B45FEE">
        <w:t xml:space="preserve"> Bejelentkezéskor hibás jelszó kétszer adható meg, harmadik alkalommal az alkalmazás kizárja a felhasználót a rendszerből és küld egy e-mailt a tárolt címre</w:t>
      </w:r>
      <w:r w:rsidR="00596832">
        <w:t>,</w:t>
      </w:r>
      <w:r w:rsidR="00B45FEE">
        <w:t xml:space="preserve"> benne egy linkkel</w:t>
      </w:r>
      <w:r w:rsidR="005D47A7">
        <w:t>,</w:t>
      </w:r>
      <w:r w:rsidR="00B45FEE">
        <w:t xml:space="preserve"> amivel új jelszót tud beállítani.</w:t>
      </w:r>
      <w:r w:rsidR="00596832">
        <w:t xml:space="preserve"> A bejelentkezést követően a felhasználó az oldal valamennyi funkcióját igénybe tudja venni</w:t>
      </w:r>
      <w:r w:rsidR="00790610">
        <w:t>.</w:t>
      </w:r>
    </w:p>
    <w:p w14:paraId="749D83FE" w14:textId="12AB24B7" w:rsidR="00505FFD" w:rsidRPr="00BB07F9" w:rsidRDefault="00596832" w:rsidP="00505FFD">
      <w:r>
        <w:t>A felhasználó képes feltölteni fájlokat, melyeknek a mérete kisebb mint 1 GB, ha  van még szabad tárhelye</w:t>
      </w:r>
      <w:r w:rsidR="00741920">
        <w:t>. M</w:t>
      </w:r>
      <w:r>
        <w:t>inden felhasználó 1 GB tárhellyel rendelkezik.</w:t>
      </w:r>
      <w:r w:rsidR="00741920">
        <w:t xml:space="preserve"> Képes létrehozni új mappákat</w:t>
      </w:r>
      <w:r w:rsidR="005D47A7">
        <w:t>,</w:t>
      </w:r>
      <w:r w:rsidR="00741920">
        <w:t xml:space="preserve"> ezáltal kialakítani olyan mappa hierarchiát</w:t>
      </w:r>
      <w:r w:rsidR="005D47A7">
        <w:t>,</w:t>
      </w:r>
      <w:r w:rsidR="00741920">
        <w:t xml:space="preserve"> ami számára megfelelő. </w:t>
      </w:r>
      <w:r w:rsidR="008E2C1D">
        <w:t>A feltöltött fájlok bármikor leölthetőek és megoszthatóak más felhasználókkal</w:t>
      </w:r>
      <w:r w:rsidR="005D47A7">
        <w:t>,</w:t>
      </w:r>
      <w:r w:rsidR="008E2C1D">
        <w:t xml:space="preserve"> megadva az e-mail címüket. </w:t>
      </w:r>
      <w:r w:rsidR="00505FFD">
        <w:t>Egy</w:t>
      </w:r>
      <w:r w:rsidR="00505FFD" w:rsidRPr="00BB07F9">
        <w:t xml:space="preserve"> fájl megosztásához többféle jogosultsági szint rendelhető: </w:t>
      </w:r>
    </w:p>
    <w:p w14:paraId="59DDACF2" w14:textId="33CC9936" w:rsidR="00505FFD" w:rsidRPr="00BB07F9" w:rsidRDefault="00505FFD" w:rsidP="00150947">
      <w:pPr>
        <w:pStyle w:val="ListParagraph"/>
        <w:numPr>
          <w:ilvl w:val="0"/>
          <w:numId w:val="10"/>
        </w:numPr>
        <w:spacing w:after="160"/>
        <w:contextualSpacing/>
        <w:jc w:val="left"/>
      </w:pPr>
      <w:r w:rsidRPr="00BB07F9">
        <w:t>Read</w:t>
      </w:r>
      <w:r>
        <w:t xml:space="preserve">: </w:t>
      </w:r>
      <w:r w:rsidR="00553629">
        <w:t>o</w:t>
      </w:r>
      <w:r>
        <w:t>lvasás jog</w:t>
      </w:r>
    </w:p>
    <w:p w14:paraId="28409B8E" w14:textId="4576AC16" w:rsidR="00505FFD" w:rsidRPr="00BB07F9" w:rsidRDefault="00505FFD" w:rsidP="00150947">
      <w:pPr>
        <w:pStyle w:val="ListParagraph"/>
        <w:numPr>
          <w:ilvl w:val="0"/>
          <w:numId w:val="10"/>
        </w:numPr>
        <w:spacing w:after="160"/>
        <w:contextualSpacing/>
        <w:jc w:val="left"/>
      </w:pPr>
      <w:r w:rsidRPr="00BB07F9">
        <w:t>Write</w:t>
      </w:r>
      <w:r>
        <w:t xml:space="preserve">: </w:t>
      </w:r>
      <w:r w:rsidR="00553629">
        <w:t>í</w:t>
      </w:r>
      <w:r>
        <w:t>rás jog</w:t>
      </w:r>
    </w:p>
    <w:p w14:paraId="519C4FAE" w14:textId="6200CA42" w:rsidR="00505FFD" w:rsidRDefault="00505FFD" w:rsidP="00150947">
      <w:pPr>
        <w:pStyle w:val="ListParagraph"/>
        <w:numPr>
          <w:ilvl w:val="0"/>
          <w:numId w:val="10"/>
        </w:numPr>
        <w:spacing w:after="160"/>
        <w:contextualSpacing/>
        <w:jc w:val="left"/>
      </w:pPr>
      <w:r w:rsidRPr="00BB07F9">
        <w:t>Delete (magában foglalja az előző kettőt is)</w:t>
      </w:r>
      <w:r w:rsidR="00553629">
        <w:t xml:space="preserve"> : t</w:t>
      </w:r>
      <w:r>
        <w:t>örlés jog</w:t>
      </w:r>
    </w:p>
    <w:p w14:paraId="535C2F1A" w14:textId="3C22130C" w:rsidR="008B3AE7" w:rsidRDefault="008B3AE7" w:rsidP="008F0C20">
      <w:r>
        <w:t>Ezek a megosztások bármikor visszavonhatóak</w:t>
      </w:r>
      <w:r w:rsidR="00955B89">
        <w:t>,</w:t>
      </w:r>
      <w:r>
        <w:t xml:space="preserve"> de csak a</w:t>
      </w:r>
      <w:r w:rsidR="008141F8">
        <w:t xml:space="preserve"> </w:t>
      </w:r>
      <w:r>
        <w:t xml:space="preserve">tulajdonos által. </w:t>
      </w:r>
      <w:r w:rsidR="00D6691D">
        <w:t>A fájlok publikussá is tehetőek</w:t>
      </w:r>
      <w:r w:rsidR="008141F8">
        <w:t>,</w:t>
      </w:r>
      <w:r w:rsidR="00D6691D">
        <w:t xml:space="preserve"> ekkor egy egyedi linken keresztül letölhetőek lesznek bárki számár</w:t>
      </w:r>
      <w:r w:rsidR="00955B89">
        <w:t>a</w:t>
      </w:r>
      <w:r w:rsidR="000A61E8">
        <w:t>, még a nem regisztráltaknak is</w:t>
      </w:r>
      <w:r w:rsidR="00955B89">
        <w:t xml:space="preserve">, </w:t>
      </w:r>
      <w:r w:rsidR="005D47A7">
        <w:t xml:space="preserve">de </w:t>
      </w:r>
      <w:r w:rsidR="00955B89">
        <w:t>ez a lehetőség is visszavonható.</w:t>
      </w:r>
      <w:r w:rsidR="00245F06">
        <w:t xml:space="preserve"> Lehet mappákat egyben is letölteni, ilyenkor a rendszer egy tömörített zip fájlt készít</w:t>
      </w:r>
      <w:r w:rsidR="005D47A7">
        <w:t>,</w:t>
      </w:r>
      <w:r w:rsidR="00245F06">
        <w:t xml:space="preserve"> és azt küldi el a felhasználó felé.</w:t>
      </w:r>
      <w:r w:rsidR="00440627">
        <w:t xml:space="preserve"> M</w:t>
      </w:r>
      <w:r w:rsidR="000B18D8">
        <w:t>appák megosztására</w:t>
      </w:r>
      <w:r w:rsidR="00440627">
        <w:t xml:space="preserve"> azonban</w:t>
      </w:r>
      <w:r w:rsidR="000B18D8">
        <w:t xml:space="preserve"> nincs lehetőség. A fájlok és mappák átnevezhetők, áthelyezhető</w:t>
      </w:r>
      <w:r w:rsidR="00440627">
        <w:t>k és törölhető</w:t>
      </w:r>
      <w:r w:rsidR="000B18D8">
        <w:t xml:space="preserve">k. Törlés esetén a fájl vagy mappa még 14 napig elérhető egy erre a célre létrehozott oldalon, lehetőséget biztosítva arra, hogy ezeket vissza lehessen állítani eredeti helyükre. </w:t>
      </w:r>
      <w:r w:rsidR="00EA5B21">
        <w:t>Egy fájl csak akkor visszaállítható, h</w:t>
      </w:r>
      <w:r w:rsidR="00440627">
        <w:t>a a szülő mappája nincs törölve. U</w:t>
      </w:r>
      <w:r w:rsidR="00EA5B21">
        <w:t xml:space="preserve">gyanez vonatkozik a mappákra is, </w:t>
      </w:r>
      <w:r w:rsidR="00440627">
        <w:t>kiegészítve azzal</w:t>
      </w:r>
      <w:r w:rsidR="00EA5B21">
        <w:t>, hogy az eredeti helyén azóta nem lett létrehozva egy új mappa</w:t>
      </w:r>
      <w:r w:rsidR="00440627">
        <w:t>,</w:t>
      </w:r>
      <w:r w:rsidR="00EA5B21">
        <w:t xml:space="preserve"> azonos névvel. Ebben az </w:t>
      </w:r>
      <w:r w:rsidR="00EA5B21">
        <w:lastRenderedPageBreak/>
        <w:t xml:space="preserve">esetben először az új mappát </w:t>
      </w:r>
      <w:r w:rsidR="00930A38">
        <w:t>át kell nevezni.</w:t>
      </w:r>
      <w:r w:rsidR="004427A1">
        <w:t xml:space="preserve"> A felhasználó meg tudja tekinteni a vele megosztott f</w:t>
      </w:r>
      <w:r w:rsidR="00440627">
        <w:t>ájlokat is egy külön oldalon, ahol végrehajthat</w:t>
      </w:r>
      <w:r w:rsidR="004427A1">
        <w:t xml:space="preserve"> rajtuk műveleteke</w:t>
      </w:r>
      <w:r w:rsidR="00440627">
        <w:t>t,</w:t>
      </w:r>
      <w:r w:rsidR="004427A1">
        <w:t xml:space="preserve"> a </w:t>
      </w:r>
      <w:r w:rsidR="000165F1">
        <w:t xml:space="preserve">kapott </w:t>
      </w:r>
      <w:r w:rsidR="00440627">
        <w:t>jogosultságnak megfel</w:t>
      </w:r>
      <w:r w:rsidR="004427A1">
        <w:t>ően.</w:t>
      </w:r>
      <w:r w:rsidR="00D35221">
        <w:t xml:space="preserve"> </w:t>
      </w:r>
    </w:p>
    <w:p w14:paraId="076C8FC4" w14:textId="5DC3EA05" w:rsidR="000A61E8" w:rsidRDefault="000A61E8" w:rsidP="008F0C20">
      <w:r>
        <w:t>A feltöltött fájlokhoz tartozik egy verziószám is, ezt a rendszer automatikusan követi</w:t>
      </w:r>
      <w:r w:rsidR="008B62A1">
        <w:t>,</w:t>
      </w:r>
      <w:r>
        <w:t xml:space="preserve"> mégpedig úgy, hogy ha egy ugyanolyan nevű fájlt feltölt a felhasználó ugyanabba a mappába</w:t>
      </w:r>
      <w:r w:rsidR="008B62A1">
        <w:t>,</w:t>
      </w:r>
      <w:r>
        <w:t xml:space="preserve"> akkor a verziószáma eggyel nagyobb lesz</w:t>
      </w:r>
      <w:r w:rsidR="008B62A1">
        <w:t>,</w:t>
      </w:r>
      <w:r>
        <w:t xml:space="preserve"> mint az aktuálisan </w:t>
      </w:r>
      <w:r w:rsidR="008B62A1">
        <w:t>legmagasabb</w:t>
      </w:r>
      <w:r>
        <w:t>. Átnevezés és áthelyezés esetén is figyeli a rendszer a verziókat</w:t>
      </w:r>
      <w:r w:rsidR="008B62A1">
        <w:t>,</w:t>
      </w:r>
      <w:r>
        <w:t xml:space="preserve"> és ennek megfelelően módosítja azokat. Törlés esetén minden fájlnak csökken eggyel a verziója</w:t>
      </w:r>
      <w:r w:rsidR="002E3CB3">
        <w:t>,</w:t>
      </w:r>
      <w:r>
        <w:t xml:space="preserve"> amelyeknek a verziószáma nagyobb</w:t>
      </w:r>
      <w:r w:rsidR="008B62A1">
        <w:t>,</w:t>
      </w:r>
      <w:r>
        <w:t xml:space="preserve"> mint a törölt fájlé.</w:t>
      </w:r>
      <w:r w:rsidR="002E3CB3">
        <w:t xml:space="preserve"> Ha egy törölt fájlt visszaállít a felhasználó, akkor nem az eredeti verzióját kapja vissza, hanem az aktuális legnagyobbat.</w:t>
      </w:r>
    </w:p>
    <w:p w14:paraId="17BB82FE" w14:textId="796DBBE2" w:rsidR="00D35221" w:rsidRDefault="00D35221" w:rsidP="008F0C20">
      <w:r>
        <w:t>Az oldalon van még lehetőség feljegyzéseket</w:t>
      </w:r>
      <w:r w:rsidR="008B62A1">
        <w:t>,</w:t>
      </w:r>
      <w:r>
        <w:t xml:space="preserve"> vag</w:t>
      </w:r>
      <w:r w:rsidR="00250EE1">
        <w:t>y másnéven note-okat létrehozni,</w:t>
      </w:r>
      <w:r w:rsidR="008B62A1">
        <w:t xml:space="preserve"> ezek mérete</w:t>
      </w:r>
      <w:r w:rsidR="002F082F">
        <w:t xml:space="preserve"> maximum</w:t>
      </w:r>
      <w:r w:rsidR="008B62A1">
        <w:t xml:space="preserve"> 300 karakter lehet,</w:t>
      </w:r>
      <w:r w:rsidR="00250EE1">
        <w:t xml:space="preserve"> és tetszőleges szöveg tárolható bennük. Ez</w:t>
      </w:r>
      <w:r w:rsidR="002F082F">
        <w:t>ek a note-ok később módosíthatók, megoszthatók és törölhető</w:t>
      </w:r>
      <w:r w:rsidR="00250EE1">
        <w:t>k</w:t>
      </w:r>
      <w:r w:rsidR="002F082F">
        <w:t>,</w:t>
      </w:r>
      <w:r w:rsidR="00250EE1">
        <w:t xml:space="preserve"> ugyanolyan feltételekkel mint egy fájl. </w:t>
      </w:r>
    </w:p>
    <w:p w14:paraId="2CFAA4DC" w14:textId="02B8BE4A" w:rsidR="00150947" w:rsidRDefault="00150947" w:rsidP="008F0C20">
      <w:r>
        <w:t xml:space="preserve">A felhasználók szabadon tudják változtatni a jelszavukat vagy e-mail címüket, de továbbra is csak egyedi cím adható meg. </w:t>
      </w:r>
      <w:r w:rsidR="008A20B4">
        <w:t xml:space="preserve">A rendszer a felhasználó tevékenységeiről log bejegyzéseket készít, ezeket a logokat a felhasználó </w:t>
      </w:r>
      <w:r w:rsidR="002F082F">
        <w:t xml:space="preserve">bármikor </w:t>
      </w:r>
      <w:r w:rsidR="008A20B4">
        <w:t>megtekint</w:t>
      </w:r>
      <w:r w:rsidR="002F082F">
        <w:t>h</w:t>
      </w:r>
      <w:r w:rsidR="008A20B4">
        <w:t>e</w:t>
      </w:r>
      <w:r w:rsidR="002F082F">
        <w:t>t</w:t>
      </w:r>
      <w:r w:rsidR="008A20B4">
        <w:t>i</w:t>
      </w:r>
      <w:r w:rsidR="002F082F">
        <w:t xml:space="preserve">. </w:t>
      </w:r>
      <w:r w:rsidR="008A20B4">
        <w:t>T</w:t>
      </w:r>
      <w:r w:rsidR="006C3C1D">
        <w:t>udják törölni a reg</w:t>
      </w:r>
      <w:r w:rsidR="002F082F">
        <w:t>i</w:t>
      </w:r>
      <w:r w:rsidR="006C3C1D">
        <w:t xml:space="preserve">sztrációjukat, azonban ez nem visszaállítható, tehát törlés után </w:t>
      </w:r>
      <w:r w:rsidR="002F082F">
        <w:t>valamennyi</w:t>
      </w:r>
      <w:r w:rsidR="006C3C1D">
        <w:t xml:space="preserve"> fájl </w:t>
      </w:r>
      <w:r w:rsidR="002F082F">
        <w:t xml:space="preserve">véglegesen </w:t>
      </w:r>
      <w:r w:rsidR="006C3C1D">
        <w:t>elveszik. Lehetőség van még kijelentkezésre, ekkor a login oldalra jutnak vissza.</w:t>
      </w:r>
    </w:p>
    <w:p w14:paraId="0B759211" w14:textId="3C52065A" w:rsidR="00314F40" w:rsidRDefault="00314F40" w:rsidP="00930A38">
      <w:r>
        <w:t>Aho</w:t>
      </w:r>
      <w:r w:rsidR="00BC4E22">
        <w:t>gy az a technológiáknál bemutattam,</w:t>
      </w:r>
      <w:r>
        <w:t xml:space="preserve"> a </w:t>
      </w:r>
      <w:r w:rsidR="00D900E9">
        <w:t xml:space="preserve">Dropbox a </w:t>
      </w:r>
      <w:r>
        <w:t>kiválasztott portál</w:t>
      </w:r>
      <w:r w:rsidR="00BC4E22">
        <w:t>,</w:t>
      </w:r>
      <w:r>
        <w:t xml:space="preserve"> amivel szinkro</w:t>
      </w:r>
      <w:r w:rsidR="00D900E9">
        <w:t>nizáltan működik az alkalmazás</w:t>
      </w:r>
      <w:r>
        <w:t xml:space="preserve">. </w:t>
      </w:r>
      <w:r w:rsidR="00F53BC2">
        <w:t>Jól dokumentált és egyszerű API-val rendelkezik</w:t>
      </w:r>
      <w:r w:rsidR="00D900E9">
        <w:t>,</w:t>
      </w:r>
      <w:r w:rsidR="00BD6FF0">
        <w:t xml:space="preserve"> ezért esett rá a választásom</w:t>
      </w:r>
      <w:r w:rsidR="00F53BC2">
        <w:t xml:space="preserve"> </w:t>
      </w:r>
      <w:sdt>
        <w:sdtPr>
          <w:id w:val="1834184073"/>
          <w:citation/>
        </w:sdtPr>
        <w:sdtEndPr/>
        <w:sdtContent>
          <w:r w:rsidR="00F53BC2">
            <w:fldChar w:fldCharType="begin"/>
          </w:r>
          <w:r w:rsidR="00F53BC2">
            <w:instrText xml:space="preserve"> CITATION DbAPI \l 1038 </w:instrText>
          </w:r>
          <w:r w:rsidR="00F53BC2">
            <w:fldChar w:fldCharType="separate"/>
          </w:r>
          <w:r w:rsidR="001D7E7F">
            <w:rPr>
              <w:noProof/>
            </w:rPr>
            <w:t>[10]</w:t>
          </w:r>
          <w:r w:rsidR="00F53BC2">
            <w:fldChar w:fldCharType="end"/>
          </w:r>
        </w:sdtContent>
      </w:sdt>
      <w:r w:rsidR="00BD6FF0">
        <w:t>.</w:t>
      </w:r>
      <w:r w:rsidR="00076951">
        <w:t xml:space="preserve"> </w:t>
      </w:r>
      <w:r w:rsidR="0061188F">
        <w:t xml:space="preserve">Ide fel lehet tölteni a felhasználó bármelyik </w:t>
      </w:r>
      <w:r w:rsidR="002F082F">
        <w:t>fájlját, továbbá innen letölthető</w:t>
      </w:r>
      <w:r w:rsidR="0061188F">
        <w:t xml:space="preserve"> bármelyik</w:t>
      </w:r>
      <w:r w:rsidR="002F082F">
        <w:t>,</w:t>
      </w:r>
      <w:r w:rsidR="0061188F">
        <w:t xml:space="preserve"> maximum </w:t>
      </w:r>
      <w:r w:rsidR="000F7102">
        <w:t>100MB méretű fájl, ezekről a felhasználók szabadon rendelkeznek.</w:t>
      </w:r>
      <w:r w:rsidR="001877E6">
        <w:t xml:space="preserve"> Feltöltéshez elég csak kiválasztani a fájlt és jelezni róla, hogy ezt szeretné feltölteni Dropboxra, letöltéshez pedig meg kell adni a fájl elérhetőségét a Dropboxos hierarchiában</w:t>
      </w:r>
      <w:r w:rsidR="00D42DF2">
        <w:t>,</w:t>
      </w:r>
      <w:r w:rsidR="001877E6">
        <w:t xml:space="preserve"> valamint a fájl nevét.</w:t>
      </w:r>
      <w:r w:rsidR="000F7102">
        <w:t xml:space="preserve"> Ezekhez azonban</w:t>
      </w:r>
      <w:r w:rsidR="008A20B4">
        <w:t xml:space="preserve"> </w:t>
      </w:r>
      <w:r w:rsidR="000F7102">
        <w:t>a felhasználónak először össze ke</w:t>
      </w:r>
      <w:r w:rsidR="00BF54B6">
        <w:t>ll kötnie a két fiókját, erre a</w:t>
      </w:r>
      <w:r w:rsidR="00D42DF2">
        <w:t>z</w:t>
      </w:r>
      <w:r w:rsidR="000F7102">
        <w:t xml:space="preserve"> </w:t>
      </w:r>
      <w:r w:rsidR="001877E6">
        <w:t>alkalmazás</w:t>
      </w:r>
      <w:r w:rsidR="00BF54B6">
        <w:t xml:space="preserve"> ad</w:t>
      </w:r>
      <w:r w:rsidR="000F7102">
        <w:t xml:space="preserve"> lehetősége</w:t>
      </w:r>
      <w:r w:rsidR="00BF54B6">
        <w:t>t</w:t>
      </w:r>
      <w:r w:rsidR="000F7102">
        <w:t>.</w:t>
      </w:r>
    </w:p>
    <w:p w14:paraId="4B43CA65" w14:textId="4CC96553" w:rsidR="00BF48AC" w:rsidRDefault="00BF48AC" w:rsidP="00930A38">
      <w:r>
        <w:t xml:space="preserve">A szoftver mellett található egy telepítő script is, ez egy frissen telepített Raspbian operációs rendszert konfigurál fel úgy, hogy </w:t>
      </w:r>
      <w:r w:rsidR="00FB5643">
        <w:t>az alkalmazást utána rögtön indí</w:t>
      </w:r>
      <w:r>
        <w:t>tani lehessen.</w:t>
      </w:r>
    </w:p>
    <w:p w14:paraId="1C335D5A" w14:textId="77777777" w:rsidR="008D04B4" w:rsidRPr="00355D7B" w:rsidRDefault="008D04B4" w:rsidP="00355D7B"/>
    <w:p w14:paraId="5E60F3D0" w14:textId="1EBABD4F" w:rsidR="009540AC" w:rsidRPr="00BB07F9" w:rsidRDefault="00C12E40" w:rsidP="009540AC">
      <w:pPr>
        <w:pStyle w:val="Heading2"/>
      </w:pPr>
      <w:bookmarkStart w:id="14" w:name="_Toc500267034"/>
      <w:r>
        <w:lastRenderedPageBreak/>
        <w:t>Felhasználási esetek</w:t>
      </w:r>
      <w:bookmarkEnd w:id="14"/>
    </w:p>
    <w:p w14:paraId="48766893" w14:textId="01C03B3D" w:rsidR="009540AC" w:rsidRPr="00BB07F9" w:rsidRDefault="005A0320" w:rsidP="009540AC">
      <w:r>
        <w:t>A fejezetben a korábban leírt funkciók tekinthetőek meg Use Case diagram</w:t>
      </w:r>
      <w:r w:rsidR="00885714">
        <w:t>ok formájában, melyek</w:t>
      </w:r>
      <w:r w:rsidR="00C321A7">
        <w:t xml:space="preserve"> s</w:t>
      </w:r>
      <w:r>
        <w:t>egít</w:t>
      </w:r>
      <w:r w:rsidR="00C321A7">
        <w:t>enek</w:t>
      </w:r>
      <w:r>
        <w:t xml:space="preserve"> összefog</w:t>
      </w:r>
      <w:r w:rsidR="0039515E">
        <w:t>lalni és vizualizálni</w:t>
      </w:r>
      <w:r w:rsidR="00D92832">
        <w:t xml:space="preserve"> azokat</w:t>
      </w:r>
      <w:r w:rsidR="0039515E">
        <w:t>. A diagra</w:t>
      </w:r>
      <w:r>
        <w:t>mokat szé</w:t>
      </w:r>
      <w:r w:rsidR="003D5944">
        <w:t>tbontottam tevékenység csop</w:t>
      </w:r>
      <w:r w:rsidR="002E7637">
        <w:t>o</w:t>
      </w:r>
      <w:r w:rsidR="003D5944">
        <w:t>rtokra</w:t>
      </w:r>
      <w:r>
        <w:t xml:space="preserve">, </w:t>
      </w:r>
      <w:r w:rsidR="003D5944">
        <w:t>hogy átláthatóbb legyen.</w:t>
      </w:r>
      <w:r w:rsidR="00A74B0C">
        <w:t xml:space="preserve"> A rendszerben csak egy szerepkör található ez pedig a felhasználó. Más szerepkörre nincs szükség, hiszen az oldal indítás után semmilyen konfigurációt nem igényel. </w:t>
      </w:r>
      <w:r w:rsidR="003665E5">
        <w:t>Az egyedüli tevékenység</w:t>
      </w:r>
      <w:r w:rsidR="003931ED">
        <w:t>,</w:t>
      </w:r>
      <w:r w:rsidR="003665E5">
        <w:t xml:space="preserve"> amit nem a felhasználók végeznek az a fájlok végleges törlése a rendszerről, erre azonban egy automatizált folyamat van beütemezve.</w:t>
      </w:r>
    </w:p>
    <w:p w14:paraId="27243C72" w14:textId="2FA89F37" w:rsidR="0054784B" w:rsidRPr="0054784B" w:rsidRDefault="00DF45B1" w:rsidP="00DF45B1">
      <w:pPr>
        <w:ind w:firstLine="0"/>
      </w:pPr>
      <w:r w:rsidRPr="00DF45B1">
        <w:rPr>
          <w:b/>
        </w:rPr>
        <w:t>Felhasználót értinő tevékenységek</w:t>
      </w:r>
      <w:r>
        <w:t>:</w:t>
      </w:r>
    </w:p>
    <w:p w14:paraId="670F0E51" w14:textId="77777777" w:rsidR="00A934EC" w:rsidRDefault="00A9124E" w:rsidP="0075609E">
      <w:pPr>
        <w:keepNext/>
        <w:ind w:firstLine="0"/>
        <w:jc w:val="center"/>
      </w:pPr>
      <w:r>
        <w:rPr>
          <w:noProof/>
          <w:lang w:val="en-US"/>
        </w:rPr>
        <w:drawing>
          <wp:inline distT="0" distB="0" distL="0" distR="0" wp14:anchorId="10214555" wp14:editId="4A0A904C">
            <wp:extent cx="3695700" cy="3752037"/>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1335" cy="3757758"/>
                    </a:xfrm>
                    <a:prstGeom prst="rect">
                      <a:avLst/>
                    </a:prstGeom>
                  </pic:spPr>
                </pic:pic>
              </a:graphicData>
            </a:graphic>
          </wp:inline>
        </w:drawing>
      </w:r>
    </w:p>
    <w:p w14:paraId="14351D37" w14:textId="0B2B8132" w:rsidR="00AB2315" w:rsidRDefault="00A934EC" w:rsidP="0041054F">
      <w:pPr>
        <w:pStyle w:val="Caption"/>
      </w:pPr>
      <w:r>
        <w:t xml:space="preserve">Kép </w:t>
      </w:r>
      <w:fldSimple w:instr=" SEQ Kép \* ARABIC ">
        <w:r w:rsidR="0041054F">
          <w:rPr>
            <w:noProof/>
          </w:rPr>
          <w:t>3</w:t>
        </w:r>
      </w:fldSimple>
      <w:r w:rsidR="0001142C">
        <w:t xml:space="preserve"> Felhasználói tevékenységek Use C</w:t>
      </w:r>
      <w:r>
        <w:t>ase</w:t>
      </w:r>
    </w:p>
    <w:p w14:paraId="4369521A" w14:textId="5525185D" w:rsidR="00AB2315" w:rsidRDefault="00A934EC" w:rsidP="007562C3">
      <w:r>
        <w:t>Ide azok a tevékenységek kerültek</w:t>
      </w:r>
      <w:r w:rsidR="00D92832">
        <w:t>, melye</w:t>
      </w:r>
      <w:r>
        <w:t>ket a felhasználó a saját fiókjá</w:t>
      </w:r>
      <w:r w:rsidR="007562C3">
        <w:t>n tud végrehajtani</w:t>
      </w:r>
      <w:r w:rsidR="00396766">
        <w:t>, ezzel módosítva a regisztrációját, továbbá olyan műveletek</w:t>
      </w:r>
      <w:r w:rsidR="00D92832">
        <w:t>,</w:t>
      </w:r>
      <w:r w:rsidR="00396766">
        <w:t xml:space="preserve"> </w:t>
      </w:r>
      <w:r w:rsidR="00D92832">
        <w:t>melyek</w:t>
      </w:r>
      <w:r w:rsidR="00396766">
        <w:t xml:space="preserve"> a </w:t>
      </w:r>
      <w:r w:rsidR="00E33A3C">
        <w:t>rendszerhez való hozzáférést befolyásolják.</w:t>
      </w:r>
    </w:p>
    <w:p w14:paraId="2FC8080B" w14:textId="1A312CBE" w:rsidR="00DF45B1" w:rsidRPr="00AB2315" w:rsidRDefault="00DF45B1" w:rsidP="00DF45B1">
      <w:pPr>
        <w:ind w:firstLine="0"/>
      </w:pPr>
      <w:r w:rsidRPr="00DF45B1">
        <w:rPr>
          <w:b/>
        </w:rPr>
        <w:t>Fájlokon végzett műveletek</w:t>
      </w:r>
      <w:r>
        <w:t>:</w:t>
      </w:r>
    </w:p>
    <w:bookmarkEnd w:id="6"/>
    <w:p w14:paraId="3C35349D" w14:textId="3953D7C7" w:rsidR="00415625" w:rsidRDefault="00A9124E" w:rsidP="0075609E">
      <w:pPr>
        <w:keepNext/>
        <w:ind w:firstLine="0"/>
        <w:jc w:val="center"/>
      </w:pPr>
      <w:r>
        <w:rPr>
          <w:noProof/>
          <w:lang w:val="en-US"/>
        </w:rPr>
        <w:lastRenderedPageBreak/>
        <w:drawing>
          <wp:inline distT="0" distB="0" distL="0" distR="0" wp14:anchorId="0D5EAD6A" wp14:editId="1C243BC8">
            <wp:extent cx="4104328" cy="3524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18725" cy="3536612"/>
                    </a:xfrm>
                    <a:prstGeom prst="rect">
                      <a:avLst/>
                    </a:prstGeom>
                  </pic:spPr>
                </pic:pic>
              </a:graphicData>
            </a:graphic>
          </wp:inline>
        </w:drawing>
      </w:r>
    </w:p>
    <w:p w14:paraId="147484F6" w14:textId="107B1635" w:rsidR="00F30C2F" w:rsidRDefault="00616928" w:rsidP="0041054F">
      <w:pPr>
        <w:pStyle w:val="Caption"/>
      </w:pPr>
      <w:r>
        <w:t xml:space="preserve">Kép </w:t>
      </w:r>
      <w:fldSimple w:instr=" SEQ Kép \* ARABIC ">
        <w:r w:rsidR="0041054F">
          <w:rPr>
            <w:noProof/>
          </w:rPr>
          <w:t>4</w:t>
        </w:r>
      </w:fldSimple>
      <w:r w:rsidR="0001142C">
        <w:t xml:space="preserve"> Fájlokon végzett műveletek Use C</w:t>
      </w:r>
      <w:r>
        <w:t>ase</w:t>
      </w:r>
    </w:p>
    <w:p w14:paraId="3169859F" w14:textId="3866A336" w:rsidR="00415625" w:rsidRDefault="0039515E" w:rsidP="00415625">
      <w:r>
        <w:t>A diagram bemutatja azokat a tevékenységeket</w:t>
      </w:r>
      <w:r w:rsidR="00D92832">
        <w:t>,</w:t>
      </w:r>
      <w:r>
        <w:t xml:space="preserve"> </w:t>
      </w:r>
      <w:r w:rsidR="00D92832">
        <w:t>amelyeket</w:t>
      </w:r>
      <w:r>
        <w:t xml:space="preserve"> a felhasználó el tud végezni az által</w:t>
      </w:r>
      <w:r w:rsidR="00E24F35">
        <w:t>a</w:t>
      </w:r>
      <w:r>
        <w:t xml:space="preserve"> feltöltött</w:t>
      </w:r>
      <w:r w:rsidR="00E24F35">
        <w:t xml:space="preserve"> és a mások által vele megosztott fájlokon.</w:t>
      </w:r>
    </w:p>
    <w:p w14:paraId="0B5750F0" w14:textId="6A4068EE" w:rsidR="00DF45B1" w:rsidRPr="00415625" w:rsidRDefault="002066D0" w:rsidP="00DF45B1">
      <w:pPr>
        <w:ind w:firstLine="0"/>
      </w:pPr>
      <w:r>
        <w:rPr>
          <w:b/>
        </w:rPr>
        <w:t>Feljegyzéseken</w:t>
      </w:r>
      <w:r w:rsidR="00DF45B1" w:rsidRPr="00DF45B1">
        <w:rPr>
          <w:b/>
        </w:rPr>
        <w:t xml:space="preserve"> végzett műveletek</w:t>
      </w:r>
      <w:r w:rsidR="00DF45B1">
        <w:t>:</w:t>
      </w:r>
    </w:p>
    <w:p w14:paraId="18660A7C" w14:textId="77777777" w:rsidR="00616928" w:rsidRDefault="00A9124E" w:rsidP="0075609E">
      <w:pPr>
        <w:keepNext/>
        <w:ind w:firstLine="0"/>
        <w:jc w:val="center"/>
      </w:pPr>
      <w:r>
        <w:rPr>
          <w:noProof/>
          <w:lang w:val="en-US"/>
        </w:rPr>
        <w:drawing>
          <wp:inline distT="0" distB="0" distL="0" distR="0" wp14:anchorId="5A59ABDA" wp14:editId="79E9FBC5">
            <wp:extent cx="3995385" cy="3228975"/>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5639" cy="3237262"/>
                    </a:xfrm>
                    <a:prstGeom prst="rect">
                      <a:avLst/>
                    </a:prstGeom>
                  </pic:spPr>
                </pic:pic>
              </a:graphicData>
            </a:graphic>
          </wp:inline>
        </w:drawing>
      </w:r>
    </w:p>
    <w:p w14:paraId="68E17DED" w14:textId="5BB55A65" w:rsidR="006A11D9" w:rsidRDefault="00616928" w:rsidP="0041054F">
      <w:pPr>
        <w:pStyle w:val="Caption"/>
      </w:pPr>
      <w:r>
        <w:t xml:space="preserve">Kép </w:t>
      </w:r>
      <w:fldSimple w:instr=" SEQ Kép \* ARABIC ">
        <w:r w:rsidR="0041054F">
          <w:rPr>
            <w:noProof/>
          </w:rPr>
          <w:t>5</w:t>
        </w:r>
      </w:fldSimple>
      <w:r>
        <w:t xml:space="preserve"> N</w:t>
      </w:r>
      <w:r w:rsidR="0001142C">
        <w:t>ote-okon végzett műveletek Use C</w:t>
      </w:r>
      <w:r>
        <w:t>ase</w:t>
      </w:r>
    </w:p>
    <w:p w14:paraId="0D17D4CA" w14:textId="7DE89C91" w:rsidR="00145F75" w:rsidRPr="00145F75" w:rsidRDefault="00145F75" w:rsidP="00145F75">
      <w:r>
        <w:lastRenderedPageBreak/>
        <w:t>Az ut</w:t>
      </w:r>
      <w:r w:rsidR="00887486">
        <w:t>olsó tevékenység csoport a feljegyzéseken</w:t>
      </w:r>
      <w:r>
        <w:t xml:space="preserve"> elvégzett műveletekből áll. Összefoglalja az összes lehetőséget</w:t>
      </w:r>
      <w:r w:rsidR="00D92832">
        <w:t>,</w:t>
      </w:r>
      <w:r>
        <w:t xml:space="preserve"> am</w:t>
      </w:r>
      <w:r w:rsidR="00D92832">
        <w:t>elyet</w:t>
      </w:r>
      <w:r>
        <w:t xml:space="preserve"> a felhasználó végrehajthat saját</w:t>
      </w:r>
      <w:r w:rsidR="00D92832">
        <w:t>,</w:t>
      </w:r>
      <w:r>
        <w:t xml:space="preserve"> vagy vele megosztott note-okon. </w:t>
      </w:r>
    </w:p>
    <w:p w14:paraId="27EE79BD" w14:textId="5BFF7325" w:rsidR="00F37AF2" w:rsidRPr="00BB07F9" w:rsidRDefault="00F37AF2">
      <w:pPr>
        <w:pStyle w:val="Heading1"/>
      </w:pPr>
      <w:bookmarkStart w:id="15" w:name="_Toc500267035"/>
      <w:r w:rsidRPr="00BB07F9">
        <w:lastRenderedPageBreak/>
        <w:t>Tervezés és fejlesztés</w:t>
      </w:r>
      <w:bookmarkEnd w:id="15"/>
    </w:p>
    <w:p w14:paraId="060E8259" w14:textId="46B15CE7" w:rsidR="00C43FED" w:rsidRPr="00BB07F9" w:rsidRDefault="00010262" w:rsidP="00C43FED">
      <w:r>
        <w:t xml:space="preserve">A fejezetben bemutatom az alkalmazás felépítését és a megvalósítás módszereit, továbbá a kész rendszer felhasználhatóságát képekkel illusztrálva.  </w:t>
      </w:r>
    </w:p>
    <w:p w14:paraId="44FAD660" w14:textId="121FED15" w:rsidR="00256F6F" w:rsidRDefault="00256F6F">
      <w:pPr>
        <w:pStyle w:val="Heading2"/>
      </w:pPr>
      <w:bookmarkStart w:id="16" w:name="_Toc500267036"/>
      <w:r>
        <w:t>Architektúra</w:t>
      </w:r>
      <w:bookmarkEnd w:id="16"/>
    </w:p>
    <w:p w14:paraId="6DD6FBEB" w14:textId="5B5B9F79" w:rsidR="00256F6F" w:rsidRDefault="00252BE0" w:rsidP="00256F6F">
      <w:r>
        <w:t xml:space="preserve">A rendszer </w:t>
      </w:r>
      <w:r w:rsidR="00DA67A5">
        <w:t>két fő</w:t>
      </w:r>
      <w:r>
        <w:t xml:space="preserve"> </w:t>
      </w:r>
      <w:r w:rsidR="0092000C">
        <w:t xml:space="preserve">kliens-szerver alapon működő </w:t>
      </w:r>
      <w:r w:rsidR="00DA67A5">
        <w:t>részből</w:t>
      </w:r>
      <w:r>
        <w:t xml:space="preserve"> épül fel,</w:t>
      </w:r>
      <w:r w:rsidR="00D92832">
        <w:t xml:space="preserve"> </w:t>
      </w:r>
      <w:r>
        <w:t>amely</w:t>
      </w:r>
      <w:r w:rsidR="00DA67A5">
        <w:t>ek</w:t>
      </w:r>
      <w:r>
        <w:t xml:space="preserve"> fejlesztés szempontjából jól elkülöníthető</w:t>
      </w:r>
      <w:r w:rsidR="00DA67A5">
        <w:t>k</w:t>
      </w:r>
      <w:r>
        <w:t xml:space="preserve">, </w:t>
      </w:r>
      <w:r w:rsidR="00DA67A5">
        <w:t xml:space="preserve">ez a két komponens pedig a </w:t>
      </w:r>
      <w:r>
        <w:t>frontend és backend. A felhasználó csak a f</w:t>
      </w:r>
      <w:r w:rsidR="0019472F">
        <w:t xml:space="preserve">elhasználói felületet látja </w:t>
      </w:r>
      <w:r w:rsidR="00D92832">
        <w:t xml:space="preserve">a </w:t>
      </w:r>
      <w:r w:rsidR="0019472F">
        <w:t>műkö</w:t>
      </w:r>
      <w:r>
        <w:t>dés során</w:t>
      </w:r>
      <w:r w:rsidR="00D92832">
        <w:t>,</w:t>
      </w:r>
      <w:r>
        <w:t xml:space="preserve"> és nem tudja, hogy a háttérben pontosan milyen szol</w:t>
      </w:r>
      <w:r w:rsidR="00D92832">
        <w:t>g</w:t>
      </w:r>
      <w:r>
        <w:t>áltatások futnak</w:t>
      </w:r>
      <w:r w:rsidR="00D92832">
        <w:t>,</w:t>
      </w:r>
      <w:r>
        <w:t xml:space="preserve"> </w:t>
      </w:r>
      <w:r w:rsidR="00D92832">
        <w:t>valamint, hogy az egyes kérések pontosan</w:t>
      </w:r>
      <w:r>
        <w:t xml:space="preserve"> hogyan is </w:t>
      </w:r>
      <w:r w:rsidR="00D92832">
        <w:t>kerülnek</w:t>
      </w:r>
      <w:r>
        <w:t xml:space="preserve"> kiszolgál</w:t>
      </w:r>
      <w:r w:rsidR="00D92832">
        <w:t>ásra</w:t>
      </w:r>
      <w:r>
        <w:t xml:space="preserve">. </w:t>
      </w:r>
    </w:p>
    <w:p w14:paraId="764661C1" w14:textId="4A71823F" w:rsidR="0019472F" w:rsidRDefault="0019472F" w:rsidP="002C05E0">
      <w:r>
        <w:t>Ahogy azt korábban említettem</w:t>
      </w:r>
      <w:r w:rsidR="00D92832">
        <w:t>,</w:t>
      </w:r>
      <w:r>
        <w:t xml:space="preserve"> a megjelenítésért felelős kódrész Angular és TypeScript felhasználásával készült. A kód komponensekre van felosztva az á</w:t>
      </w:r>
      <w:r w:rsidR="00B75229">
        <w:t>tláthatóság és újrafelhasználha</w:t>
      </w:r>
      <w:r>
        <w:t>tóság miatt. Minden komponens egy .ts fájlból, ami a TypeScript kódot tartamazza, egy .html fájlból</w:t>
      </w:r>
      <w:r w:rsidR="00B75229">
        <w:t>, ami</w:t>
      </w:r>
      <w:r>
        <w:t xml:space="preserve"> a HTML kódot tartalmazza</w:t>
      </w:r>
      <w:r w:rsidR="00B75229">
        <w:t>,</w:t>
      </w:r>
      <w:r>
        <w:t xml:space="preserve"> és egy .css fájlból épül fel, </w:t>
      </w:r>
      <w:r w:rsidR="00F367CB">
        <w:t>amely a HTML elemek kinézetéért felel</w:t>
      </w:r>
      <w:r w:rsidR="001877E6">
        <w:t>. Minden komponens</w:t>
      </w:r>
      <w:r>
        <w:t>nek van egy külön mappája</w:t>
      </w:r>
      <w:r w:rsidR="00B75229">
        <w:t>,</w:t>
      </w:r>
      <w:r>
        <w:t xml:space="preserve"> am</w:t>
      </w:r>
      <w:r w:rsidR="00B75229">
        <w:t>ely</w:t>
      </w:r>
      <w:r>
        <w:t>be</w:t>
      </w:r>
      <w:r w:rsidR="00B75229">
        <w:t>n</w:t>
      </w:r>
      <w:r>
        <w:t xml:space="preserve"> csak a hozzátartozó fájlok vannak. A komponenseken kívül van egy entities mappa is, ahova azok az osztályok kerülnek, amelyek gyakran ha</w:t>
      </w:r>
      <w:r w:rsidR="00B75229">
        <w:t>sznált objektumokat definiálnak,</w:t>
      </w:r>
      <w:r>
        <w:t xml:space="preserve"> </w:t>
      </w:r>
      <w:r w:rsidR="00B75229">
        <w:t>t</w:t>
      </w:r>
      <w:r>
        <w:t>ovábbá egy services mappa</w:t>
      </w:r>
      <w:r w:rsidR="00B75229">
        <w:t>,</w:t>
      </w:r>
      <w:r>
        <w:t xml:space="preserve"> ahova a backend-</w:t>
      </w:r>
      <w:r w:rsidR="00B75229">
        <w:t>d</w:t>
      </w:r>
      <w:r>
        <w:t xml:space="preserve">el kommunikáló kódrészek kerültek. </w:t>
      </w:r>
    </w:p>
    <w:p w14:paraId="4A8F40EF" w14:textId="3CAF074F" w:rsidR="00396D1C" w:rsidRDefault="00E34161" w:rsidP="002C05E0">
      <w:r>
        <w:t>A backend felépítése</w:t>
      </w:r>
      <w:r w:rsidR="00396D1C">
        <w:t xml:space="preserve"> jól felosztható rétegekre, </w:t>
      </w:r>
      <w:r w:rsidR="00543055">
        <w:t>legalul található az adatbázis</w:t>
      </w:r>
      <w:r w:rsidR="00B75229">
        <w:t>,</w:t>
      </w:r>
      <w:r w:rsidR="00543055">
        <w:t xml:space="preserve"> a</w:t>
      </w:r>
      <w:r w:rsidR="00A47088">
        <w:t>mi az adatok tárolására szolgál</w:t>
      </w:r>
      <w:r w:rsidR="00B75229">
        <w:t>,</w:t>
      </w:r>
      <w:r w:rsidR="00A47088">
        <w:t xml:space="preserve"> ezt a Pythonban írt logika közvetlenül eléri. Felette van egy absztrakciós szint</w:t>
      </w:r>
      <w:r w:rsidR="00B75229">
        <w:t>,</w:t>
      </w:r>
      <w:r w:rsidR="00A47088">
        <w:t xml:space="preserve"> ami azt jelenti, hogy az adatbázisban található táblá</w:t>
      </w:r>
      <w:r w:rsidR="00813E58">
        <w:t>k le vannak képezve osztályokra, ez a könnyeb kezelés miatt fontos. Az üzleti logika megvalósítására van egy külön réteg, ahol az adatbáziselérés történik, továbbá</w:t>
      </w:r>
      <w:r w:rsidR="00B75229">
        <w:t xml:space="preserve"> ahol</w:t>
      </w:r>
      <w:r w:rsidR="00813E58">
        <w:t xml:space="preserve"> a szoftver logikája van implementálva. Az SQLAlchemy-nek köszönhetően az itt található lekérdezések és kódrészletek függetlenek az adatbázis típusától, tehát egy esetleges </w:t>
      </w:r>
      <w:r w:rsidR="001877E6">
        <w:t xml:space="preserve">adatbázis típus </w:t>
      </w:r>
      <w:r w:rsidR="00813E58">
        <w:t xml:space="preserve">váltás nem </w:t>
      </w:r>
      <w:r w:rsidR="00B75229">
        <w:t>okozná</w:t>
      </w:r>
      <w:r w:rsidR="00813E58">
        <w:t xml:space="preserve"> az itt megvalósított részek változásá</w:t>
      </w:r>
      <w:r w:rsidR="00B75229">
        <w:t>t</w:t>
      </w:r>
      <w:r w:rsidR="00813E58">
        <w:t>.</w:t>
      </w:r>
      <w:r w:rsidR="00877B5B">
        <w:t xml:space="preserve"> Az üz</w:t>
      </w:r>
      <w:r w:rsidR="001877E6">
        <w:t>l</w:t>
      </w:r>
      <w:r w:rsidR="00877B5B">
        <w:t>eti logika metódusait a REST API elérési pontjai hívják meg.</w:t>
      </w:r>
      <w:r w:rsidR="001877E6">
        <w:t xml:space="preserve"> Ezek az elérési pontok a kapcsolat a frontend és backend között, ellenőrzik a kapott bemenetet, meghívják a megfelelő metódusokat a kérés kiszolgálásához és válaszolnak a </w:t>
      </w:r>
      <w:r w:rsidR="00BA4C31">
        <w:t>kívánt</w:t>
      </w:r>
      <w:r w:rsidR="001877E6">
        <w:t xml:space="preserve"> objektumokkal.</w:t>
      </w:r>
    </w:p>
    <w:p w14:paraId="773C8FFA" w14:textId="451D4BD0" w:rsidR="00877B5B" w:rsidRPr="00256F6F" w:rsidRDefault="00877B5B" w:rsidP="0092000C">
      <w:r>
        <w:lastRenderedPageBreak/>
        <w:t>A frontend futtatására Lite szervert</w:t>
      </w:r>
      <w:r w:rsidR="00E34161">
        <w:t xml:space="preserve"> </w:t>
      </w:r>
      <w:sdt>
        <w:sdtPr>
          <w:id w:val="-1603719676"/>
          <w:citation/>
        </w:sdtPr>
        <w:sdtEndPr/>
        <w:sdtContent>
          <w:r w:rsidR="00E34161">
            <w:fldChar w:fldCharType="begin"/>
          </w:r>
          <w:r w:rsidR="00E34161">
            <w:rPr>
              <w:lang w:val="en-US"/>
            </w:rPr>
            <w:instrText xml:space="preserve"> CITATION Lite \l 1033 </w:instrText>
          </w:r>
          <w:r w:rsidR="00E34161">
            <w:fldChar w:fldCharType="separate"/>
          </w:r>
          <w:r w:rsidR="00E34161" w:rsidRPr="00E34161">
            <w:rPr>
              <w:noProof/>
              <w:lang w:val="en-US"/>
            </w:rPr>
            <w:t>[13]</w:t>
          </w:r>
          <w:r w:rsidR="00E34161">
            <w:fldChar w:fldCharType="end"/>
          </w:r>
        </w:sdtContent>
      </w:sdt>
      <w:r>
        <w:t xml:space="preserve"> haszná</w:t>
      </w:r>
      <w:r w:rsidR="00F65DAD">
        <w:t>lok</w:t>
      </w:r>
      <w:r w:rsidR="00E34161">
        <w:t>, amely a fejlesztéshez kiváló, indítás után automatikusan megnyitja a preferált böngészőt és változások ese</w:t>
      </w:r>
      <w:r w:rsidR="0092000C">
        <w:t>tén frissíti az oldalt. A</w:t>
      </w:r>
      <w:r w:rsidR="00F65DAD">
        <w:t xml:space="preserve"> backend futtatásához </w:t>
      </w:r>
      <w:r w:rsidR="00BA4C31">
        <w:t>a Flask</w:t>
      </w:r>
      <w:r w:rsidR="00684879">
        <w:t xml:space="preserve"> biztosít egy beépített web szervert. </w:t>
      </w:r>
      <w:r w:rsidR="00BA4C31">
        <w:t xml:space="preserve"> </w:t>
      </w:r>
    </w:p>
    <w:p w14:paraId="2ED221A7" w14:textId="519A56C5" w:rsidR="0026654B" w:rsidRDefault="0026654B">
      <w:pPr>
        <w:pStyle w:val="Heading2"/>
      </w:pPr>
      <w:bookmarkStart w:id="17" w:name="_Toc500267037"/>
      <w:r w:rsidRPr="00BB07F9">
        <w:t>Fejlesztőkörnyezet bemutatása</w:t>
      </w:r>
      <w:bookmarkEnd w:id="17"/>
    </w:p>
    <w:p w14:paraId="28FFB41C" w14:textId="6AF3CFDC" w:rsidR="00337AFC" w:rsidRPr="00337AFC" w:rsidRDefault="00337AFC" w:rsidP="007E6030">
      <w:r>
        <w:t xml:space="preserve">Az alkalmazást </w:t>
      </w:r>
      <w:r w:rsidR="0092000C">
        <w:t>egy asztali számítógépen</w:t>
      </w:r>
      <w:r>
        <w:t xml:space="preserve"> készítettem és teszteltem</w:t>
      </w:r>
      <w:r w:rsidR="0092000C">
        <w:t xml:space="preserve">. Ezen a gépen Windows operációs rendszer fut, így fejlesztés során olyan rendszerhívásokat kellett használnom Pythonban, amelyek </w:t>
      </w:r>
      <w:r w:rsidR="007E6030">
        <w:t>környezet függetlenül lefutnak. Tesztelés céljából fejlesztés közben áttöltöttem</w:t>
      </w:r>
      <w:r>
        <w:t xml:space="preserve"> a Raspberry PI eszk</w:t>
      </w:r>
      <w:r w:rsidR="00B75229">
        <w:t>özre</w:t>
      </w:r>
      <w:r w:rsidR="007E6030">
        <w:t xml:space="preserve"> is, így ellenőrízni tudtam mindig, hogy a szoftver valóban a vártnak megfelelően működik.</w:t>
      </w:r>
    </w:p>
    <w:p w14:paraId="49E1ABCA" w14:textId="71C84141" w:rsidR="001453A1" w:rsidRDefault="003F4343" w:rsidP="00903A5E">
      <w:r>
        <w:t>A backend fejlesztéséhez a Pycharm</w:t>
      </w:r>
      <w:r w:rsidR="00B5250C">
        <w:t xml:space="preserve"> </w:t>
      </w:r>
      <w:sdt>
        <w:sdtPr>
          <w:id w:val="-822894431"/>
          <w:citation/>
        </w:sdtPr>
        <w:sdtEndPr/>
        <w:sdtContent>
          <w:r w:rsidR="00B5250C">
            <w:fldChar w:fldCharType="begin"/>
          </w:r>
          <w:r w:rsidR="00B5250C">
            <w:rPr>
              <w:lang w:val="en-US"/>
            </w:rPr>
            <w:instrText xml:space="preserve"> CITATION Pycharm \l 1033 </w:instrText>
          </w:r>
          <w:r w:rsidR="00B5250C">
            <w:fldChar w:fldCharType="separate"/>
          </w:r>
          <w:r w:rsidR="001D7E7F" w:rsidRPr="001D7E7F">
            <w:rPr>
              <w:noProof/>
              <w:lang w:val="en-US"/>
            </w:rPr>
            <w:t>[13]</w:t>
          </w:r>
          <w:r w:rsidR="00B5250C">
            <w:fldChar w:fldCharType="end"/>
          </w:r>
        </w:sdtContent>
      </w:sdt>
      <w:r>
        <w:t xml:space="preserve"> nevű fejlesztőeszközt használtam, amely minden igényt kielégítve nyújt támogatást Pythonban írt projektek fejlesztésére.</w:t>
      </w:r>
      <w:r w:rsidR="002B6778">
        <w:t xml:space="preserve"> </w:t>
      </w:r>
      <w:r w:rsidR="001C0C05">
        <w:t>Könnyen kezelhető benne a projekt, a</w:t>
      </w:r>
      <w:r w:rsidR="0063186B">
        <w:t xml:space="preserve"> készített alkalmazást egy gomb</w:t>
      </w:r>
      <w:r w:rsidR="001C0C05">
        <w:t>nyomással el lehet indítani</w:t>
      </w:r>
      <w:r w:rsidR="0063186B">
        <w:t>,</w:t>
      </w:r>
      <w:r w:rsidR="001C0C05">
        <w:t xml:space="preserve"> és indítás után láthatom a kimenetet, tehát nem igényel semm</w:t>
      </w:r>
      <w:r w:rsidR="005026DA">
        <w:t xml:space="preserve">ilyen parancssori beavatkozást. </w:t>
      </w:r>
      <w:r w:rsidR="00337AFC">
        <w:t>Az elkészült REST API-t Postman segítségével teszteltem, hogy megfelelően reagál-e a kapott bemen</w:t>
      </w:r>
      <w:r w:rsidR="0063186B">
        <w:t>e</w:t>
      </w:r>
      <w:r w:rsidR="00337AFC">
        <w:t xml:space="preserve">tekre. </w:t>
      </w:r>
      <w:r w:rsidR="00B5250C">
        <w:t xml:space="preserve">A Postman </w:t>
      </w:r>
      <w:sdt>
        <w:sdtPr>
          <w:id w:val="550420572"/>
          <w:citation/>
        </w:sdtPr>
        <w:sdtEndPr/>
        <w:sdtContent>
          <w:r w:rsidR="00B5250C">
            <w:fldChar w:fldCharType="begin"/>
          </w:r>
          <w:r w:rsidR="00B5250C">
            <w:rPr>
              <w:lang w:val="en-US"/>
            </w:rPr>
            <w:instrText xml:space="preserve"> CITATION Postman \l 1033 </w:instrText>
          </w:r>
          <w:r w:rsidR="00B5250C">
            <w:fldChar w:fldCharType="separate"/>
          </w:r>
          <w:r w:rsidR="001D7E7F" w:rsidRPr="001D7E7F">
            <w:rPr>
              <w:noProof/>
              <w:lang w:val="en-US"/>
            </w:rPr>
            <w:t>[14]</w:t>
          </w:r>
          <w:r w:rsidR="00B5250C">
            <w:fldChar w:fldCharType="end"/>
          </w:r>
        </w:sdtContent>
      </w:sdt>
      <w:r w:rsidR="00B5250C">
        <w:t xml:space="preserve"> egy könnyen kezelhető</w:t>
      </w:r>
      <w:r w:rsidR="0063186B">
        <w:t>,</w:t>
      </w:r>
      <w:r w:rsidR="00B5250C">
        <w:t xml:space="preserve"> átlátható felülettel rendelkező eszköz fejlesztők számára, amely segítségével tesztelni lehet különböző API-kat</w:t>
      </w:r>
      <w:r w:rsidR="0063186B">
        <w:t>,</w:t>
      </w:r>
      <w:r w:rsidR="00B5250C">
        <w:t xml:space="preserve"> minden igényt kielégítve. Könnyű sütiket beállítani, megadni a kéréshez szükséges adatokat. </w:t>
      </w:r>
    </w:p>
    <w:p w14:paraId="13C7B1C8" w14:textId="51FEC4B7" w:rsidR="00821756" w:rsidRDefault="00337AFC" w:rsidP="00821756">
      <w:r>
        <w:t>Az SQLAlchemy egyik tulajdonsága, hogy fejlesztés során beállítható, hogy a végrehajtott lekérdezéseket kiírja a kimenetre, ezzel is gyorsítva a fejlesztés menetét, hiszen így könn</w:t>
      </w:r>
      <w:r w:rsidR="00237327">
        <w:t>yebb leellenőri</w:t>
      </w:r>
      <w:r w:rsidR="00DC5F5C">
        <w:t>zni, hogy az elk</w:t>
      </w:r>
      <w:r>
        <w:t>é</w:t>
      </w:r>
      <w:r w:rsidR="00DC5F5C">
        <w:t>s</w:t>
      </w:r>
      <w:r>
        <w:t>zített utasítások és lekérdezések valóban helyesek-e.</w:t>
      </w:r>
      <w:r w:rsidR="00821756">
        <w:t xml:space="preserve"> Az adatbázis kezelésére letöltöttem a DB Browser for SQLite </w:t>
      </w:r>
      <w:sdt>
        <w:sdtPr>
          <w:id w:val="-1757050812"/>
          <w:citation/>
        </w:sdtPr>
        <w:sdtEndPr/>
        <w:sdtContent>
          <w:r w:rsidR="00821756">
            <w:fldChar w:fldCharType="begin"/>
          </w:r>
          <w:r w:rsidR="00821756">
            <w:rPr>
              <w:lang w:val="en-US"/>
            </w:rPr>
            <w:instrText xml:space="preserve"> CITATION DBBrowser \l 1033 </w:instrText>
          </w:r>
          <w:r w:rsidR="00821756">
            <w:fldChar w:fldCharType="separate"/>
          </w:r>
          <w:r w:rsidR="001D7E7F" w:rsidRPr="001D7E7F">
            <w:rPr>
              <w:noProof/>
              <w:lang w:val="en-US"/>
            </w:rPr>
            <w:t>[15]</w:t>
          </w:r>
          <w:r w:rsidR="00821756">
            <w:fldChar w:fldCharType="end"/>
          </w:r>
        </w:sdtContent>
      </w:sdt>
      <w:r w:rsidR="00821756">
        <w:t xml:space="preserve"> nevű programot, így kényelmesen</w:t>
      </w:r>
      <w:r w:rsidR="00D60B90">
        <w:t>,</w:t>
      </w:r>
      <w:r w:rsidR="00821756">
        <w:t xml:space="preserve"> jól áttekinthető felületen tudtam módosítani az adatokat.</w:t>
      </w:r>
    </w:p>
    <w:p w14:paraId="5A3E2CAF" w14:textId="58C33D5E" w:rsidR="00821756" w:rsidRPr="00BB07F9" w:rsidRDefault="00A27D8C" w:rsidP="00821756">
      <w:r>
        <w:t xml:space="preserve">A frontend fejlesztéséhez Visual Studio Code-ot </w:t>
      </w:r>
      <w:sdt>
        <w:sdtPr>
          <w:id w:val="-1605112330"/>
          <w:citation/>
        </w:sdtPr>
        <w:sdtEndPr/>
        <w:sdtContent>
          <w:r>
            <w:fldChar w:fldCharType="begin"/>
          </w:r>
          <w:r>
            <w:rPr>
              <w:lang w:val="en-US"/>
            </w:rPr>
            <w:instrText xml:space="preserve"> CITATION VSCode \l 1033 </w:instrText>
          </w:r>
          <w:r>
            <w:fldChar w:fldCharType="separate"/>
          </w:r>
          <w:r w:rsidR="001D7E7F" w:rsidRPr="001D7E7F">
            <w:rPr>
              <w:noProof/>
              <w:lang w:val="en-US"/>
            </w:rPr>
            <w:t>[16]</w:t>
          </w:r>
          <w:r>
            <w:fldChar w:fldCharType="end"/>
          </w:r>
        </w:sdtContent>
      </w:sdt>
      <w:r>
        <w:t xml:space="preserve"> </w:t>
      </w:r>
      <w:r w:rsidR="0076742E">
        <w:t>használtam,</w:t>
      </w:r>
      <w:r w:rsidR="0063186B">
        <w:t xml:space="preserve"> betölthető bele az egész projek</w:t>
      </w:r>
      <w:r w:rsidR="0076742E">
        <w:t>t, ezért könnyű navigálni a fájlok között, és rengeteg plugin tartozik hozzá</w:t>
      </w:r>
      <w:r w:rsidR="0063186B">
        <w:t>,</w:t>
      </w:r>
      <w:r w:rsidR="0076742E">
        <w:t xml:space="preserve"> ami a fejlesztést megkönnyíti. Emellet tartozik hozzá egy parancssor is</w:t>
      </w:r>
      <w:r w:rsidR="0065039B">
        <w:t>,</w:t>
      </w:r>
      <w:r w:rsidR="0076742E">
        <w:t xml:space="preserve"> így el lehet indítani belőle az alkalmazást.</w:t>
      </w:r>
    </w:p>
    <w:p w14:paraId="3DE883FD" w14:textId="390286D8" w:rsidR="007609D6" w:rsidRDefault="007609D6">
      <w:pPr>
        <w:pStyle w:val="Heading2"/>
      </w:pPr>
      <w:bookmarkStart w:id="18" w:name="_Toc500267038"/>
      <w:r>
        <w:t>Telepítő script</w:t>
      </w:r>
      <w:bookmarkEnd w:id="18"/>
    </w:p>
    <w:p w14:paraId="296B9640" w14:textId="60B6ABE9" w:rsidR="001453A1" w:rsidRDefault="00F66B78" w:rsidP="00F66B78">
      <w:r>
        <w:t xml:space="preserve">A cél egy frissen telepített Raspbian operációs rendszer felkonfigurálása úgy, hogy az alkalmazás probléma nélkül induljon. Ennek eléréshez egy Python-ban megírt scriptet </w:t>
      </w:r>
      <w:r w:rsidR="0063186B">
        <w:t>készítettem,</w:t>
      </w:r>
      <w:r>
        <w:t xml:space="preserve"> ami az alábbi parancsokat fogja végrehajtani</w:t>
      </w:r>
      <w:r w:rsidR="003D1FD8">
        <w:t xml:space="preserve"> </w:t>
      </w:r>
      <w:r w:rsidR="000C551C">
        <w:t>(a</w:t>
      </w:r>
      <w:r w:rsidR="003D1FD8">
        <w:t xml:space="preserve"> script futása 20 percet </w:t>
      </w:r>
      <w:r w:rsidR="003D1FD8">
        <w:lastRenderedPageBreak/>
        <w:t>is igénybe vehet a r</w:t>
      </w:r>
      <w:r w:rsidR="0063186B">
        <w:t>endszer frissítése és az újabb</w:t>
      </w:r>
      <w:r w:rsidR="000C551C">
        <w:t xml:space="preserve"> Python telepítése miatt</w:t>
      </w:r>
      <w:r w:rsidR="00444B2D">
        <w:t>, továbbá a /home/pi mappából kell indítani</w:t>
      </w:r>
      <w:r w:rsidR="002832BC">
        <w:t xml:space="preserve">, </w:t>
      </w:r>
      <w:r w:rsidR="001760CF">
        <w:t>ami</w:t>
      </w:r>
      <w:r w:rsidR="002832BC">
        <w:t xml:space="preserve"> változtatha</w:t>
      </w:r>
      <w:r w:rsidR="00CE1320">
        <w:t xml:space="preserve">tó, de </w:t>
      </w:r>
      <w:r w:rsidR="001760CF">
        <w:t>az</w:t>
      </w:r>
      <w:r w:rsidR="00CE1320">
        <w:t xml:space="preserve"> a script átírásával jár</w:t>
      </w:r>
      <w:r w:rsidR="000C551C">
        <w:t>):</w:t>
      </w:r>
      <w:r w:rsidR="00390B4F">
        <w:t xml:space="preserve"> </w:t>
      </w:r>
    </w:p>
    <w:p w14:paraId="11771C88" w14:textId="6B26A789" w:rsidR="002F155F" w:rsidRDefault="00A01A6E" w:rsidP="002F155F">
      <w:pPr>
        <w:pStyle w:val="ListParagraph"/>
        <w:numPr>
          <w:ilvl w:val="0"/>
          <w:numId w:val="45"/>
        </w:numPr>
        <w:spacing w:after="0" w:line="240" w:lineRule="auto"/>
        <w:rPr>
          <w:highlight w:val="lightGray"/>
        </w:rPr>
      </w:pPr>
      <w:r w:rsidRPr="00A01A6E">
        <w:rPr>
          <w:highlight w:val="lightGray"/>
        </w:rPr>
        <w:t xml:space="preserve">sudo apt-get </w:t>
      </w:r>
      <w:r w:rsidR="002F155F">
        <w:rPr>
          <w:highlight w:val="lightGray"/>
        </w:rPr>
        <w:t>update</w:t>
      </w:r>
    </w:p>
    <w:p w14:paraId="425D2794" w14:textId="7AF483F4" w:rsidR="00A01A6E" w:rsidRPr="002F155F" w:rsidRDefault="00A01A6E" w:rsidP="002F155F">
      <w:pPr>
        <w:pStyle w:val="ListParagraph"/>
        <w:spacing w:after="0"/>
        <w:ind w:left="1440" w:firstLine="0"/>
        <w:rPr>
          <w:highlight w:val="lightGray"/>
        </w:rPr>
      </w:pPr>
      <w:r w:rsidRPr="002F155F">
        <w:rPr>
          <w:highlight w:val="lightGray"/>
        </w:rPr>
        <w:t>sudo apt-get upgrade</w:t>
      </w:r>
    </w:p>
    <w:p w14:paraId="169C0758" w14:textId="4CE43B51" w:rsidR="00A01A6E" w:rsidRDefault="00A01A6E" w:rsidP="00A01A6E">
      <w:pPr>
        <w:pStyle w:val="ListParagraph"/>
        <w:ind w:left="1440" w:firstLine="0"/>
      </w:pPr>
      <w:r>
        <w:t>Frissíti az operációs rendszerre telepített csomagokat.</w:t>
      </w:r>
    </w:p>
    <w:p w14:paraId="627AA105" w14:textId="760CEF4B" w:rsidR="00182539" w:rsidRDefault="00444B2D" w:rsidP="00182539">
      <w:pPr>
        <w:pStyle w:val="ListParagraph"/>
        <w:numPr>
          <w:ilvl w:val="0"/>
          <w:numId w:val="45"/>
        </w:numPr>
        <w:rPr>
          <w:highlight w:val="lightGray"/>
        </w:rPr>
      </w:pPr>
      <w:r w:rsidRPr="00444B2D">
        <w:rPr>
          <w:highlight w:val="lightGray"/>
        </w:rPr>
        <w:t xml:space="preserve">git clone </w:t>
      </w:r>
      <w:hyperlink r:id="rId15" w:history="1">
        <w:r w:rsidR="00182539" w:rsidRPr="0084413D">
          <w:rPr>
            <w:rStyle w:val="Hyperlink"/>
            <w:highlight w:val="lightGray"/>
          </w:rPr>
          <w:t>https://github.com/hanicz/dipterv1.git</w:t>
        </w:r>
      </w:hyperlink>
    </w:p>
    <w:p w14:paraId="5EC8F8C6" w14:textId="77777777" w:rsidR="00182539" w:rsidRDefault="00182539" w:rsidP="00182539">
      <w:pPr>
        <w:pStyle w:val="ListParagraph"/>
        <w:ind w:left="1440" w:firstLine="0"/>
      </w:pPr>
      <w:r>
        <w:t>Letölti a projektet Github-ról a git verziókezelő segítségével, mindig itt érhető el a legfrissebb verzió.</w:t>
      </w:r>
    </w:p>
    <w:p w14:paraId="35DDC0D3" w14:textId="378207E3" w:rsidR="00CE1DDC" w:rsidRPr="00CE1DDC" w:rsidRDefault="00CE1DDC" w:rsidP="001453A1">
      <w:pPr>
        <w:pStyle w:val="ListParagraph"/>
        <w:numPr>
          <w:ilvl w:val="0"/>
          <w:numId w:val="45"/>
        </w:numPr>
        <w:rPr>
          <w:highlight w:val="lightGray"/>
        </w:rPr>
      </w:pPr>
      <w:r w:rsidRPr="00CE1DDC">
        <w:rPr>
          <w:highlight w:val="lightGray"/>
        </w:rPr>
        <w:t>sudo apt-get install sqlite3</w:t>
      </w:r>
    </w:p>
    <w:p w14:paraId="5F03A699" w14:textId="20AD5D37" w:rsidR="00BE45C7" w:rsidRDefault="00BE45C7" w:rsidP="00CE1DDC">
      <w:pPr>
        <w:pStyle w:val="ListParagraph"/>
        <w:ind w:left="1440" w:firstLine="0"/>
      </w:pPr>
      <w:r>
        <w:t>Feltelepíti az sqlite3 csomagot, hogy az adatbázis parancssoron keresztül is elérhető legyen. Ez nem szükséges a szoftver futtatásához, de kényelmesebb, ha később módosítani kell valamit.</w:t>
      </w:r>
    </w:p>
    <w:p w14:paraId="3AF72F0F" w14:textId="594B4200" w:rsidR="002F155F" w:rsidRPr="002F155F" w:rsidRDefault="002F155F" w:rsidP="001453A1">
      <w:pPr>
        <w:pStyle w:val="ListParagraph"/>
        <w:numPr>
          <w:ilvl w:val="0"/>
          <w:numId w:val="45"/>
        </w:numPr>
        <w:rPr>
          <w:highlight w:val="lightGray"/>
        </w:rPr>
      </w:pPr>
      <w:r w:rsidRPr="002F155F">
        <w:rPr>
          <w:highlight w:val="lightGray"/>
        </w:rPr>
        <w:t>sudo apt-get install nodejs npm</w:t>
      </w:r>
    </w:p>
    <w:p w14:paraId="01643CCF" w14:textId="10878B49" w:rsidR="001453A1" w:rsidRDefault="001453A1" w:rsidP="002F155F">
      <w:pPr>
        <w:pStyle w:val="ListParagraph"/>
        <w:ind w:left="1440" w:firstLine="0"/>
      </w:pPr>
      <w:r>
        <w:t>F</w:t>
      </w:r>
      <w:r w:rsidR="007E7134">
        <w:t xml:space="preserve">eltelepíteni az npm-et. </w:t>
      </w:r>
    </w:p>
    <w:p w14:paraId="7E81A247" w14:textId="7C5B6DDD" w:rsidR="002F155F" w:rsidRPr="002F155F" w:rsidRDefault="002F155F" w:rsidP="002F155F">
      <w:pPr>
        <w:pStyle w:val="ListParagraph"/>
        <w:numPr>
          <w:ilvl w:val="0"/>
          <w:numId w:val="45"/>
        </w:numPr>
        <w:spacing w:after="0" w:line="240" w:lineRule="auto"/>
        <w:rPr>
          <w:highlight w:val="lightGray"/>
        </w:rPr>
      </w:pPr>
      <w:r w:rsidRPr="002F155F">
        <w:rPr>
          <w:highlight w:val="lightGray"/>
        </w:rPr>
        <w:t xml:space="preserve">wget </w:t>
      </w:r>
      <w:hyperlink r:id="rId16" w:history="1">
        <w:r w:rsidRPr="002F155F">
          <w:rPr>
            <w:rStyle w:val="Hyperlink"/>
            <w:highlight w:val="lightGray"/>
          </w:rPr>
          <w:t>https://www.python.org/ftp/python/3.6.0/Python-3.6.0.tgz</w:t>
        </w:r>
      </w:hyperlink>
    </w:p>
    <w:p w14:paraId="1AF7E2B1" w14:textId="0FC06A2E" w:rsidR="002F155F" w:rsidRPr="002F155F" w:rsidRDefault="002F155F" w:rsidP="002F155F">
      <w:pPr>
        <w:pStyle w:val="ListParagraph"/>
        <w:spacing w:after="0" w:line="240" w:lineRule="auto"/>
        <w:ind w:left="1440" w:firstLine="0"/>
        <w:rPr>
          <w:highlight w:val="lightGray"/>
        </w:rPr>
      </w:pPr>
      <w:r w:rsidRPr="002F155F">
        <w:rPr>
          <w:highlight w:val="lightGray"/>
        </w:rPr>
        <w:t>tar xzvf Python-3.6.0.tgz</w:t>
      </w:r>
    </w:p>
    <w:p w14:paraId="63B6116B" w14:textId="1F11585C" w:rsidR="002F155F" w:rsidRPr="002F155F" w:rsidRDefault="002F155F" w:rsidP="002F155F">
      <w:pPr>
        <w:pStyle w:val="ListParagraph"/>
        <w:spacing w:after="0" w:line="240" w:lineRule="auto"/>
        <w:ind w:left="1440" w:firstLine="0"/>
        <w:rPr>
          <w:highlight w:val="lightGray"/>
        </w:rPr>
      </w:pPr>
      <w:r w:rsidRPr="002F155F">
        <w:rPr>
          <w:highlight w:val="lightGray"/>
        </w:rPr>
        <w:t>./configure --enable-loadable-sqlite-extension</w:t>
      </w:r>
    </w:p>
    <w:p w14:paraId="777794D0" w14:textId="33E200E7" w:rsidR="002F155F" w:rsidRPr="002F155F" w:rsidRDefault="002F155F" w:rsidP="002F155F">
      <w:pPr>
        <w:pStyle w:val="ListParagraph"/>
        <w:spacing w:after="0" w:line="240" w:lineRule="auto"/>
        <w:ind w:left="1440" w:firstLine="0"/>
        <w:rPr>
          <w:highlight w:val="lightGray"/>
        </w:rPr>
      </w:pPr>
      <w:r w:rsidRPr="002F155F">
        <w:rPr>
          <w:highlight w:val="lightGray"/>
        </w:rPr>
        <w:t>make</w:t>
      </w:r>
    </w:p>
    <w:p w14:paraId="72BC8462" w14:textId="565E0AF4" w:rsidR="002F155F" w:rsidRDefault="002F155F" w:rsidP="002F155F">
      <w:pPr>
        <w:pStyle w:val="ListParagraph"/>
        <w:ind w:left="1440" w:firstLine="0"/>
      </w:pPr>
      <w:r w:rsidRPr="002F155F">
        <w:rPr>
          <w:highlight w:val="lightGray"/>
        </w:rPr>
        <w:t>sudo make install</w:t>
      </w:r>
    </w:p>
    <w:p w14:paraId="22072022" w14:textId="726A109F" w:rsidR="001453A1" w:rsidRDefault="007E7134" w:rsidP="002F155F">
      <w:pPr>
        <w:pStyle w:val="ListParagraph"/>
        <w:ind w:left="1440" w:firstLine="0"/>
      </w:pPr>
      <w:r>
        <w:t>Mivel a backend futásához Python</w:t>
      </w:r>
      <w:r w:rsidR="00EB35DF">
        <w:t>_</w:t>
      </w:r>
      <w:r>
        <w:t xml:space="preserve">3.6-ra van szükség, ezért a script </w:t>
      </w:r>
      <w:r w:rsidR="001F62AC">
        <w:t>ezt letölti a hivatalos honlapról, majd feltelepíti az sqlite-os kiegészítővel.</w:t>
      </w:r>
    </w:p>
    <w:p w14:paraId="75783E11" w14:textId="6F43F9A2" w:rsidR="005D1970" w:rsidRPr="006259BA" w:rsidRDefault="006259BA" w:rsidP="001453A1">
      <w:pPr>
        <w:pStyle w:val="ListParagraph"/>
        <w:numPr>
          <w:ilvl w:val="0"/>
          <w:numId w:val="45"/>
        </w:numPr>
        <w:rPr>
          <w:highlight w:val="lightGray"/>
        </w:rPr>
      </w:pPr>
      <w:r w:rsidRPr="006259BA">
        <w:rPr>
          <w:highlight w:val="lightGray"/>
        </w:rPr>
        <w:t>pip3.6 install –r /home/pi/dipterv1/backend/requirements.txt</w:t>
      </w:r>
    </w:p>
    <w:p w14:paraId="2F44B471" w14:textId="1962C40D" w:rsidR="00B968FD" w:rsidRDefault="00B968FD" w:rsidP="005D1970">
      <w:pPr>
        <w:pStyle w:val="ListParagraph"/>
        <w:ind w:left="1440" w:firstLine="0"/>
      </w:pPr>
      <w:r>
        <w:t xml:space="preserve">A requirements.txt fájlban található </w:t>
      </w:r>
      <w:r w:rsidR="006259BA">
        <w:t xml:space="preserve">korábban bemutatott </w:t>
      </w:r>
      <w:r>
        <w:t xml:space="preserve">könyvtárakat feltelepíti pip segítségével. A pip </w:t>
      </w:r>
      <w:sdt>
        <w:sdtPr>
          <w:id w:val="1206835902"/>
          <w:citation/>
        </w:sdtPr>
        <w:sdtEndPr/>
        <w:sdtContent>
          <w:r>
            <w:fldChar w:fldCharType="begin"/>
          </w:r>
          <w:r>
            <w:rPr>
              <w:lang w:val="en-US"/>
            </w:rPr>
            <w:instrText xml:space="preserve"> CITATION pip \l 1033 </w:instrText>
          </w:r>
          <w:r>
            <w:fldChar w:fldCharType="separate"/>
          </w:r>
          <w:r w:rsidR="001D7E7F" w:rsidRPr="001D7E7F">
            <w:rPr>
              <w:noProof/>
              <w:lang w:val="en-US"/>
            </w:rPr>
            <w:t>[17]</w:t>
          </w:r>
          <w:r>
            <w:fldChar w:fldCharType="end"/>
          </w:r>
        </w:sdtContent>
      </w:sdt>
      <w:r>
        <w:t xml:space="preserve"> egy Pythonhoz használt csomag menedzselő, </w:t>
      </w:r>
      <w:r w:rsidR="00D23555">
        <w:t>amellyel</w:t>
      </w:r>
      <w:r>
        <w:t xml:space="preserve"> gyorsan </w:t>
      </w:r>
      <w:r w:rsidR="001760CF">
        <w:t>feltelepíthetők</w:t>
      </w:r>
      <w:r>
        <w:t xml:space="preserve"> a kí</w:t>
      </w:r>
      <w:r w:rsidR="001760CF">
        <w:t>vánt könyvtárak.</w:t>
      </w:r>
    </w:p>
    <w:p w14:paraId="48717EC2" w14:textId="09DF82C6" w:rsidR="00182539" w:rsidRPr="00E76E29" w:rsidRDefault="00182539" w:rsidP="00E76E29">
      <w:pPr>
        <w:pStyle w:val="ListParagraph"/>
        <w:numPr>
          <w:ilvl w:val="0"/>
          <w:numId w:val="45"/>
        </w:numPr>
        <w:spacing w:after="0" w:line="240" w:lineRule="auto"/>
        <w:rPr>
          <w:highlight w:val="lightGray"/>
        </w:rPr>
      </w:pPr>
      <w:r w:rsidRPr="00E76E29">
        <w:rPr>
          <w:highlight w:val="lightGray"/>
        </w:rPr>
        <w:t xml:space="preserve">curl –sL </w:t>
      </w:r>
      <w:hyperlink r:id="rId17" w:history="1">
        <w:r w:rsidRPr="00E76E29">
          <w:rPr>
            <w:rStyle w:val="Hyperlink"/>
            <w:highlight w:val="lightGray"/>
          </w:rPr>
          <w:t>https://deb.nodesource.com/setup_9.x</w:t>
        </w:r>
      </w:hyperlink>
    </w:p>
    <w:p w14:paraId="3E87C149" w14:textId="1587F1BE" w:rsidR="00182539" w:rsidRDefault="00E76E29" w:rsidP="00182539">
      <w:pPr>
        <w:pStyle w:val="ListParagraph"/>
        <w:ind w:left="1440" w:firstLine="0"/>
      </w:pPr>
      <w:r w:rsidRPr="00E76E29">
        <w:rPr>
          <w:highlight w:val="lightGray"/>
        </w:rPr>
        <w:t>sudo apt-get install nodejs</w:t>
      </w:r>
    </w:p>
    <w:p w14:paraId="59C1BDC6" w14:textId="2B029532" w:rsidR="008713F1" w:rsidRDefault="00E76E29" w:rsidP="00182539">
      <w:pPr>
        <w:pStyle w:val="ListParagraph"/>
        <w:ind w:left="1440" w:firstLine="0"/>
      </w:pPr>
      <w:r>
        <w:t xml:space="preserve">A fentebb látható linken egy script </w:t>
      </w:r>
      <w:r w:rsidR="00236893">
        <w:t>fájl érhető el, amelyet</w:t>
      </w:r>
      <w:r w:rsidR="001760CF">
        <w:t xml:space="preserve"> a telepítő</w:t>
      </w:r>
      <w:r w:rsidR="00236893">
        <w:t xml:space="preserve"> lement</w:t>
      </w:r>
      <w:r>
        <w:t xml:space="preserve"> egy fájlba, majd e</w:t>
      </w:r>
      <w:r w:rsidR="00236893">
        <w:t>zt a script</w:t>
      </w:r>
      <w:r w:rsidR="001760CF">
        <w:t>et</w:t>
      </w:r>
      <w:r w:rsidR="00236893">
        <w:t xml:space="preserve"> futtatva lefrissíti</w:t>
      </w:r>
      <w:r>
        <w:t xml:space="preserve"> a nodejs</w:t>
      </w:r>
      <w:r w:rsidR="00D16480">
        <w:t>-t</w:t>
      </w:r>
      <w:r w:rsidR="001760CF">
        <w:t>, majd</w:t>
      </w:r>
      <w:r w:rsidR="00D16480">
        <w:t xml:space="preserve"> telepíti</w:t>
      </w:r>
      <w:r>
        <w:t>.</w:t>
      </w:r>
    </w:p>
    <w:p w14:paraId="7A727B55" w14:textId="0EF3AB6E" w:rsidR="00D33C26" w:rsidRDefault="00D33C26" w:rsidP="001453A1">
      <w:pPr>
        <w:pStyle w:val="ListParagraph"/>
        <w:numPr>
          <w:ilvl w:val="0"/>
          <w:numId w:val="45"/>
        </w:numPr>
        <w:rPr>
          <w:highlight w:val="lightGray"/>
        </w:rPr>
      </w:pPr>
      <w:r>
        <w:rPr>
          <w:highlight w:val="lightGray"/>
        </w:rPr>
        <w:t>n</w:t>
      </w:r>
      <w:r w:rsidRPr="00D33C26">
        <w:rPr>
          <w:highlight w:val="lightGray"/>
        </w:rPr>
        <w:t>pm install</w:t>
      </w:r>
    </w:p>
    <w:p w14:paraId="350456D4" w14:textId="2FF69969" w:rsidR="00D33C26" w:rsidRPr="00D33C26" w:rsidRDefault="00D33C26" w:rsidP="00D33C26">
      <w:pPr>
        <w:pStyle w:val="ListParagraph"/>
        <w:ind w:left="1440" w:firstLine="0"/>
      </w:pPr>
      <w:r w:rsidRPr="00D33C26">
        <w:lastRenderedPageBreak/>
        <w:t>Feltelepíti a frontend-hez szükséges függőségeket, a parancsot a fron</w:t>
      </w:r>
      <w:r w:rsidR="001760CF">
        <w:t>tend projekt mappájában kell kia</w:t>
      </w:r>
      <w:r w:rsidRPr="00D33C26">
        <w:t>dni.</w:t>
      </w:r>
    </w:p>
    <w:p w14:paraId="59C39E17" w14:textId="1D2C320F" w:rsidR="00F66B78" w:rsidRPr="007609D6" w:rsidRDefault="001760CF" w:rsidP="00F84D6A">
      <w:pPr>
        <w:pStyle w:val="ListParagraph"/>
        <w:numPr>
          <w:ilvl w:val="0"/>
          <w:numId w:val="45"/>
        </w:numPr>
      </w:pPr>
      <w:r>
        <w:t>Végül a telepítő l</w:t>
      </w:r>
      <w:r w:rsidR="00EC1330">
        <w:t>étrehozza</w:t>
      </w:r>
      <w:r w:rsidR="007E7134">
        <w:t xml:space="preserve"> az SQLite adatbázis fájlt</w:t>
      </w:r>
      <w:r w:rsidR="00EC1330">
        <w:t>,</w:t>
      </w:r>
      <w:r w:rsidR="007E7134">
        <w:t xml:space="preserve"> és </w:t>
      </w:r>
      <w:r>
        <w:t>abban</w:t>
      </w:r>
      <w:r w:rsidR="007E7134">
        <w:t xml:space="preserve"> a Role és Crendetial_Store táblákat</w:t>
      </w:r>
      <w:r w:rsidR="00D56514">
        <w:t>,</w:t>
      </w:r>
      <w:r w:rsidR="007E7134">
        <w:t xml:space="preserve"> </w:t>
      </w:r>
      <w:r w:rsidR="00D56514">
        <w:t>amelyekbe</w:t>
      </w:r>
      <w:r w:rsidR="007E7134">
        <w:t xml:space="preserve"> be</w:t>
      </w:r>
      <w:r w:rsidR="003C10F2">
        <w:t>szúr pár rek</w:t>
      </w:r>
      <w:r w:rsidR="007E7134">
        <w:t>ordot, hogy az alkalmazás hiba nélkül tudjon indulni.</w:t>
      </w:r>
      <w:r w:rsidR="00EC1330">
        <w:t xml:space="preserve"> A Role tábla az előre definiált jogosultságokat tartalmazza, míg a Credential_Store tábla a rendszer működéséshez elengedhetetlen kódokat</w:t>
      </w:r>
      <w:r>
        <w:t>.</w:t>
      </w:r>
      <w:r w:rsidR="00387DCA">
        <w:t xml:space="preserve"> </w:t>
      </w:r>
      <w:r>
        <w:t>Ezeket</w:t>
      </w:r>
      <w:r w:rsidR="00387DCA">
        <w:t xml:space="preserve"> a script futás</w:t>
      </w:r>
      <w:r w:rsidR="00B5213E">
        <w:t xml:space="preserve">a során kéri be </w:t>
      </w:r>
      <w:r>
        <w:t xml:space="preserve">a telepítő </w:t>
      </w:r>
      <w:r w:rsidR="00B5213E">
        <w:t>a scriptet futtató</w:t>
      </w:r>
      <w:r>
        <w:t xml:space="preserve"> adminisztrátor</w:t>
      </w:r>
      <w:r w:rsidR="00B5213E">
        <w:t>tól</w:t>
      </w:r>
      <w:r w:rsidR="00EC1330">
        <w:t xml:space="preserve">. Ezek </w:t>
      </w:r>
      <w:r w:rsidR="0033301E">
        <w:t xml:space="preserve">a táblák </w:t>
      </w:r>
      <w:r w:rsidR="00EC1330">
        <w:t>az adatbázis fejezetben r</w:t>
      </w:r>
      <w:r w:rsidR="00BE45C7">
        <w:t>észletesebben be lesznek mutatva</w:t>
      </w:r>
      <w:r w:rsidR="00EC1330">
        <w:t>.</w:t>
      </w:r>
    </w:p>
    <w:p w14:paraId="2152D914" w14:textId="43388B9E" w:rsidR="00C43FED" w:rsidRDefault="00C43FED" w:rsidP="00C43FED">
      <w:pPr>
        <w:pStyle w:val="Heading2"/>
      </w:pPr>
      <w:bookmarkStart w:id="19" w:name="_Toc500267039"/>
      <w:r w:rsidRPr="00BB07F9">
        <w:t>Adatbázis</w:t>
      </w:r>
      <w:bookmarkEnd w:id="19"/>
    </w:p>
    <w:p w14:paraId="2BC7A748" w14:textId="78989ACB" w:rsidR="008D46D3" w:rsidRPr="00BB07F9" w:rsidRDefault="00F27AD6" w:rsidP="008D46D3">
      <w:r w:rsidRPr="00BB07F9">
        <w:t xml:space="preserve">A rendszer helyes működéséhez elengedhetetlen az adatok perzisztálása. </w:t>
      </w:r>
      <w:r w:rsidR="00BB733C" w:rsidRPr="00BB07F9">
        <w:t>A</w:t>
      </w:r>
      <w:r w:rsidR="008D46D3" w:rsidRPr="00BB07F9">
        <w:t xml:space="preserve"> re</w:t>
      </w:r>
      <w:r w:rsidR="000C551C">
        <w:t>nd</w:t>
      </w:r>
      <w:r w:rsidR="00E575C6" w:rsidRPr="00BB07F9">
        <w:t>s</w:t>
      </w:r>
      <w:r w:rsidR="000C551C">
        <w:t>z</w:t>
      </w:r>
      <w:r w:rsidR="00E575C6" w:rsidRPr="00BB07F9">
        <w:t xml:space="preserve">er adatbázis struktúrája, </w:t>
      </w:r>
      <w:r w:rsidR="008D46D3" w:rsidRPr="00BB07F9">
        <w:t>annak kialakítása</w:t>
      </w:r>
      <w:r w:rsidR="00E575C6" w:rsidRPr="00BB07F9">
        <w:t>,</w:t>
      </w:r>
      <w:r w:rsidR="008D46D3" w:rsidRPr="00BB07F9">
        <w:t xml:space="preserve"> </w:t>
      </w:r>
      <w:r w:rsidR="00E575C6" w:rsidRPr="00BB07F9">
        <w:t xml:space="preserve">továbbá az egyes táblák szerepe és a közöttük lévő kapcsolatok </w:t>
      </w:r>
      <w:r w:rsidR="008D46D3" w:rsidRPr="00BB07F9">
        <w:t>kerül</w:t>
      </w:r>
      <w:r w:rsidR="00E575C6" w:rsidRPr="00BB07F9">
        <w:t>nek</w:t>
      </w:r>
      <w:r w:rsidR="008D46D3" w:rsidRPr="00BB07F9">
        <w:t xml:space="preserve"> b</w:t>
      </w:r>
      <w:r w:rsidR="00E575C6" w:rsidRPr="00BB07F9">
        <w:t>emutatásra az alábbi fejezetben</w:t>
      </w:r>
      <w:r w:rsidR="008D46D3" w:rsidRPr="00BB07F9">
        <w:t>.</w:t>
      </w:r>
      <w:r w:rsidR="008C432F" w:rsidRPr="00BB07F9">
        <w:t xml:space="preserve"> Ahogy azt a technológiák fejezetben leírtam</w:t>
      </w:r>
      <w:r w:rsidR="00E575C6" w:rsidRPr="00BB07F9">
        <w:t>,</w:t>
      </w:r>
      <w:r w:rsidR="008C432F" w:rsidRPr="00BB07F9">
        <w:t xml:space="preserve"> a program SQLite adatbázist használ. Az SQLAlchemy könyvtár felhasználásával elég csak megadnom az adatbázis típusát illetve annak elérését, így később</w:t>
      </w:r>
      <w:r w:rsidR="001B427E" w:rsidRPr="00BB07F9">
        <w:t>,</w:t>
      </w:r>
      <w:r w:rsidR="008C432F" w:rsidRPr="00BB07F9">
        <w:t xml:space="preserve"> ha szeretnék más adatbázisra váltani, akkor elég csak</w:t>
      </w:r>
      <w:r w:rsidR="001B427E" w:rsidRPr="00BB07F9">
        <w:t xml:space="preserve"> az alábbi kódrészletet átírnom. M</w:t>
      </w:r>
      <w:r w:rsidR="008C432F" w:rsidRPr="00BB07F9">
        <w:t>ás módosítást nem igényel</w:t>
      </w:r>
      <w:r w:rsidR="00BF54F4">
        <w:t xml:space="preserve"> a kód</w:t>
      </w:r>
      <w:r w:rsidR="008C432F" w:rsidRPr="00BB07F9">
        <w:t>.</w:t>
      </w:r>
    </w:p>
    <w:p w14:paraId="20AB88B0" w14:textId="37D06F6C" w:rsidR="008C432F" w:rsidRDefault="008F793C" w:rsidP="008F793C">
      <w:pPr>
        <w:pStyle w:val="HTMLPreformatted"/>
        <w:shd w:val="clear" w:color="auto" w:fill="AEAAAA" w:themeFill="background2" w:themeFillShade="BF"/>
        <w:rPr>
          <w:color w:val="000000"/>
          <w:lang w:val="hu-HU"/>
        </w:rPr>
      </w:pPr>
      <w:r>
        <w:rPr>
          <w:color w:val="000000"/>
          <w:lang w:val="hu-HU"/>
        </w:rPr>
        <w:tab/>
      </w:r>
      <w:r w:rsidR="008C432F" w:rsidRPr="008F793C">
        <w:rPr>
          <w:color w:val="000000"/>
          <w:lang w:val="hu-HU"/>
        </w:rPr>
        <w:t>engine = create_engine(</w:t>
      </w:r>
      <w:r w:rsidR="008C432F" w:rsidRPr="008F793C">
        <w:rPr>
          <w:b/>
          <w:bCs/>
          <w:color w:val="008080"/>
          <w:lang w:val="hu-HU"/>
        </w:rPr>
        <w:t>'sqlite:///test.db'</w:t>
      </w:r>
      <w:r w:rsidR="008C432F" w:rsidRPr="008F793C">
        <w:rPr>
          <w:color w:val="000000"/>
          <w:lang w:val="hu-HU"/>
        </w:rPr>
        <w:t xml:space="preserve">, </w:t>
      </w:r>
      <w:r w:rsidR="008C432F" w:rsidRPr="008F793C">
        <w:rPr>
          <w:color w:val="660099"/>
          <w:lang w:val="hu-HU"/>
        </w:rPr>
        <w:t>echo</w:t>
      </w:r>
      <w:r w:rsidR="008C432F" w:rsidRPr="008F793C">
        <w:rPr>
          <w:color w:val="000000"/>
          <w:lang w:val="hu-HU"/>
        </w:rPr>
        <w:t>=</w:t>
      </w:r>
      <w:r w:rsidR="008C432F" w:rsidRPr="008F793C">
        <w:rPr>
          <w:b/>
          <w:bCs/>
          <w:color w:val="000080"/>
          <w:lang w:val="hu-HU"/>
        </w:rPr>
        <w:t>True</w:t>
      </w:r>
      <w:r w:rsidR="008C432F" w:rsidRPr="008F793C">
        <w:rPr>
          <w:color w:val="000000"/>
          <w:lang w:val="hu-HU"/>
        </w:rPr>
        <w:t>)</w:t>
      </w:r>
    </w:p>
    <w:p w14:paraId="1597FA3F" w14:textId="77777777" w:rsidR="002E3E4C" w:rsidRPr="00BB07F9" w:rsidRDefault="002E3E4C" w:rsidP="008C432F">
      <w:pPr>
        <w:pStyle w:val="HTMLPreformatted"/>
        <w:shd w:val="clear" w:color="auto" w:fill="FFFFFF"/>
        <w:rPr>
          <w:color w:val="000000"/>
          <w:lang w:val="hu-HU"/>
        </w:rPr>
      </w:pPr>
    </w:p>
    <w:p w14:paraId="10D0E113" w14:textId="5526CB33" w:rsidR="001E7D56" w:rsidRDefault="0007358C" w:rsidP="002E3E4C">
      <w:r>
        <w:t>Az adatbázisban a felhasználó azonosításához szükséges adatokat tárolom, az egyes műveletekről logokat, a jogosultságokat, a fájlok eléréséhez szükséges információk</w:t>
      </w:r>
      <w:r w:rsidR="00070B5F">
        <w:t>at, a fájlmegosztásokat,</w:t>
      </w:r>
      <w:r>
        <w:t xml:space="preserve"> a rendszer működéséhez szükséges kódokat</w:t>
      </w:r>
      <w:r w:rsidR="00070B5F">
        <w:t xml:space="preserve"> és a note-okat</w:t>
      </w:r>
      <w:r>
        <w:t xml:space="preserve">. </w:t>
      </w:r>
    </w:p>
    <w:p w14:paraId="26841B87" w14:textId="49B956CE" w:rsidR="001E7D56" w:rsidRDefault="008B5D94" w:rsidP="002E323A">
      <w:r>
        <w:t>A felhasználók által fel</w:t>
      </w:r>
      <w:r w:rsidR="002E323A">
        <w:t xml:space="preserve">töltött fájlok fizikailag </w:t>
      </w:r>
      <w:r w:rsidR="000C551C">
        <w:t>kerülnek</w:t>
      </w:r>
      <w:r>
        <w:t xml:space="preserve"> tárol</w:t>
      </w:r>
      <w:r w:rsidR="000C551C">
        <w:t>ásr</w:t>
      </w:r>
      <w:r>
        <w:t xml:space="preserve">a a fájlrendszerben, azonban ennek több </w:t>
      </w:r>
      <w:r w:rsidR="00AC3895">
        <w:t>megvalósítása</w:t>
      </w:r>
      <w:r>
        <w:t xml:space="preserve"> is lehetséges.</w:t>
      </w:r>
      <w:r w:rsidR="001E7D56">
        <w:t xml:space="preserve"> Az egyik megoldás az, hogy a felhasználónak van egy fő mappája, amibe bekerül az összes almappa, de nem hierarchia</w:t>
      </w:r>
      <w:r w:rsidR="000C551C">
        <w:t>-, hanem egyszintű</w:t>
      </w:r>
      <w:r w:rsidR="001E7D56">
        <w:t xml:space="preserve"> rendszerben, és az adatbázisb</w:t>
      </w:r>
      <w:r w:rsidR="000C551C">
        <w:t>an tárolt adatok alapján lehet</w:t>
      </w:r>
      <w:r w:rsidR="001E7D56">
        <w:t xml:space="preserve"> megállapítani a pontos hierachiát úgy, ho</w:t>
      </w:r>
      <w:r w:rsidR="000C551C">
        <w:t>gy ebből a felhasználó nem vesz</w:t>
      </w:r>
      <w:r w:rsidR="001E7D56">
        <w:t xml:space="preserve"> észre semmit. Ennek az az előnye, hogy gyorsabb az egyes mappák megtalálása és jobban átlátható, viszont amikor fizikai műveletekre kerül sor, mint például a törlés vagy áthelyezés, akkor nehezebben megvalósítható. A másik megoldás az, hogy pontosan leképezem a hierarchiát, így nehezebbé és hosszabbá téve a mappák megtalálását, de ha egy olyat kell törölnöm, melynek sok gyereke van, akkor az fizikailag egy művelettel megoldható. </w:t>
      </w:r>
      <w:r w:rsidR="001E7D56">
        <w:lastRenderedPageBreak/>
        <w:t xml:space="preserve">Végül a második megoldás mellett döntöttem, mert később, ha a rendszert szeretném továbbfejleszteni, akkor ebből még előnyöm származhat. </w:t>
      </w:r>
    </w:p>
    <w:p w14:paraId="6643F493" w14:textId="6C916D88" w:rsidR="00BF54F4" w:rsidRPr="00BB07F9" w:rsidRDefault="00BF54F4" w:rsidP="002E323A">
      <w:r>
        <w:t>A korábban említett feljegyzések könnyen megkülönböztethetők a fájloktól, mivel ezek az adatbázisban vannak eltárolva csak.</w:t>
      </w:r>
    </w:p>
    <w:p w14:paraId="25501E12" w14:textId="7E5212A0" w:rsidR="002B65DB" w:rsidRPr="00BB07F9" w:rsidRDefault="00E575C6" w:rsidP="008D46D3">
      <w:r w:rsidRPr="00BB07F9">
        <w:t>A program indulás</w:t>
      </w:r>
      <w:r w:rsidR="00A40EB4" w:rsidRPr="00BB07F9">
        <w:t>kor a definiált osztályok alapján megnézi, hogy a hozzájuk asszociált táblák valóban léteznek-e az adatbázisban. Amennyiben van olyan tábla</w:t>
      </w:r>
      <w:r w:rsidR="000C551C">
        <w:t>,</w:t>
      </w:r>
      <w:r w:rsidR="00A40EB4" w:rsidRPr="00BB07F9">
        <w:t xml:space="preserve"> amelyik nem létezik, akkor azt létrehozza</w:t>
      </w:r>
      <w:r w:rsidR="002E323A">
        <w:t xml:space="preserve"> az osztály definíciója alapján</w:t>
      </w:r>
      <w:r w:rsidR="00A40EB4" w:rsidRPr="00BB07F9">
        <w:t>.</w:t>
      </w:r>
    </w:p>
    <w:p w14:paraId="11B80474" w14:textId="6867681F" w:rsidR="00E86289" w:rsidRDefault="007E6030" w:rsidP="00E86289">
      <w:pPr>
        <w:keepNext/>
        <w:ind w:firstLine="0"/>
        <w:jc w:val="center"/>
      </w:pPr>
      <w:r>
        <w:rPr>
          <w:noProof/>
          <w:lang w:val="en-US"/>
        </w:rPr>
        <w:drawing>
          <wp:inline distT="0" distB="0" distL="0" distR="0" wp14:anchorId="62125C01" wp14:editId="730B5294">
            <wp:extent cx="5400040" cy="4637405"/>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76240" cy="4637405"/>
                    </a:xfrm>
                    <a:prstGeom prst="rect">
                      <a:avLst/>
                    </a:prstGeom>
                  </pic:spPr>
                </pic:pic>
              </a:graphicData>
            </a:graphic>
          </wp:inline>
        </w:drawing>
      </w:r>
    </w:p>
    <w:p w14:paraId="488ACC89" w14:textId="4D878EA9" w:rsidR="008D3512" w:rsidRDefault="00E86289" w:rsidP="0041054F">
      <w:pPr>
        <w:pStyle w:val="Caption"/>
      </w:pPr>
      <w:r>
        <w:t xml:space="preserve">Kép </w:t>
      </w:r>
      <w:fldSimple w:instr=" SEQ Kép \* ARABIC ">
        <w:r w:rsidR="0041054F">
          <w:rPr>
            <w:noProof/>
          </w:rPr>
          <w:t>6</w:t>
        </w:r>
      </w:fldSimple>
      <w:r>
        <w:t xml:space="preserve"> Adatbázis struktúra</w:t>
      </w:r>
    </w:p>
    <w:p w14:paraId="6478BD2A" w14:textId="589FC35E" w:rsidR="007E6030" w:rsidRPr="007E6030" w:rsidRDefault="007E6030" w:rsidP="007E6030">
      <w:pPr>
        <w:ind w:firstLine="0"/>
        <w:jc w:val="center"/>
      </w:pPr>
    </w:p>
    <w:p w14:paraId="117BFF6E" w14:textId="46F31ED5" w:rsidR="002B65DB" w:rsidRPr="00BB07F9" w:rsidRDefault="002B65DB" w:rsidP="002B65DB">
      <w:pPr>
        <w:pStyle w:val="Heading3"/>
      </w:pPr>
      <w:bookmarkStart w:id="20" w:name="_Toc500267040"/>
      <w:r w:rsidRPr="00BB07F9">
        <w:t>User</w:t>
      </w:r>
      <w:bookmarkEnd w:id="20"/>
    </w:p>
    <w:p w14:paraId="711E1364" w14:textId="60C726B5" w:rsidR="00AC7438" w:rsidRDefault="002B65DB" w:rsidP="00AC7438">
      <w:r w:rsidRPr="00BB07F9">
        <w:t>A felhasználók adatait tárolja, hogy a rendszer azonosítani tudja őket felhasználónév – jelszó páros segítségév</w:t>
      </w:r>
      <w:r w:rsidR="00E575C6" w:rsidRPr="00BB07F9">
        <w:t>el. Emellett segít megkülönböztet</w:t>
      </w:r>
      <w:r w:rsidRPr="00BB07F9">
        <w:t xml:space="preserve">ni a még nem aktivált felhasználókat az aktiváltaktól és felfüggesztettektől, továbbá tárolja a rontott </w:t>
      </w:r>
      <w:r w:rsidRPr="00BB07F9">
        <w:lastRenderedPageBreak/>
        <w:t xml:space="preserve">jelszavak számát. A jelszó </w:t>
      </w:r>
      <w:r w:rsidR="00E575C6" w:rsidRPr="00BB07F9">
        <w:t>„hash</w:t>
      </w:r>
      <w:r w:rsidRPr="00BB07F9">
        <w:t>elve</w:t>
      </w:r>
      <w:r w:rsidR="00E575C6" w:rsidRPr="00BB07F9">
        <w:t>”</w:t>
      </w:r>
      <w:r w:rsidRPr="00BB07F9">
        <w:t xml:space="preserve"> kerül eltárolásra</w:t>
      </w:r>
      <w:r w:rsidR="00E575C6" w:rsidRPr="00BB07F9">
        <w:t>,</w:t>
      </w:r>
      <w:r w:rsidRPr="00BB07F9">
        <w:t xml:space="preserve"> növelve ezzel a rendszer biztonságát.</w:t>
      </w:r>
    </w:p>
    <w:tbl>
      <w:tblPr>
        <w:tblStyle w:val="GridTable1Light"/>
        <w:tblW w:w="0" w:type="auto"/>
        <w:jc w:val="center"/>
        <w:tblLook w:val="04A0" w:firstRow="1" w:lastRow="0" w:firstColumn="1" w:lastColumn="0" w:noHBand="0" w:noVBand="1"/>
      </w:tblPr>
      <w:tblGrid>
        <w:gridCol w:w="1803"/>
        <w:gridCol w:w="6562"/>
      </w:tblGrid>
      <w:tr w:rsidR="007817C3" w14:paraId="6696E2D1" w14:textId="77777777" w:rsidTr="007817C3">
        <w:trPr>
          <w:cnfStyle w:val="100000000000" w:firstRow="1" w:lastRow="0" w:firstColumn="0" w:lastColumn="0" w:oddVBand="0" w:evenVBand="0" w:oddHBand="0" w:evenHBand="0" w:firstRowFirstColumn="0" w:firstRowLastColumn="0" w:lastRowFirstColumn="0" w:lastRowLastColumn="0"/>
          <w:trHeight w:val="477"/>
          <w:jc w:val="center"/>
        </w:trPr>
        <w:tc>
          <w:tcPr>
            <w:cnfStyle w:val="001000000000" w:firstRow="0" w:lastRow="0" w:firstColumn="1" w:lastColumn="0" w:oddVBand="0" w:evenVBand="0" w:oddHBand="0" w:evenHBand="0" w:firstRowFirstColumn="0" w:firstRowLastColumn="0" w:lastRowFirstColumn="0" w:lastRowLastColumn="0"/>
            <w:tcW w:w="1803" w:type="dxa"/>
            <w:shd w:val="clear" w:color="auto" w:fill="AEAAAA" w:themeFill="background2" w:themeFillShade="BF"/>
            <w:vAlign w:val="center"/>
          </w:tcPr>
          <w:p w14:paraId="6645E57C" w14:textId="6EA9AA73" w:rsidR="007817C3" w:rsidRDefault="007817C3" w:rsidP="007817C3">
            <w:pPr>
              <w:ind w:firstLine="0"/>
              <w:jc w:val="center"/>
            </w:pPr>
            <w:r>
              <w:t>Név</w:t>
            </w:r>
          </w:p>
        </w:tc>
        <w:tc>
          <w:tcPr>
            <w:tcW w:w="6562" w:type="dxa"/>
            <w:shd w:val="clear" w:color="auto" w:fill="AEAAAA" w:themeFill="background2" w:themeFillShade="BF"/>
            <w:vAlign w:val="center"/>
          </w:tcPr>
          <w:p w14:paraId="2281BF5C" w14:textId="7117C94A" w:rsidR="007817C3" w:rsidRPr="00BB07F9" w:rsidRDefault="007817C3" w:rsidP="007817C3">
            <w:pPr>
              <w:ind w:firstLine="0"/>
              <w:jc w:val="center"/>
              <w:cnfStyle w:val="100000000000" w:firstRow="1" w:lastRow="0" w:firstColumn="0" w:lastColumn="0" w:oddVBand="0" w:evenVBand="0" w:oddHBand="0" w:evenHBand="0" w:firstRowFirstColumn="0" w:firstRowLastColumn="0" w:lastRowFirstColumn="0" w:lastRowLastColumn="0"/>
            </w:pPr>
            <w:r>
              <w:t>Leírás</w:t>
            </w:r>
          </w:p>
        </w:tc>
      </w:tr>
      <w:tr w:rsidR="007817C3" w14:paraId="0C5BEEDA" w14:textId="77777777" w:rsidTr="007817C3">
        <w:trPr>
          <w:trHeight w:val="477"/>
          <w:jc w:val="center"/>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62C263A8" w14:textId="4E755EAB" w:rsidR="007817C3" w:rsidRDefault="007817C3" w:rsidP="007817C3">
            <w:pPr>
              <w:ind w:firstLine="0"/>
              <w:jc w:val="center"/>
            </w:pPr>
            <w:r>
              <w:t>id</w:t>
            </w:r>
          </w:p>
        </w:tc>
        <w:tc>
          <w:tcPr>
            <w:tcW w:w="6562" w:type="dxa"/>
            <w:vAlign w:val="center"/>
          </w:tcPr>
          <w:p w14:paraId="56761DA4" w14:textId="5937FF22" w:rsidR="007817C3" w:rsidRDefault="007817C3" w:rsidP="007817C3">
            <w:pPr>
              <w:ind w:firstLine="0"/>
              <w:jc w:val="left"/>
              <w:cnfStyle w:val="000000000000" w:firstRow="0" w:lastRow="0" w:firstColumn="0" w:lastColumn="0" w:oddVBand="0" w:evenVBand="0" w:oddHBand="0" w:evenHBand="0" w:firstRowFirstColumn="0" w:firstRowLastColumn="0" w:lastRowFirstColumn="0" w:lastRowLastColumn="0"/>
            </w:pPr>
            <w:r w:rsidRPr="00BB07F9">
              <w:t>felhasználó egyedi azonosítója</w:t>
            </w:r>
          </w:p>
        </w:tc>
      </w:tr>
      <w:tr w:rsidR="007817C3" w14:paraId="064F05D7" w14:textId="77777777" w:rsidTr="007817C3">
        <w:trPr>
          <w:trHeight w:val="403"/>
          <w:jc w:val="center"/>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517D32DD" w14:textId="28727F74" w:rsidR="007817C3" w:rsidRDefault="007817C3" w:rsidP="007817C3">
            <w:pPr>
              <w:ind w:firstLine="0"/>
              <w:jc w:val="center"/>
            </w:pPr>
            <w:r>
              <w:t>name</w:t>
            </w:r>
          </w:p>
        </w:tc>
        <w:tc>
          <w:tcPr>
            <w:tcW w:w="6562" w:type="dxa"/>
            <w:vAlign w:val="center"/>
          </w:tcPr>
          <w:p w14:paraId="4B152C3D" w14:textId="41D3128C" w:rsidR="007817C3" w:rsidRPr="00BB07F9" w:rsidRDefault="007817C3" w:rsidP="007817C3">
            <w:pPr>
              <w:ind w:firstLine="0"/>
              <w:jc w:val="left"/>
              <w:cnfStyle w:val="000000000000" w:firstRow="0" w:lastRow="0" w:firstColumn="0" w:lastColumn="0" w:oddVBand="0" w:evenVBand="0" w:oddHBand="0" w:evenHBand="0" w:firstRowFirstColumn="0" w:firstRowLastColumn="0" w:lastRowFirstColumn="0" w:lastRowLastColumn="0"/>
            </w:pPr>
            <w:r w:rsidRPr="00BB07F9">
              <w:t>választott név</w:t>
            </w:r>
          </w:p>
        </w:tc>
      </w:tr>
      <w:tr w:rsidR="007817C3" w14:paraId="05E9EC2F" w14:textId="77777777" w:rsidTr="007817C3">
        <w:trPr>
          <w:trHeight w:val="403"/>
          <w:jc w:val="center"/>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0CF03E3F" w14:textId="5929AAA0" w:rsidR="007817C3" w:rsidRDefault="007817C3" w:rsidP="007817C3">
            <w:pPr>
              <w:ind w:firstLine="0"/>
              <w:jc w:val="center"/>
            </w:pPr>
            <w:r>
              <w:t>email</w:t>
            </w:r>
          </w:p>
        </w:tc>
        <w:tc>
          <w:tcPr>
            <w:tcW w:w="6562" w:type="dxa"/>
            <w:vAlign w:val="center"/>
          </w:tcPr>
          <w:p w14:paraId="7790B7D9" w14:textId="6D966311" w:rsidR="007817C3" w:rsidRPr="00BB07F9" w:rsidRDefault="007817C3" w:rsidP="007817C3">
            <w:pPr>
              <w:ind w:firstLine="0"/>
              <w:jc w:val="left"/>
              <w:cnfStyle w:val="000000000000" w:firstRow="0" w:lastRow="0" w:firstColumn="0" w:lastColumn="0" w:oddVBand="0" w:evenVBand="0" w:oddHBand="0" w:evenHBand="0" w:firstRowFirstColumn="0" w:firstRowLastColumn="0" w:lastRowFirstColumn="0" w:lastRowLastColumn="0"/>
            </w:pPr>
            <w:r w:rsidRPr="00BB07F9">
              <w:t>e-mail cím, amire az aktiváló e-mail megy</w:t>
            </w:r>
          </w:p>
        </w:tc>
      </w:tr>
      <w:tr w:rsidR="007817C3" w14:paraId="117DA159" w14:textId="77777777" w:rsidTr="007817C3">
        <w:trPr>
          <w:trHeight w:val="403"/>
          <w:jc w:val="center"/>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03CD4E2C" w14:textId="19A81172" w:rsidR="007817C3" w:rsidRDefault="007817C3" w:rsidP="007817C3">
            <w:pPr>
              <w:ind w:firstLine="0"/>
              <w:jc w:val="center"/>
            </w:pPr>
            <w:r>
              <w:t>password_hash</w:t>
            </w:r>
          </w:p>
        </w:tc>
        <w:tc>
          <w:tcPr>
            <w:tcW w:w="6562" w:type="dxa"/>
            <w:vAlign w:val="center"/>
          </w:tcPr>
          <w:p w14:paraId="763CB1CB" w14:textId="2BB16910" w:rsidR="007817C3" w:rsidRPr="00BB07F9" w:rsidRDefault="007817C3" w:rsidP="007817C3">
            <w:pPr>
              <w:ind w:firstLine="0"/>
              <w:jc w:val="left"/>
              <w:cnfStyle w:val="000000000000" w:firstRow="0" w:lastRow="0" w:firstColumn="0" w:lastColumn="0" w:oddVBand="0" w:evenVBand="0" w:oddHBand="0" w:evenHBand="0" w:firstRowFirstColumn="0" w:firstRowLastColumn="0" w:lastRowFirstColumn="0" w:lastRowLastColumn="0"/>
            </w:pPr>
            <w:r w:rsidRPr="00BB07F9">
              <w:t>jelszó „hashelve”</w:t>
            </w:r>
          </w:p>
        </w:tc>
      </w:tr>
      <w:tr w:rsidR="007817C3" w14:paraId="53069846" w14:textId="77777777" w:rsidTr="007817C3">
        <w:trPr>
          <w:trHeight w:val="403"/>
          <w:jc w:val="center"/>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57AEA20F" w14:textId="67F3ED35" w:rsidR="007817C3" w:rsidRDefault="007817C3" w:rsidP="007817C3">
            <w:pPr>
              <w:ind w:firstLine="0"/>
              <w:jc w:val="center"/>
            </w:pPr>
            <w:r w:rsidRPr="00BB07F9">
              <w:t>activation_link</w:t>
            </w:r>
          </w:p>
        </w:tc>
        <w:tc>
          <w:tcPr>
            <w:tcW w:w="6562" w:type="dxa"/>
            <w:vAlign w:val="center"/>
          </w:tcPr>
          <w:p w14:paraId="618C00C6" w14:textId="4E598033" w:rsidR="007817C3" w:rsidRPr="00BB07F9" w:rsidRDefault="007817C3" w:rsidP="007817C3">
            <w:pPr>
              <w:ind w:firstLine="0"/>
              <w:jc w:val="left"/>
              <w:cnfStyle w:val="000000000000" w:firstRow="0" w:lastRow="0" w:firstColumn="0" w:lastColumn="0" w:oddVBand="0" w:evenVBand="0" w:oddHBand="0" w:evenHBand="0" w:firstRowFirstColumn="0" w:firstRowLastColumn="0" w:lastRowFirstColumn="0" w:lastRowLastColumn="0"/>
            </w:pPr>
            <w:r w:rsidRPr="00BB07F9">
              <w:t>a token, amivel a felhasználó aktiválni tudja a regisztrációját</w:t>
            </w:r>
          </w:p>
        </w:tc>
      </w:tr>
      <w:tr w:rsidR="007817C3" w14:paraId="45D3A5D3" w14:textId="77777777" w:rsidTr="007817C3">
        <w:trPr>
          <w:trHeight w:val="403"/>
          <w:jc w:val="center"/>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0F24110B" w14:textId="0E59495A" w:rsidR="007817C3" w:rsidRPr="00BB07F9" w:rsidRDefault="007817C3" w:rsidP="007817C3">
            <w:pPr>
              <w:ind w:firstLine="0"/>
              <w:jc w:val="center"/>
            </w:pPr>
            <w:r w:rsidRPr="00BB07F9">
              <w:t>created</w:t>
            </w:r>
          </w:p>
        </w:tc>
        <w:tc>
          <w:tcPr>
            <w:tcW w:w="6562" w:type="dxa"/>
            <w:vAlign w:val="center"/>
          </w:tcPr>
          <w:p w14:paraId="75AE9694" w14:textId="1465098E" w:rsidR="007817C3" w:rsidRPr="00BB07F9" w:rsidRDefault="007817C3" w:rsidP="007817C3">
            <w:pPr>
              <w:ind w:firstLine="0"/>
              <w:jc w:val="left"/>
              <w:cnfStyle w:val="000000000000" w:firstRow="0" w:lastRow="0" w:firstColumn="0" w:lastColumn="0" w:oddVBand="0" w:evenVBand="0" w:oddHBand="0" w:evenHBand="0" w:firstRowFirstColumn="0" w:firstRowLastColumn="0" w:lastRowFirstColumn="0" w:lastRowLastColumn="0"/>
            </w:pPr>
            <w:r w:rsidRPr="00BB07F9">
              <w:t>a létrehozás pontos dátuma</w:t>
            </w:r>
          </w:p>
        </w:tc>
      </w:tr>
      <w:tr w:rsidR="007817C3" w14:paraId="1DD18C88" w14:textId="77777777" w:rsidTr="007817C3">
        <w:trPr>
          <w:trHeight w:val="403"/>
          <w:jc w:val="center"/>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06A99DBB" w14:textId="7E8D0C15" w:rsidR="007817C3" w:rsidRPr="00BB07F9" w:rsidRDefault="007817C3" w:rsidP="007817C3">
            <w:pPr>
              <w:ind w:firstLine="0"/>
              <w:jc w:val="center"/>
            </w:pPr>
            <w:r w:rsidRPr="00BB07F9">
              <w:t>failed_attempts</w:t>
            </w:r>
          </w:p>
        </w:tc>
        <w:tc>
          <w:tcPr>
            <w:tcW w:w="6562" w:type="dxa"/>
            <w:vAlign w:val="center"/>
          </w:tcPr>
          <w:p w14:paraId="3414D238" w14:textId="562EFA20" w:rsidR="007817C3" w:rsidRPr="00BB07F9" w:rsidRDefault="007817C3" w:rsidP="007817C3">
            <w:pPr>
              <w:ind w:firstLine="0"/>
              <w:jc w:val="left"/>
              <w:cnfStyle w:val="000000000000" w:firstRow="0" w:lastRow="0" w:firstColumn="0" w:lastColumn="0" w:oddVBand="0" w:evenVBand="0" w:oddHBand="0" w:evenHBand="0" w:firstRowFirstColumn="0" w:firstRowLastColumn="0" w:lastRowFirstColumn="0" w:lastRowLastColumn="0"/>
            </w:pPr>
            <w:r w:rsidRPr="00BB07F9">
              <w:t>hibás jelszó próbálkozások</w:t>
            </w:r>
          </w:p>
        </w:tc>
      </w:tr>
      <w:tr w:rsidR="007817C3" w14:paraId="7CB395F6" w14:textId="77777777" w:rsidTr="007817C3">
        <w:trPr>
          <w:trHeight w:val="403"/>
          <w:jc w:val="center"/>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69938A69" w14:textId="1E98CBA7" w:rsidR="007817C3" w:rsidRPr="00BB07F9" w:rsidRDefault="007817C3" w:rsidP="007817C3">
            <w:pPr>
              <w:ind w:firstLine="0"/>
              <w:jc w:val="center"/>
            </w:pPr>
            <w:r w:rsidRPr="00BB07F9">
              <w:t>dropbox_auth</w:t>
            </w:r>
          </w:p>
        </w:tc>
        <w:tc>
          <w:tcPr>
            <w:tcW w:w="6562" w:type="dxa"/>
            <w:vAlign w:val="center"/>
          </w:tcPr>
          <w:p w14:paraId="5C31C731" w14:textId="71F230F1" w:rsidR="007817C3" w:rsidRPr="00BB07F9" w:rsidRDefault="007817C3" w:rsidP="007817C3">
            <w:pPr>
              <w:ind w:firstLine="0"/>
              <w:jc w:val="left"/>
              <w:cnfStyle w:val="000000000000" w:firstRow="0" w:lastRow="0" w:firstColumn="0" w:lastColumn="0" w:oddVBand="0" w:evenVBand="0" w:oddHBand="0" w:evenHBand="0" w:firstRowFirstColumn="0" w:firstRowLastColumn="0" w:lastRowFirstColumn="0" w:lastRowLastColumn="0"/>
            </w:pPr>
            <w:r w:rsidRPr="00BB07F9">
              <w:t>amennyiben összekötötte dropbox-szal a fiókját, a token itt kerül eltárolásra</w:t>
            </w:r>
          </w:p>
        </w:tc>
      </w:tr>
      <w:tr w:rsidR="007817C3" w14:paraId="1BAC2866" w14:textId="77777777" w:rsidTr="007817C3">
        <w:trPr>
          <w:trHeight w:val="403"/>
          <w:jc w:val="center"/>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3B8ED4F0" w14:textId="2BB210A6" w:rsidR="007817C3" w:rsidRPr="00BB07F9" w:rsidRDefault="007817C3" w:rsidP="007817C3">
            <w:pPr>
              <w:ind w:firstLine="0"/>
              <w:jc w:val="center"/>
            </w:pPr>
            <w:r w:rsidRPr="00BB07F9">
              <w:t>main_folder</w:t>
            </w:r>
          </w:p>
        </w:tc>
        <w:tc>
          <w:tcPr>
            <w:tcW w:w="6562" w:type="dxa"/>
            <w:vAlign w:val="center"/>
          </w:tcPr>
          <w:p w14:paraId="718BCFB4" w14:textId="585D5416" w:rsidR="007817C3" w:rsidRPr="00BB07F9" w:rsidRDefault="007817C3" w:rsidP="007817C3">
            <w:pPr>
              <w:keepNext/>
              <w:ind w:firstLine="0"/>
              <w:jc w:val="left"/>
              <w:cnfStyle w:val="000000000000" w:firstRow="0" w:lastRow="0" w:firstColumn="0" w:lastColumn="0" w:oddVBand="0" w:evenVBand="0" w:oddHBand="0" w:evenHBand="0" w:firstRowFirstColumn="0" w:firstRowLastColumn="0" w:lastRowFirstColumn="0" w:lastRowLastColumn="0"/>
            </w:pPr>
            <w:r w:rsidRPr="00BB07F9">
              <w:t>a felhasználó f</w:t>
            </w:r>
            <w:r>
              <w:t>ő mappájának egyedi azonosítója,</w:t>
            </w:r>
            <w:r w:rsidRPr="00BB07F9">
              <w:t xml:space="preserve"> külső kulcs a folder táblából</w:t>
            </w:r>
          </w:p>
        </w:tc>
      </w:tr>
    </w:tbl>
    <w:p w14:paraId="0B666E2A" w14:textId="358C30AB" w:rsidR="00F6161A" w:rsidRPr="00BB07F9" w:rsidRDefault="00E86289" w:rsidP="0041054F">
      <w:pPr>
        <w:pStyle w:val="Caption"/>
      </w:pPr>
      <w:r>
        <w:t xml:space="preserve">Tábla </w:t>
      </w:r>
      <w:fldSimple w:instr=" SEQ Tábla \* ARABIC ">
        <w:r w:rsidR="00C0551D">
          <w:rPr>
            <w:noProof/>
          </w:rPr>
          <w:t>1</w:t>
        </w:r>
      </w:fldSimple>
      <w:r>
        <w:t xml:space="preserve"> User tábla</w:t>
      </w:r>
    </w:p>
    <w:p w14:paraId="65EBC38E" w14:textId="657F9A19" w:rsidR="002B65DB" w:rsidRPr="00BB07F9" w:rsidRDefault="002B65DB">
      <w:pPr>
        <w:pStyle w:val="Heading3"/>
      </w:pPr>
      <w:bookmarkStart w:id="21" w:name="_Toc500267041"/>
      <w:r w:rsidRPr="00BB07F9">
        <w:t>File</w:t>
      </w:r>
      <w:bookmarkEnd w:id="21"/>
    </w:p>
    <w:p w14:paraId="1DBA2404" w14:textId="3183359D" w:rsidR="005C2931" w:rsidRDefault="002B65DB" w:rsidP="00B6571A">
      <w:r w:rsidRPr="00BB07F9">
        <w:t>A File tábla a felhasználók által feltö</w:t>
      </w:r>
      <w:r w:rsidR="006E6321" w:rsidRPr="00BB07F9">
        <w:t>ltö</w:t>
      </w:r>
      <w:r w:rsidRPr="00BB07F9">
        <w:t>t</w:t>
      </w:r>
      <w:r w:rsidR="00270766">
        <w:t>t fájlokról tárol információkat, hogy könnyítse azok azonosítását, megtalálását és kezelését.</w:t>
      </w:r>
    </w:p>
    <w:p w14:paraId="11AC9E5B" w14:textId="77777777" w:rsidR="00AC7438" w:rsidRDefault="00AC7438" w:rsidP="00B6571A"/>
    <w:tbl>
      <w:tblPr>
        <w:tblStyle w:val="GridTable1Light"/>
        <w:tblW w:w="0" w:type="auto"/>
        <w:tblLook w:val="04A0" w:firstRow="1" w:lastRow="0" w:firstColumn="1" w:lastColumn="0" w:noHBand="0" w:noVBand="1"/>
      </w:tblPr>
      <w:tblGrid>
        <w:gridCol w:w="2029"/>
        <w:gridCol w:w="6426"/>
      </w:tblGrid>
      <w:tr w:rsidR="00B6571A" w14:paraId="0DB2B4A9" w14:textId="77777777" w:rsidTr="00270766">
        <w:trPr>
          <w:cnfStyle w:val="100000000000" w:firstRow="1" w:lastRow="0" w:firstColumn="0" w:lastColumn="0" w:oddVBand="0" w:evenVBand="0" w:oddHBand="0" w:evenHBand="0" w:firstRowFirstColumn="0" w:firstRowLastColumn="0" w:lastRowFirstColumn="0" w:lastRowLastColumn="0"/>
          <w:trHeight w:val="192"/>
        </w:trPr>
        <w:tc>
          <w:tcPr>
            <w:cnfStyle w:val="001000000000" w:firstRow="0" w:lastRow="0" w:firstColumn="1" w:lastColumn="0" w:oddVBand="0" w:evenVBand="0" w:oddHBand="0" w:evenHBand="0" w:firstRowFirstColumn="0" w:firstRowLastColumn="0" w:lastRowFirstColumn="0" w:lastRowLastColumn="0"/>
            <w:tcW w:w="2029" w:type="dxa"/>
            <w:shd w:val="clear" w:color="auto" w:fill="AEAAAA" w:themeFill="background2" w:themeFillShade="BF"/>
            <w:vAlign w:val="center"/>
          </w:tcPr>
          <w:p w14:paraId="5D51DA10" w14:textId="5CD68159" w:rsidR="00B6571A" w:rsidRDefault="00B6571A" w:rsidP="00270766">
            <w:pPr>
              <w:ind w:firstLine="0"/>
              <w:jc w:val="center"/>
            </w:pPr>
            <w:r>
              <w:t>Név</w:t>
            </w:r>
          </w:p>
        </w:tc>
        <w:tc>
          <w:tcPr>
            <w:tcW w:w="6426" w:type="dxa"/>
            <w:shd w:val="clear" w:color="auto" w:fill="AEAAAA" w:themeFill="background2" w:themeFillShade="BF"/>
            <w:vAlign w:val="center"/>
          </w:tcPr>
          <w:p w14:paraId="28277B52" w14:textId="7F2BF7D6" w:rsidR="00B6571A" w:rsidRPr="00BB07F9" w:rsidRDefault="00B6571A" w:rsidP="00270766">
            <w:pPr>
              <w:ind w:firstLine="0"/>
              <w:jc w:val="center"/>
              <w:cnfStyle w:val="100000000000" w:firstRow="1" w:lastRow="0" w:firstColumn="0" w:lastColumn="0" w:oddVBand="0" w:evenVBand="0" w:oddHBand="0" w:evenHBand="0" w:firstRowFirstColumn="0" w:firstRowLastColumn="0" w:lastRowFirstColumn="0" w:lastRowLastColumn="0"/>
            </w:pPr>
            <w:r>
              <w:t>Leírás</w:t>
            </w:r>
          </w:p>
        </w:tc>
      </w:tr>
      <w:tr w:rsidR="00DA6656" w14:paraId="315F67E2" w14:textId="77777777" w:rsidTr="00270766">
        <w:trPr>
          <w:trHeight w:val="477"/>
        </w:trPr>
        <w:tc>
          <w:tcPr>
            <w:cnfStyle w:val="001000000000" w:firstRow="0" w:lastRow="0" w:firstColumn="1" w:lastColumn="0" w:oddVBand="0" w:evenVBand="0" w:oddHBand="0" w:evenHBand="0" w:firstRowFirstColumn="0" w:firstRowLastColumn="0" w:lastRowFirstColumn="0" w:lastRowLastColumn="0"/>
            <w:tcW w:w="2029" w:type="dxa"/>
            <w:vAlign w:val="center"/>
          </w:tcPr>
          <w:p w14:paraId="36665D4B" w14:textId="77777777" w:rsidR="00DA6656" w:rsidRDefault="00DA6656" w:rsidP="00270766">
            <w:pPr>
              <w:ind w:firstLine="0"/>
              <w:jc w:val="center"/>
            </w:pPr>
            <w:r>
              <w:t>id</w:t>
            </w:r>
          </w:p>
        </w:tc>
        <w:tc>
          <w:tcPr>
            <w:tcW w:w="6426" w:type="dxa"/>
            <w:vAlign w:val="center"/>
          </w:tcPr>
          <w:p w14:paraId="1015DA2B" w14:textId="3571AFF6" w:rsidR="00DA6656" w:rsidRDefault="00DA6656" w:rsidP="00270766">
            <w:pPr>
              <w:ind w:firstLine="0"/>
              <w:jc w:val="left"/>
              <w:cnfStyle w:val="000000000000" w:firstRow="0" w:lastRow="0" w:firstColumn="0" w:lastColumn="0" w:oddVBand="0" w:evenVBand="0" w:oddHBand="0" w:evenHBand="0" w:firstRowFirstColumn="0" w:firstRowLastColumn="0" w:lastRowFirstColumn="0" w:lastRowLastColumn="0"/>
            </w:pPr>
            <w:r w:rsidRPr="00BB07F9">
              <w:t>fájl egyedi azonosítója</w:t>
            </w:r>
          </w:p>
        </w:tc>
      </w:tr>
      <w:tr w:rsidR="00DA6656" w14:paraId="2176A483"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2029" w:type="dxa"/>
            <w:vAlign w:val="center"/>
          </w:tcPr>
          <w:p w14:paraId="34210EC9" w14:textId="6A1BC554" w:rsidR="00DA6656" w:rsidRDefault="00DA6656" w:rsidP="00270766">
            <w:pPr>
              <w:ind w:firstLine="0"/>
              <w:jc w:val="center"/>
            </w:pPr>
            <w:r w:rsidRPr="00BB07F9">
              <w:t>user_id</w:t>
            </w:r>
          </w:p>
        </w:tc>
        <w:tc>
          <w:tcPr>
            <w:tcW w:w="6426" w:type="dxa"/>
            <w:vAlign w:val="center"/>
          </w:tcPr>
          <w:p w14:paraId="73410C02" w14:textId="3689023C" w:rsidR="00DA6656" w:rsidRPr="00BB07F9" w:rsidRDefault="00DA6656" w:rsidP="00270766">
            <w:pPr>
              <w:ind w:firstLine="0"/>
              <w:jc w:val="left"/>
              <w:cnfStyle w:val="000000000000" w:firstRow="0" w:lastRow="0" w:firstColumn="0" w:lastColumn="0" w:oddVBand="0" w:evenVBand="0" w:oddHBand="0" w:evenHBand="0" w:firstRowFirstColumn="0" w:firstRowLastColumn="0" w:lastRowFirstColumn="0" w:lastRowLastColumn="0"/>
            </w:pPr>
            <w:r w:rsidRPr="00BB07F9">
              <w:t>fájl tulajdonosa, külső kulcs a User táblából</w:t>
            </w:r>
          </w:p>
        </w:tc>
      </w:tr>
      <w:tr w:rsidR="00DA6656" w14:paraId="530BFC49"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2029" w:type="dxa"/>
            <w:vAlign w:val="center"/>
          </w:tcPr>
          <w:p w14:paraId="5F91EBC3" w14:textId="6BEAD437" w:rsidR="00DA6656" w:rsidRDefault="00DA6656" w:rsidP="00270766">
            <w:pPr>
              <w:ind w:firstLine="0"/>
              <w:jc w:val="center"/>
            </w:pPr>
            <w:r w:rsidRPr="00BB07F9">
              <w:t>file_name</w:t>
            </w:r>
          </w:p>
        </w:tc>
        <w:tc>
          <w:tcPr>
            <w:tcW w:w="6426" w:type="dxa"/>
            <w:vAlign w:val="center"/>
          </w:tcPr>
          <w:p w14:paraId="7C0E7E30" w14:textId="528AD7D1" w:rsidR="00DA6656" w:rsidRPr="00BB07F9" w:rsidRDefault="00DA6656" w:rsidP="00270766">
            <w:pPr>
              <w:ind w:firstLine="0"/>
              <w:jc w:val="left"/>
              <w:cnfStyle w:val="000000000000" w:firstRow="0" w:lastRow="0" w:firstColumn="0" w:lastColumn="0" w:oddVBand="0" w:evenVBand="0" w:oddHBand="0" w:evenHBand="0" w:firstRowFirstColumn="0" w:firstRowLastColumn="0" w:lastRowFirstColumn="0" w:lastRowLastColumn="0"/>
            </w:pPr>
            <w:r w:rsidRPr="00BB07F9">
              <w:t>a felhasználó által választott név</w:t>
            </w:r>
          </w:p>
        </w:tc>
      </w:tr>
      <w:tr w:rsidR="00DA6656" w14:paraId="55CF0844"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2029" w:type="dxa"/>
            <w:vAlign w:val="center"/>
          </w:tcPr>
          <w:p w14:paraId="0DDA584F" w14:textId="328819B7" w:rsidR="00DA6656" w:rsidRDefault="00DA6656" w:rsidP="00270766">
            <w:pPr>
              <w:ind w:firstLine="0"/>
              <w:jc w:val="center"/>
            </w:pPr>
            <w:r w:rsidRPr="00BB07F9">
              <w:t>system_file_name</w:t>
            </w:r>
          </w:p>
        </w:tc>
        <w:tc>
          <w:tcPr>
            <w:tcW w:w="6426" w:type="dxa"/>
            <w:vAlign w:val="center"/>
          </w:tcPr>
          <w:p w14:paraId="0C7A95BC" w14:textId="30045AA3" w:rsidR="00DA6656" w:rsidRPr="00BB07F9" w:rsidRDefault="00DA6656" w:rsidP="00270766">
            <w:pPr>
              <w:ind w:firstLine="0"/>
              <w:jc w:val="left"/>
              <w:cnfStyle w:val="000000000000" w:firstRow="0" w:lastRow="0" w:firstColumn="0" w:lastColumn="0" w:oddVBand="0" w:evenVBand="0" w:oddHBand="0" w:evenHBand="0" w:firstRowFirstColumn="0" w:firstRowLastColumn="0" w:lastRowFirstColumn="0" w:lastRowLastColumn="0"/>
            </w:pPr>
            <w:r w:rsidRPr="00BB07F9">
              <w:t>a név ahogy a rendszeren van eltárolva</w:t>
            </w:r>
          </w:p>
        </w:tc>
      </w:tr>
      <w:tr w:rsidR="00DA6656" w14:paraId="6307E0B1"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2029" w:type="dxa"/>
            <w:vAlign w:val="center"/>
          </w:tcPr>
          <w:p w14:paraId="055CB848" w14:textId="51286A2B" w:rsidR="00DA6656" w:rsidRPr="00BB07F9" w:rsidRDefault="00DA6656" w:rsidP="00270766">
            <w:pPr>
              <w:ind w:firstLine="0"/>
              <w:jc w:val="center"/>
            </w:pPr>
            <w:r>
              <w:t>created</w:t>
            </w:r>
          </w:p>
        </w:tc>
        <w:tc>
          <w:tcPr>
            <w:tcW w:w="6426" w:type="dxa"/>
            <w:vAlign w:val="center"/>
          </w:tcPr>
          <w:p w14:paraId="51166404" w14:textId="6F93F21F" w:rsidR="00DA6656" w:rsidRPr="00BB07F9" w:rsidRDefault="00DA6656" w:rsidP="00270766">
            <w:pPr>
              <w:ind w:firstLine="0"/>
              <w:jc w:val="left"/>
              <w:cnfStyle w:val="000000000000" w:firstRow="0" w:lastRow="0" w:firstColumn="0" w:lastColumn="0" w:oddVBand="0" w:evenVBand="0" w:oddHBand="0" w:evenHBand="0" w:firstRowFirstColumn="0" w:firstRowLastColumn="0" w:lastRowFirstColumn="0" w:lastRowLastColumn="0"/>
            </w:pPr>
            <w:r>
              <w:t>a fájl létrehozásának dátuma</w:t>
            </w:r>
          </w:p>
        </w:tc>
      </w:tr>
      <w:tr w:rsidR="00DA6656" w14:paraId="6C5CB851"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2029" w:type="dxa"/>
            <w:vAlign w:val="center"/>
          </w:tcPr>
          <w:p w14:paraId="7BC63865" w14:textId="37B5E97F" w:rsidR="00DA6656" w:rsidRDefault="00DA6656" w:rsidP="00270766">
            <w:pPr>
              <w:ind w:firstLine="0"/>
              <w:jc w:val="center"/>
            </w:pPr>
            <w:r>
              <w:t>public_link</w:t>
            </w:r>
          </w:p>
        </w:tc>
        <w:tc>
          <w:tcPr>
            <w:tcW w:w="6426" w:type="dxa"/>
            <w:vAlign w:val="center"/>
          </w:tcPr>
          <w:p w14:paraId="7E6E666F" w14:textId="60D3A1D2" w:rsidR="00DA6656" w:rsidRDefault="00DA6656" w:rsidP="00270766">
            <w:pPr>
              <w:ind w:firstLine="0"/>
              <w:jc w:val="left"/>
              <w:cnfStyle w:val="000000000000" w:firstRow="0" w:lastRow="0" w:firstColumn="0" w:lastColumn="0" w:oddVBand="0" w:evenVBand="0" w:oddHBand="0" w:evenHBand="0" w:firstRowFirstColumn="0" w:firstRowLastColumn="0" w:lastRowFirstColumn="0" w:lastRowLastColumn="0"/>
            </w:pPr>
            <w:r>
              <w:t>publikus fájl esetén egy egyedi token</w:t>
            </w:r>
          </w:p>
        </w:tc>
      </w:tr>
      <w:tr w:rsidR="00DA6656" w14:paraId="30CF727A"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2029" w:type="dxa"/>
            <w:vAlign w:val="center"/>
          </w:tcPr>
          <w:p w14:paraId="5EAC2193" w14:textId="03188D1E" w:rsidR="00DA6656" w:rsidRDefault="00DA6656" w:rsidP="00270766">
            <w:pPr>
              <w:ind w:firstLine="0"/>
              <w:jc w:val="center"/>
            </w:pPr>
            <w:r>
              <w:lastRenderedPageBreak/>
              <w:t>content</w:t>
            </w:r>
          </w:p>
        </w:tc>
        <w:tc>
          <w:tcPr>
            <w:tcW w:w="6426" w:type="dxa"/>
            <w:vAlign w:val="center"/>
          </w:tcPr>
          <w:p w14:paraId="0C90F9E5" w14:textId="27B55FD3" w:rsidR="00DA6656" w:rsidRDefault="00DA6656" w:rsidP="00270766">
            <w:pPr>
              <w:ind w:firstLine="0"/>
              <w:jc w:val="left"/>
              <w:cnfStyle w:val="000000000000" w:firstRow="0" w:lastRow="0" w:firstColumn="0" w:lastColumn="0" w:oddVBand="0" w:evenVBand="0" w:oddHBand="0" w:evenHBand="0" w:firstRowFirstColumn="0" w:firstRowLastColumn="0" w:lastRowFirstColumn="0" w:lastRowLastColumn="0"/>
            </w:pPr>
            <w:r w:rsidRPr="00BB07F9">
              <w:t>ha ez a fájl egy note</w:t>
            </w:r>
            <w:r w:rsidR="00270766">
              <w:t>,</w:t>
            </w:r>
            <w:r w:rsidRPr="00BB07F9">
              <w:t xml:space="preserve"> akkor van </w:t>
            </w:r>
            <w:r w:rsidR="00270766">
              <w:t>benne érték</w:t>
            </w:r>
          </w:p>
        </w:tc>
      </w:tr>
      <w:tr w:rsidR="00DA6656" w14:paraId="5F5078DD"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2029" w:type="dxa"/>
            <w:vAlign w:val="center"/>
          </w:tcPr>
          <w:p w14:paraId="2D89BC25" w14:textId="0CC03F2E" w:rsidR="00DA6656" w:rsidRDefault="00DA6656" w:rsidP="00270766">
            <w:pPr>
              <w:ind w:firstLine="0"/>
              <w:jc w:val="center"/>
            </w:pPr>
            <w:r w:rsidRPr="00BB07F9">
              <w:t>folder_id</w:t>
            </w:r>
          </w:p>
        </w:tc>
        <w:tc>
          <w:tcPr>
            <w:tcW w:w="6426" w:type="dxa"/>
            <w:vAlign w:val="center"/>
          </w:tcPr>
          <w:p w14:paraId="1803A7FE" w14:textId="40412384" w:rsidR="00DA6656" w:rsidRPr="00BB07F9" w:rsidRDefault="00DA6656" w:rsidP="00270766">
            <w:pPr>
              <w:ind w:firstLine="0"/>
              <w:jc w:val="left"/>
              <w:cnfStyle w:val="000000000000" w:firstRow="0" w:lastRow="0" w:firstColumn="0" w:lastColumn="0" w:oddVBand="0" w:evenVBand="0" w:oddHBand="0" w:evenHBand="0" w:firstRowFirstColumn="0" w:firstRowLastColumn="0" w:lastRowFirstColumn="0" w:lastRowLastColumn="0"/>
            </w:pPr>
            <w:r w:rsidRPr="00BB07F9">
              <w:t>a fájlt tartalmazó mappa, külső kulcs a Folder mappából</w:t>
            </w:r>
          </w:p>
        </w:tc>
      </w:tr>
      <w:tr w:rsidR="00DA6656" w14:paraId="7439A977"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2029" w:type="dxa"/>
            <w:vAlign w:val="center"/>
          </w:tcPr>
          <w:p w14:paraId="5ED02D28" w14:textId="7773EDD6" w:rsidR="00DA6656" w:rsidRPr="00BB07F9" w:rsidRDefault="00DA6656" w:rsidP="00270766">
            <w:pPr>
              <w:ind w:firstLine="0"/>
              <w:jc w:val="center"/>
            </w:pPr>
            <w:r w:rsidRPr="00BB07F9">
              <w:t>delete_date</w:t>
            </w:r>
          </w:p>
        </w:tc>
        <w:tc>
          <w:tcPr>
            <w:tcW w:w="6426" w:type="dxa"/>
            <w:vAlign w:val="center"/>
          </w:tcPr>
          <w:p w14:paraId="73613BA2" w14:textId="6E8D180B" w:rsidR="00DA6656" w:rsidRPr="00BB07F9" w:rsidRDefault="00DA6656" w:rsidP="00270766">
            <w:pPr>
              <w:ind w:firstLine="0"/>
              <w:jc w:val="left"/>
              <w:cnfStyle w:val="000000000000" w:firstRow="0" w:lastRow="0" w:firstColumn="0" w:lastColumn="0" w:oddVBand="0" w:evenVBand="0" w:oddHBand="0" w:evenHBand="0" w:firstRowFirstColumn="0" w:firstRowLastColumn="0" w:lastRowFirstColumn="0" w:lastRowLastColumn="0"/>
            </w:pPr>
            <w:r w:rsidRPr="00BB07F9">
              <w:t>ha a fájlt kijelölte a tulajdonos törlésre, akkor ide bekerül a törlés ideje</w:t>
            </w:r>
          </w:p>
        </w:tc>
      </w:tr>
      <w:tr w:rsidR="00DA6656" w14:paraId="7204374C"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2029" w:type="dxa"/>
            <w:vAlign w:val="center"/>
          </w:tcPr>
          <w:p w14:paraId="117CE003" w14:textId="08EFFE89" w:rsidR="00DA6656" w:rsidRPr="00BB07F9" w:rsidRDefault="00DA6656" w:rsidP="00270766">
            <w:pPr>
              <w:ind w:firstLine="0"/>
              <w:jc w:val="center"/>
            </w:pPr>
            <w:r w:rsidRPr="00BB07F9">
              <w:t>version</w:t>
            </w:r>
          </w:p>
        </w:tc>
        <w:tc>
          <w:tcPr>
            <w:tcW w:w="6426" w:type="dxa"/>
            <w:vAlign w:val="center"/>
          </w:tcPr>
          <w:p w14:paraId="7EAA9ADE" w14:textId="280FF7DB" w:rsidR="00DA6656" w:rsidRPr="00BB07F9" w:rsidRDefault="00DA6656" w:rsidP="00270766">
            <w:pPr>
              <w:keepNext/>
              <w:ind w:firstLine="0"/>
              <w:jc w:val="left"/>
              <w:cnfStyle w:val="000000000000" w:firstRow="0" w:lastRow="0" w:firstColumn="0" w:lastColumn="0" w:oddVBand="0" w:evenVBand="0" w:oddHBand="0" w:evenHBand="0" w:firstRowFirstColumn="0" w:firstRowLastColumn="0" w:lastRowFirstColumn="0" w:lastRowLastColumn="0"/>
            </w:pPr>
            <w:r w:rsidRPr="00BB07F9">
              <w:t>verzikövetés esetén a fájl verziószámát tárolja</w:t>
            </w:r>
          </w:p>
        </w:tc>
      </w:tr>
    </w:tbl>
    <w:p w14:paraId="260D68AB" w14:textId="228AB6DD" w:rsidR="00DA6656" w:rsidRPr="00BB07F9" w:rsidRDefault="00C0551D" w:rsidP="0041054F">
      <w:pPr>
        <w:pStyle w:val="Caption"/>
      </w:pPr>
      <w:r>
        <w:t xml:space="preserve">Tábla </w:t>
      </w:r>
      <w:fldSimple w:instr=" SEQ Tábla \* ARABIC ">
        <w:r>
          <w:rPr>
            <w:noProof/>
          </w:rPr>
          <w:t>2</w:t>
        </w:r>
      </w:fldSimple>
      <w:r>
        <w:t xml:space="preserve"> File tábla</w:t>
      </w:r>
    </w:p>
    <w:p w14:paraId="38C6A2B9" w14:textId="31E26EA9" w:rsidR="002B65DB" w:rsidRPr="00BB07F9" w:rsidRDefault="002B65DB" w:rsidP="00D83075">
      <w:pPr>
        <w:pStyle w:val="Heading3"/>
      </w:pPr>
      <w:bookmarkStart w:id="22" w:name="_Toc500267042"/>
      <w:r w:rsidRPr="00BB07F9">
        <w:t>Folder</w:t>
      </w:r>
      <w:bookmarkEnd w:id="22"/>
    </w:p>
    <w:p w14:paraId="56BC1C90" w14:textId="5EE23896" w:rsidR="00823BD6" w:rsidRDefault="006D4C78" w:rsidP="00270766">
      <w:r w:rsidRPr="00BB07F9">
        <w:t>A mappákat reprezentálja és táro</w:t>
      </w:r>
      <w:r w:rsidR="00474FD1" w:rsidRPr="00BB07F9">
        <w:t>l róluk információt azok azonosí</w:t>
      </w:r>
      <w:r w:rsidRPr="00BB07F9">
        <w:t xml:space="preserve">tása és megtalálása érdekében. </w:t>
      </w:r>
      <w:r w:rsidR="00270766">
        <w:t>Fontos megjegyezni, hogy tárol saját magára egy idegen</w:t>
      </w:r>
      <w:r w:rsidR="00F5090C">
        <w:t xml:space="preserve"> </w:t>
      </w:r>
      <w:r w:rsidR="00270766">
        <w:t>kulcsot is, amely a szülő mappáját jelöli.</w:t>
      </w:r>
    </w:p>
    <w:p w14:paraId="77D37E7B" w14:textId="77777777" w:rsidR="00AC7438" w:rsidRDefault="00AC7438" w:rsidP="00270766"/>
    <w:tbl>
      <w:tblPr>
        <w:tblStyle w:val="GridTable1Light"/>
        <w:tblW w:w="0" w:type="auto"/>
        <w:tblLook w:val="04A0" w:firstRow="1" w:lastRow="0" w:firstColumn="1" w:lastColumn="0" w:noHBand="0" w:noVBand="1"/>
      </w:tblPr>
      <w:tblGrid>
        <w:gridCol w:w="1701"/>
        <w:gridCol w:w="6754"/>
      </w:tblGrid>
      <w:tr w:rsidR="00270766" w:rsidRPr="00BB07F9" w14:paraId="4BDB68AB" w14:textId="77777777" w:rsidTr="00270766">
        <w:trPr>
          <w:cnfStyle w:val="100000000000" w:firstRow="1" w:lastRow="0" w:firstColumn="0" w:lastColumn="0" w:oddVBand="0" w:evenVBand="0" w:oddHBand="0"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701" w:type="dxa"/>
            <w:shd w:val="clear" w:color="auto" w:fill="AEAAAA" w:themeFill="background2" w:themeFillShade="BF"/>
            <w:vAlign w:val="center"/>
          </w:tcPr>
          <w:p w14:paraId="7BDE8C3F" w14:textId="5CC00B3C" w:rsidR="00270766" w:rsidRPr="00BB07F9" w:rsidRDefault="00270766" w:rsidP="00270766">
            <w:pPr>
              <w:ind w:firstLine="0"/>
              <w:jc w:val="center"/>
            </w:pPr>
            <w:r>
              <w:t>Név</w:t>
            </w:r>
          </w:p>
        </w:tc>
        <w:tc>
          <w:tcPr>
            <w:tcW w:w="6754" w:type="dxa"/>
            <w:shd w:val="clear" w:color="auto" w:fill="AEAAAA" w:themeFill="background2" w:themeFillShade="BF"/>
            <w:vAlign w:val="center"/>
          </w:tcPr>
          <w:p w14:paraId="23B758EE" w14:textId="72887E43" w:rsidR="00270766" w:rsidRPr="00BB07F9" w:rsidRDefault="00270766" w:rsidP="00270766">
            <w:pPr>
              <w:ind w:firstLine="0"/>
              <w:jc w:val="center"/>
              <w:cnfStyle w:val="100000000000" w:firstRow="1" w:lastRow="0" w:firstColumn="0" w:lastColumn="0" w:oddVBand="0" w:evenVBand="0" w:oddHBand="0" w:evenHBand="0" w:firstRowFirstColumn="0" w:firstRowLastColumn="0" w:lastRowFirstColumn="0" w:lastRowLastColumn="0"/>
            </w:pPr>
            <w:r>
              <w:t>Leírás</w:t>
            </w:r>
          </w:p>
        </w:tc>
      </w:tr>
      <w:tr w:rsidR="00FF4359" w:rsidRPr="00BB07F9" w14:paraId="0C452073"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05A204FE" w14:textId="3A9E8EF8" w:rsidR="00FF4359" w:rsidRDefault="00FF4359" w:rsidP="00270766">
            <w:pPr>
              <w:ind w:firstLine="0"/>
              <w:jc w:val="center"/>
            </w:pPr>
            <w:r w:rsidRPr="00BB07F9">
              <w:t>id</w:t>
            </w:r>
          </w:p>
        </w:tc>
        <w:tc>
          <w:tcPr>
            <w:tcW w:w="6754" w:type="dxa"/>
            <w:vAlign w:val="center"/>
          </w:tcPr>
          <w:p w14:paraId="33A6422A" w14:textId="52A9811E" w:rsidR="00FF4359" w:rsidRPr="00BB07F9" w:rsidRDefault="00FF4359" w:rsidP="00270766">
            <w:pPr>
              <w:ind w:firstLine="0"/>
              <w:jc w:val="left"/>
              <w:cnfStyle w:val="000000000000" w:firstRow="0" w:lastRow="0" w:firstColumn="0" w:lastColumn="0" w:oddVBand="0" w:evenVBand="0" w:oddHBand="0" w:evenHBand="0" w:firstRowFirstColumn="0" w:firstRowLastColumn="0" w:lastRowFirstColumn="0" w:lastRowLastColumn="0"/>
            </w:pPr>
            <w:r w:rsidRPr="00BB07F9">
              <w:t>a mappa egyedi azonosítója</w:t>
            </w:r>
          </w:p>
        </w:tc>
      </w:tr>
      <w:tr w:rsidR="00FF4359" w:rsidRPr="00BB07F9" w14:paraId="1CCB02BE"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52FA916D" w14:textId="104450C5" w:rsidR="00FF4359" w:rsidRDefault="00FF4359" w:rsidP="00270766">
            <w:pPr>
              <w:ind w:firstLine="0"/>
              <w:jc w:val="center"/>
            </w:pPr>
            <w:r>
              <w:t>user_id</w:t>
            </w:r>
          </w:p>
        </w:tc>
        <w:tc>
          <w:tcPr>
            <w:tcW w:w="6754" w:type="dxa"/>
            <w:vAlign w:val="center"/>
          </w:tcPr>
          <w:p w14:paraId="71A9DE88" w14:textId="2B4CC2D6" w:rsidR="00FF4359" w:rsidRPr="00BB07F9" w:rsidRDefault="00FF4359" w:rsidP="00270766">
            <w:pPr>
              <w:ind w:firstLine="0"/>
              <w:jc w:val="left"/>
              <w:cnfStyle w:val="000000000000" w:firstRow="0" w:lastRow="0" w:firstColumn="0" w:lastColumn="0" w:oddVBand="0" w:evenVBand="0" w:oddHBand="0" w:evenHBand="0" w:firstRowFirstColumn="0" w:firstRowLastColumn="0" w:lastRowFirstColumn="0" w:lastRowLastColumn="0"/>
            </w:pPr>
            <w:r w:rsidRPr="00BB07F9">
              <w:t>a mappa tulajdonosa, külső kulcs a User táblából</w:t>
            </w:r>
          </w:p>
        </w:tc>
      </w:tr>
      <w:tr w:rsidR="00FF4359" w:rsidRPr="00BB07F9" w14:paraId="1FD6B840"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3334E5E7" w14:textId="19EC2DEA" w:rsidR="00FF4359" w:rsidRPr="00BB07F9" w:rsidRDefault="00576B51" w:rsidP="00270766">
            <w:pPr>
              <w:ind w:firstLine="0"/>
              <w:jc w:val="center"/>
            </w:pPr>
            <w:r w:rsidRPr="00BB07F9">
              <w:t>parent_folder</w:t>
            </w:r>
          </w:p>
        </w:tc>
        <w:tc>
          <w:tcPr>
            <w:tcW w:w="6754" w:type="dxa"/>
            <w:vAlign w:val="center"/>
          </w:tcPr>
          <w:p w14:paraId="0F648F36" w14:textId="347583C8" w:rsidR="00FF4359" w:rsidRPr="00BB07F9" w:rsidRDefault="00576B51" w:rsidP="00AC7438">
            <w:pPr>
              <w:ind w:firstLine="0"/>
              <w:jc w:val="left"/>
              <w:cnfStyle w:val="000000000000" w:firstRow="0" w:lastRow="0" w:firstColumn="0" w:lastColumn="0" w:oddVBand="0" w:evenVBand="0" w:oddHBand="0" w:evenHBand="0" w:firstRowFirstColumn="0" w:firstRowLastColumn="0" w:lastRowFirstColumn="0" w:lastRowLastColumn="0"/>
            </w:pPr>
            <w:r w:rsidRPr="00BB07F9">
              <w:t xml:space="preserve">szülő </w:t>
            </w:r>
            <w:r w:rsidR="00AC7438">
              <w:t>mappa azonosítója</w:t>
            </w:r>
          </w:p>
        </w:tc>
      </w:tr>
      <w:tr w:rsidR="00FF4359" w:rsidRPr="00BB07F9" w14:paraId="06694242"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0B673A7B" w14:textId="49D92023" w:rsidR="00FF4359" w:rsidRPr="00BB07F9" w:rsidRDefault="00576B51" w:rsidP="00270766">
            <w:pPr>
              <w:ind w:firstLine="0"/>
              <w:jc w:val="center"/>
            </w:pPr>
            <w:r w:rsidRPr="00BB07F9">
              <w:t>folder_name</w:t>
            </w:r>
          </w:p>
        </w:tc>
        <w:tc>
          <w:tcPr>
            <w:tcW w:w="6754" w:type="dxa"/>
            <w:vAlign w:val="center"/>
          </w:tcPr>
          <w:p w14:paraId="123B4240" w14:textId="2BB28321" w:rsidR="00FF4359" w:rsidRPr="00BB07F9" w:rsidRDefault="00576B51" w:rsidP="00270766">
            <w:pPr>
              <w:ind w:firstLine="0"/>
              <w:jc w:val="left"/>
              <w:cnfStyle w:val="000000000000" w:firstRow="0" w:lastRow="0" w:firstColumn="0" w:lastColumn="0" w:oddVBand="0" w:evenVBand="0" w:oddHBand="0" w:evenHBand="0" w:firstRowFirstColumn="0" w:firstRowLastColumn="0" w:lastRowFirstColumn="0" w:lastRowLastColumn="0"/>
            </w:pPr>
            <w:r w:rsidRPr="00BB07F9">
              <w:t>a felhasználó által választott mappa név</w:t>
            </w:r>
          </w:p>
        </w:tc>
      </w:tr>
      <w:tr w:rsidR="00FF4359" w:rsidRPr="00BB07F9" w14:paraId="24648C8B"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0F1F8983" w14:textId="675B33D4" w:rsidR="00FF4359" w:rsidRPr="00BB07F9" w:rsidRDefault="00576B51" w:rsidP="00270766">
            <w:pPr>
              <w:ind w:firstLine="0"/>
              <w:jc w:val="center"/>
            </w:pPr>
            <w:r w:rsidRPr="00BB07F9">
              <w:t>path</w:t>
            </w:r>
          </w:p>
        </w:tc>
        <w:tc>
          <w:tcPr>
            <w:tcW w:w="6754" w:type="dxa"/>
            <w:vAlign w:val="center"/>
          </w:tcPr>
          <w:p w14:paraId="47EB2E85" w14:textId="4CE58E64" w:rsidR="00FF4359" w:rsidRPr="00BB07F9" w:rsidRDefault="00576B51" w:rsidP="00270766">
            <w:pPr>
              <w:ind w:firstLine="0"/>
              <w:jc w:val="left"/>
              <w:cnfStyle w:val="000000000000" w:firstRow="0" w:lastRow="0" w:firstColumn="0" w:lastColumn="0" w:oddVBand="0" w:evenVBand="0" w:oddHBand="0" w:evenHBand="0" w:firstRowFirstColumn="0" w:firstRowLastColumn="0" w:lastRowFirstColumn="0" w:lastRowLastColumn="0"/>
            </w:pPr>
            <w:r w:rsidRPr="00BB07F9">
              <w:t>a mappa fizikai elérésének útvonala</w:t>
            </w:r>
          </w:p>
        </w:tc>
      </w:tr>
      <w:tr w:rsidR="00FF4359" w:rsidRPr="00BB07F9" w14:paraId="62E71950"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40707D5F" w14:textId="547516AF" w:rsidR="00FF4359" w:rsidRPr="00BB07F9" w:rsidRDefault="00576B51" w:rsidP="00270766">
            <w:pPr>
              <w:ind w:firstLine="0"/>
              <w:jc w:val="center"/>
            </w:pPr>
            <w:r w:rsidRPr="00BB07F9">
              <w:t>created</w:t>
            </w:r>
          </w:p>
        </w:tc>
        <w:tc>
          <w:tcPr>
            <w:tcW w:w="6754" w:type="dxa"/>
            <w:vAlign w:val="center"/>
          </w:tcPr>
          <w:p w14:paraId="36868D4A" w14:textId="776E94A3" w:rsidR="00FF4359" w:rsidRPr="00BB07F9" w:rsidRDefault="00576B51" w:rsidP="00270766">
            <w:pPr>
              <w:ind w:firstLine="0"/>
              <w:jc w:val="left"/>
              <w:cnfStyle w:val="000000000000" w:firstRow="0" w:lastRow="0" w:firstColumn="0" w:lastColumn="0" w:oddVBand="0" w:evenVBand="0" w:oddHBand="0" w:evenHBand="0" w:firstRowFirstColumn="0" w:firstRowLastColumn="0" w:lastRowFirstColumn="0" w:lastRowLastColumn="0"/>
            </w:pPr>
            <w:r w:rsidRPr="00BB07F9">
              <w:t>a mappa létrehozásának dátuma</w:t>
            </w:r>
          </w:p>
        </w:tc>
      </w:tr>
      <w:tr w:rsidR="00576B51" w:rsidRPr="00BB07F9" w14:paraId="345DEFE5"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5865AF24" w14:textId="5C878203" w:rsidR="00576B51" w:rsidRPr="00BB07F9" w:rsidRDefault="00576B51" w:rsidP="00270766">
            <w:pPr>
              <w:ind w:firstLine="0"/>
              <w:jc w:val="center"/>
            </w:pPr>
            <w:r w:rsidRPr="00BB07F9">
              <w:t>delete_date</w:t>
            </w:r>
          </w:p>
        </w:tc>
        <w:tc>
          <w:tcPr>
            <w:tcW w:w="6754" w:type="dxa"/>
            <w:vAlign w:val="center"/>
          </w:tcPr>
          <w:p w14:paraId="4FFCE805" w14:textId="5F335AB9" w:rsidR="00576B51" w:rsidRPr="00BB07F9" w:rsidRDefault="00576B51" w:rsidP="00270766">
            <w:pPr>
              <w:keepNext/>
              <w:ind w:firstLine="0"/>
              <w:jc w:val="left"/>
              <w:cnfStyle w:val="000000000000" w:firstRow="0" w:lastRow="0" w:firstColumn="0" w:lastColumn="0" w:oddVBand="0" w:evenVBand="0" w:oddHBand="0" w:evenHBand="0" w:firstRowFirstColumn="0" w:firstRowLastColumn="0" w:lastRowFirstColumn="0" w:lastRowLastColumn="0"/>
            </w:pPr>
            <w:r w:rsidRPr="00BB07F9">
              <w:t>ha a mappát kijelölte a tulajdonos törlésre, akkor ide bekerül a törlés ideje</w:t>
            </w:r>
          </w:p>
        </w:tc>
      </w:tr>
    </w:tbl>
    <w:p w14:paraId="0C59AA37" w14:textId="1AEC9446" w:rsidR="00FF4359" w:rsidRPr="00BB07F9" w:rsidRDefault="00C0551D" w:rsidP="0041054F">
      <w:pPr>
        <w:pStyle w:val="Caption"/>
      </w:pPr>
      <w:r>
        <w:t xml:space="preserve">Tábla </w:t>
      </w:r>
      <w:fldSimple w:instr=" SEQ Tábla \* ARABIC ">
        <w:r>
          <w:rPr>
            <w:noProof/>
          </w:rPr>
          <w:t>3</w:t>
        </w:r>
      </w:fldSimple>
      <w:r>
        <w:t xml:space="preserve"> Folder tábla</w:t>
      </w:r>
    </w:p>
    <w:p w14:paraId="5AA1D6BA" w14:textId="3C7FAD64" w:rsidR="002B65DB" w:rsidRPr="00BB07F9" w:rsidRDefault="002B65DB" w:rsidP="00D83075">
      <w:pPr>
        <w:pStyle w:val="Heading3"/>
      </w:pPr>
      <w:bookmarkStart w:id="23" w:name="_Toc500267043"/>
      <w:r w:rsidRPr="00BB07F9">
        <w:t>File share</w:t>
      </w:r>
      <w:bookmarkEnd w:id="23"/>
    </w:p>
    <w:p w14:paraId="092BB2C4" w14:textId="7DC7843C" w:rsidR="005C2931" w:rsidRPr="00BB07F9" w:rsidRDefault="00526CF5" w:rsidP="005C2931">
      <w:r w:rsidRPr="00BB07F9">
        <w:t xml:space="preserve">A fájlok megosztásának tárolásáért felelős tábla, melynek minden </w:t>
      </w:r>
      <w:r w:rsidR="00F5090C">
        <w:t>rekordja egy fájl hozzárendelés</w:t>
      </w:r>
      <w:r w:rsidRPr="00BB07F9">
        <w:t>e egy új felhasználóhoz valamilyen jogosultsággal.</w:t>
      </w:r>
    </w:p>
    <w:p w14:paraId="4415A123" w14:textId="765718C5" w:rsidR="008B4FF1" w:rsidRDefault="008B4FF1" w:rsidP="005C2931"/>
    <w:tbl>
      <w:tblPr>
        <w:tblStyle w:val="GridTable1Light"/>
        <w:tblW w:w="0" w:type="auto"/>
        <w:tblLook w:val="04A0" w:firstRow="1" w:lastRow="0" w:firstColumn="1" w:lastColumn="0" w:noHBand="0" w:noVBand="1"/>
      </w:tblPr>
      <w:tblGrid>
        <w:gridCol w:w="1701"/>
        <w:gridCol w:w="6754"/>
      </w:tblGrid>
      <w:tr w:rsidR="00AC7438" w:rsidRPr="00BB07F9" w14:paraId="183E1CA2" w14:textId="77777777" w:rsidTr="00AC7438">
        <w:trPr>
          <w:cnfStyle w:val="100000000000" w:firstRow="1" w:lastRow="0" w:firstColumn="0" w:lastColumn="0" w:oddVBand="0" w:evenVBand="0" w:oddHBand="0"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701" w:type="dxa"/>
            <w:shd w:val="clear" w:color="auto" w:fill="AEAAAA" w:themeFill="background2" w:themeFillShade="BF"/>
            <w:vAlign w:val="center"/>
          </w:tcPr>
          <w:p w14:paraId="55AF4904" w14:textId="3667AB71" w:rsidR="00AC7438" w:rsidRPr="00BB07F9" w:rsidRDefault="00AC7438" w:rsidP="00AC7438">
            <w:pPr>
              <w:ind w:firstLine="0"/>
              <w:jc w:val="center"/>
            </w:pPr>
            <w:r>
              <w:t>Név</w:t>
            </w:r>
          </w:p>
        </w:tc>
        <w:tc>
          <w:tcPr>
            <w:tcW w:w="6754" w:type="dxa"/>
            <w:shd w:val="clear" w:color="auto" w:fill="AEAAAA" w:themeFill="background2" w:themeFillShade="BF"/>
            <w:vAlign w:val="center"/>
          </w:tcPr>
          <w:p w14:paraId="409110CB" w14:textId="32A4BAD1" w:rsidR="00AC7438" w:rsidRPr="00BB07F9" w:rsidRDefault="00AC7438" w:rsidP="00AC7438">
            <w:pPr>
              <w:ind w:firstLine="0"/>
              <w:jc w:val="center"/>
              <w:cnfStyle w:val="100000000000" w:firstRow="1" w:lastRow="0" w:firstColumn="0" w:lastColumn="0" w:oddVBand="0" w:evenVBand="0" w:oddHBand="0" w:evenHBand="0" w:firstRowFirstColumn="0" w:firstRowLastColumn="0" w:lastRowFirstColumn="0" w:lastRowLastColumn="0"/>
            </w:pPr>
            <w:r>
              <w:t>Leírás</w:t>
            </w:r>
          </w:p>
        </w:tc>
      </w:tr>
      <w:tr w:rsidR="000E5402" w:rsidRPr="00BB07F9" w14:paraId="083FAC78" w14:textId="77777777" w:rsidTr="00AC7438">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5415D9E5" w14:textId="77777777" w:rsidR="000E5402" w:rsidRDefault="000E5402" w:rsidP="00AC7438">
            <w:pPr>
              <w:ind w:firstLine="0"/>
              <w:jc w:val="center"/>
            </w:pPr>
            <w:r w:rsidRPr="00BB07F9">
              <w:lastRenderedPageBreak/>
              <w:t>id</w:t>
            </w:r>
          </w:p>
        </w:tc>
        <w:tc>
          <w:tcPr>
            <w:tcW w:w="6754" w:type="dxa"/>
            <w:vAlign w:val="center"/>
          </w:tcPr>
          <w:p w14:paraId="6554FB75" w14:textId="74DA32ED" w:rsidR="000E5402" w:rsidRPr="00BB07F9" w:rsidRDefault="000E5402" w:rsidP="00AC7438">
            <w:pPr>
              <w:ind w:firstLine="0"/>
              <w:jc w:val="left"/>
              <w:cnfStyle w:val="000000000000" w:firstRow="0" w:lastRow="0" w:firstColumn="0" w:lastColumn="0" w:oddVBand="0" w:evenVBand="0" w:oddHBand="0" w:evenHBand="0" w:firstRowFirstColumn="0" w:firstRowLastColumn="0" w:lastRowFirstColumn="0" w:lastRowLastColumn="0"/>
            </w:pPr>
            <w:r w:rsidRPr="00BB07F9">
              <w:t>a megosztás egyedi azonosítója</w:t>
            </w:r>
          </w:p>
        </w:tc>
      </w:tr>
      <w:tr w:rsidR="000E5402" w:rsidRPr="00BB07F9" w14:paraId="3E693BB9" w14:textId="77777777" w:rsidTr="00AC7438">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0DC83FD4" w14:textId="4D5AD187" w:rsidR="000E5402" w:rsidRDefault="000E5402" w:rsidP="00AC7438">
            <w:pPr>
              <w:ind w:firstLine="0"/>
              <w:jc w:val="center"/>
            </w:pPr>
            <w:r w:rsidRPr="00BB07F9">
              <w:t>file_id</w:t>
            </w:r>
          </w:p>
        </w:tc>
        <w:tc>
          <w:tcPr>
            <w:tcW w:w="6754" w:type="dxa"/>
            <w:vAlign w:val="center"/>
          </w:tcPr>
          <w:p w14:paraId="56455F63" w14:textId="3A06ED42" w:rsidR="000E5402" w:rsidRPr="00BB07F9" w:rsidRDefault="000E5402" w:rsidP="00AC7438">
            <w:pPr>
              <w:ind w:firstLine="0"/>
              <w:jc w:val="left"/>
              <w:cnfStyle w:val="000000000000" w:firstRow="0" w:lastRow="0" w:firstColumn="0" w:lastColumn="0" w:oddVBand="0" w:evenVBand="0" w:oddHBand="0" w:evenHBand="0" w:firstRowFirstColumn="0" w:firstRowLastColumn="0" w:lastRowFirstColumn="0" w:lastRowLastColumn="0"/>
            </w:pPr>
            <w:r w:rsidRPr="00BB07F9">
              <w:t>a fájl azonosítója, külső kulcs a File táblából</w:t>
            </w:r>
          </w:p>
        </w:tc>
      </w:tr>
      <w:tr w:rsidR="000E5402" w:rsidRPr="00BB07F9" w14:paraId="4E2F71C1" w14:textId="77777777" w:rsidTr="00AC7438">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6624EB1E" w14:textId="7B47DF59" w:rsidR="000E5402" w:rsidRPr="00BB07F9" w:rsidRDefault="000E5402" w:rsidP="00AC7438">
            <w:pPr>
              <w:ind w:firstLine="0"/>
              <w:jc w:val="center"/>
            </w:pPr>
            <w:r w:rsidRPr="00BB07F9">
              <w:t>user_id</w:t>
            </w:r>
          </w:p>
        </w:tc>
        <w:tc>
          <w:tcPr>
            <w:tcW w:w="6754" w:type="dxa"/>
            <w:vAlign w:val="center"/>
          </w:tcPr>
          <w:p w14:paraId="315CBF9B" w14:textId="1EC8B25F" w:rsidR="000E5402" w:rsidRPr="00BB07F9" w:rsidRDefault="000E5402" w:rsidP="00AC7438">
            <w:pPr>
              <w:ind w:firstLine="0"/>
              <w:jc w:val="left"/>
              <w:cnfStyle w:val="000000000000" w:firstRow="0" w:lastRow="0" w:firstColumn="0" w:lastColumn="0" w:oddVBand="0" w:evenVBand="0" w:oddHBand="0" w:evenHBand="0" w:firstRowFirstColumn="0" w:firstRowLastColumn="0" w:lastRowFirstColumn="0" w:lastRowLastColumn="0"/>
            </w:pPr>
            <w:r w:rsidRPr="00BB07F9">
              <w:t>a felhasználó azonosítója</w:t>
            </w:r>
            <w:r>
              <w:t>,</w:t>
            </w:r>
            <w:r w:rsidRPr="00BB07F9">
              <w:t xml:space="preserve"> aki kapja a jogosultságot a fájlra, külső kulcs a User táblából</w:t>
            </w:r>
          </w:p>
        </w:tc>
      </w:tr>
      <w:tr w:rsidR="000E5402" w:rsidRPr="00BB07F9" w14:paraId="010BB0BF" w14:textId="77777777" w:rsidTr="00AC7438">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0D2BC7CB" w14:textId="19E7E493" w:rsidR="000E5402" w:rsidRPr="00BB07F9" w:rsidRDefault="000E5402" w:rsidP="00AC7438">
            <w:pPr>
              <w:ind w:firstLine="0"/>
              <w:jc w:val="center"/>
            </w:pPr>
            <w:r w:rsidRPr="00BB07F9">
              <w:t>role_id</w:t>
            </w:r>
          </w:p>
        </w:tc>
        <w:tc>
          <w:tcPr>
            <w:tcW w:w="6754" w:type="dxa"/>
            <w:vAlign w:val="center"/>
          </w:tcPr>
          <w:p w14:paraId="639C5F95" w14:textId="361B8836" w:rsidR="000E5402" w:rsidRPr="00BB07F9" w:rsidRDefault="000E5402" w:rsidP="00AC7438">
            <w:pPr>
              <w:ind w:firstLine="0"/>
              <w:jc w:val="left"/>
              <w:cnfStyle w:val="000000000000" w:firstRow="0" w:lastRow="0" w:firstColumn="0" w:lastColumn="0" w:oddVBand="0" w:evenVBand="0" w:oddHBand="0" w:evenHBand="0" w:firstRowFirstColumn="0" w:firstRowLastColumn="0" w:lastRowFirstColumn="0" w:lastRowLastColumn="0"/>
            </w:pPr>
            <w:r w:rsidRPr="00BB07F9">
              <w:t>a jogosultság azonosítója, külső kulcs a Role táblából</w:t>
            </w:r>
          </w:p>
        </w:tc>
      </w:tr>
      <w:tr w:rsidR="000E5402" w:rsidRPr="00BB07F9" w14:paraId="702C8B4C" w14:textId="77777777" w:rsidTr="00AC7438">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38884C28" w14:textId="19C116FC" w:rsidR="000E5402" w:rsidRPr="00BB07F9" w:rsidRDefault="000E5402" w:rsidP="00AC7438">
            <w:pPr>
              <w:ind w:firstLine="0"/>
              <w:jc w:val="center"/>
            </w:pPr>
            <w:r w:rsidRPr="00BB07F9">
              <w:t>created</w:t>
            </w:r>
          </w:p>
        </w:tc>
        <w:tc>
          <w:tcPr>
            <w:tcW w:w="6754" w:type="dxa"/>
            <w:vAlign w:val="center"/>
          </w:tcPr>
          <w:p w14:paraId="5FDE59EC" w14:textId="685B9F9B" w:rsidR="000E5402" w:rsidRPr="00BB07F9" w:rsidRDefault="000E5402" w:rsidP="00AC7438">
            <w:pPr>
              <w:keepNext/>
              <w:ind w:firstLine="0"/>
              <w:jc w:val="left"/>
              <w:cnfStyle w:val="000000000000" w:firstRow="0" w:lastRow="0" w:firstColumn="0" w:lastColumn="0" w:oddVBand="0" w:evenVBand="0" w:oddHBand="0" w:evenHBand="0" w:firstRowFirstColumn="0" w:firstRowLastColumn="0" w:lastRowFirstColumn="0" w:lastRowLastColumn="0"/>
            </w:pPr>
            <w:r w:rsidRPr="00BB07F9">
              <w:t>a megosztás létrehozásának dátuma</w:t>
            </w:r>
          </w:p>
        </w:tc>
      </w:tr>
    </w:tbl>
    <w:p w14:paraId="56C9FFC0" w14:textId="54F3DF10" w:rsidR="000E5402" w:rsidRPr="00BB07F9" w:rsidRDefault="00C0551D" w:rsidP="0041054F">
      <w:pPr>
        <w:pStyle w:val="Caption"/>
      </w:pPr>
      <w:r>
        <w:t xml:space="preserve">Tábla </w:t>
      </w:r>
      <w:fldSimple w:instr=" SEQ Tábla \* ARABIC ">
        <w:r>
          <w:rPr>
            <w:noProof/>
          </w:rPr>
          <w:t>4</w:t>
        </w:r>
      </w:fldSimple>
      <w:r>
        <w:t xml:space="preserve"> File_share tábla</w:t>
      </w:r>
    </w:p>
    <w:p w14:paraId="2171C16D" w14:textId="5586F731" w:rsidR="002B65DB" w:rsidRPr="00BB07F9" w:rsidRDefault="002B65DB" w:rsidP="00D83075">
      <w:pPr>
        <w:pStyle w:val="Heading3"/>
      </w:pPr>
      <w:bookmarkStart w:id="24" w:name="_Toc500267044"/>
      <w:r w:rsidRPr="00BB07F9">
        <w:t>Role</w:t>
      </w:r>
      <w:bookmarkEnd w:id="24"/>
    </w:p>
    <w:p w14:paraId="7273433D" w14:textId="47DE8DF7" w:rsidR="005C2931" w:rsidRDefault="007F75C5" w:rsidP="00AC7438">
      <w:r w:rsidRPr="00BB07F9">
        <w:t>A rendszerben definiált jogokat tárolja, amelyek segítségével fájlokhoz és note-okhoz hozzá lehet rendelni más felhasználókat. Ahog</w:t>
      </w:r>
      <w:r w:rsidR="00B04880" w:rsidRPr="00BB07F9">
        <w:t>y a specifikációban említettem</w:t>
      </w:r>
      <w:r w:rsidR="00885714">
        <w:t>,</w:t>
      </w:r>
      <w:r w:rsidRPr="00BB07F9">
        <w:t xml:space="preserve"> három különböző jogosultságot különböztetünk meg: </w:t>
      </w:r>
      <w:r w:rsidR="00023263" w:rsidRPr="00BB07F9">
        <w:t>READ, WRITE, DELETE</w:t>
      </w:r>
      <w:r w:rsidRPr="00BB07F9">
        <w:t>. Ezek a jogok az alkalmazás telepítésekor létre kell, hogy jöjjenek az ada</w:t>
      </w:r>
      <w:r w:rsidR="00DA5067" w:rsidRPr="00BB07F9">
        <w:t>tbázisban</w:t>
      </w:r>
      <w:r w:rsidR="000B3871" w:rsidRPr="00BB07F9">
        <w:t xml:space="preserve"> a gondtalan működés elősegítés</w:t>
      </w:r>
      <w:r w:rsidR="00DA5067" w:rsidRPr="00BB07F9">
        <w:t>ére.</w:t>
      </w:r>
      <w:r w:rsidR="005C2931" w:rsidRPr="00BB07F9">
        <w:t xml:space="preserve"> </w:t>
      </w:r>
    </w:p>
    <w:p w14:paraId="3FF91931" w14:textId="77777777" w:rsidR="00AC7438" w:rsidRDefault="00AC7438" w:rsidP="00AC7438"/>
    <w:tbl>
      <w:tblPr>
        <w:tblStyle w:val="GridTable1Light"/>
        <w:tblW w:w="0" w:type="auto"/>
        <w:tblLook w:val="04A0" w:firstRow="1" w:lastRow="0" w:firstColumn="1" w:lastColumn="0" w:noHBand="0" w:noVBand="1"/>
      </w:tblPr>
      <w:tblGrid>
        <w:gridCol w:w="1701"/>
        <w:gridCol w:w="6754"/>
      </w:tblGrid>
      <w:tr w:rsidR="00AC7438" w:rsidRPr="00BB07F9" w14:paraId="676FD794" w14:textId="77777777" w:rsidTr="00AC7438">
        <w:trPr>
          <w:cnfStyle w:val="100000000000" w:firstRow="1" w:lastRow="0" w:firstColumn="0" w:lastColumn="0" w:oddVBand="0" w:evenVBand="0" w:oddHBand="0"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701" w:type="dxa"/>
            <w:shd w:val="clear" w:color="auto" w:fill="AEAAAA" w:themeFill="background2" w:themeFillShade="BF"/>
            <w:vAlign w:val="center"/>
          </w:tcPr>
          <w:p w14:paraId="0D5203D7" w14:textId="377C0AD7" w:rsidR="00AC7438" w:rsidRPr="00BB07F9" w:rsidRDefault="00AC7438" w:rsidP="00AC7438">
            <w:pPr>
              <w:ind w:firstLine="0"/>
              <w:jc w:val="center"/>
            </w:pPr>
            <w:r>
              <w:t>Név</w:t>
            </w:r>
          </w:p>
        </w:tc>
        <w:tc>
          <w:tcPr>
            <w:tcW w:w="6754" w:type="dxa"/>
            <w:shd w:val="clear" w:color="auto" w:fill="AEAAAA" w:themeFill="background2" w:themeFillShade="BF"/>
            <w:vAlign w:val="center"/>
          </w:tcPr>
          <w:p w14:paraId="1E6A19E3" w14:textId="04497344" w:rsidR="00AC7438" w:rsidRPr="00BB07F9" w:rsidRDefault="00AC7438" w:rsidP="00AC7438">
            <w:pPr>
              <w:ind w:firstLine="0"/>
              <w:jc w:val="center"/>
              <w:cnfStyle w:val="100000000000" w:firstRow="1" w:lastRow="0" w:firstColumn="0" w:lastColumn="0" w:oddVBand="0" w:evenVBand="0" w:oddHBand="0" w:evenHBand="0" w:firstRowFirstColumn="0" w:firstRowLastColumn="0" w:lastRowFirstColumn="0" w:lastRowLastColumn="0"/>
            </w:pPr>
            <w:r>
              <w:t>Leírás</w:t>
            </w:r>
          </w:p>
        </w:tc>
      </w:tr>
      <w:tr w:rsidR="00E2138A" w:rsidRPr="00BB07F9" w14:paraId="41EE79D7" w14:textId="77777777" w:rsidTr="00AC7438">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416734F8" w14:textId="77777777" w:rsidR="00E2138A" w:rsidRDefault="00E2138A" w:rsidP="00AC7438">
            <w:pPr>
              <w:ind w:firstLine="0"/>
              <w:jc w:val="center"/>
            </w:pPr>
            <w:r w:rsidRPr="00BB07F9">
              <w:t>id</w:t>
            </w:r>
          </w:p>
        </w:tc>
        <w:tc>
          <w:tcPr>
            <w:tcW w:w="6754" w:type="dxa"/>
            <w:vAlign w:val="center"/>
          </w:tcPr>
          <w:p w14:paraId="2F67F353" w14:textId="5A249B93" w:rsidR="00E2138A" w:rsidRPr="00BB07F9" w:rsidRDefault="00E2138A" w:rsidP="00AC7438">
            <w:pPr>
              <w:ind w:firstLine="0"/>
              <w:jc w:val="left"/>
              <w:cnfStyle w:val="000000000000" w:firstRow="0" w:lastRow="0" w:firstColumn="0" w:lastColumn="0" w:oddVBand="0" w:evenVBand="0" w:oddHBand="0" w:evenHBand="0" w:firstRowFirstColumn="0" w:firstRowLastColumn="0" w:lastRowFirstColumn="0" w:lastRowLastColumn="0"/>
            </w:pPr>
            <w:r w:rsidRPr="00BB07F9">
              <w:t>egyedi azonosító</w:t>
            </w:r>
          </w:p>
        </w:tc>
      </w:tr>
      <w:tr w:rsidR="00E2138A" w:rsidRPr="00BB07F9" w14:paraId="6F59B1E7" w14:textId="77777777" w:rsidTr="00AC7438">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74C4F9E7" w14:textId="39DB73E0" w:rsidR="00E2138A" w:rsidRDefault="00E2138A" w:rsidP="00AC7438">
            <w:pPr>
              <w:ind w:firstLine="0"/>
              <w:jc w:val="center"/>
            </w:pPr>
            <w:r w:rsidRPr="00BB07F9">
              <w:t>name</w:t>
            </w:r>
          </w:p>
        </w:tc>
        <w:tc>
          <w:tcPr>
            <w:tcW w:w="6754" w:type="dxa"/>
            <w:vAlign w:val="center"/>
          </w:tcPr>
          <w:p w14:paraId="43B41A17" w14:textId="22F59776" w:rsidR="00E2138A" w:rsidRPr="00BB07F9" w:rsidRDefault="00E2138A" w:rsidP="00AC7438">
            <w:pPr>
              <w:ind w:firstLine="0"/>
              <w:jc w:val="left"/>
              <w:cnfStyle w:val="000000000000" w:firstRow="0" w:lastRow="0" w:firstColumn="0" w:lastColumn="0" w:oddVBand="0" w:evenVBand="0" w:oddHBand="0" w:evenHBand="0" w:firstRowFirstColumn="0" w:firstRowLastColumn="0" w:lastRowFirstColumn="0" w:lastRowLastColumn="0"/>
            </w:pPr>
            <w:r w:rsidRPr="00BB07F9">
              <w:t>a jogosultság szöveges neve</w:t>
            </w:r>
          </w:p>
        </w:tc>
      </w:tr>
      <w:tr w:rsidR="00E2138A" w:rsidRPr="00BB07F9" w14:paraId="1DDD6111" w14:textId="77777777" w:rsidTr="00AC7438">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5F0AEB0B" w14:textId="6B3F2B45" w:rsidR="00E2138A" w:rsidRPr="00BB07F9" w:rsidRDefault="00E2138A" w:rsidP="00AC7438">
            <w:pPr>
              <w:ind w:firstLine="0"/>
              <w:jc w:val="center"/>
            </w:pPr>
            <w:r w:rsidRPr="00BB07F9">
              <w:t>priority</w:t>
            </w:r>
          </w:p>
        </w:tc>
        <w:tc>
          <w:tcPr>
            <w:tcW w:w="6754" w:type="dxa"/>
            <w:vAlign w:val="center"/>
          </w:tcPr>
          <w:p w14:paraId="40E7F637" w14:textId="40CEED04" w:rsidR="00E2138A" w:rsidRPr="00BB07F9" w:rsidRDefault="00E2138A" w:rsidP="00210A99">
            <w:pPr>
              <w:keepNext/>
              <w:ind w:firstLine="0"/>
              <w:jc w:val="left"/>
              <w:cnfStyle w:val="000000000000" w:firstRow="0" w:lastRow="0" w:firstColumn="0" w:lastColumn="0" w:oddVBand="0" w:evenVBand="0" w:oddHBand="0" w:evenHBand="0" w:firstRowFirstColumn="0" w:firstRowLastColumn="0" w:lastRowFirstColumn="0" w:lastRowLastColumn="0"/>
            </w:pPr>
            <w:r w:rsidRPr="00BB07F9">
              <w:t>egy olyan érték, mely meghatározza az adott jogosultság erősségét</w:t>
            </w:r>
          </w:p>
        </w:tc>
      </w:tr>
    </w:tbl>
    <w:p w14:paraId="49D6A211" w14:textId="042CDAC4" w:rsidR="00E2138A" w:rsidRPr="00BB07F9" w:rsidRDefault="00C0551D" w:rsidP="0041054F">
      <w:pPr>
        <w:pStyle w:val="Caption"/>
      </w:pPr>
      <w:r>
        <w:t xml:space="preserve">Tábla </w:t>
      </w:r>
      <w:fldSimple w:instr=" SEQ Tábla \* ARABIC ">
        <w:r>
          <w:rPr>
            <w:noProof/>
          </w:rPr>
          <w:t>5</w:t>
        </w:r>
      </w:fldSimple>
      <w:r>
        <w:t xml:space="preserve"> Role tábla</w:t>
      </w:r>
    </w:p>
    <w:p w14:paraId="65596FD5" w14:textId="3328EC36" w:rsidR="002B65DB" w:rsidRPr="00BB07F9" w:rsidRDefault="002B65DB" w:rsidP="00D83075">
      <w:pPr>
        <w:pStyle w:val="Heading3"/>
      </w:pPr>
      <w:bookmarkStart w:id="25" w:name="_Toc500267045"/>
      <w:r w:rsidRPr="00BB07F9">
        <w:t>Credential store</w:t>
      </w:r>
      <w:bookmarkEnd w:id="25"/>
    </w:p>
    <w:p w14:paraId="43FAA66A" w14:textId="18C330B4" w:rsidR="00D83735" w:rsidRPr="00BB07F9" w:rsidRDefault="00D83735" w:rsidP="00D83735">
      <w:r w:rsidRPr="00BB07F9">
        <w:t xml:space="preserve">A program zavartalan működéséhez elengedhetetlen jelszavak tárolására lett létrehozva. </w:t>
      </w:r>
      <w:r w:rsidR="00881E71" w:rsidRPr="00BB07F9">
        <w:t>A jelszavak az alkalmazás telepítésekor be kell, hogy kerüljenek a táblába, mert addig nem tud elindulni.</w:t>
      </w:r>
      <w:r w:rsidR="005C2931" w:rsidRPr="00BB07F9">
        <w:t xml:space="preserve"> A működéshez négy jelszóra van szükség:</w:t>
      </w:r>
    </w:p>
    <w:p w14:paraId="13303A8B" w14:textId="125D5946" w:rsidR="005C2931" w:rsidRPr="00BB07F9" w:rsidRDefault="00B04880" w:rsidP="0042171B">
      <w:pPr>
        <w:pStyle w:val="ListParagraph"/>
        <w:numPr>
          <w:ilvl w:val="0"/>
          <w:numId w:val="20"/>
        </w:numPr>
      </w:pPr>
      <w:r w:rsidRPr="00BB07F9">
        <w:t>SECRET_KEY: a</w:t>
      </w:r>
      <w:r w:rsidR="00A01D44" w:rsidRPr="00BB07F9">
        <w:t xml:space="preserve"> token kódolás</w:t>
      </w:r>
      <w:r w:rsidRPr="00BB07F9">
        <w:t>ához és dekódolásához szükséges, e</w:t>
      </w:r>
      <w:r w:rsidR="00650D7C" w:rsidRPr="00BB07F9">
        <w:t>zt az applikációnak is kü</w:t>
      </w:r>
      <w:r w:rsidRPr="00BB07F9">
        <w:t>lön át kell adni</w:t>
      </w:r>
    </w:p>
    <w:p w14:paraId="1AFCC9FA" w14:textId="11124BD1" w:rsidR="00A01D44" w:rsidRPr="00BB07F9" w:rsidRDefault="00B04880" w:rsidP="0042171B">
      <w:pPr>
        <w:pStyle w:val="ListParagraph"/>
        <w:numPr>
          <w:ilvl w:val="0"/>
          <w:numId w:val="20"/>
        </w:numPr>
      </w:pPr>
      <w:r w:rsidRPr="00BB07F9">
        <w:t>MAIL: a</w:t>
      </w:r>
      <w:r w:rsidR="00416EF3" w:rsidRPr="00BB07F9">
        <w:t xml:space="preserve">z </w:t>
      </w:r>
      <w:r w:rsidR="00C17961" w:rsidRPr="00BB07F9">
        <w:t>aktiváló</w:t>
      </w:r>
      <w:r w:rsidRPr="00BB07F9">
        <w:t>-</w:t>
      </w:r>
      <w:r w:rsidR="00C17961" w:rsidRPr="00BB07F9">
        <w:t xml:space="preserve"> és reset </w:t>
      </w:r>
      <w:r w:rsidR="00416EF3" w:rsidRPr="00BB07F9">
        <w:t>e</w:t>
      </w:r>
      <w:r w:rsidR="00EF2CB8">
        <w:t>-</w:t>
      </w:r>
      <w:r w:rsidR="00416EF3" w:rsidRPr="00BB07F9">
        <w:t>mail küldés</w:t>
      </w:r>
      <w:r w:rsidR="00C17961" w:rsidRPr="00BB07F9">
        <w:t>é</w:t>
      </w:r>
      <w:r w:rsidR="00416EF3" w:rsidRPr="00BB07F9">
        <w:t>hez</w:t>
      </w:r>
      <w:r w:rsidRPr="00BB07F9">
        <w:t xml:space="preserve"> szükséges adatokat tartalmazza</w:t>
      </w:r>
    </w:p>
    <w:p w14:paraId="38406260" w14:textId="0F4BAAAC" w:rsidR="001E0370" w:rsidRPr="00BB07F9" w:rsidRDefault="001E0370" w:rsidP="0042171B">
      <w:pPr>
        <w:pStyle w:val="ListParagraph"/>
        <w:numPr>
          <w:ilvl w:val="0"/>
          <w:numId w:val="20"/>
        </w:numPr>
      </w:pPr>
      <w:r w:rsidRPr="00BB07F9">
        <w:lastRenderedPageBreak/>
        <w:t xml:space="preserve">DROPBOX_KEY: </w:t>
      </w:r>
      <w:r w:rsidR="00B04880" w:rsidRPr="00BB07F9">
        <w:t>a</w:t>
      </w:r>
      <w:r w:rsidR="00EF2F96" w:rsidRPr="00BB07F9">
        <w:t>z appl</w:t>
      </w:r>
      <w:r w:rsidR="00B04880" w:rsidRPr="00BB07F9">
        <w:t>ikációhoz tartozó dropbox kulcs</w:t>
      </w:r>
    </w:p>
    <w:p w14:paraId="2F637A12" w14:textId="2328CC08" w:rsidR="001E0370" w:rsidRPr="00BB07F9" w:rsidRDefault="001E0370" w:rsidP="0042171B">
      <w:pPr>
        <w:pStyle w:val="ListParagraph"/>
        <w:numPr>
          <w:ilvl w:val="0"/>
          <w:numId w:val="20"/>
        </w:numPr>
      </w:pPr>
      <w:r w:rsidRPr="00BB07F9">
        <w:t xml:space="preserve">DROPBOX_SECRET: </w:t>
      </w:r>
      <w:r w:rsidR="00B04880" w:rsidRPr="00BB07F9">
        <w:t>a</w:t>
      </w:r>
      <w:r w:rsidR="00EF2F96" w:rsidRPr="00BB07F9">
        <w:t>z appli</w:t>
      </w:r>
      <w:r w:rsidR="00B04880" w:rsidRPr="00BB07F9">
        <w:t>kációhoz tartozó dropbox secret</w:t>
      </w:r>
    </w:p>
    <w:p w14:paraId="285D6DA7" w14:textId="784E9154" w:rsidR="005C2931" w:rsidRDefault="005C2931" w:rsidP="00224238">
      <w:pPr>
        <w:ind w:firstLine="0"/>
      </w:pPr>
    </w:p>
    <w:tbl>
      <w:tblPr>
        <w:tblStyle w:val="GridTable1Light"/>
        <w:tblW w:w="8455" w:type="dxa"/>
        <w:tblLook w:val="04A0" w:firstRow="1" w:lastRow="0" w:firstColumn="1" w:lastColumn="0" w:noHBand="0" w:noVBand="1"/>
      </w:tblPr>
      <w:tblGrid>
        <w:gridCol w:w="1701"/>
        <w:gridCol w:w="6754"/>
      </w:tblGrid>
      <w:tr w:rsidR="00224238" w:rsidRPr="00BB07F9" w14:paraId="776AA793" w14:textId="77777777" w:rsidTr="00F5090C">
        <w:trPr>
          <w:cnfStyle w:val="100000000000" w:firstRow="1" w:lastRow="0" w:firstColumn="0" w:lastColumn="0" w:oddVBand="0" w:evenVBand="0" w:oddHBand="0"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701" w:type="dxa"/>
            <w:shd w:val="clear" w:color="auto" w:fill="AEAAAA" w:themeFill="background2" w:themeFillShade="BF"/>
            <w:vAlign w:val="center"/>
          </w:tcPr>
          <w:p w14:paraId="72A0D478" w14:textId="3C35EB88" w:rsidR="00224238" w:rsidRPr="00BB07F9" w:rsidRDefault="00224238" w:rsidP="00224238">
            <w:pPr>
              <w:ind w:firstLine="0"/>
              <w:jc w:val="center"/>
            </w:pPr>
            <w:r>
              <w:t>Név</w:t>
            </w:r>
          </w:p>
        </w:tc>
        <w:tc>
          <w:tcPr>
            <w:tcW w:w="6754" w:type="dxa"/>
            <w:shd w:val="clear" w:color="auto" w:fill="AEAAAA" w:themeFill="background2" w:themeFillShade="BF"/>
            <w:vAlign w:val="center"/>
          </w:tcPr>
          <w:p w14:paraId="1F03FF6C" w14:textId="25468136" w:rsidR="00224238" w:rsidRPr="00BB07F9" w:rsidRDefault="00224238" w:rsidP="00F5090C">
            <w:pPr>
              <w:ind w:firstLine="0"/>
              <w:jc w:val="center"/>
              <w:cnfStyle w:val="100000000000" w:firstRow="1" w:lastRow="0" w:firstColumn="0" w:lastColumn="0" w:oddVBand="0" w:evenVBand="0" w:oddHBand="0" w:evenHBand="0" w:firstRowFirstColumn="0" w:firstRowLastColumn="0" w:lastRowFirstColumn="0" w:lastRowLastColumn="0"/>
            </w:pPr>
            <w:r>
              <w:t>Leírás</w:t>
            </w:r>
          </w:p>
        </w:tc>
      </w:tr>
      <w:tr w:rsidR="00E2138A" w:rsidRPr="00BB07F9" w14:paraId="500427D6" w14:textId="77777777" w:rsidTr="00224238">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0248AE37" w14:textId="77777777" w:rsidR="00E2138A" w:rsidRDefault="00E2138A" w:rsidP="00224238">
            <w:pPr>
              <w:ind w:firstLine="0"/>
              <w:jc w:val="center"/>
            </w:pPr>
            <w:r w:rsidRPr="00BB07F9">
              <w:t>id</w:t>
            </w:r>
          </w:p>
        </w:tc>
        <w:tc>
          <w:tcPr>
            <w:tcW w:w="6754" w:type="dxa"/>
            <w:vAlign w:val="center"/>
          </w:tcPr>
          <w:p w14:paraId="39501360" w14:textId="77777777" w:rsidR="00E2138A" w:rsidRPr="00BB07F9" w:rsidRDefault="00E2138A" w:rsidP="00224238">
            <w:pPr>
              <w:ind w:firstLine="0"/>
              <w:jc w:val="left"/>
              <w:cnfStyle w:val="000000000000" w:firstRow="0" w:lastRow="0" w:firstColumn="0" w:lastColumn="0" w:oddVBand="0" w:evenVBand="0" w:oddHBand="0" w:evenHBand="0" w:firstRowFirstColumn="0" w:firstRowLastColumn="0" w:lastRowFirstColumn="0" w:lastRowLastColumn="0"/>
            </w:pPr>
            <w:r w:rsidRPr="00BB07F9">
              <w:t>egyedi azonosító</w:t>
            </w:r>
          </w:p>
        </w:tc>
      </w:tr>
      <w:tr w:rsidR="00E2138A" w:rsidRPr="00BB07F9" w14:paraId="19D41DC3" w14:textId="77777777" w:rsidTr="00224238">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4A79250B" w14:textId="1DEB3205" w:rsidR="00E2138A" w:rsidRDefault="00E2138A" w:rsidP="00224238">
            <w:pPr>
              <w:ind w:firstLine="0"/>
              <w:jc w:val="center"/>
            </w:pPr>
            <w:r w:rsidRPr="00BB07F9">
              <w:t>environment</w:t>
            </w:r>
          </w:p>
        </w:tc>
        <w:tc>
          <w:tcPr>
            <w:tcW w:w="6754" w:type="dxa"/>
            <w:vAlign w:val="center"/>
          </w:tcPr>
          <w:p w14:paraId="248EEAD8" w14:textId="578AD667" w:rsidR="00E2138A" w:rsidRPr="00BB07F9" w:rsidRDefault="00E2138A" w:rsidP="00224238">
            <w:pPr>
              <w:ind w:firstLine="0"/>
              <w:jc w:val="left"/>
              <w:cnfStyle w:val="000000000000" w:firstRow="0" w:lastRow="0" w:firstColumn="0" w:lastColumn="0" w:oddVBand="0" w:evenVBand="0" w:oddHBand="0" w:evenHBand="0" w:firstRowFirstColumn="0" w:firstRowLastColumn="0" w:lastRowFirstColumn="0" w:lastRowLastColumn="0"/>
            </w:pPr>
            <w:r w:rsidRPr="00BB07F9">
              <w:t>szöveges név, ami leírja melyik ez a jelszó pontosan</w:t>
            </w:r>
          </w:p>
        </w:tc>
      </w:tr>
      <w:tr w:rsidR="00E2138A" w:rsidRPr="00BB07F9" w14:paraId="7F69B9E3" w14:textId="77777777" w:rsidTr="00224238">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79868BA4" w14:textId="5A9DE7F3" w:rsidR="00E2138A" w:rsidRPr="00BB07F9" w:rsidRDefault="00E2138A" w:rsidP="00224238">
            <w:pPr>
              <w:ind w:firstLine="0"/>
              <w:jc w:val="center"/>
            </w:pPr>
            <w:r w:rsidRPr="00BB07F9">
              <w:t>code</w:t>
            </w:r>
          </w:p>
        </w:tc>
        <w:tc>
          <w:tcPr>
            <w:tcW w:w="6754" w:type="dxa"/>
            <w:vAlign w:val="center"/>
          </w:tcPr>
          <w:p w14:paraId="39A80F8F" w14:textId="34864E5E" w:rsidR="00E2138A" w:rsidRPr="00BB07F9" w:rsidRDefault="00E2138A" w:rsidP="00224238">
            <w:pPr>
              <w:keepNext/>
              <w:ind w:firstLine="0"/>
              <w:jc w:val="left"/>
              <w:cnfStyle w:val="000000000000" w:firstRow="0" w:lastRow="0" w:firstColumn="0" w:lastColumn="0" w:oddVBand="0" w:evenVBand="0" w:oddHBand="0" w:evenHBand="0" w:firstRowFirstColumn="0" w:firstRowLastColumn="0" w:lastRowFirstColumn="0" w:lastRowLastColumn="0"/>
            </w:pPr>
            <w:r w:rsidRPr="00BB07F9">
              <w:t>a jelszó maga</w:t>
            </w:r>
          </w:p>
        </w:tc>
      </w:tr>
    </w:tbl>
    <w:p w14:paraId="630D8021" w14:textId="1C2F8D7D" w:rsidR="00E2138A" w:rsidRPr="00BB07F9" w:rsidRDefault="00C0551D" w:rsidP="0041054F">
      <w:pPr>
        <w:pStyle w:val="Caption"/>
      </w:pPr>
      <w:r>
        <w:t xml:space="preserve">Tábla </w:t>
      </w:r>
      <w:fldSimple w:instr=" SEQ Tábla \* ARABIC ">
        <w:r>
          <w:rPr>
            <w:noProof/>
          </w:rPr>
          <w:t>6</w:t>
        </w:r>
      </w:fldSimple>
      <w:r>
        <w:t xml:space="preserve"> Credential_store tábla</w:t>
      </w:r>
    </w:p>
    <w:p w14:paraId="6A8B53FB" w14:textId="5CA2E92A" w:rsidR="002B65DB" w:rsidRPr="00BB07F9" w:rsidRDefault="002B65DB">
      <w:pPr>
        <w:pStyle w:val="Heading3"/>
      </w:pPr>
      <w:bookmarkStart w:id="26" w:name="_Toc500267046"/>
      <w:r w:rsidRPr="00BB07F9">
        <w:t>Log</w:t>
      </w:r>
      <w:bookmarkEnd w:id="26"/>
    </w:p>
    <w:p w14:paraId="70D7CA52" w14:textId="0568B8BC" w:rsidR="005C2931" w:rsidRPr="00BB07F9" w:rsidRDefault="00EE74AA" w:rsidP="005C2931">
      <w:r w:rsidRPr="00BB07F9">
        <w:t>A felhasználói logokat tároló tábla, minden rekordja egy bejegyzés valamilyen felhasználó tevékenységről, fájlműveletről vagy mappaműveletről</w:t>
      </w:r>
      <w:r w:rsidR="00C27F86" w:rsidRPr="00BB07F9">
        <w:t>.</w:t>
      </w:r>
    </w:p>
    <w:p w14:paraId="4F60F52D" w14:textId="4D4BFD90" w:rsidR="007161E5" w:rsidRDefault="007161E5" w:rsidP="00F5090C">
      <w:pPr>
        <w:ind w:firstLine="0"/>
      </w:pPr>
    </w:p>
    <w:tbl>
      <w:tblPr>
        <w:tblStyle w:val="GridTable1Light"/>
        <w:tblW w:w="0" w:type="auto"/>
        <w:tblLook w:val="04A0" w:firstRow="1" w:lastRow="0" w:firstColumn="1" w:lastColumn="0" w:noHBand="0" w:noVBand="1"/>
      </w:tblPr>
      <w:tblGrid>
        <w:gridCol w:w="1701"/>
        <w:gridCol w:w="6754"/>
      </w:tblGrid>
      <w:tr w:rsidR="00F5090C" w:rsidRPr="00BB07F9" w14:paraId="2FA0B94D" w14:textId="77777777" w:rsidTr="00F5090C">
        <w:trPr>
          <w:cnfStyle w:val="100000000000" w:firstRow="1" w:lastRow="0" w:firstColumn="0" w:lastColumn="0" w:oddVBand="0" w:evenVBand="0" w:oddHBand="0"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701" w:type="dxa"/>
            <w:shd w:val="clear" w:color="auto" w:fill="AEAAAA" w:themeFill="background2" w:themeFillShade="BF"/>
            <w:vAlign w:val="center"/>
          </w:tcPr>
          <w:p w14:paraId="7BDEED1E" w14:textId="240A0E30" w:rsidR="00F5090C" w:rsidRPr="00BB07F9" w:rsidRDefault="00F5090C" w:rsidP="00F5090C">
            <w:pPr>
              <w:ind w:firstLine="0"/>
              <w:jc w:val="center"/>
            </w:pPr>
            <w:r>
              <w:t>Név</w:t>
            </w:r>
          </w:p>
        </w:tc>
        <w:tc>
          <w:tcPr>
            <w:tcW w:w="6754" w:type="dxa"/>
            <w:shd w:val="clear" w:color="auto" w:fill="AEAAAA" w:themeFill="background2" w:themeFillShade="BF"/>
            <w:vAlign w:val="center"/>
          </w:tcPr>
          <w:p w14:paraId="323B7FC0" w14:textId="3353EFD3" w:rsidR="00F5090C" w:rsidRPr="00BB07F9" w:rsidRDefault="00F5090C" w:rsidP="00F5090C">
            <w:pPr>
              <w:ind w:firstLine="0"/>
              <w:jc w:val="center"/>
              <w:cnfStyle w:val="100000000000" w:firstRow="1" w:lastRow="0" w:firstColumn="0" w:lastColumn="0" w:oddVBand="0" w:evenVBand="0" w:oddHBand="0" w:evenHBand="0" w:firstRowFirstColumn="0" w:firstRowLastColumn="0" w:lastRowFirstColumn="0" w:lastRowLastColumn="0"/>
            </w:pPr>
            <w:r>
              <w:t>Leírás</w:t>
            </w:r>
          </w:p>
        </w:tc>
      </w:tr>
      <w:tr w:rsidR="007B166C" w:rsidRPr="00BB07F9" w14:paraId="49532DE0" w14:textId="77777777" w:rsidTr="00F5090C">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3CE14310" w14:textId="77777777" w:rsidR="007B166C" w:rsidRDefault="007B166C" w:rsidP="00F5090C">
            <w:pPr>
              <w:ind w:firstLine="0"/>
              <w:jc w:val="center"/>
            </w:pPr>
            <w:r w:rsidRPr="00BB07F9">
              <w:t>id</w:t>
            </w:r>
          </w:p>
        </w:tc>
        <w:tc>
          <w:tcPr>
            <w:tcW w:w="6754" w:type="dxa"/>
            <w:vAlign w:val="center"/>
          </w:tcPr>
          <w:p w14:paraId="28D68904" w14:textId="111FD449" w:rsidR="007B166C" w:rsidRPr="00BB07F9" w:rsidRDefault="007B166C" w:rsidP="00F5090C">
            <w:pPr>
              <w:ind w:firstLine="0"/>
              <w:jc w:val="left"/>
              <w:cnfStyle w:val="000000000000" w:firstRow="0" w:lastRow="0" w:firstColumn="0" w:lastColumn="0" w:oddVBand="0" w:evenVBand="0" w:oddHBand="0" w:evenHBand="0" w:firstRowFirstColumn="0" w:firstRowLastColumn="0" w:lastRowFirstColumn="0" w:lastRowLastColumn="0"/>
            </w:pPr>
            <w:r w:rsidRPr="00BB07F9">
              <w:t>a log bejegyzés egyedi azonosítója</w:t>
            </w:r>
          </w:p>
        </w:tc>
      </w:tr>
      <w:tr w:rsidR="007B166C" w:rsidRPr="00BB07F9" w14:paraId="682960E1" w14:textId="77777777" w:rsidTr="00F5090C">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1713D8E6" w14:textId="6F14A28E" w:rsidR="007B166C" w:rsidRDefault="007B166C" w:rsidP="00F5090C">
            <w:pPr>
              <w:ind w:firstLine="0"/>
              <w:jc w:val="center"/>
            </w:pPr>
            <w:r w:rsidRPr="00BB07F9">
              <w:t>user_id</w:t>
            </w:r>
          </w:p>
        </w:tc>
        <w:tc>
          <w:tcPr>
            <w:tcW w:w="6754" w:type="dxa"/>
            <w:vAlign w:val="center"/>
          </w:tcPr>
          <w:p w14:paraId="6F749FF5" w14:textId="6756E220" w:rsidR="007B166C" w:rsidRPr="00BB07F9" w:rsidRDefault="007B166C" w:rsidP="00F5090C">
            <w:pPr>
              <w:ind w:firstLine="0"/>
              <w:jc w:val="left"/>
              <w:cnfStyle w:val="000000000000" w:firstRow="0" w:lastRow="0" w:firstColumn="0" w:lastColumn="0" w:oddVBand="0" w:evenVBand="0" w:oddHBand="0" w:evenHBand="0" w:firstRowFirstColumn="0" w:firstRowLastColumn="0" w:lastRowFirstColumn="0" w:lastRowLastColumn="0"/>
            </w:pPr>
            <w:r w:rsidRPr="00BB07F9">
              <w:t>a felhasználó akihez a log tartozik, külső kulcsa a User táblából</w:t>
            </w:r>
          </w:p>
        </w:tc>
      </w:tr>
      <w:tr w:rsidR="007B166C" w:rsidRPr="00BB07F9" w14:paraId="0FA98BFF" w14:textId="77777777" w:rsidTr="00F5090C">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167680B7" w14:textId="27E583A7" w:rsidR="007B166C" w:rsidRPr="00BB07F9" w:rsidRDefault="007B166C" w:rsidP="00F5090C">
            <w:pPr>
              <w:ind w:firstLine="0"/>
              <w:jc w:val="center"/>
            </w:pPr>
            <w:r w:rsidRPr="00BB07F9">
              <w:t>file_id</w:t>
            </w:r>
          </w:p>
        </w:tc>
        <w:tc>
          <w:tcPr>
            <w:tcW w:w="6754" w:type="dxa"/>
            <w:vAlign w:val="center"/>
          </w:tcPr>
          <w:p w14:paraId="5B34B250" w14:textId="01CC84FA" w:rsidR="007B166C" w:rsidRPr="00BB07F9" w:rsidRDefault="007B166C" w:rsidP="00F5090C">
            <w:pPr>
              <w:ind w:firstLine="0"/>
              <w:jc w:val="left"/>
              <w:cnfStyle w:val="000000000000" w:firstRow="0" w:lastRow="0" w:firstColumn="0" w:lastColumn="0" w:oddVBand="0" w:evenVBand="0" w:oddHBand="0" w:evenHBand="0" w:firstRowFirstColumn="0" w:firstRowLastColumn="0" w:lastRowFirstColumn="0" w:lastRowLastColumn="0"/>
            </w:pPr>
            <w:r w:rsidRPr="00BB07F9">
              <w:t>a fájl amin műveletet végzett, külső kulcs a File táblából, ha az értéke nem null</w:t>
            </w:r>
            <w:r>
              <w:t>,</w:t>
            </w:r>
            <w:r w:rsidRPr="00BB07F9">
              <w:t xml:space="preserve"> akkor tudjuk, hogy fájlművelet volt</w:t>
            </w:r>
          </w:p>
        </w:tc>
      </w:tr>
      <w:tr w:rsidR="007B166C" w:rsidRPr="00BB07F9" w14:paraId="0531567A" w14:textId="77777777" w:rsidTr="00F5090C">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1D00E7DB" w14:textId="4CBBB8DA" w:rsidR="007B166C" w:rsidRPr="00BB07F9" w:rsidRDefault="007B166C" w:rsidP="00F5090C">
            <w:pPr>
              <w:ind w:firstLine="0"/>
              <w:jc w:val="center"/>
            </w:pPr>
            <w:r w:rsidRPr="00BB07F9">
              <w:t>folder_id</w:t>
            </w:r>
          </w:p>
        </w:tc>
        <w:tc>
          <w:tcPr>
            <w:tcW w:w="6754" w:type="dxa"/>
            <w:vAlign w:val="center"/>
          </w:tcPr>
          <w:p w14:paraId="46CB6D6A" w14:textId="24F65D73" w:rsidR="007B166C" w:rsidRPr="00BB07F9" w:rsidRDefault="007B166C" w:rsidP="00F5090C">
            <w:pPr>
              <w:ind w:firstLine="0"/>
              <w:jc w:val="left"/>
              <w:cnfStyle w:val="000000000000" w:firstRow="0" w:lastRow="0" w:firstColumn="0" w:lastColumn="0" w:oddVBand="0" w:evenVBand="0" w:oddHBand="0" w:evenHBand="0" w:firstRowFirstColumn="0" w:firstRowLastColumn="0" w:lastRowFirstColumn="0" w:lastRowLastColumn="0"/>
            </w:pPr>
            <w:r w:rsidRPr="00BB07F9">
              <w:t>a mappa amin műveletet végzett, külső kulcs a Folder táblából, ha az értéke nem null</w:t>
            </w:r>
            <w:r>
              <w:t>,</w:t>
            </w:r>
            <w:r w:rsidRPr="00BB07F9">
              <w:t xml:space="preserve"> akkor tudjuk, hogy mappát is érintett a művelet</w:t>
            </w:r>
          </w:p>
        </w:tc>
      </w:tr>
      <w:tr w:rsidR="007B166C" w:rsidRPr="00BB07F9" w14:paraId="7AA301C7" w14:textId="77777777" w:rsidTr="00F5090C">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644ED82D" w14:textId="0C5804B0" w:rsidR="007B166C" w:rsidRPr="00BB07F9" w:rsidRDefault="007B166C" w:rsidP="00F5090C">
            <w:pPr>
              <w:ind w:firstLine="0"/>
              <w:jc w:val="center"/>
            </w:pPr>
            <w:r>
              <w:t>c</w:t>
            </w:r>
            <w:r w:rsidRPr="00BB07F9">
              <w:t>reated</w:t>
            </w:r>
          </w:p>
        </w:tc>
        <w:tc>
          <w:tcPr>
            <w:tcW w:w="6754" w:type="dxa"/>
            <w:vAlign w:val="center"/>
          </w:tcPr>
          <w:p w14:paraId="3FC81A3A" w14:textId="08DDB948" w:rsidR="007B166C" w:rsidRPr="00BB07F9" w:rsidRDefault="007B166C" w:rsidP="00F5090C">
            <w:pPr>
              <w:ind w:firstLine="0"/>
              <w:jc w:val="left"/>
              <w:cnfStyle w:val="000000000000" w:firstRow="0" w:lastRow="0" w:firstColumn="0" w:lastColumn="0" w:oddVBand="0" w:evenVBand="0" w:oddHBand="0" w:evenHBand="0" w:firstRowFirstColumn="0" w:firstRowLastColumn="0" w:lastRowFirstColumn="0" w:lastRowLastColumn="0"/>
            </w:pPr>
            <w:r w:rsidRPr="00BB07F9">
              <w:t>az esemény dátuma</w:t>
            </w:r>
          </w:p>
        </w:tc>
      </w:tr>
      <w:tr w:rsidR="007B166C" w:rsidRPr="00BB07F9" w14:paraId="0DB95859" w14:textId="77777777" w:rsidTr="00F5090C">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18CA1B98" w14:textId="680324A2" w:rsidR="007B166C" w:rsidRPr="00BB07F9" w:rsidRDefault="007B166C" w:rsidP="00F5090C">
            <w:pPr>
              <w:ind w:firstLine="0"/>
              <w:jc w:val="center"/>
            </w:pPr>
            <w:r w:rsidRPr="00BB07F9">
              <w:t>message</w:t>
            </w:r>
          </w:p>
        </w:tc>
        <w:tc>
          <w:tcPr>
            <w:tcW w:w="6754" w:type="dxa"/>
            <w:vAlign w:val="center"/>
          </w:tcPr>
          <w:p w14:paraId="1C915011" w14:textId="44E98DE3" w:rsidR="007B166C" w:rsidRPr="00BB07F9" w:rsidRDefault="007B166C" w:rsidP="00F5090C">
            <w:pPr>
              <w:keepNext/>
              <w:ind w:firstLine="0"/>
              <w:jc w:val="left"/>
              <w:cnfStyle w:val="000000000000" w:firstRow="0" w:lastRow="0" w:firstColumn="0" w:lastColumn="0" w:oddVBand="0" w:evenVBand="0" w:oddHBand="0" w:evenHBand="0" w:firstRowFirstColumn="0" w:firstRowLastColumn="0" w:lastRowFirstColumn="0" w:lastRowLastColumn="0"/>
            </w:pPr>
            <w:r w:rsidRPr="00BB07F9">
              <w:t>a szöveges bejegyzés</w:t>
            </w:r>
          </w:p>
        </w:tc>
      </w:tr>
    </w:tbl>
    <w:p w14:paraId="18A3C244" w14:textId="48F88AE8" w:rsidR="007B166C" w:rsidRPr="00BB07F9" w:rsidRDefault="00C0551D" w:rsidP="0041054F">
      <w:pPr>
        <w:pStyle w:val="Caption"/>
      </w:pPr>
      <w:r>
        <w:t xml:space="preserve">Tábla </w:t>
      </w:r>
      <w:fldSimple w:instr=" SEQ Tábla \* ARABIC ">
        <w:r>
          <w:rPr>
            <w:noProof/>
          </w:rPr>
          <w:t>7</w:t>
        </w:r>
      </w:fldSimple>
      <w:r>
        <w:t xml:space="preserve"> Log tábla</w:t>
      </w:r>
    </w:p>
    <w:p w14:paraId="0E7F7AEB" w14:textId="1A7D219F" w:rsidR="00A72F58" w:rsidRPr="00BB07F9" w:rsidRDefault="0092342B">
      <w:pPr>
        <w:pStyle w:val="Heading2"/>
      </w:pPr>
      <w:bookmarkStart w:id="27" w:name="_Toc500267047"/>
      <w:r>
        <w:t>Végpontok</w:t>
      </w:r>
      <w:bookmarkEnd w:id="27"/>
    </w:p>
    <w:p w14:paraId="2AC58DFC" w14:textId="73C659F8" w:rsidR="00532BF6" w:rsidRPr="00BB07F9" w:rsidRDefault="009F576B" w:rsidP="00532BF6">
      <w:r>
        <w:t>A webes réteg</w:t>
      </w:r>
      <w:r w:rsidR="00532BF6" w:rsidRPr="00BB07F9">
        <w:t xml:space="preserve"> </w:t>
      </w:r>
      <w:r>
        <w:t xml:space="preserve">elérési pontokat </w:t>
      </w:r>
      <w:r w:rsidR="00532BF6" w:rsidRPr="00BB07F9">
        <w:t>tartalmaz</w:t>
      </w:r>
      <w:r w:rsidR="00DB5660">
        <w:t>, melyek az alkalmazás működésé</w:t>
      </w:r>
      <w:r w:rsidR="00532BF6" w:rsidRPr="00BB07F9">
        <w:t xml:space="preserve">hez szükséges funkciók elérését biztosítják. Kevés implementációs logikát tartalmaznak, fő feladatuk a felhasználóktól kapott adatok ellenőrzése, </w:t>
      </w:r>
      <w:r w:rsidR="00DB5660">
        <w:t xml:space="preserve">az </w:t>
      </w:r>
      <w:r w:rsidR="00532BF6" w:rsidRPr="00BB07F9">
        <w:t xml:space="preserve">autentikáció </w:t>
      </w:r>
      <w:r w:rsidR="004A3B8E" w:rsidRPr="00BB07F9">
        <w:t xml:space="preserve">és a modell </w:t>
      </w:r>
      <w:r w:rsidR="004A3B8E" w:rsidRPr="00BB07F9">
        <w:lastRenderedPageBreak/>
        <w:t xml:space="preserve">megfelelő metódusainak meghívása. Az alkalmazás </w:t>
      </w:r>
      <w:r w:rsidR="00220BE1" w:rsidRPr="00BB07F9">
        <w:t>alapvetően</w:t>
      </w:r>
      <w:r w:rsidR="004A3B8E" w:rsidRPr="00BB07F9">
        <w:t xml:space="preserve"> négy</w:t>
      </w:r>
      <w:r w:rsidR="00220BE1" w:rsidRPr="00BB07F9">
        <w:t xml:space="preserve"> külö</w:t>
      </w:r>
      <w:r w:rsidR="009A1476">
        <w:t>n</w:t>
      </w:r>
      <w:r w:rsidR="00220BE1" w:rsidRPr="00BB07F9">
        <w:t>böző</w:t>
      </w:r>
      <w:r w:rsidR="004A3B8E" w:rsidRPr="00BB07F9">
        <w:t xml:space="preserve"> típusú </w:t>
      </w:r>
      <w:r w:rsidR="00220BE1" w:rsidRPr="00BB07F9">
        <w:t xml:space="preserve">HTTP </w:t>
      </w:r>
      <w:r w:rsidR="004A3B8E" w:rsidRPr="00BB07F9">
        <w:t xml:space="preserve">metódust </w:t>
      </w:r>
      <w:r w:rsidR="00220BE1" w:rsidRPr="00BB07F9">
        <w:t>has</w:t>
      </w:r>
      <w:r w:rsidR="00FB0542" w:rsidRPr="00BB07F9">
        <w:t>z</w:t>
      </w:r>
      <w:r w:rsidR="00220BE1" w:rsidRPr="00BB07F9">
        <w:t>nál</w:t>
      </w:r>
      <w:r w:rsidR="004A3B8E" w:rsidRPr="00BB07F9">
        <w:t>:</w:t>
      </w:r>
    </w:p>
    <w:p w14:paraId="0DD9E6CA" w14:textId="06600CC0" w:rsidR="004A3B8E" w:rsidRPr="00BB07F9" w:rsidRDefault="00B04880" w:rsidP="0042171B">
      <w:pPr>
        <w:pStyle w:val="ListParagraph"/>
        <w:numPr>
          <w:ilvl w:val="0"/>
          <w:numId w:val="12"/>
        </w:numPr>
      </w:pPr>
      <w:r w:rsidRPr="00BB07F9">
        <w:t xml:space="preserve">GET : </w:t>
      </w:r>
      <w:r w:rsidR="001B512A">
        <w:t>entitás</w:t>
      </w:r>
      <w:r w:rsidRPr="00BB07F9">
        <w:t xml:space="preserve"> lekérdezése</w:t>
      </w:r>
    </w:p>
    <w:p w14:paraId="3D31ABFD" w14:textId="5DB49A6C" w:rsidR="00220BE1" w:rsidRPr="00BB07F9" w:rsidRDefault="004A3B8E" w:rsidP="0042171B">
      <w:pPr>
        <w:pStyle w:val="ListParagraph"/>
        <w:numPr>
          <w:ilvl w:val="0"/>
          <w:numId w:val="12"/>
        </w:numPr>
      </w:pPr>
      <w:r w:rsidRPr="00BB07F9">
        <w:t xml:space="preserve">POST : </w:t>
      </w:r>
      <w:r w:rsidR="00B04880" w:rsidRPr="00BB07F9">
        <w:t>entitás létrehozása</w:t>
      </w:r>
    </w:p>
    <w:p w14:paraId="2539A82D" w14:textId="65A89D38" w:rsidR="004A3B8E" w:rsidRPr="00BB07F9" w:rsidRDefault="004A3B8E" w:rsidP="0042171B">
      <w:pPr>
        <w:pStyle w:val="ListParagraph"/>
        <w:numPr>
          <w:ilvl w:val="0"/>
          <w:numId w:val="12"/>
        </w:numPr>
      </w:pPr>
      <w:r w:rsidRPr="00BB07F9">
        <w:t xml:space="preserve">PUT : </w:t>
      </w:r>
      <w:r w:rsidR="00B04880" w:rsidRPr="00BB07F9">
        <w:t>entitás módosítása</w:t>
      </w:r>
    </w:p>
    <w:p w14:paraId="3065596A" w14:textId="36A67EED" w:rsidR="004A3B8E" w:rsidRPr="00BB07F9" w:rsidRDefault="00B04880" w:rsidP="0042171B">
      <w:pPr>
        <w:pStyle w:val="ListParagraph"/>
        <w:numPr>
          <w:ilvl w:val="0"/>
          <w:numId w:val="12"/>
        </w:numPr>
      </w:pPr>
      <w:r w:rsidRPr="00BB07F9">
        <w:t xml:space="preserve">DELETE : </w:t>
      </w:r>
      <w:r w:rsidR="001B512A">
        <w:t>entit</w:t>
      </w:r>
      <w:r w:rsidR="005B53BA">
        <w:t>á</w:t>
      </w:r>
      <w:r w:rsidR="001B512A">
        <w:t>s</w:t>
      </w:r>
      <w:r w:rsidRPr="00BB07F9">
        <w:t xml:space="preserve"> törlése</w:t>
      </w:r>
    </w:p>
    <w:p w14:paraId="3696A4BC" w14:textId="77777777" w:rsidR="00220BE1" w:rsidRPr="00BB07F9" w:rsidRDefault="00220BE1" w:rsidP="00220BE1"/>
    <w:p w14:paraId="4787DFA1" w14:textId="0D7AFB36" w:rsidR="00686CBB" w:rsidRPr="00BB07F9" w:rsidRDefault="00686CBB">
      <w:pPr>
        <w:pStyle w:val="Heading3"/>
      </w:pPr>
      <w:bookmarkStart w:id="28" w:name="_Toc500267048"/>
      <w:r w:rsidRPr="00BB07F9">
        <w:t>Autentikáció</w:t>
      </w:r>
      <w:bookmarkEnd w:id="28"/>
    </w:p>
    <w:p w14:paraId="5057430C" w14:textId="7FC72868" w:rsidR="0096652E" w:rsidRPr="00BB07F9" w:rsidRDefault="0096652E" w:rsidP="0096652E">
      <w:r w:rsidRPr="00BB07F9">
        <w:t>Sikeres bejelentkezés esetén a rendszer visszaküld egy tokent, ami a klien</w:t>
      </w:r>
      <w:r w:rsidR="008E4392" w:rsidRPr="00BB07F9">
        <w:t>s oldalon a sütik között kerül eltárolásra, majd</w:t>
      </w:r>
      <w:r w:rsidRPr="00BB07F9">
        <w:t xml:space="preserve"> később minden kéréssel a szerver felé </w:t>
      </w:r>
      <w:r w:rsidR="008E4392" w:rsidRPr="00BB07F9">
        <w:t>kerül továbbításra</w:t>
      </w:r>
      <w:r w:rsidRPr="00BB07F9">
        <w:t xml:space="preserve"> a felhasználó azonosítása </w:t>
      </w:r>
      <w:r w:rsidR="008E4392" w:rsidRPr="00BB07F9">
        <w:t>céljából</w:t>
      </w:r>
      <w:r w:rsidRPr="00BB07F9">
        <w:t>.</w:t>
      </w:r>
    </w:p>
    <w:p w14:paraId="420404F5" w14:textId="70CACD69" w:rsidR="00F669C6" w:rsidRPr="00BB07F9" w:rsidRDefault="00F669C6" w:rsidP="00F669C6">
      <w:r w:rsidRPr="00BB07F9">
        <w:t xml:space="preserve">Néhány </w:t>
      </w:r>
      <w:r w:rsidR="0093666D">
        <w:t>végpontot</w:t>
      </w:r>
      <w:r w:rsidRPr="00BB07F9">
        <w:t xml:space="preserve"> leszámítva a szerver </w:t>
      </w:r>
      <w:r w:rsidR="00E30B92" w:rsidRPr="00BB07F9">
        <w:t xml:space="preserve">minden kérés előtt </w:t>
      </w:r>
      <w:r w:rsidRPr="00BB07F9">
        <w:t>autentikálja a felhasználót</w:t>
      </w:r>
      <w:r w:rsidR="00E30B92" w:rsidRPr="00BB07F9">
        <w:t>,</w:t>
      </w:r>
      <w:r w:rsidRPr="00BB07F9">
        <w:t xml:space="preserve"> akitől a kérés érkezik. </w:t>
      </w:r>
      <w:r w:rsidR="00B52441" w:rsidRPr="00BB07F9">
        <w:t>A kérésben a sütik között elküldésre kerül a token is, amit bejelentkezéskor a szerver visszaküldött a felhasználó felé. A szerver először megnézi, hogy ez a token szerepel-e a szerveroldalon tárolt tokenek között, ha igen</w:t>
      </w:r>
      <w:r w:rsidR="00A43822">
        <w:t>,</w:t>
      </w:r>
      <w:r w:rsidR="00B52441" w:rsidRPr="00BB07F9">
        <w:t xml:space="preserve"> akkor dekódolja és ellenőrzi érvényességét. Ha minden rendben van</w:t>
      </w:r>
      <w:r w:rsidR="00E30B92" w:rsidRPr="00BB07F9">
        <w:t>,</w:t>
      </w:r>
      <w:r w:rsidR="00B52441" w:rsidRPr="00BB07F9">
        <w:t xml:space="preserve"> akkor továbbítj</w:t>
      </w:r>
      <w:r w:rsidR="007407FF" w:rsidRPr="00BB07F9">
        <w:t xml:space="preserve">a a kérést a megfelelő </w:t>
      </w:r>
      <w:r w:rsidR="0093666D">
        <w:t>elérési pontr</w:t>
      </w:r>
      <w:r w:rsidR="007407FF" w:rsidRPr="00BB07F9">
        <w:t>a, ellenkező esetben a válaszban jelzi, hogy problémát talált.</w:t>
      </w:r>
      <w:r w:rsidR="00E30B92" w:rsidRPr="00BB07F9">
        <w:t xml:space="preserve"> </w:t>
      </w:r>
    </w:p>
    <w:p w14:paraId="6066823A" w14:textId="15063715" w:rsidR="0098084B" w:rsidRPr="00BB07F9" w:rsidRDefault="0098084B" w:rsidP="00F669C6">
      <w:r w:rsidRPr="00BB07F9">
        <w:t>Az felhasználó azonosítása a to</w:t>
      </w:r>
      <w:r w:rsidR="00A43822">
        <w:t>ken segítségével történik, amelyből</w:t>
      </w:r>
      <w:r w:rsidRPr="00BB07F9">
        <w:t xml:space="preserve"> dekódolás után kiolvasható az egyedi azonosító.</w:t>
      </w:r>
    </w:p>
    <w:p w14:paraId="40D6BF28" w14:textId="7A9BD497" w:rsidR="00411E52" w:rsidRPr="00BB07F9" w:rsidRDefault="00411E52">
      <w:pPr>
        <w:pStyle w:val="Heading3"/>
      </w:pPr>
      <w:bookmarkStart w:id="29" w:name="_Toc500267049"/>
      <w:r w:rsidRPr="00BB07F9">
        <w:t>Adatok ellenőrzése</w:t>
      </w:r>
      <w:bookmarkEnd w:id="29"/>
    </w:p>
    <w:p w14:paraId="47379CE4" w14:textId="737B3F43" w:rsidR="00411E52" w:rsidRPr="00BB07F9" w:rsidRDefault="0093666D" w:rsidP="00411E52">
      <w:r>
        <w:t>Minden végpont</w:t>
      </w:r>
      <w:r w:rsidR="005A69F6" w:rsidRPr="00BB07F9">
        <w:t>ban sp</w:t>
      </w:r>
      <w:r w:rsidR="00F35B86" w:rsidRPr="00BB07F9">
        <w:t>e</w:t>
      </w:r>
      <w:r w:rsidR="005A69F6" w:rsidRPr="00BB07F9">
        <w:t xml:space="preserve">cifikálva van, hogy milyen </w:t>
      </w:r>
      <w:r w:rsidR="00A36093" w:rsidRPr="00BB07F9">
        <w:t>adatokat vár a felhasználótól. Egy példa a regisztrációt segítő elérési pontból:</w:t>
      </w:r>
    </w:p>
    <w:p w14:paraId="726E4195" w14:textId="77777777" w:rsidR="00DE6A47" w:rsidRDefault="00A36093" w:rsidP="00DE6A47">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hAnsi="Courier New" w:cs="Courier New"/>
          <w:color w:val="000000"/>
          <w:sz w:val="18"/>
          <w:szCs w:val="18"/>
        </w:rPr>
      </w:pPr>
      <w:r w:rsidRPr="00DE6A47">
        <w:rPr>
          <w:rFonts w:ascii="Courier New" w:hAnsi="Courier New" w:cs="Courier New"/>
          <w:color w:val="000000"/>
          <w:sz w:val="18"/>
          <w:szCs w:val="18"/>
        </w:rPr>
        <w:tab/>
        <w:t>{</w:t>
      </w:r>
    </w:p>
    <w:p w14:paraId="61A8E07B" w14:textId="12C6E830" w:rsidR="00A36093" w:rsidRPr="00DE6A47" w:rsidRDefault="00DE6A47" w:rsidP="00DE6A47">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hAnsi="Courier New" w:cs="Courier New"/>
          <w:color w:val="000000"/>
          <w:sz w:val="18"/>
          <w:szCs w:val="18"/>
        </w:rPr>
      </w:pPr>
      <w:r>
        <w:rPr>
          <w:rFonts w:ascii="Courier New" w:hAnsi="Courier New" w:cs="Courier New"/>
          <w:color w:val="000000"/>
          <w:sz w:val="18"/>
          <w:szCs w:val="18"/>
        </w:rPr>
        <w:tab/>
      </w:r>
      <w:r w:rsidR="00A36093" w:rsidRPr="00DE6A47">
        <w:rPr>
          <w:rFonts w:ascii="Courier New" w:hAnsi="Courier New" w:cs="Courier New"/>
          <w:b/>
          <w:bCs/>
          <w:color w:val="008080"/>
          <w:sz w:val="18"/>
          <w:szCs w:val="18"/>
        </w:rPr>
        <w:t>'username'</w:t>
      </w:r>
      <w:r w:rsidR="00A36093" w:rsidRPr="00DE6A47">
        <w:rPr>
          <w:rFonts w:ascii="Courier New" w:hAnsi="Courier New" w:cs="Courier New"/>
          <w:color w:val="000000"/>
          <w:sz w:val="18"/>
          <w:szCs w:val="18"/>
        </w:rPr>
        <w:t xml:space="preserve">: </w:t>
      </w:r>
      <w:r w:rsidR="00A36093" w:rsidRPr="00DE6A47">
        <w:rPr>
          <w:rFonts w:ascii="Courier New" w:hAnsi="Courier New" w:cs="Courier New"/>
          <w:b/>
          <w:bCs/>
          <w:color w:val="000080"/>
          <w:sz w:val="18"/>
          <w:szCs w:val="18"/>
        </w:rPr>
        <w:t>None</w:t>
      </w:r>
      <w:r w:rsidR="00A36093" w:rsidRPr="00DE6A47">
        <w:rPr>
          <w:rFonts w:ascii="Courier New" w:hAnsi="Courier New" w:cs="Courier New"/>
          <w:color w:val="000000"/>
          <w:sz w:val="18"/>
          <w:szCs w:val="18"/>
        </w:rPr>
        <w:t xml:space="preserve">, </w:t>
      </w:r>
    </w:p>
    <w:p w14:paraId="37C36956" w14:textId="4632E204" w:rsidR="00A36093" w:rsidRPr="00DE6A47" w:rsidRDefault="00A36093" w:rsidP="00DE6A47">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hAnsi="Courier New" w:cs="Courier New"/>
          <w:color w:val="000000"/>
          <w:sz w:val="18"/>
          <w:szCs w:val="18"/>
        </w:rPr>
      </w:pPr>
      <w:r w:rsidRPr="00DE6A47">
        <w:rPr>
          <w:rFonts w:ascii="Courier New" w:hAnsi="Courier New" w:cs="Courier New"/>
          <w:color w:val="000000"/>
          <w:sz w:val="18"/>
          <w:szCs w:val="18"/>
        </w:rPr>
        <w:tab/>
      </w:r>
      <w:r w:rsidRPr="00DE6A47">
        <w:rPr>
          <w:rFonts w:ascii="Courier New" w:hAnsi="Courier New" w:cs="Courier New"/>
          <w:b/>
          <w:bCs/>
          <w:color w:val="008080"/>
          <w:sz w:val="18"/>
          <w:szCs w:val="18"/>
        </w:rPr>
        <w:t>'password'</w:t>
      </w:r>
      <w:r w:rsidRPr="00DE6A47">
        <w:rPr>
          <w:rFonts w:ascii="Courier New" w:hAnsi="Courier New" w:cs="Courier New"/>
          <w:color w:val="000000"/>
          <w:sz w:val="18"/>
          <w:szCs w:val="18"/>
        </w:rPr>
        <w:t xml:space="preserve">: </w:t>
      </w:r>
      <w:r w:rsidRPr="00DE6A47">
        <w:rPr>
          <w:rFonts w:ascii="Courier New" w:hAnsi="Courier New" w:cs="Courier New"/>
          <w:b/>
          <w:bCs/>
          <w:color w:val="000080"/>
          <w:sz w:val="18"/>
          <w:szCs w:val="18"/>
        </w:rPr>
        <w:t>None</w:t>
      </w:r>
      <w:r w:rsidRPr="00DE6A47">
        <w:rPr>
          <w:rFonts w:ascii="Courier New" w:hAnsi="Courier New" w:cs="Courier New"/>
          <w:color w:val="000000"/>
          <w:sz w:val="18"/>
          <w:szCs w:val="18"/>
        </w:rPr>
        <w:t xml:space="preserve">, </w:t>
      </w:r>
    </w:p>
    <w:p w14:paraId="1A90A6D5" w14:textId="73590CE4" w:rsidR="00DE6A47" w:rsidRDefault="00A36093" w:rsidP="00DE6A47">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hAnsi="Courier New" w:cs="Courier New"/>
          <w:b/>
          <w:bCs/>
          <w:color w:val="008080"/>
          <w:sz w:val="18"/>
          <w:szCs w:val="18"/>
        </w:rPr>
      </w:pPr>
      <w:r w:rsidRPr="00DE6A47">
        <w:rPr>
          <w:rFonts w:ascii="Courier New" w:hAnsi="Courier New" w:cs="Courier New"/>
          <w:color w:val="000000"/>
          <w:sz w:val="18"/>
          <w:szCs w:val="18"/>
        </w:rPr>
        <w:tab/>
      </w:r>
      <w:r w:rsidRPr="00DE6A47">
        <w:rPr>
          <w:rFonts w:ascii="Courier New" w:hAnsi="Courier New" w:cs="Courier New"/>
          <w:b/>
          <w:bCs/>
          <w:color w:val="008080"/>
          <w:sz w:val="18"/>
          <w:szCs w:val="18"/>
        </w:rPr>
        <w:t>'email'</w:t>
      </w:r>
      <w:r w:rsidRPr="00DE6A47">
        <w:rPr>
          <w:rFonts w:ascii="Courier New" w:hAnsi="Courier New" w:cs="Courier New"/>
          <w:color w:val="000000"/>
          <w:sz w:val="18"/>
          <w:szCs w:val="18"/>
        </w:rPr>
        <w:t xml:space="preserve">: </w:t>
      </w:r>
      <w:r w:rsidRPr="00DE6A47">
        <w:rPr>
          <w:rFonts w:ascii="Courier New" w:hAnsi="Courier New" w:cs="Courier New"/>
          <w:b/>
          <w:bCs/>
          <w:color w:val="008080"/>
          <w:sz w:val="18"/>
          <w:szCs w:val="18"/>
        </w:rPr>
        <w:t>"^[a-zA-Z0-9._-]</w:t>
      </w:r>
      <w:r w:rsidR="00DE6A47">
        <w:rPr>
          <w:rFonts w:ascii="Courier New" w:hAnsi="Courier New" w:cs="Courier New"/>
          <w:b/>
          <w:bCs/>
          <w:color w:val="008080"/>
          <w:sz w:val="18"/>
          <w:szCs w:val="18"/>
        </w:rPr>
        <w:t>+@[a-zA-Z0-9.-]+\\.[a-zA-Z]{2,4}$</w:t>
      </w:r>
      <w:r w:rsidRPr="00DE6A47">
        <w:rPr>
          <w:rFonts w:ascii="Courier New" w:hAnsi="Courier New" w:cs="Courier New"/>
          <w:b/>
          <w:bCs/>
          <w:color w:val="008080"/>
          <w:sz w:val="18"/>
          <w:szCs w:val="18"/>
        </w:rPr>
        <w:t>"</w:t>
      </w:r>
    </w:p>
    <w:p w14:paraId="57497C62" w14:textId="3095D22A" w:rsidR="00A36093" w:rsidRPr="00DE6A47" w:rsidRDefault="00DE6A47" w:rsidP="00DE6A47">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hAnsi="Courier New" w:cs="Courier New"/>
          <w:b/>
          <w:bCs/>
          <w:color w:val="008080"/>
          <w:sz w:val="18"/>
          <w:szCs w:val="18"/>
        </w:rPr>
      </w:pPr>
      <w:r>
        <w:rPr>
          <w:rFonts w:ascii="Courier New" w:hAnsi="Courier New" w:cs="Courier New"/>
          <w:b/>
          <w:bCs/>
          <w:color w:val="008080"/>
          <w:sz w:val="18"/>
          <w:szCs w:val="18"/>
        </w:rPr>
        <w:tab/>
      </w:r>
      <w:r w:rsidR="00A36093" w:rsidRPr="00DE6A47">
        <w:rPr>
          <w:rFonts w:ascii="Courier New" w:hAnsi="Courier New" w:cs="Courier New"/>
          <w:color w:val="000000"/>
          <w:sz w:val="18"/>
          <w:szCs w:val="18"/>
        </w:rPr>
        <w:t>}</w:t>
      </w:r>
    </w:p>
    <w:p w14:paraId="1F931841" w14:textId="2C7A7749" w:rsidR="00A36093" w:rsidRPr="00BB07F9" w:rsidRDefault="00A36093" w:rsidP="00A36093">
      <w:pPr>
        <w:ind w:firstLine="0"/>
      </w:pPr>
    </w:p>
    <w:p w14:paraId="713EE390" w14:textId="3E28FB1E" w:rsidR="00A36093" w:rsidRPr="00BB07F9" w:rsidRDefault="00A36093" w:rsidP="00A36093">
      <w:pPr>
        <w:ind w:firstLine="0"/>
      </w:pPr>
      <w:r w:rsidRPr="00BB07F9">
        <w:t>Vár egy felha</w:t>
      </w:r>
      <w:r w:rsidR="00A43822">
        <w:t>sználónevet és egy jelszót, melyek</w:t>
      </w:r>
      <w:r w:rsidRPr="00BB07F9">
        <w:t>re nincs megkötés, illetve egy e</w:t>
      </w:r>
      <w:r w:rsidR="00E30B92" w:rsidRPr="00BB07F9">
        <w:t>-</w:t>
      </w:r>
      <w:r w:rsidRPr="00BB07F9">
        <w:t>mail címet, amire egy reguláris kifejezéssel megadott megkötés van.</w:t>
      </w:r>
      <w:r w:rsidR="003F0508" w:rsidRPr="00BB07F9">
        <w:t xml:space="preserve"> A felhasználótól kapott bemenetet és ezt a listát átadja egy validációs logikának, ami ellenőrzi, hogy minden paramétert átadott-e a felhasználó és a reguláris kifejezéseknek is megfelel-e. Azt is </w:t>
      </w:r>
      <w:r w:rsidR="003F0508" w:rsidRPr="00BB07F9">
        <w:lastRenderedPageBreak/>
        <w:t>ellenőrzi, hogy a kapott érték ne legye</w:t>
      </w:r>
      <w:r w:rsidR="009A1476">
        <w:t>n üres, tehát a példa esetében a username és password mezőknek is kell értéket tartalmazniuk.</w:t>
      </w:r>
    </w:p>
    <w:p w14:paraId="4DAF685B" w14:textId="3111B52F" w:rsidR="00220BE1" w:rsidRPr="00BB07F9" w:rsidRDefault="00220BE1" w:rsidP="00220BE1">
      <w:pPr>
        <w:pStyle w:val="Heading3"/>
      </w:pPr>
      <w:bookmarkStart w:id="30" w:name="_Toc500267050"/>
      <w:r w:rsidRPr="00BB07F9">
        <w:t>User</w:t>
      </w:r>
      <w:r w:rsidR="00136FDE" w:rsidRPr="00BB07F9">
        <w:t>s</w:t>
      </w:r>
      <w:r w:rsidRPr="00BB07F9">
        <w:t>API</w:t>
      </w:r>
      <w:bookmarkEnd w:id="30"/>
    </w:p>
    <w:p w14:paraId="4A6AAC8C" w14:textId="7BEE8BF2" w:rsidR="00220BE1" w:rsidRPr="00BB07F9" w:rsidRDefault="00A95335" w:rsidP="00220BE1">
      <w:r w:rsidRPr="00BB07F9">
        <w:t>Olyan elérési pontokat tartalmaz</w:t>
      </w:r>
      <w:r w:rsidR="00E30B92" w:rsidRPr="00BB07F9">
        <w:t>,</w:t>
      </w:r>
      <w:r w:rsidRPr="00BB07F9">
        <w:t xml:space="preserve"> ami a felhasználókkal kapcsolatos műveleteket teszi lehetővé. </w:t>
      </w:r>
    </w:p>
    <w:p w14:paraId="02D600A6" w14:textId="48E16273" w:rsidR="00A95335" w:rsidRPr="00BB07F9" w:rsidRDefault="00A95335" w:rsidP="0042171B">
      <w:pPr>
        <w:pStyle w:val="ListParagraph"/>
        <w:numPr>
          <w:ilvl w:val="0"/>
          <w:numId w:val="21"/>
        </w:numPr>
      </w:pPr>
      <w:r w:rsidRPr="00BB07F9">
        <w:rPr>
          <w:u w:val="single"/>
        </w:rPr>
        <w:t>/users/login</w:t>
      </w:r>
      <w:r w:rsidRPr="00BB07F9">
        <w:t xml:space="preserve">: A felhasználók ezen keresztül tudnak bejelentkezni a rendszerbe. A body-ba belekerül a felhasználónév és jelszó. </w:t>
      </w:r>
      <w:r w:rsidR="00E71BA9">
        <w:t>Sikeres bejelentkezés esetén visszaküld egy tokent a kliens felé, amivel később azonosítani tudja magát. Ezt a tokent a szerver is eltárolja, mégpedig a Flask által biztosított session objektum segítségével. Ennek a tartalma megmarad két újraindítás között is.</w:t>
      </w:r>
    </w:p>
    <w:p w14:paraId="289319BD" w14:textId="147F08A6" w:rsidR="00411E52" w:rsidRPr="00BB07F9" w:rsidRDefault="00A95335" w:rsidP="0042171B">
      <w:pPr>
        <w:pStyle w:val="ListParagraph"/>
        <w:numPr>
          <w:ilvl w:val="0"/>
          <w:numId w:val="21"/>
        </w:numPr>
      </w:pPr>
      <w:r w:rsidRPr="00BB07F9">
        <w:rPr>
          <w:u w:val="single"/>
        </w:rPr>
        <w:t>/users/register</w:t>
      </w:r>
      <w:r w:rsidRPr="00BB07F9">
        <w:t>: Új fehasználókat lehet létrehozni ezen a</w:t>
      </w:r>
      <w:r w:rsidR="0093666D">
        <w:t xml:space="preserve"> végponton </w:t>
      </w:r>
      <w:r w:rsidRPr="00BB07F9">
        <w:t>keresztül. A body-ba a felhasználónév, jelszó és e</w:t>
      </w:r>
      <w:r w:rsidR="00A43822">
        <w:t>-</w:t>
      </w:r>
      <w:r w:rsidRPr="00BB07F9">
        <w:t>mail kerül elküldésre a szerver felé. Sikeres regis</w:t>
      </w:r>
      <w:r w:rsidR="000E6452" w:rsidRPr="00BB07F9">
        <w:t>z</w:t>
      </w:r>
      <w:r w:rsidRPr="00BB07F9">
        <w:t>tráció esetén kap a felhasználó egy aktiváló e</w:t>
      </w:r>
      <w:r w:rsidR="00A43822">
        <w:t>-</w:t>
      </w:r>
      <w:r w:rsidRPr="00BB07F9">
        <w:t>mailt a megadott címre.</w:t>
      </w:r>
    </w:p>
    <w:p w14:paraId="1004ED6B" w14:textId="3762604F" w:rsidR="00F35B86" w:rsidRPr="00BB07F9" w:rsidRDefault="00F35B86" w:rsidP="0042171B">
      <w:pPr>
        <w:pStyle w:val="ListParagraph"/>
        <w:numPr>
          <w:ilvl w:val="0"/>
          <w:numId w:val="21"/>
        </w:numPr>
      </w:pPr>
      <w:r w:rsidRPr="00BB07F9">
        <w:rPr>
          <w:u w:val="single"/>
        </w:rPr>
        <w:t>/users/activate/&lt;token&gt;</w:t>
      </w:r>
      <w:r w:rsidRPr="00BB07F9">
        <w:t>: A felhasználó az aktivációs e</w:t>
      </w:r>
      <w:r w:rsidR="00A43822">
        <w:t>-</w:t>
      </w:r>
      <w:r w:rsidRPr="00BB07F9">
        <w:t>mailben kapott token segítségével itt tudja aktiválni a regisztrációját.</w:t>
      </w:r>
    </w:p>
    <w:p w14:paraId="39BE6B09" w14:textId="6FA2DAE8" w:rsidR="00F35B86" w:rsidRPr="00BB07F9" w:rsidRDefault="00F35B86" w:rsidP="0042171B">
      <w:pPr>
        <w:pStyle w:val="ListParagraph"/>
        <w:numPr>
          <w:ilvl w:val="0"/>
          <w:numId w:val="21"/>
        </w:numPr>
      </w:pPr>
      <w:r w:rsidRPr="00BB07F9">
        <w:rPr>
          <w:u w:val="single"/>
        </w:rPr>
        <w:t>/users/reset</w:t>
      </w:r>
      <w:r w:rsidRPr="00BB07F9">
        <w:t xml:space="preserve">: </w:t>
      </w:r>
      <w:r w:rsidR="002A7A1D" w:rsidRPr="00BB07F9">
        <w:t>Ha a felhasználó háromszor elrontja a jelszavát, akkor a rendszer kizárja és küld a megadott e</w:t>
      </w:r>
      <w:r w:rsidR="00A43822">
        <w:t>-</w:t>
      </w:r>
      <w:r w:rsidR="002A7A1D" w:rsidRPr="00BB07F9">
        <w:t>mail címre egy linket, amely segítségével új jelszót lehet megadni. A body-ba</w:t>
      </w:r>
      <w:r w:rsidR="00A43822">
        <w:t>n</w:t>
      </w:r>
      <w:r w:rsidR="002A7A1D" w:rsidRPr="00BB07F9">
        <w:t xml:space="preserve"> az e</w:t>
      </w:r>
      <w:r w:rsidR="000B7FB5">
        <w:t>-</w:t>
      </w:r>
      <w:r w:rsidR="002A7A1D" w:rsidRPr="00BB07F9">
        <w:t xml:space="preserve">mailben kapott token </w:t>
      </w:r>
      <w:r w:rsidR="00A43822">
        <w:t>és az új jelszó szerepel</w:t>
      </w:r>
      <w:r w:rsidR="002A7A1D" w:rsidRPr="00BB07F9">
        <w:t>. Siker esetén a felhasználó jelszava a megadottra</w:t>
      </w:r>
      <w:r w:rsidR="00A43822" w:rsidRPr="00A43822">
        <w:t xml:space="preserve"> </w:t>
      </w:r>
      <w:r w:rsidR="00A43822" w:rsidRPr="00BB07F9">
        <w:t>változik</w:t>
      </w:r>
      <w:r w:rsidR="002A7A1D" w:rsidRPr="00BB07F9">
        <w:t>.</w:t>
      </w:r>
    </w:p>
    <w:p w14:paraId="20AC10D7" w14:textId="4C358D88" w:rsidR="00CD1CFE" w:rsidRPr="00BB07F9" w:rsidRDefault="00CD1CFE" w:rsidP="0042171B">
      <w:pPr>
        <w:pStyle w:val="ListParagraph"/>
        <w:numPr>
          <w:ilvl w:val="0"/>
          <w:numId w:val="21"/>
        </w:numPr>
      </w:pPr>
      <w:r w:rsidRPr="00BB07F9">
        <w:rPr>
          <w:u w:val="single"/>
        </w:rPr>
        <w:t>/users/delete</w:t>
      </w:r>
      <w:r w:rsidR="001E5A13" w:rsidRPr="00BB07F9">
        <w:t>: A felhasználók ezen keresztül tudják törölni a regisztrációjukat. Ez a törlés nem visszaállítható, minden korábban feltöltött fájl és adat törlődik a felhasználóval együtt.</w:t>
      </w:r>
    </w:p>
    <w:p w14:paraId="3D837632" w14:textId="497A9970" w:rsidR="001E5A13" w:rsidRPr="00BB07F9" w:rsidRDefault="007B49EE" w:rsidP="0042171B">
      <w:pPr>
        <w:pStyle w:val="ListParagraph"/>
        <w:numPr>
          <w:ilvl w:val="0"/>
          <w:numId w:val="21"/>
        </w:numPr>
      </w:pPr>
      <w:r w:rsidRPr="00BB07F9">
        <w:rPr>
          <w:u w:val="single"/>
        </w:rPr>
        <w:t>/users/change</w:t>
      </w:r>
      <w:r w:rsidRPr="00BB07F9">
        <w:t xml:space="preserve">: </w:t>
      </w:r>
      <w:r w:rsidR="00670BE5" w:rsidRPr="00BB07F9">
        <w:t>E</w:t>
      </w:r>
      <w:r w:rsidR="00A43822">
        <w:t>-</w:t>
      </w:r>
      <w:r w:rsidR="00670BE5" w:rsidRPr="00BB07F9">
        <w:t>mail cím és jelszó megváltozta</w:t>
      </w:r>
      <w:r w:rsidR="003D1FA8" w:rsidRPr="00BB07F9">
        <w:t>tására van le</w:t>
      </w:r>
      <w:r w:rsidR="00670BE5" w:rsidRPr="00BB07F9">
        <w:t>h</w:t>
      </w:r>
      <w:r w:rsidR="003D1FA8" w:rsidRPr="00BB07F9">
        <w:t>etősé</w:t>
      </w:r>
      <w:r w:rsidR="00670BE5" w:rsidRPr="00BB07F9">
        <w:t xml:space="preserve">g ezen a </w:t>
      </w:r>
      <w:r w:rsidR="0093666D">
        <w:t>végpont</w:t>
      </w:r>
      <w:r w:rsidR="00670BE5" w:rsidRPr="00BB07F9">
        <w:t>on keresztü</w:t>
      </w:r>
      <w:r w:rsidR="003D1FA8" w:rsidRPr="00BB07F9">
        <w:t>l. A body-ba az új e</w:t>
      </w:r>
      <w:r w:rsidR="00905514">
        <w:t>-</w:t>
      </w:r>
      <w:r w:rsidR="003D1FA8" w:rsidRPr="00BB07F9">
        <w:t xml:space="preserve">mail cím, a </w:t>
      </w:r>
      <w:r w:rsidR="00905514">
        <w:t>jelenlegi</w:t>
      </w:r>
      <w:r w:rsidR="003D1FA8" w:rsidRPr="00BB07F9">
        <w:t xml:space="preserve"> és az új </w:t>
      </w:r>
      <w:r w:rsidR="00670BE5" w:rsidRPr="00BB07F9">
        <w:t>jelszó kerül.</w:t>
      </w:r>
      <w:r w:rsidR="003D1FA8" w:rsidRPr="00BB07F9">
        <w:t xml:space="preserve"> Az aktuális jelszót mindenképpen meg kell adni</w:t>
      </w:r>
      <w:r w:rsidR="00DE12D4" w:rsidRPr="00BB07F9">
        <w:t>, míg az új jelszó és e</w:t>
      </w:r>
      <w:r w:rsidR="00905514">
        <w:t xml:space="preserve">-mail opcionális és ennek </w:t>
      </w:r>
      <w:r w:rsidR="00DE12D4" w:rsidRPr="00BB07F9">
        <w:t>m</w:t>
      </w:r>
      <w:r w:rsidR="00905514">
        <w:t>e</w:t>
      </w:r>
      <w:r w:rsidR="00DE12D4" w:rsidRPr="00BB07F9">
        <w:t>gfelelően fog változni.</w:t>
      </w:r>
    </w:p>
    <w:p w14:paraId="1AE23AE3" w14:textId="65D9ED02" w:rsidR="007B49EE" w:rsidRPr="00BB07F9" w:rsidRDefault="007B49EE" w:rsidP="0042171B">
      <w:pPr>
        <w:pStyle w:val="ListParagraph"/>
        <w:numPr>
          <w:ilvl w:val="0"/>
          <w:numId w:val="21"/>
        </w:numPr>
      </w:pPr>
      <w:r w:rsidRPr="00BB07F9">
        <w:rPr>
          <w:u w:val="single"/>
        </w:rPr>
        <w:t>/users/logout</w:t>
      </w:r>
      <w:r w:rsidRPr="00BB07F9">
        <w:t xml:space="preserve">: </w:t>
      </w:r>
      <w:r w:rsidR="00DE12D4" w:rsidRPr="00BB07F9">
        <w:t xml:space="preserve">Lehetőség van kijelentkezni ezen a </w:t>
      </w:r>
      <w:r w:rsidR="0093666D">
        <w:t>elérési ponton.</w:t>
      </w:r>
      <w:r w:rsidR="00DE12D4" w:rsidRPr="00BB07F9">
        <w:t xml:space="preserve"> A felhasználó egyedi tokene törlődik a sütik közü</w:t>
      </w:r>
      <w:r w:rsidR="00DE14FF">
        <w:t xml:space="preserve">l, valamint a szerveroldalon </w:t>
      </w:r>
      <w:r w:rsidR="002F3506">
        <w:t xml:space="preserve">is </w:t>
      </w:r>
      <w:r w:rsidR="00DE14FF">
        <w:t>a session objektumból.</w:t>
      </w:r>
    </w:p>
    <w:p w14:paraId="74E2F302" w14:textId="77777777" w:rsidR="00D14394" w:rsidRPr="00BB07F9" w:rsidRDefault="00D14394" w:rsidP="00D14394">
      <w:pPr>
        <w:pStyle w:val="Heading3"/>
      </w:pPr>
      <w:bookmarkStart w:id="31" w:name="_Toc500267051"/>
      <w:r w:rsidRPr="00BB07F9">
        <w:lastRenderedPageBreak/>
        <w:t>RolesAPI</w:t>
      </w:r>
      <w:bookmarkEnd w:id="31"/>
    </w:p>
    <w:p w14:paraId="41917715" w14:textId="6A8E8755" w:rsidR="00D14394" w:rsidRPr="00BB07F9" w:rsidRDefault="00927F40" w:rsidP="00D14394">
      <w:r w:rsidRPr="00BB07F9">
        <w:t>A tárolt fájlok és note-ok megosztásához szükséges jogok kérdezhetők le.</w:t>
      </w:r>
    </w:p>
    <w:p w14:paraId="7F643C51" w14:textId="529F247D" w:rsidR="00C72DF4" w:rsidRPr="00BB07F9" w:rsidRDefault="00C72DF4" w:rsidP="0042171B">
      <w:pPr>
        <w:pStyle w:val="ListParagraph"/>
        <w:numPr>
          <w:ilvl w:val="0"/>
          <w:numId w:val="22"/>
        </w:numPr>
      </w:pPr>
      <w:r w:rsidRPr="00BB07F9">
        <w:rPr>
          <w:u w:val="single"/>
        </w:rPr>
        <w:t>/roles</w:t>
      </w:r>
      <w:r w:rsidRPr="00BB07F9">
        <w:t xml:space="preserve">: Ezen a </w:t>
      </w:r>
      <w:r w:rsidR="0093666D">
        <w:t>végponton</w:t>
      </w:r>
      <w:r w:rsidRPr="00BB07F9">
        <w:t xml:space="preserve"> keresztül kérhetőek le a rendszerben található jogok. </w:t>
      </w:r>
    </w:p>
    <w:p w14:paraId="0770A266" w14:textId="0123B1FA" w:rsidR="00136FDE" w:rsidRPr="00BB07F9" w:rsidRDefault="00136FDE">
      <w:pPr>
        <w:pStyle w:val="Heading3"/>
      </w:pPr>
      <w:bookmarkStart w:id="32" w:name="_Toc500267052"/>
      <w:r w:rsidRPr="00BB07F9">
        <w:t>LogsAPI</w:t>
      </w:r>
      <w:bookmarkEnd w:id="32"/>
    </w:p>
    <w:p w14:paraId="7CA92A95" w14:textId="0643C90E" w:rsidR="006673CE" w:rsidRPr="00BB07F9" w:rsidRDefault="006673CE" w:rsidP="001E2A48">
      <w:r w:rsidRPr="00BB07F9">
        <w:t xml:space="preserve">Ezeken a </w:t>
      </w:r>
      <w:r w:rsidR="0093666D">
        <w:t>elérési pontokon</w:t>
      </w:r>
      <w:r w:rsidRPr="00BB07F9">
        <w:t xml:space="preserve"> keresztül lehet lekérni a felhasználókhoz tartozó logokat. Van lehetőség csak egy adott fájlra vagy mappára vonatkozó bejegyzéseket lekérni.</w:t>
      </w:r>
    </w:p>
    <w:p w14:paraId="516F6A68" w14:textId="36305305" w:rsidR="001E2A48" w:rsidRPr="00BB07F9" w:rsidRDefault="006673CE" w:rsidP="0042171B">
      <w:pPr>
        <w:pStyle w:val="ListParagraph"/>
        <w:numPr>
          <w:ilvl w:val="0"/>
          <w:numId w:val="22"/>
        </w:numPr>
      </w:pPr>
      <w:r w:rsidRPr="00BB07F9">
        <w:rPr>
          <w:u w:val="single"/>
        </w:rPr>
        <w:t>/logs</w:t>
      </w:r>
      <w:r w:rsidR="0076209E" w:rsidRPr="00BB07F9">
        <w:t xml:space="preserve">: Ezen a </w:t>
      </w:r>
      <w:r w:rsidR="00BF54F4">
        <w:t>végponton</w:t>
      </w:r>
      <w:r w:rsidR="0076209E" w:rsidRPr="00BB07F9">
        <w:t xml:space="preserve"> keresztül tudják a felhasználók lekérni a hozzájuk tartozó bejegyzéseket.  </w:t>
      </w:r>
      <w:r w:rsidRPr="00BB07F9">
        <w:t xml:space="preserve"> </w:t>
      </w:r>
      <w:r w:rsidR="0076209E" w:rsidRPr="00BB07F9">
        <w:t>Minden olyan logot, ami tartalmazza a felhasználó azonosítóját visszaküldi a válaszban. Ezek lehetnek fájlokkal, mappákkal vagy a felhasználó tevékenységeivel (pl.: bejelentkezés) kapcsolatos műveletek.</w:t>
      </w:r>
    </w:p>
    <w:p w14:paraId="73D3974F" w14:textId="2E551B61" w:rsidR="003C08F5" w:rsidRPr="00BB07F9" w:rsidRDefault="003C08F5" w:rsidP="0042171B">
      <w:pPr>
        <w:pStyle w:val="ListParagraph"/>
        <w:numPr>
          <w:ilvl w:val="0"/>
          <w:numId w:val="22"/>
        </w:numPr>
      </w:pPr>
      <w:r w:rsidRPr="00BB07F9">
        <w:rPr>
          <w:u w:val="single"/>
        </w:rPr>
        <w:t>/logs/file/&lt;file_id&gt;</w:t>
      </w:r>
      <w:r w:rsidRPr="00BB07F9">
        <w:t>: A paraméterben megkapott fájlhoz tartozó összes bejegyzést elküldi a válaszban a felhasználónak. Az adott fájlhoz tartozó logok akkor kérhetőek le, ha a kérést küldő felhasználó a tulajdonos</w:t>
      </w:r>
      <w:r w:rsidR="00905514">
        <w:t>,</w:t>
      </w:r>
      <w:r w:rsidRPr="00BB07F9">
        <w:t xml:space="preserve"> vagy legalább READ joggal rendelkezik a fájlra.</w:t>
      </w:r>
    </w:p>
    <w:p w14:paraId="593357B5" w14:textId="6858E450" w:rsidR="001C2B94" w:rsidRPr="00BB07F9" w:rsidRDefault="001C2B94" w:rsidP="0042171B">
      <w:pPr>
        <w:pStyle w:val="ListParagraph"/>
        <w:numPr>
          <w:ilvl w:val="0"/>
          <w:numId w:val="22"/>
        </w:numPr>
      </w:pPr>
      <w:r w:rsidRPr="00BB07F9">
        <w:rPr>
          <w:u w:val="single"/>
        </w:rPr>
        <w:t>/logs/folder/&lt;folder_id&gt;</w:t>
      </w:r>
      <w:r w:rsidRPr="00BB07F9">
        <w:t xml:space="preserve">: </w:t>
      </w:r>
      <w:r w:rsidR="00866218" w:rsidRPr="00BB07F9">
        <w:t>A fájlokhoz hasonló, de itt a mappákhoz tartozó logok kérhetőek le. Mivel a mappák nem megoszthatóak, ezért ezekhez csak a mappa tulajdonosa fér hozzá.</w:t>
      </w:r>
    </w:p>
    <w:p w14:paraId="7BA0D976" w14:textId="572C6062" w:rsidR="00136FDE" w:rsidRPr="00BB07F9" w:rsidRDefault="00136FDE">
      <w:pPr>
        <w:pStyle w:val="Heading3"/>
      </w:pPr>
      <w:bookmarkStart w:id="33" w:name="_Toc500267053"/>
      <w:r w:rsidRPr="00BB07F9">
        <w:t>NotesAPI</w:t>
      </w:r>
      <w:bookmarkEnd w:id="33"/>
    </w:p>
    <w:p w14:paraId="5C7A7EDE" w14:textId="706CAB14" w:rsidR="003612D9" w:rsidRPr="00BB07F9" w:rsidRDefault="003612D9" w:rsidP="003612D9">
      <w:r w:rsidRPr="00BB07F9">
        <w:t xml:space="preserve">Az alkalmazás képes note-okat is tárolni, melyek nem a fájlrendszerben, hanem az adatbázisban vannak tárolva, hiszen csak szöveges tartalomból állnak. Ezek a note-ok később törölhetőek, módosíthatóak és megoszthatóak is a </w:t>
      </w:r>
      <w:r w:rsidR="00B35CF0">
        <w:t>végpontok</w:t>
      </w:r>
      <w:r w:rsidRPr="00BB07F9">
        <w:t>on keresztül.</w:t>
      </w:r>
    </w:p>
    <w:p w14:paraId="34FBD6EB" w14:textId="4B9643BF" w:rsidR="00136FDE" w:rsidRPr="00BB07F9" w:rsidRDefault="00D678F3" w:rsidP="0042171B">
      <w:pPr>
        <w:pStyle w:val="ListParagraph"/>
        <w:numPr>
          <w:ilvl w:val="0"/>
          <w:numId w:val="23"/>
        </w:numPr>
      </w:pPr>
      <w:r w:rsidRPr="00BB07F9">
        <w:rPr>
          <w:u w:val="single"/>
        </w:rPr>
        <w:t>/notes</w:t>
      </w:r>
      <w:r w:rsidRPr="00BB07F9">
        <w:t>: Az összes olyan note-ot visszaadja</w:t>
      </w:r>
      <w:r w:rsidR="00905514">
        <w:t>,</w:t>
      </w:r>
      <w:r w:rsidRPr="00BB07F9">
        <w:t xml:space="preserve"> amit a felhasználó hozott létre. A válaszba a note-ok tartalma is belekerül. Egy példa válasz JSON-ben:</w:t>
      </w:r>
    </w:p>
    <w:p w14:paraId="6A401269" w14:textId="65F000DF" w:rsidR="00D678F3" w:rsidRPr="00BB07F9" w:rsidRDefault="008F793C" w:rsidP="008F793C">
      <w:pPr>
        <w:shd w:val="clear" w:color="auto" w:fill="AEAAAA" w:themeFill="background2" w:themeFillShade="BF"/>
        <w:ind w:left="720" w:firstLine="0"/>
      </w:pP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"content"</w:t>
      </w:r>
      <w:r>
        <w:rPr>
          <w:rStyle w:val="scolon"/>
          <w:rFonts w:ascii="Consolas" w:hAnsi="Consolas"/>
          <w:color w:val="666666"/>
        </w:rPr>
        <w:t>:</w:t>
      </w:r>
      <w:r>
        <w:rPr>
          <w:rStyle w:val="sobjectv"/>
          <w:rFonts w:ascii="Consolas" w:hAnsi="Consolas"/>
          <w:color w:val="555555"/>
        </w:rPr>
        <w:t>"test"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"created"</w:t>
      </w:r>
      <w:r>
        <w:rPr>
          <w:rStyle w:val="scolon"/>
          <w:rFonts w:ascii="Consolas" w:hAnsi="Consolas"/>
          <w:color w:val="666666"/>
        </w:rPr>
        <w:t>:</w:t>
      </w:r>
      <w:r>
        <w:rPr>
          <w:rStyle w:val="sobjectv"/>
          <w:rFonts w:ascii="Consolas" w:hAnsi="Consolas"/>
          <w:color w:val="555555"/>
        </w:rPr>
        <w:t>"Wed, 01 Nov 2017 11:48:29 GMT"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"deleted"</w:t>
      </w:r>
      <w:r>
        <w:rPr>
          <w:rStyle w:val="scolon"/>
          <w:rFonts w:ascii="Consolas" w:hAnsi="Consolas"/>
          <w:color w:val="666666"/>
        </w:rPr>
        <w:t>:</w:t>
      </w:r>
      <w:r>
        <w:rPr>
          <w:rStyle w:val="sobjectv"/>
          <w:rFonts w:ascii="Consolas" w:hAnsi="Consolas"/>
          <w:color w:val="555555"/>
        </w:rPr>
        <w:t>null</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"fileName"</w:t>
      </w:r>
      <w:r>
        <w:rPr>
          <w:rStyle w:val="scolon"/>
          <w:rFonts w:ascii="Consolas" w:hAnsi="Consolas"/>
          <w:color w:val="666666"/>
        </w:rPr>
        <w:t>:</w:t>
      </w:r>
      <w:r>
        <w:rPr>
          <w:rStyle w:val="sobjectv"/>
          <w:rFonts w:ascii="Consolas" w:hAnsi="Consolas"/>
          <w:color w:val="555555"/>
        </w:rPr>
        <w:t>"test"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"folder"</w:t>
      </w:r>
      <w:r>
        <w:rPr>
          <w:rStyle w:val="scolon"/>
          <w:rFonts w:ascii="Consolas" w:hAnsi="Consolas"/>
          <w:color w:val="666666"/>
        </w:rPr>
        <w:t>:</w:t>
      </w:r>
      <w:r>
        <w:rPr>
          <w:rStyle w:val="sobjectv"/>
          <w:rFonts w:ascii="Consolas" w:hAnsi="Consolas"/>
          <w:color w:val="555555"/>
        </w:rPr>
        <w:t>1</w:t>
      </w:r>
      <w:r>
        <w:rPr>
          <w:rStyle w:val="scomma"/>
          <w:rFonts w:ascii="Consolas" w:hAnsi="Consolas"/>
          <w:color w:val="666666"/>
        </w:rPr>
        <w:t>,</w:t>
      </w:r>
      <w:r>
        <w:rPr>
          <w:rFonts w:ascii="Consolas" w:hAnsi="Consolas"/>
          <w:color w:val="555555"/>
        </w:rPr>
        <w:br/>
      </w:r>
      <w:r>
        <w:rPr>
          <w:rFonts w:ascii="Consolas" w:hAnsi="Consolas"/>
          <w:color w:val="555555"/>
        </w:rPr>
        <w:lastRenderedPageBreak/>
        <w:t>   </w:t>
      </w:r>
      <w:r>
        <w:rPr>
          <w:rStyle w:val="sobjectk"/>
          <w:rFonts w:ascii="Consolas" w:hAnsi="Consolas"/>
          <w:b/>
          <w:bCs/>
          <w:color w:val="333333"/>
        </w:rPr>
        <w:t>"id"</w:t>
      </w:r>
      <w:r>
        <w:rPr>
          <w:rStyle w:val="scolon"/>
          <w:rFonts w:ascii="Consolas" w:hAnsi="Consolas"/>
          <w:color w:val="666666"/>
        </w:rPr>
        <w:t>:</w:t>
      </w:r>
      <w:r>
        <w:rPr>
          <w:rStyle w:val="sobjectv"/>
          <w:rFonts w:ascii="Consolas" w:hAnsi="Consolas"/>
          <w:color w:val="555555"/>
        </w:rPr>
        <w:t>9</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"publicLink"</w:t>
      </w:r>
      <w:r>
        <w:rPr>
          <w:rStyle w:val="scolon"/>
          <w:rFonts w:ascii="Consolas" w:hAnsi="Consolas"/>
          <w:color w:val="666666"/>
        </w:rPr>
        <w:t>:</w:t>
      </w:r>
      <w:r>
        <w:rPr>
          <w:rStyle w:val="sobjectv"/>
          <w:rFonts w:ascii="Consolas" w:hAnsi="Consolas"/>
          <w:color w:val="555555"/>
        </w:rPr>
        <w:t>null</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"version"</w:t>
      </w:r>
      <w:r>
        <w:rPr>
          <w:rStyle w:val="scolon"/>
          <w:rFonts w:ascii="Consolas" w:hAnsi="Consolas"/>
          <w:color w:val="666666"/>
        </w:rPr>
        <w:t>:</w:t>
      </w:r>
      <w:r>
        <w:rPr>
          <w:rStyle w:val="sobjectv"/>
          <w:rFonts w:ascii="Consolas" w:hAnsi="Consolas"/>
          <w:color w:val="555555"/>
        </w:rPr>
        <w:t>0</w:t>
      </w:r>
      <w:r>
        <w:rPr>
          <w:rFonts w:ascii="Consolas" w:hAnsi="Consolas"/>
          <w:color w:val="555555"/>
        </w:rPr>
        <w:br/>
      </w:r>
      <w:r>
        <w:rPr>
          <w:rStyle w:val="sbrace"/>
          <w:rFonts w:ascii="Consolas" w:hAnsi="Consolas"/>
          <w:color w:val="666666"/>
        </w:rPr>
        <w:t>}</w:t>
      </w:r>
    </w:p>
    <w:p w14:paraId="4BD8F01A" w14:textId="08003757" w:rsidR="00D678F3" w:rsidRPr="00BB07F9" w:rsidRDefault="00D678F3" w:rsidP="0042171B">
      <w:pPr>
        <w:pStyle w:val="ListParagraph"/>
        <w:numPr>
          <w:ilvl w:val="0"/>
          <w:numId w:val="23"/>
        </w:numPr>
      </w:pPr>
      <w:r w:rsidRPr="00BB07F9">
        <w:rPr>
          <w:u w:val="single"/>
        </w:rPr>
        <w:t>/notes/note</w:t>
      </w:r>
      <w:r w:rsidRPr="00BB07F9">
        <w:t xml:space="preserve">: </w:t>
      </w:r>
      <w:r w:rsidR="00B35CF0">
        <w:t>Ezen az elérési pont</w:t>
      </w:r>
      <w:r w:rsidR="0038616B" w:rsidRPr="00BB07F9">
        <w:t>on keresztül tudnak a felhasználók új note-okat létrehozni. A kérésben el kell küldeni az új note nevét és tartalmát. Egy ilyen note maximum 300 karakter hosszú lehet, melyet a szerver a kérés fogadásakor ellenőriz.</w:t>
      </w:r>
    </w:p>
    <w:p w14:paraId="6003826D" w14:textId="1BFC7F6A" w:rsidR="0038616B" w:rsidRPr="00BB07F9" w:rsidRDefault="0038616B" w:rsidP="0042171B">
      <w:pPr>
        <w:pStyle w:val="ListParagraph"/>
        <w:numPr>
          <w:ilvl w:val="0"/>
          <w:numId w:val="23"/>
        </w:numPr>
      </w:pPr>
      <w:r w:rsidRPr="00BB07F9">
        <w:rPr>
          <w:u w:val="single"/>
        </w:rPr>
        <w:t>/notes/update</w:t>
      </w:r>
      <w:r w:rsidRPr="00BB07F9">
        <w:t>: Lehetőség van a note-ok módosítására is, amelyet ez az elérési pont tesz lehetővé.</w:t>
      </w:r>
      <w:r w:rsidR="00107D0B" w:rsidRPr="00BB07F9">
        <w:t xml:space="preserve"> A kérésben el kell küldeni a note azonosítóját valamint az új nevet és tartalmat.</w:t>
      </w:r>
      <w:r w:rsidRPr="00BB07F9">
        <w:t xml:space="preserve"> Egy note-ot a tulajdonosa vagy legalább a fájlhoz WRITE joggal hozzáférő felhasználó módosíthat. A karakterszámra itt is figyelni kell. </w:t>
      </w:r>
    </w:p>
    <w:p w14:paraId="59036B36" w14:textId="26C75013" w:rsidR="00D678F3" w:rsidRPr="00BB07F9" w:rsidRDefault="0026654B" w:rsidP="0042171B">
      <w:pPr>
        <w:pStyle w:val="ListParagraph"/>
        <w:numPr>
          <w:ilvl w:val="0"/>
          <w:numId w:val="23"/>
        </w:numPr>
      </w:pPr>
      <w:r w:rsidRPr="00BB07F9">
        <w:rPr>
          <w:u w:val="single"/>
        </w:rPr>
        <w:t>/notes/&lt;note_id&gt;</w:t>
      </w:r>
      <w:r w:rsidRPr="00BB07F9">
        <w:t xml:space="preserve">: </w:t>
      </w:r>
      <w:r w:rsidR="00B00069" w:rsidRPr="00BB07F9">
        <w:t>A felhasználók törölni is tudj</w:t>
      </w:r>
      <w:r w:rsidR="00905514">
        <w:t>ák a már nem használt note-okat, e</w:t>
      </w:r>
      <w:r w:rsidR="00B00069" w:rsidRPr="00BB07F9">
        <w:t xml:space="preserve">zt tudják megtenni ezen a </w:t>
      </w:r>
      <w:r w:rsidR="00B35CF0">
        <w:t>végpont</w:t>
      </w:r>
      <w:r w:rsidR="00B00069" w:rsidRPr="00BB07F9">
        <w:t>on keresztül. Egy note-ot csak a tulajdonosa vagy legalább DELETE joggal rendelkező felhasználó tud törölni. Ha egy olyan felhasználó törli a note-ot, aki nem a tulajdonosa csak hozzáférése van, akkor a tulajdonostól is törlődik.</w:t>
      </w:r>
    </w:p>
    <w:p w14:paraId="51D97F0A" w14:textId="5D15026B" w:rsidR="00B00069" w:rsidRPr="00BB07F9" w:rsidRDefault="00E8259A" w:rsidP="0042171B">
      <w:pPr>
        <w:pStyle w:val="ListParagraph"/>
        <w:numPr>
          <w:ilvl w:val="0"/>
          <w:numId w:val="23"/>
        </w:numPr>
      </w:pPr>
      <w:r w:rsidRPr="00BB07F9">
        <w:rPr>
          <w:u w:val="single"/>
        </w:rPr>
        <w:t>/notes/shared</w:t>
      </w:r>
      <w:r w:rsidRPr="00BB07F9">
        <w:t>: Itt kérhetőek le azok a note-ok egy adott felhasználóhoz, amikhez csak hozzáféréssel rendelkezik</w:t>
      </w:r>
      <w:r w:rsidR="00905514">
        <w:t>,</w:t>
      </w:r>
      <w:r w:rsidRPr="00BB07F9">
        <w:t xml:space="preserve"> de nem ő a tulajdonosa. </w:t>
      </w:r>
    </w:p>
    <w:p w14:paraId="12D54D66" w14:textId="2DE9F544" w:rsidR="002632C3" w:rsidRPr="00BB07F9" w:rsidRDefault="002632C3">
      <w:pPr>
        <w:pStyle w:val="Heading3"/>
      </w:pPr>
      <w:bookmarkStart w:id="34" w:name="_Toc500267054"/>
      <w:r w:rsidRPr="00BB07F9">
        <w:t>DropboxAPI</w:t>
      </w:r>
      <w:bookmarkEnd w:id="34"/>
    </w:p>
    <w:p w14:paraId="0372F3AD" w14:textId="3984E615" w:rsidR="002632C3" w:rsidRPr="00BB07F9" w:rsidRDefault="00B35CF0" w:rsidP="002632C3">
      <w:r>
        <w:t>Ezeken az elérési pont</w:t>
      </w:r>
      <w:r w:rsidR="00670652" w:rsidRPr="00BB07F9">
        <w:t>okon keresztül lehet műv</w:t>
      </w:r>
      <w:r w:rsidR="00905514">
        <w:t>eleteket végezni a felhasználó D</w:t>
      </w:r>
      <w:r w:rsidR="00670652" w:rsidRPr="00BB07F9">
        <w:t>ropbox fiókjával, valamint a fiókok összekapcsolásához szükséges teendők is itt végezhetőek el.</w:t>
      </w:r>
    </w:p>
    <w:p w14:paraId="155FE1A9" w14:textId="7E3AAF5B" w:rsidR="00E711E6" w:rsidRPr="00BB07F9" w:rsidRDefault="00E711E6" w:rsidP="0042171B">
      <w:pPr>
        <w:pStyle w:val="ListParagraph"/>
        <w:numPr>
          <w:ilvl w:val="0"/>
          <w:numId w:val="24"/>
        </w:numPr>
      </w:pPr>
      <w:r w:rsidRPr="00BB07F9">
        <w:rPr>
          <w:u w:val="single"/>
        </w:rPr>
        <w:t xml:space="preserve">/dropbox </w:t>
      </w:r>
      <w:r w:rsidRPr="00BB07F9">
        <w:t>(GET): Visszaadja az autentikációs URL-t</w:t>
      </w:r>
      <w:r w:rsidR="00905514">
        <w:t>, amire</w:t>
      </w:r>
      <w:r w:rsidRPr="00BB07F9">
        <w:t xml:space="preserve"> a felhasználónak fel kell navigálnia</w:t>
      </w:r>
      <w:r w:rsidR="00905514">
        <w:t>,</w:t>
      </w:r>
      <w:r w:rsidRPr="00BB07F9">
        <w:t xml:space="preserve"> és engedélyeznie kell az applikáció számára a hozzáférést a fiókjához. Sikeres engedélyezés után a felhasználó kap egy hozzáférési tokent.</w:t>
      </w:r>
    </w:p>
    <w:p w14:paraId="1D4F52FE" w14:textId="522E3A7F" w:rsidR="00E711E6" w:rsidRPr="00BB07F9" w:rsidRDefault="00E711E6" w:rsidP="0042171B">
      <w:pPr>
        <w:pStyle w:val="ListParagraph"/>
        <w:numPr>
          <w:ilvl w:val="0"/>
          <w:numId w:val="24"/>
        </w:numPr>
      </w:pPr>
      <w:r w:rsidRPr="00BB07F9">
        <w:rPr>
          <w:u w:val="single"/>
        </w:rPr>
        <w:t>/dropbox</w:t>
      </w:r>
      <w:r w:rsidRPr="00BB07F9">
        <w:t xml:space="preserve"> (POST): A kapott hozzáférési tokent a felhasználó visszaküldi a szerver felé erre a </w:t>
      </w:r>
      <w:r w:rsidR="00B35CF0">
        <w:t>végpont</w:t>
      </w:r>
      <w:r w:rsidRPr="00BB07F9">
        <w:t xml:space="preserve">ra. </w:t>
      </w:r>
    </w:p>
    <w:p w14:paraId="44C1DBC8" w14:textId="5D907942" w:rsidR="00FB7C65" w:rsidRPr="00BB07F9" w:rsidRDefault="00FB7C65" w:rsidP="0042171B">
      <w:pPr>
        <w:pStyle w:val="ListParagraph"/>
        <w:numPr>
          <w:ilvl w:val="0"/>
          <w:numId w:val="24"/>
        </w:numPr>
      </w:pPr>
      <w:r w:rsidRPr="00BB07F9">
        <w:rPr>
          <w:u w:val="single"/>
        </w:rPr>
        <w:t>/dropbox/upload/&lt;file_id&gt;</w:t>
      </w:r>
      <w:r w:rsidR="00B35CF0">
        <w:t xml:space="preserve">: Ezen az elérési ponton </w:t>
      </w:r>
      <w:r w:rsidRPr="00BB07F9">
        <w:t>keresztül a paraméterben átadott fájlt a</w:t>
      </w:r>
      <w:r w:rsidR="00905514">
        <w:t xml:space="preserve"> szerver felölti a felhasználó D</w:t>
      </w:r>
      <w:r w:rsidRPr="00BB07F9">
        <w:t xml:space="preserve">ropbox fiókjára, amennyiben </w:t>
      </w:r>
      <w:r w:rsidRPr="00BB07F9">
        <w:lastRenderedPageBreak/>
        <w:t>korábban összekapcsolta az applikációval. A fájl méretére nincs semmilyen megkötés. A fájlt mindig a felhasználó fő mappájába tölti fel.</w:t>
      </w:r>
    </w:p>
    <w:p w14:paraId="5FE74782" w14:textId="28B9F1DC" w:rsidR="00FB7C65" w:rsidRPr="00BB07F9" w:rsidRDefault="00FB7C65" w:rsidP="0042171B">
      <w:pPr>
        <w:pStyle w:val="ListParagraph"/>
        <w:numPr>
          <w:ilvl w:val="0"/>
          <w:numId w:val="24"/>
        </w:numPr>
      </w:pPr>
      <w:r w:rsidRPr="00BB07F9">
        <w:rPr>
          <w:u w:val="single"/>
        </w:rPr>
        <w:t>/dropbox/download</w:t>
      </w:r>
      <w:r w:rsidR="00905514">
        <w:t>: A felhasználó D</w:t>
      </w:r>
      <w:r w:rsidRPr="00BB07F9">
        <w:t>ropbox fiókjáról letölti a body-ban megadott fájlt.</w:t>
      </w:r>
    </w:p>
    <w:p w14:paraId="3B33115A" w14:textId="7D6D584F" w:rsidR="005078F6" w:rsidRPr="00BB07F9" w:rsidRDefault="005078F6">
      <w:pPr>
        <w:pStyle w:val="Heading3"/>
      </w:pPr>
      <w:bookmarkStart w:id="35" w:name="_Toc500267055"/>
      <w:r w:rsidRPr="00BB07F9">
        <w:t>FilesharesAPI</w:t>
      </w:r>
      <w:bookmarkEnd w:id="35"/>
    </w:p>
    <w:p w14:paraId="66E1C589" w14:textId="68AFD7A6" w:rsidR="005078F6" w:rsidRPr="00BB07F9" w:rsidRDefault="005078F6" w:rsidP="005078F6">
      <w:r w:rsidRPr="00BB07F9">
        <w:t xml:space="preserve">A fájlok megosztásához szükséges funkcionalitás érhető el ezeken a </w:t>
      </w:r>
      <w:r w:rsidR="00D76421">
        <w:t>végpontokon</w:t>
      </w:r>
      <w:r w:rsidRPr="00BB07F9">
        <w:t>. A hozzáféréseket törölni is lehet utólag.</w:t>
      </w:r>
    </w:p>
    <w:p w14:paraId="5D4E9D9C" w14:textId="2BD518A6" w:rsidR="005078F6" w:rsidRPr="00BB07F9" w:rsidRDefault="005078F6" w:rsidP="0042171B">
      <w:pPr>
        <w:pStyle w:val="ListParagraph"/>
        <w:numPr>
          <w:ilvl w:val="0"/>
          <w:numId w:val="25"/>
        </w:numPr>
      </w:pPr>
      <w:r w:rsidRPr="00BB07F9">
        <w:rPr>
          <w:u w:val="single"/>
        </w:rPr>
        <w:t>/shares/share</w:t>
      </w:r>
      <w:r w:rsidRPr="00BB07F9">
        <w:t>: Ezen az elérési ponton keresztül lehet jogokat adni más felhasználók számára. A kérés body-ban m</w:t>
      </w:r>
      <w:r w:rsidR="00905514">
        <w:t>eg kell adni, hogy melyik fájlt</w:t>
      </w:r>
      <w:r w:rsidRPr="00BB07F9">
        <w:t xml:space="preserve"> kihez</w:t>
      </w:r>
      <w:r w:rsidR="00905514">
        <w:t>,</w:t>
      </w:r>
      <w:r w:rsidRPr="00BB07F9">
        <w:t xml:space="preserve"> és milyen hozzáféréssel szeretnénk hozzárendelni. Azt, hogy kinek ad hozzáférést</w:t>
      </w:r>
      <w:r w:rsidR="00905514">
        <w:t>,</w:t>
      </w:r>
      <w:r w:rsidRPr="00BB07F9">
        <w:t xml:space="preserve"> egy e</w:t>
      </w:r>
      <w:r w:rsidR="000B7FB5">
        <w:t>-</w:t>
      </w:r>
      <w:r w:rsidRPr="00BB07F9">
        <w:t xml:space="preserve">mail címmel kell azonosítani. </w:t>
      </w:r>
    </w:p>
    <w:p w14:paraId="089E25F6" w14:textId="77B3A537" w:rsidR="00702486" w:rsidRPr="00BB07F9" w:rsidRDefault="00702486" w:rsidP="0042171B">
      <w:pPr>
        <w:pStyle w:val="ListParagraph"/>
        <w:numPr>
          <w:ilvl w:val="0"/>
          <w:numId w:val="25"/>
        </w:numPr>
      </w:pPr>
      <w:r w:rsidRPr="00BB07F9">
        <w:rPr>
          <w:u w:val="single"/>
        </w:rPr>
        <w:t>/shares/public/&lt;file_id&gt;</w:t>
      </w:r>
      <w:r w:rsidRPr="00BB07F9">
        <w:t>: Lehetőséget nyújt a paraméterben átadott fájl publikus megosztására. Ezek után a fájl bárki számára elérhető lesz a link ismeretében. Csak a fájl tulajdonosa publikálhatja a fájlt.</w:t>
      </w:r>
    </w:p>
    <w:p w14:paraId="2B8033B4" w14:textId="36C01406" w:rsidR="00702486" w:rsidRPr="00BB07F9" w:rsidRDefault="00702486" w:rsidP="0042171B">
      <w:pPr>
        <w:pStyle w:val="ListParagraph"/>
        <w:numPr>
          <w:ilvl w:val="0"/>
          <w:numId w:val="25"/>
        </w:numPr>
      </w:pPr>
      <w:r w:rsidRPr="00BB07F9">
        <w:rPr>
          <w:u w:val="single"/>
        </w:rPr>
        <w:t>/shares/private/&lt;file_id&gt;</w:t>
      </w:r>
      <w:r w:rsidRPr="00BB07F9">
        <w:t>:</w:t>
      </w:r>
      <w:r w:rsidR="007B3A07" w:rsidRPr="00BB07F9">
        <w:t xml:space="preserve"> Az előző pontban bemutatott megosztást tör</w:t>
      </w:r>
      <w:r w:rsidR="00516AFF" w:rsidRPr="00BB07F9">
        <w:t>li. Sikeres művelet után a fájl</w:t>
      </w:r>
      <w:r w:rsidR="007B3A07" w:rsidRPr="00BB07F9">
        <w:t xml:space="preserve"> nem lesz többé elérhető a linken keresztül.</w:t>
      </w:r>
      <w:r w:rsidR="006B0CA1" w:rsidRPr="00BB07F9">
        <w:t xml:space="preserve"> Csak a fájl tulajdonosa tudja törölni a megosztást.</w:t>
      </w:r>
    </w:p>
    <w:p w14:paraId="01CCE84D" w14:textId="3369BA9B" w:rsidR="00A931F9" w:rsidRPr="00BB07F9" w:rsidRDefault="00A931F9" w:rsidP="0042171B">
      <w:pPr>
        <w:pStyle w:val="ListParagraph"/>
        <w:numPr>
          <w:ilvl w:val="0"/>
          <w:numId w:val="25"/>
        </w:numPr>
      </w:pPr>
      <w:r w:rsidRPr="00BB07F9">
        <w:rPr>
          <w:u w:val="single"/>
        </w:rPr>
        <w:t>/shares/revoke/&lt;id&gt;</w:t>
      </w:r>
      <w:r w:rsidRPr="00BB07F9">
        <w:t>: Törli a paraméterben megadott megosztást. Ha sikeres a törlés</w:t>
      </w:r>
      <w:r w:rsidR="00172467">
        <w:t>,</w:t>
      </w:r>
      <w:r w:rsidRPr="00BB07F9">
        <w:t xml:space="preserve"> akkor </w:t>
      </w:r>
      <w:r w:rsidR="00172467">
        <w:t>azt követően</w:t>
      </w:r>
      <w:r w:rsidRPr="00BB07F9">
        <w:t xml:space="preserve"> már nem férhet hozzá a fájlhoz vagy note-hoz a felhasználó</w:t>
      </w:r>
      <w:r w:rsidR="000A27D8" w:rsidRPr="00BB07F9">
        <w:t>,</w:t>
      </w:r>
      <w:r w:rsidRPr="00BB07F9">
        <w:t xml:space="preserve"> aki számára meg volt osztva. Csak a fájl tulajdonosa törölheti.</w:t>
      </w:r>
    </w:p>
    <w:p w14:paraId="3B8D9CE9" w14:textId="5CF7460F" w:rsidR="00FA00D3" w:rsidRPr="00BB07F9" w:rsidRDefault="00FA00D3" w:rsidP="0042171B">
      <w:pPr>
        <w:pStyle w:val="ListParagraph"/>
        <w:numPr>
          <w:ilvl w:val="0"/>
          <w:numId w:val="25"/>
        </w:numPr>
      </w:pPr>
      <w:r w:rsidRPr="00BB07F9">
        <w:rPr>
          <w:u w:val="single"/>
        </w:rPr>
        <w:t>/shares/&lt;file_id&gt;</w:t>
      </w:r>
      <w:r w:rsidRPr="00BB07F9">
        <w:t xml:space="preserve">: </w:t>
      </w:r>
      <w:r w:rsidR="000A27D8" w:rsidRPr="00BB07F9">
        <w:t xml:space="preserve">A paraméterben megadott fájlhoz tartozó </w:t>
      </w:r>
      <w:r w:rsidR="00172467">
        <w:t>összes megosztást vissza</w:t>
      </w:r>
      <w:r w:rsidR="001C1ACA" w:rsidRPr="00BB07F9">
        <w:t>adja</w:t>
      </w:r>
      <w:r w:rsidR="000A27D8" w:rsidRPr="00BB07F9">
        <w:t xml:space="preserve">. Csak a fájl tulajdonosa kérdezheti le. </w:t>
      </w:r>
    </w:p>
    <w:p w14:paraId="74A5F96D" w14:textId="5E8F6516" w:rsidR="00165A78" w:rsidRPr="00BB07F9" w:rsidRDefault="00165A78">
      <w:pPr>
        <w:pStyle w:val="Heading3"/>
      </w:pPr>
      <w:bookmarkStart w:id="36" w:name="_Toc500267056"/>
      <w:r w:rsidRPr="00BB07F9">
        <w:t>FilesAPI</w:t>
      </w:r>
      <w:bookmarkEnd w:id="36"/>
    </w:p>
    <w:p w14:paraId="3E25E61E" w14:textId="3121DBF7" w:rsidR="00165A78" w:rsidRPr="00BB07F9" w:rsidRDefault="006E2C61" w:rsidP="00165A78">
      <w:r w:rsidRPr="00BB07F9">
        <w:t xml:space="preserve">A fájlokkal kapcsolatos műveletek végezhetőek el az alábbiakban bemutatott </w:t>
      </w:r>
      <w:r w:rsidR="00036836">
        <w:t>végpont</w:t>
      </w:r>
      <w:r w:rsidRPr="00BB07F9">
        <w:t xml:space="preserve">okon. </w:t>
      </w:r>
    </w:p>
    <w:p w14:paraId="5E7BDD4D" w14:textId="17A766DD" w:rsidR="000B2C03" w:rsidRDefault="000B2C03" w:rsidP="0042171B">
      <w:pPr>
        <w:pStyle w:val="ListParagraph"/>
        <w:numPr>
          <w:ilvl w:val="0"/>
          <w:numId w:val="26"/>
        </w:numPr>
      </w:pPr>
      <w:r w:rsidRPr="00BB07F9">
        <w:rPr>
          <w:u w:val="single"/>
        </w:rPr>
        <w:t>/files/download/&lt;file_id&gt;</w:t>
      </w:r>
      <w:r w:rsidRPr="00BB07F9">
        <w:t>: Ezen az elérési ponton keresztül lehet letölteni a paraméterben megadott fájlt. A fájlokhoz csak akkor férhet hozzá a felhasználó</w:t>
      </w:r>
      <w:r w:rsidR="004B4114" w:rsidRPr="00BB07F9">
        <w:t>,</w:t>
      </w:r>
      <w:r w:rsidRPr="00BB07F9">
        <w:t xml:space="preserve"> ha ő a tulajdonosa vagy legalább READ joggal rendelkezik. </w:t>
      </w:r>
    </w:p>
    <w:p w14:paraId="0C21DAF8" w14:textId="6B19BBB4" w:rsidR="004C4192" w:rsidRPr="00BB07F9" w:rsidRDefault="004C4192" w:rsidP="0042171B">
      <w:pPr>
        <w:pStyle w:val="ListParagraph"/>
        <w:numPr>
          <w:ilvl w:val="0"/>
          <w:numId w:val="26"/>
        </w:numPr>
      </w:pPr>
      <w:r>
        <w:rPr>
          <w:u w:val="single"/>
        </w:rPr>
        <w:lastRenderedPageBreak/>
        <w:t>/files/download/folder/&lt;folder_id&gt;</w:t>
      </w:r>
      <w:r w:rsidRPr="004C4192">
        <w:t>:</w:t>
      </w:r>
      <w:r>
        <w:t xml:space="preserve"> A paraméterben kapott mappát lehet innen letölteni</w:t>
      </w:r>
      <w:r w:rsidR="000975A6">
        <w:t>,</w:t>
      </w:r>
      <w:r>
        <w:t xml:space="preserve"> zip-be összetömörítve.</w:t>
      </w:r>
    </w:p>
    <w:p w14:paraId="4481721C" w14:textId="39FDFC93" w:rsidR="006D2582" w:rsidRPr="00BB07F9" w:rsidRDefault="006D2582" w:rsidP="0042171B">
      <w:pPr>
        <w:pStyle w:val="ListParagraph"/>
        <w:numPr>
          <w:ilvl w:val="0"/>
          <w:numId w:val="26"/>
        </w:numPr>
      </w:pPr>
      <w:r w:rsidRPr="00BB07F9">
        <w:rPr>
          <w:u w:val="single"/>
        </w:rPr>
        <w:t>/files/file/&lt;folder_id&gt;</w:t>
      </w:r>
      <w:r w:rsidR="00BD2232" w:rsidRPr="00BB07F9">
        <w:t xml:space="preserve"> (GET)</w:t>
      </w:r>
      <w:r w:rsidRPr="00BB07F9">
        <w:t xml:space="preserve">: </w:t>
      </w:r>
      <w:r w:rsidR="0098084B" w:rsidRPr="00BB07F9">
        <w:t xml:space="preserve">Visszaadja a paraméterben megadott mappa </w:t>
      </w:r>
      <w:r w:rsidR="00172467">
        <w:t xml:space="preserve">tartalmát, </w:t>
      </w:r>
      <w:r w:rsidR="007B0481" w:rsidRPr="00BB07F9">
        <w:t>hogy</w:t>
      </w:r>
      <w:r w:rsidR="00172467">
        <w:t xml:space="preserve"> mely</w:t>
      </w:r>
      <w:r w:rsidR="007B0481" w:rsidRPr="00BB07F9">
        <w:t xml:space="preserve"> fájlokat tartalmaz</w:t>
      </w:r>
      <w:r w:rsidR="00172467">
        <w:t>za</w:t>
      </w:r>
      <w:r w:rsidR="007B0481" w:rsidRPr="00BB07F9">
        <w:t>. A mappa tulajdonosán kívül más nem tudja lekérdezni.</w:t>
      </w:r>
    </w:p>
    <w:p w14:paraId="2F712CAF" w14:textId="1AA52AD7" w:rsidR="005C6E6F" w:rsidRPr="00BB07F9" w:rsidRDefault="00564EDE" w:rsidP="0042171B">
      <w:pPr>
        <w:pStyle w:val="ListParagraph"/>
        <w:numPr>
          <w:ilvl w:val="0"/>
          <w:numId w:val="26"/>
        </w:numPr>
      </w:pPr>
      <w:r w:rsidRPr="00BB07F9">
        <w:rPr>
          <w:u w:val="single"/>
        </w:rPr>
        <w:t>/files/folder/&lt;folder_id&gt;</w:t>
      </w:r>
      <w:r w:rsidR="00BD2232" w:rsidRPr="00BB07F9">
        <w:t xml:space="preserve"> (GET)</w:t>
      </w:r>
      <w:r w:rsidRPr="00BB07F9">
        <w:t>: Az előző elérési ponthoz hasonlóan egy</w:t>
      </w:r>
      <w:r w:rsidR="00172467">
        <w:t>,</w:t>
      </w:r>
      <w:r w:rsidRPr="00BB07F9">
        <w:t xml:space="preserve"> a paraméterben megadott mappa tart</w:t>
      </w:r>
      <w:r w:rsidR="00570D05">
        <w:t>almát adja vissza, de nem a fájlokat, hanem az almappákat</w:t>
      </w:r>
      <w:r w:rsidRPr="00BB07F9">
        <w:t>.</w:t>
      </w:r>
    </w:p>
    <w:p w14:paraId="651D46D2" w14:textId="0E8B3797" w:rsidR="00B20762" w:rsidRPr="00BB07F9" w:rsidRDefault="00B20762" w:rsidP="0042171B">
      <w:pPr>
        <w:pStyle w:val="ListParagraph"/>
        <w:numPr>
          <w:ilvl w:val="0"/>
          <w:numId w:val="26"/>
        </w:numPr>
      </w:pPr>
      <w:r w:rsidRPr="00BB07F9">
        <w:rPr>
          <w:u w:val="single"/>
        </w:rPr>
        <w:t>/files/file/deleted</w:t>
      </w:r>
      <w:r w:rsidRPr="00BB07F9">
        <w:t xml:space="preserve">: A felhasználó </w:t>
      </w:r>
      <w:r w:rsidR="00B73BB9" w:rsidRPr="00BB07F9">
        <w:t>törölt fájljait adja vissza, melyek még nem lettek törölve a szerverről csak meg vannak jelölve, hogy 14 nap letelte után törlődjenek.</w:t>
      </w:r>
    </w:p>
    <w:p w14:paraId="0DE05BFF" w14:textId="03774201" w:rsidR="0092403F" w:rsidRPr="00BB07F9" w:rsidRDefault="0092403F" w:rsidP="0042171B">
      <w:pPr>
        <w:pStyle w:val="ListParagraph"/>
        <w:numPr>
          <w:ilvl w:val="0"/>
          <w:numId w:val="26"/>
        </w:numPr>
      </w:pPr>
      <w:r w:rsidRPr="00BB07F9">
        <w:rPr>
          <w:u w:val="single"/>
        </w:rPr>
        <w:t>/files/folder/deleted</w:t>
      </w:r>
      <w:r w:rsidRPr="00BB07F9">
        <w:t xml:space="preserve">: A felhasználó törölt mappáit adja vissza. </w:t>
      </w:r>
      <w:r w:rsidR="00554668" w:rsidRPr="00BB07F9">
        <w:t>Ugyanazok a feltételek igazak rá, mint a törölt fájlokra.</w:t>
      </w:r>
    </w:p>
    <w:p w14:paraId="112BD438" w14:textId="6A0B4EA5" w:rsidR="002D6079" w:rsidRPr="00BB07F9" w:rsidRDefault="002D6079" w:rsidP="0042171B">
      <w:pPr>
        <w:pStyle w:val="ListParagraph"/>
        <w:numPr>
          <w:ilvl w:val="0"/>
          <w:numId w:val="26"/>
        </w:numPr>
      </w:pPr>
      <w:r w:rsidRPr="00BB07F9">
        <w:rPr>
          <w:u w:val="single"/>
        </w:rPr>
        <w:t>/files/</w:t>
      </w:r>
      <w:r w:rsidR="000A08EC" w:rsidRPr="00BB07F9">
        <w:rPr>
          <w:u w:val="single"/>
        </w:rPr>
        <w:t>file/&lt;file_id&gt;</w:t>
      </w:r>
      <w:r w:rsidR="00BD2232" w:rsidRPr="00BB07F9">
        <w:t xml:space="preserve"> (DELETE)</w:t>
      </w:r>
      <w:r w:rsidR="000A08EC" w:rsidRPr="00BB07F9">
        <w:t>:</w:t>
      </w:r>
      <w:r w:rsidR="00BD2232" w:rsidRPr="00BB07F9">
        <w:t xml:space="preserve"> A pa</w:t>
      </w:r>
      <w:r w:rsidR="00251D2C" w:rsidRPr="00BB07F9">
        <w:t>raméterben megadott fájlt törli. A fájlt csak akkor tudja törölni a felhasználó</w:t>
      </w:r>
      <w:r w:rsidR="00570D05">
        <w:t>,</w:t>
      </w:r>
      <w:r w:rsidR="00251D2C" w:rsidRPr="00BB07F9">
        <w:t xml:space="preserve"> ha ő a tulajdonosa</w:t>
      </w:r>
      <w:r w:rsidR="00DB60BE" w:rsidRPr="00BB07F9">
        <w:t>,</w:t>
      </w:r>
      <w:r w:rsidR="00251D2C" w:rsidRPr="00BB07F9">
        <w:t xml:space="preserve"> vagy van legalább DELETE joga a fájlra. </w:t>
      </w:r>
    </w:p>
    <w:p w14:paraId="29D9D833" w14:textId="37FF959D" w:rsidR="007969C1" w:rsidRPr="00BB07F9" w:rsidRDefault="007969C1" w:rsidP="0042171B">
      <w:pPr>
        <w:pStyle w:val="ListParagraph"/>
        <w:numPr>
          <w:ilvl w:val="0"/>
          <w:numId w:val="26"/>
        </w:numPr>
      </w:pPr>
      <w:r w:rsidRPr="00BB07F9">
        <w:rPr>
          <w:u w:val="single"/>
        </w:rPr>
        <w:t>/files/folder/&lt;folder_id&gt;</w:t>
      </w:r>
      <w:r w:rsidRPr="00BB07F9">
        <w:t xml:space="preserve"> (DELETE): Az előző </w:t>
      </w:r>
      <w:r w:rsidR="00036836">
        <w:t>végpont</w:t>
      </w:r>
      <w:r w:rsidRPr="00BB07F9">
        <w:t xml:space="preserve">hoz hasonlóan itt is törölni lehet, azonban itt egy mappának az azonosítóját kell átadni. </w:t>
      </w:r>
      <w:r w:rsidR="00B07350" w:rsidRPr="00BB07F9">
        <w:t>Mivel mappát nem lehet megosztani</w:t>
      </w:r>
      <w:r w:rsidR="00570D05">
        <w:t>,</w:t>
      </w:r>
      <w:r w:rsidR="00B07350" w:rsidRPr="00BB07F9">
        <w:t xml:space="preserve"> így csak a tulajdonos tudja törölni.</w:t>
      </w:r>
    </w:p>
    <w:p w14:paraId="1026C537" w14:textId="1B99B19A" w:rsidR="00B00D53" w:rsidRPr="00BB07F9" w:rsidRDefault="00B00D53" w:rsidP="0042171B">
      <w:pPr>
        <w:pStyle w:val="ListParagraph"/>
        <w:numPr>
          <w:ilvl w:val="0"/>
          <w:numId w:val="26"/>
        </w:numPr>
      </w:pPr>
      <w:r w:rsidRPr="00BB07F9">
        <w:rPr>
          <w:u w:val="single"/>
        </w:rPr>
        <w:t>/files/file/&lt;folder_id&gt;</w:t>
      </w:r>
      <w:r w:rsidRPr="00BB07F9">
        <w:t xml:space="preserve"> (POST): Ez a </w:t>
      </w:r>
      <w:r w:rsidR="00036836">
        <w:t>elérési pont</w:t>
      </w:r>
      <w:r w:rsidRPr="00BB07F9">
        <w:t xml:space="preserve"> új fájl feltöltésére szolgál. Paraméterben adja át a felhasználó az új fájl kívánt helyét. A kérés elején a szerver ellenőrzi, ho</w:t>
      </w:r>
      <w:r w:rsidR="00F36112" w:rsidRPr="00BB07F9">
        <w:t>gy a feltöltendő fájlnak mekkora</w:t>
      </w:r>
      <w:r w:rsidRPr="00BB07F9">
        <w:t xml:space="preserve"> a mérete, ami, ha meghaladná az 1 GB-ot</w:t>
      </w:r>
      <w:r w:rsidR="00570D05">
        <w:t>,</w:t>
      </w:r>
      <w:r w:rsidRPr="00BB07F9">
        <w:t xml:space="preserve"> akk</w:t>
      </w:r>
      <w:r w:rsidR="00F36112" w:rsidRPr="00BB07F9">
        <w:t>or elutasítja a kérést. Azt is ellenőrzi, hogy a fájlt feltöltve meghaladja-e az engedélyezett felhasználói limitet</w:t>
      </w:r>
      <w:r w:rsidR="003536D7" w:rsidRPr="00BB07F9">
        <w:t>,</w:t>
      </w:r>
      <w:r w:rsidR="00F36112" w:rsidRPr="00BB07F9">
        <w:t xml:space="preserve"> mely 1 GB-t. </w:t>
      </w:r>
    </w:p>
    <w:p w14:paraId="5EF87E30" w14:textId="0550AE31" w:rsidR="003536D7" w:rsidRPr="00BB07F9" w:rsidRDefault="003536D7" w:rsidP="0042171B">
      <w:pPr>
        <w:pStyle w:val="ListParagraph"/>
        <w:numPr>
          <w:ilvl w:val="0"/>
          <w:numId w:val="26"/>
        </w:numPr>
      </w:pPr>
      <w:r w:rsidRPr="00BB07F9">
        <w:rPr>
          <w:u w:val="single"/>
        </w:rPr>
        <w:t>/files/createFolder</w:t>
      </w:r>
      <w:r w:rsidRPr="00BB07F9">
        <w:t xml:space="preserve">: Ezen az elérési ponton keresztül </w:t>
      </w:r>
      <w:r w:rsidR="006164A0" w:rsidRPr="00BB07F9">
        <w:t>lehet új mappákat létrehozni. A body-ba bekerül az új mappa neve, illetve a szülőjének az azonosítója.</w:t>
      </w:r>
    </w:p>
    <w:p w14:paraId="03375390" w14:textId="1A4A7AFC" w:rsidR="002705B3" w:rsidRPr="00BB07F9" w:rsidRDefault="002705B3" w:rsidP="0042171B">
      <w:pPr>
        <w:pStyle w:val="ListParagraph"/>
        <w:numPr>
          <w:ilvl w:val="0"/>
          <w:numId w:val="26"/>
        </w:numPr>
      </w:pPr>
      <w:r w:rsidRPr="00BB07F9">
        <w:rPr>
          <w:u w:val="single"/>
        </w:rPr>
        <w:t>/files/getPublicFile/&lt;link&gt;</w:t>
      </w:r>
      <w:r w:rsidRPr="00BB07F9">
        <w:t xml:space="preserve">: </w:t>
      </w:r>
      <w:r w:rsidR="0014030E" w:rsidRPr="00BB07F9">
        <w:t xml:space="preserve">A publikussá tett fájlok ezen a </w:t>
      </w:r>
      <w:r w:rsidR="00036836">
        <w:t>végpont</w:t>
      </w:r>
      <w:r w:rsidR="0014030E" w:rsidRPr="00BB07F9">
        <w:t>on keresztül érhetőek el. A publikus fájlok akkor is letölthetőek, ha a kérést olyan személy indítja</w:t>
      </w:r>
      <w:r w:rsidR="004B5B47">
        <w:t>,</w:t>
      </w:r>
      <w:r w:rsidR="0014030E" w:rsidRPr="00BB07F9">
        <w:t xml:space="preserve"> akinek nincs regisztrációja.</w:t>
      </w:r>
    </w:p>
    <w:p w14:paraId="4CA8979C" w14:textId="137A94F9" w:rsidR="00526CE0" w:rsidRPr="00BB07F9" w:rsidRDefault="00711B4B" w:rsidP="0042171B">
      <w:pPr>
        <w:pStyle w:val="ListParagraph"/>
        <w:numPr>
          <w:ilvl w:val="0"/>
          <w:numId w:val="26"/>
        </w:numPr>
      </w:pPr>
      <w:r w:rsidRPr="00BB07F9">
        <w:rPr>
          <w:u w:val="single"/>
        </w:rPr>
        <w:lastRenderedPageBreak/>
        <w:t>/files/search/&lt;file_name&gt;</w:t>
      </w:r>
      <w:r w:rsidRPr="00BB07F9">
        <w:t xml:space="preserve">: </w:t>
      </w:r>
      <w:r w:rsidR="00F04316" w:rsidRPr="00BB07F9">
        <w:t xml:space="preserve"> </w:t>
      </w:r>
      <w:r w:rsidR="00040D50" w:rsidRPr="00BB07F9">
        <w:t>A keresés funkció elérését teszi lehetővé. Paraméterben vár egy fájl nevet a felhasználótól,  ha talál a feltételeknek megfelelő egy vagy több fájlt</w:t>
      </w:r>
      <w:r w:rsidR="000C634E" w:rsidRPr="00BB07F9">
        <w:t>,</w:t>
      </w:r>
      <w:r w:rsidR="00040D50" w:rsidRPr="00BB07F9">
        <w:t xml:space="preserve"> akkor azokat visszaküldi.</w:t>
      </w:r>
    </w:p>
    <w:p w14:paraId="18D0A1EC" w14:textId="733F9926" w:rsidR="00711B4B" w:rsidRPr="00BB07F9" w:rsidRDefault="00711B4B" w:rsidP="0042171B">
      <w:pPr>
        <w:pStyle w:val="ListParagraph"/>
        <w:numPr>
          <w:ilvl w:val="0"/>
          <w:numId w:val="26"/>
        </w:numPr>
      </w:pPr>
      <w:r w:rsidRPr="00BB07F9">
        <w:rPr>
          <w:u w:val="single"/>
        </w:rPr>
        <w:t>/files/file/move</w:t>
      </w:r>
      <w:r w:rsidRPr="00BB07F9">
        <w:t>:</w:t>
      </w:r>
      <w:r w:rsidR="00184EF9" w:rsidRPr="00BB07F9">
        <w:t xml:space="preserve"> </w:t>
      </w:r>
      <w:r w:rsidR="009225EC">
        <w:t>Ezen az elérési pont</w:t>
      </w:r>
      <w:r w:rsidR="000C634E" w:rsidRPr="00BB07F9">
        <w:t xml:space="preserve">on lehet fájlokat mozgatni más mappákba. A kérés body-ba a fájl azonosítója és az új mappa azonosítója kell, hogy bekerüljön. Sikeres művelet esetén visszaküldi a mozgatott fájl </w:t>
      </w:r>
      <w:r w:rsidR="00493948" w:rsidRPr="00BB07F9">
        <w:t>adatait az új szülő</w:t>
      </w:r>
      <w:r w:rsidR="000C634E" w:rsidRPr="00BB07F9">
        <w:t>mappával.</w:t>
      </w:r>
    </w:p>
    <w:p w14:paraId="73297A6F" w14:textId="0D2B1C4C" w:rsidR="00711B4B" w:rsidRPr="00BB07F9" w:rsidRDefault="00711B4B" w:rsidP="0042171B">
      <w:pPr>
        <w:pStyle w:val="ListParagraph"/>
        <w:numPr>
          <w:ilvl w:val="0"/>
          <w:numId w:val="26"/>
        </w:numPr>
      </w:pPr>
      <w:r w:rsidRPr="00BB07F9">
        <w:rPr>
          <w:u w:val="single"/>
        </w:rPr>
        <w:t>/files/folder/move</w:t>
      </w:r>
      <w:r w:rsidRPr="00BB07F9">
        <w:t>:</w:t>
      </w:r>
      <w:r w:rsidR="00D83DE5" w:rsidRPr="00BB07F9">
        <w:t xml:space="preserve"> </w:t>
      </w:r>
      <w:r w:rsidR="003112AA" w:rsidRPr="00BB07F9">
        <w:t>A fájl mozgatáshoz hason</w:t>
      </w:r>
      <w:r w:rsidR="005E5101" w:rsidRPr="00BB07F9">
        <w:t>ló, azonban itt mappákat lehet áthelyezni máshova. A body-ba az áthelye</w:t>
      </w:r>
      <w:r w:rsidR="00493948" w:rsidRPr="00BB07F9">
        <w:t>zni kívánt mappa és az új szülő</w:t>
      </w:r>
      <w:r w:rsidR="005E5101" w:rsidRPr="00BB07F9">
        <w:t>mapp</w:t>
      </w:r>
      <w:r w:rsidR="00493948" w:rsidRPr="00BB07F9">
        <w:t>a</w:t>
      </w:r>
      <w:r w:rsidR="005E5101" w:rsidRPr="00BB07F9">
        <w:t xml:space="preserve"> azonosítója kell, hogy kerüljön.</w:t>
      </w:r>
      <w:r w:rsidR="004B5B47">
        <w:t xml:space="preserve"> Siker esetén visszaadja a</w:t>
      </w:r>
      <w:r w:rsidR="00493948" w:rsidRPr="00BB07F9">
        <w:t xml:space="preserve"> módosított mappa adatait.</w:t>
      </w:r>
    </w:p>
    <w:p w14:paraId="49344086" w14:textId="5741BB87" w:rsidR="00711B4B" w:rsidRPr="00BB07F9" w:rsidRDefault="00711B4B" w:rsidP="0042171B">
      <w:pPr>
        <w:pStyle w:val="ListParagraph"/>
        <w:numPr>
          <w:ilvl w:val="0"/>
          <w:numId w:val="26"/>
        </w:numPr>
      </w:pPr>
      <w:r w:rsidRPr="00BB07F9">
        <w:rPr>
          <w:u w:val="single"/>
        </w:rPr>
        <w:t>/files/file/rename</w:t>
      </w:r>
      <w:r w:rsidRPr="00BB07F9">
        <w:t>:</w:t>
      </w:r>
      <w:r w:rsidR="0075320E" w:rsidRPr="00BB07F9">
        <w:t xml:space="preserve"> </w:t>
      </w:r>
      <w:r w:rsidR="00270025" w:rsidRPr="00BB07F9">
        <w:t xml:space="preserve">A fájlok átnevezését teszi lehetővé. Body-ban várja a fájl azonosítóját és az új nevet. Sikeres művelet esetén visszatér az új adatokkal. </w:t>
      </w:r>
    </w:p>
    <w:p w14:paraId="2B5904E9" w14:textId="0AC476DC" w:rsidR="00711B4B" w:rsidRPr="00BB07F9" w:rsidRDefault="00711B4B" w:rsidP="0042171B">
      <w:pPr>
        <w:pStyle w:val="ListParagraph"/>
        <w:numPr>
          <w:ilvl w:val="0"/>
          <w:numId w:val="26"/>
        </w:numPr>
      </w:pPr>
      <w:r w:rsidRPr="00BB07F9">
        <w:rPr>
          <w:u w:val="single"/>
        </w:rPr>
        <w:t>/files/folder/rename</w:t>
      </w:r>
      <w:r w:rsidRPr="00BB07F9">
        <w:t>:</w:t>
      </w:r>
      <w:r w:rsidR="00282251" w:rsidRPr="00BB07F9">
        <w:t xml:space="preserve"> </w:t>
      </w:r>
      <w:r w:rsidR="00A37E01" w:rsidRPr="00BB07F9">
        <w:t>Mappa átnevezésére jó, annyiban tér el a fájl átnevezésétől, hogy itt a body-ban a mappa azonosítóját várja.</w:t>
      </w:r>
    </w:p>
    <w:p w14:paraId="3F6DDB5C" w14:textId="052371CE" w:rsidR="00711B4B" w:rsidRPr="00BB07F9" w:rsidRDefault="00711B4B" w:rsidP="0042171B">
      <w:pPr>
        <w:pStyle w:val="ListParagraph"/>
        <w:numPr>
          <w:ilvl w:val="0"/>
          <w:numId w:val="26"/>
        </w:numPr>
      </w:pPr>
      <w:r w:rsidRPr="00BB07F9">
        <w:rPr>
          <w:u w:val="single"/>
        </w:rPr>
        <w:t>/files/folder/list</w:t>
      </w:r>
      <w:r w:rsidRPr="00BB07F9">
        <w:t>:</w:t>
      </w:r>
      <w:r w:rsidR="0044407B" w:rsidRPr="00BB07F9">
        <w:t xml:space="preserve"> </w:t>
      </w:r>
      <w:r w:rsidR="00EC6601" w:rsidRPr="00BB07F9">
        <w:t xml:space="preserve">Visszaadja a felhasználóhoz tartozó összes mappát. </w:t>
      </w:r>
      <w:r w:rsidR="00864BC5" w:rsidRPr="00BB07F9">
        <w:t>A fő mappa Main néven található meg.</w:t>
      </w:r>
    </w:p>
    <w:p w14:paraId="37FE3ADE" w14:textId="094C3B81" w:rsidR="00711B4B" w:rsidRPr="00BB07F9" w:rsidRDefault="00711B4B" w:rsidP="0042171B">
      <w:pPr>
        <w:pStyle w:val="ListParagraph"/>
        <w:numPr>
          <w:ilvl w:val="0"/>
          <w:numId w:val="26"/>
        </w:numPr>
      </w:pPr>
      <w:r w:rsidRPr="00BB07F9">
        <w:rPr>
          <w:u w:val="single"/>
        </w:rPr>
        <w:t>/files/file/restore/&lt;file_id&gt;</w:t>
      </w:r>
      <w:r w:rsidRPr="00BB07F9">
        <w:t>:</w:t>
      </w:r>
      <w:r w:rsidR="00342723" w:rsidRPr="00BB07F9">
        <w:t xml:space="preserve"> </w:t>
      </w:r>
      <w:r w:rsidR="00A80C52" w:rsidRPr="00BB07F9">
        <w:t>Azok</w:t>
      </w:r>
      <w:r w:rsidR="004B5B47">
        <w:t>at</w:t>
      </w:r>
      <w:r w:rsidR="00A80C52" w:rsidRPr="00BB07F9">
        <w:t xml:space="preserve"> a fájlok</w:t>
      </w:r>
      <w:r w:rsidR="004B5B47">
        <w:t>at,</w:t>
      </w:r>
      <w:r w:rsidR="00A80C52" w:rsidRPr="00BB07F9">
        <w:t xml:space="preserve"> amelyeket a tulajdonos vagy valamelyik DELETE joggal rendelkező</w:t>
      </w:r>
      <w:r w:rsidR="004B5B47">
        <w:t xml:space="preserve"> felhasználó</w:t>
      </w:r>
      <w:r w:rsidR="00A80C52" w:rsidRPr="00BB07F9">
        <w:t xml:space="preserve"> kijelölt törlésre</w:t>
      </w:r>
      <w:r w:rsidR="004B5B47">
        <w:t>,</w:t>
      </w:r>
      <w:r w:rsidR="00A80C52" w:rsidRPr="00BB07F9">
        <w:t xml:space="preserve"> 14 napig vissza lehet állítani. Ez a </w:t>
      </w:r>
      <w:r w:rsidR="009225EC">
        <w:t>végpont</w:t>
      </w:r>
      <w:r w:rsidR="00A80C52" w:rsidRPr="00BB07F9">
        <w:t xml:space="preserve"> erre ad lehetőséget. Paraméterben kell átadni a fájl azonosítóját, melyet csak a tulajdonos tud visszaállítani.</w:t>
      </w:r>
    </w:p>
    <w:p w14:paraId="0BA77DB1" w14:textId="27143E2B" w:rsidR="00711B4B" w:rsidRPr="00BB07F9" w:rsidRDefault="00711B4B" w:rsidP="0042171B">
      <w:pPr>
        <w:pStyle w:val="ListParagraph"/>
        <w:numPr>
          <w:ilvl w:val="0"/>
          <w:numId w:val="26"/>
        </w:numPr>
      </w:pPr>
      <w:r w:rsidRPr="00BB07F9">
        <w:rPr>
          <w:u w:val="single"/>
        </w:rPr>
        <w:t>/files/folder/restore/&lt;folder_id&gt;</w:t>
      </w:r>
      <w:r w:rsidRPr="00BB07F9">
        <w:t>:</w:t>
      </w:r>
      <w:r w:rsidR="002A5C27" w:rsidRPr="00BB07F9">
        <w:t xml:space="preserve"> </w:t>
      </w:r>
      <w:r w:rsidR="007A172F">
        <w:t>Visszaállítja a törlésre kijelölt mappát a tartalmával együtt. Paraméterben kapja meg, hogy melyik mappáról van szó.</w:t>
      </w:r>
    </w:p>
    <w:p w14:paraId="4769E025" w14:textId="0FCB5910" w:rsidR="00711B4B" w:rsidRPr="00BB07F9" w:rsidRDefault="00711B4B" w:rsidP="0042171B">
      <w:pPr>
        <w:pStyle w:val="ListParagraph"/>
        <w:numPr>
          <w:ilvl w:val="0"/>
          <w:numId w:val="26"/>
        </w:numPr>
      </w:pPr>
      <w:r w:rsidRPr="00BB07F9">
        <w:rPr>
          <w:u w:val="single"/>
        </w:rPr>
        <w:t>/files/shared</w:t>
      </w:r>
      <w:r w:rsidRPr="00BB07F9">
        <w:t>:</w:t>
      </w:r>
      <w:r w:rsidR="00D167C8" w:rsidRPr="00BB07F9">
        <w:t xml:space="preserve"> A felhasználó számára lehetőséget nyújt lekérni azok</w:t>
      </w:r>
      <w:r w:rsidR="008158F2" w:rsidRPr="00BB07F9">
        <w:t>at a fájlokat</w:t>
      </w:r>
      <w:r w:rsidR="004B5B47">
        <w:t>, amelyek</w:t>
      </w:r>
      <w:r w:rsidR="008158F2" w:rsidRPr="00BB07F9">
        <w:t>hez van valam</w:t>
      </w:r>
      <w:r w:rsidR="00D167C8" w:rsidRPr="00BB07F9">
        <w:t xml:space="preserve">ilyen jogosultsága. </w:t>
      </w:r>
      <w:r w:rsidR="00DF12D6" w:rsidRPr="00BB07F9">
        <w:t>A saját fájljait nem adja vissza.</w:t>
      </w:r>
    </w:p>
    <w:p w14:paraId="179F641D" w14:textId="5CC958BC" w:rsidR="00532BF6" w:rsidRPr="00BB07F9" w:rsidRDefault="00532BF6">
      <w:pPr>
        <w:pStyle w:val="Heading2"/>
      </w:pPr>
      <w:bookmarkStart w:id="37" w:name="_Toc500267057"/>
      <w:r w:rsidRPr="00BB07F9">
        <w:t>Modell</w:t>
      </w:r>
      <w:bookmarkEnd w:id="37"/>
    </w:p>
    <w:p w14:paraId="335E137E" w14:textId="709D43AB" w:rsidR="000A27D8" w:rsidRPr="00BB07F9" w:rsidRDefault="000A27D8" w:rsidP="000A27D8">
      <w:r w:rsidRPr="00BB07F9">
        <w:t xml:space="preserve">A modell tartalmazza az adatbázis műveleteket és a </w:t>
      </w:r>
      <w:r w:rsidR="00E91B70" w:rsidRPr="00BB07F9">
        <w:t>tényleges logikát.</w:t>
      </w:r>
    </w:p>
    <w:p w14:paraId="6257ACFD" w14:textId="12543D2C" w:rsidR="00BD65B5" w:rsidRPr="00BB07F9" w:rsidRDefault="00BD65B5" w:rsidP="00BD65B5">
      <w:pPr>
        <w:pStyle w:val="Heading3"/>
      </w:pPr>
      <w:bookmarkStart w:id="38" w:name="_Toc500267058"/>
      <w:r w:rsidRPr="00BB07F9">
        <w:lastRenderedPageBreak/>
        <w:t>Dropbox</w:t>
      </w:r>
      <w:r w:rsidR="001B7BA2" w:rsidRPr="00BB07F9">
        <w:t>Model</w:t>
      </w:r>
      <w:bookmarkEnd w:id="38"/>
    </w:p>
    <w:p w14:paraId="68715B44" w14:textId="7E295812" w:rsidR="00BD65B5" w:rsidRPr="00BB07F9" w:rsidRDefault="00821756" w:rsidP="00BD65B5">
      <w:r>
        <w:t>A függvények kéréseket</w:t>
      </w:r>
      <w:r w:rsidR="00142850" w:rsidRPr="00BB07F9">
        <w:t xml:space="preserve"> küld</w:t>
      </w:r>
      <w:r>
        <w:t>enek</w:t>
      </w:r>
      <w:r w:rsidR="00142850" w:rsidRPr="00BB07F9">
        <w:t xml:space="preserve"> a Dropbox hivatalos API-ja felé</w:t>
      </w:r>
      <w:r w:rsidR="00CB6AEA" w:rsidRPr="00BB07F9">
        <w:t>,</w:t>
      </w:r>
      <w:r w:rsidR="00142850" w:rsidRPr="00BB07F9">
        <w:t xml:space="preserve"> melyek segítségével fájlokat lehet le</w:t>
      </w:r>
      <w:r w:rsidR="00AB5C2D">
        <w:t>-</w:t>
      </w:r>
      <w:r w:rsidR="00142850" w:rsidRPr="00BB07F9">
        <w:t xml:space="preserve"> és feltölteni, illetve segít összekapcsolni a felhasználó fiókjait.</w:t>
      </w:r>
      <w:r w:rsidR="0003799B" w:rsidRPr="00BB07F9">
        <w:t xml:space="preserve"> Az alábbi képen a két fiók összekötésének menete látható:</w:t>
      </w:r>
    </w:p>
    <w:p w14:paraId="61F5C700" w14:textId="77777777" w:rsidR="00C352CA" w:rsidRDefault="00682E7E" w:rsidP="0075609E">
      <w:pPr>
        <w:keepNext/>
        <w:ind w:firstLine="0"/>
        <w:jc w:val="center"/>
      </w:pPr>
      <w:r w:rsidRPr="00BB07F9">
        <w:rPr>
          <w:noProof/>
          <w:lang w:val="en-US"/>
        </w:rPr>
        <w:drawing>
          <wp:inline distT="0" distB="0" distL="0" distR="0" wp14:anchorId="10C0910D" wp14:editId="18716B85">
            <wp:extent cx="3959051" cy="4082051"/>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78478" cy="4102082"/>
                    </a:xfrm>
                    <a:prstGeom prst="rect">
                      <a:avLst/>
                    </a:prstGeom>
                  </pic:spPr>
                </pic:pic>
              </a:graphicData>
            </a:graphic>
          </wp:inline>
        </w:drawing>
      </w:r>
    </w:p>
    <w:p w14:paraId="1E654656" w14:textId="334456C3" w:rsidR="00682E7E" w:rsidRPr="00BB07F9" w:rsidRDefault="00C352CA" w:rsidP="0041054F">
      <w:pPr>
        <w:pStyle w:val="Caption"/>
      </w:pPr>
      <w:r>
        <w:t xml:space="preserve">Kép </w:t>
      </w:r>
      <w:fldSimple w:instr=" SEQ Kép \* ARABIC ">
        <w:r w:rsidR="0041054F">
          <w:rPr>
            <w:noProof/>
          </w:rPr>
          <w:t>7</w:t>
        </w:r>
      </w:fldSimple>
      <w:r>
        <w:t xml:space="preserve"> Dropbox engedélyezés</w:t>
      </w:r>
    </w:p>
    <w:p w14:paraId="33B13738" w14:textId="6628F2DB" w:rsidR="00AF4BA1" w:rsidRPr="00BB07F9" w:rsidRDefault="00AF4BA1" w:rsidP="0042171B">
      <w:pPr>
        <w:pStyle w:val="ListParagraph"/>
        <w:numPr>
          <w:ilvl w:val="0"/>
          <w:numId w:val="27"/>
        </w:numPr>
      </w:pPr>
      <w:r w:rsidRPr="00BB07F9">
        <w:rPr>
          <w:u w:val="single"/>
        </w:rPr>
        <w:t>auth_url()</w:t>
      </w:r>
      <w:r w:rsidRPr="00BB07F9">
        <w:t xml:space="preserve">: Visszaadja az URL-t, amelyre navigálva a felhasználó engedélyezheti az applikáció számára, hogy hozzáférjen a fájlokhoz. </w:t>
      </w:r>
    </w:p>
    <w:p w14:paraId="4BF9A97A" w14:textId="308CFB77" w:rsidR="00AF4BA1" w:rsidRPr="00BB07F9" w:rsidRDefault="00AF4BA1" w:rsidP="0042171B">
      <w:pPr>
        <w:pStyle w:val="ListParagraph"/>
        <w:numPr>
          <w:ilvl w:val="0"/>
          <w:numId w:val="27"/>
        </w:numPr>
      </w:pPr>
      <w:r w:rsidRPr="00BB07F9">
        <w:rPr>
          <w:u w:val="single"/>
        </w:rPr>
        <w:t>auth_finish(token, user_id)</w:t>
      </w:r>
      <w:r w:rsidRPr="00BB07F9">
        <w:t xml:space="preserve">: </w:t>
      </w:r>
      <w:r w:rsidR="007C1B5E" w:rsidRPr="00BB07F9">
        <w:t>A felhasználótól kapott token-t e</w:t>
      </w:r>
      <w:r w:rsidR="00AB5C2D">
        <w:t>llenőri</w:t>
      </w:r>
      <w:r w:rsidR="007C1B5E" w:rsidRPr="00BB07F9">
        <w:t>zve összeköti a két regisztrációt</w:t>
      </w:r>
      <w:r w:rsidR="00AB5C2D">
        <w:t>,</w:t>
      </w:r>
      <w:r w:rsidR="007C1B5E" w:rsidRPr="00BB07F9">
        <w:t xml:space="preserve"> és lementi</w:t>
      </w:r>
      <w:r w:rsidR="00DD67CB" w:rsidRPr="00BB07F9">
        <w:t xml:space="preserve"> adatbázisba a hozzáféréshez szü</w:t>
      </w:r>
      <w:r w:rsidR="007C1B5E" w:rsidRPr="00BB07F9">
        <w:t>kséges kódot</w:t>
      </w:r>
      <w:r w:rsidR="00DD67CB" w:rsidRPr="00BB07F9">
        <w:t>, hogy azt ne kelljen minden alkalommal elkérni a felhasználótól.</w:t>
      </w:r>
    </w:p>
    <w:p w14:paraId="09B4D1B8" w14:textId="54328D79" w:rsidR="00B466A0" w:rsidRPr="00BB07F9" w:rsidRDefault="00B466A0" w:rsidP="0042171B">
      <w:pPr>
        <w:pStyle w:val="ListParagraph"/>
        <w:numPr>
          <w:ilvl w:val="0"/>
          <w:numId w:val="27"/>
        </w:numPr>
      </w:pPr>
      <w:r w:rsidRPr="00BB07F9">
        <w:rPr>
          <w:u w:val="single"/>
        </w:rPr>
        <w:t>get_access_token(user_id)</w:t>
      </w:r>
      <w:r w:rsidRPr="00BB07F9">
        <w:t>: A paraméterben kapott felhasználóhoz tartozó hozzáférési tokent adja vissza.</w:t>
      </w:r>
    </w:p>
    <w:p w14:paraId="326A32C6" w14:textId="74583307" w:rsidR="00151CB3" w:rsidRPr="00BB07F9" w:rsidRDefault="00151CB3" w:rsidP="0042171B">
      <w:pPr>
        <w:pStyle w:val="ListParagraph"/>
        <w:numPr>
          <w:ilvl w:val="0"/>
          <w:numId w:val="27"/>
        </w:numPr>
      </w:pPr>
      <w:r w:rsidRPr="00BB07F9">
        <w:rPr>
          <w:u w:val="single"/>
        </w:rPr>
        <w:t>upload_file_to_dbx(user_id, file_id)</w:t>
      </w:r>
      <w:r w:rsidRPr="00BB07F9">
        <w:t>:</w:t>
      </w:r>
      <w:r w:rsidR="00A85EC4" w:rsidRPr="00BB07F9">
        <w:t xml:space="preserve"> </w:t>
      </w:r>
      <w:r w:rsidR="00D4565B" w:rsidRPr="00BB07F9">
        <w:t xml:space="preserve">Az adott felhasználóhoz tartozó fájlt feltölti </w:t>
      </w:r>
      <w:r w:rsidR="00AB5C2D">
        <w:t>D</w:t>
      </w:r>
      <w:r w:rsidR="00D4565B" w:rsidRPr="00BB07F9">
        <w:t>ropbox-ra is. Amennyiben van már ilyen nevű fájl</w:t>
      </w:r>
      <w:r w:rsidR="00AB5C2D">
        <w:t>,</w:t>
      </w:r>
      <w:r w:rsidR="00D4565B" w:rsidRPr="00BB07F9">
        <w:t xml:space="preserve"> akkor azt felülírja. A limitált erőforrások miatt a fájl 100MB-os részletekben </w:t>
      </w:r>
      <w:r w:rsidR="00D7220A" w:rsidRPr="00BB07F9">
        <w:t>kerül feltöltésre</w:t>
      </w:r>
      <w:r w:rsidR="00D4565B" w:rsidRPr="00BB07F9">
        <w:t>.</w:t>
      </w:r>
    </w:p>
    <w:p w14:paraId="732A925B" w14:textId="7742B190" w:rsidR="00362FA3" w:rsidRPr="00BB07F9" w:rsidRDefault="00362FA3" w:rsidP="0042171B">
      <w:pPr>
        <w:pStyle w:val="ListParagraph"/>
        <w:numPr>
          <w:ilvl w:val="0"/>
          <w:numId w:val="27"/>
        </w:numPr>
      </w:pPr>
      <w:r w:rsidRPr="00BB07F9">
        <w:rPr>
          <w:u w:val="single"/>
        </w:rPr>
        <w:lastRenderedPageBreak/>
        <w:t>download_from_dbx(user_id, input_dictionary)</w:t>
      </w:r>
      <w:r w:rsidRPr="00BB07F9">
        <w:t xml:space="preserve">: </w:t>
      </w:r>
      <w:r w:rsidR="002C6681" w:rsidRPr="00BB07F9">
        <w:t xml:space="preserve">Letölti </w:t>
      </w:r>
      <w:r w:rsidR="00AB5C2D">
        <w:t>a Dr</w:t>
      </w:r>
      <w:r w:rsidR="002C6681" w:rsidRPr="00BB07F9">
        <w:t xml:space="preserve">opbox-ról a felhasználó által megadott fájlt a kiválasztott mappába. </w:t>
      </w:r>
      <w:r w:rsidR="00241225">
        <w:t xml:space="preserve">Maximum 100MB-os fájl tölthető le, mert az API csak olyan végpontot biztosít ami a fájlt egyben tölti le. A fájl </w:t>
      </w:r>
      <w:r w:rsidR="00DB5660">
        <w:t xml:space="preserve">sikeres </w:t>
      </w:r>
      <w:r w:rsidR="00241225">
        <w:t>azonosítása után indít egy új szálat</w:t>
      </w:r>
      <w:r w:rsidR="00DB5660">
        <w:t>, ahol</w:t>
      </w:r>
      <w:r w:rsidR="00241225">
        <w:t xml:space="preserve"> a fájlt</w:t>
      </w:r>
      <w:r w:rsidR="00DB5660">
        <w:t xml:space="preserve"> elkezdi</w:t>
      </w:r>
      <w:r w:rsidR="00241225">
        <w:t xml:space="preserve"> letölti, majd visszatér</w:t>
      </w:r>
      <w:r w:rsidR="00DB5660">
        <w:t xml:space="preserve"> azzal</w:t>
      </w:r>
      <w:r w:rsidR="00241225">
        <w:t>, hogy a letöltés kezdetét vette.</w:t>
      </w:r>
    </w:p>
    <w:p w14:paraId="21321106" w14:textId="414FB5AD" w:rsidR="00D83735" w:rsidRPr="00BB07F9" w:rsidRDefault="00D83735">
      <w:pPr>
        <w:pStyle w:val="Heading3"/>
      </w:pPr>
      <w:bookmarkStart w:id="39" w:name="_Toc500267059"/>
      <w:r w:rsidRPr="00BB07F9">
        <w:t>CredentialstoreModel</w:t>
      </w:r>
      <w:bookmarkEnd w:id="39"/>
    </w:p>
    <w:p w14:paraId="29F978A1" w14:textId="527C1E19" w:rsidR="00D83735" w:rsidRPr="00BB07F9" w:rsidRDefault="00D83735" w:rsidP="00D83735">
      <w:r w:rsidRPr="00BB07F9">
        <w:t xml:space="preserve">Hozzáférést biztosít a credential_store adatbázis táblához. A pogram indulásakor </w:t>
      </w:r>
      <w:r w:rsidR="00263997" w:rsidRPr="00BB07F9">
        <w:t>a táblában található összes jelszót betölti környezeti változóként a rendszer, hogy ne kelljen minden alkalommal adatbázis műveletet végezni</w:t>
      </w:r>
      <w:r w:rsidR="00AB5C2D">
        <w:t>, amikor például</w:t>
      </w:r>
      <w:r w:rsidR="00263997" w:rsidRPr="00BB07F9">
        <w:t xml:space="preserve"> dekódol egy felhasználói tokent.</w:t>
      </w:r>
    </w:p>
    <w:p w14:paraId="7C04DCCD" w14:textId="7644F6CD" w:rsidR="00E718A8" w:rsidRPr="00BB07F9" w:rsidRDefault="00E718A8" w:rsidP="0042171B">
      <w:pPr>
        <w:pStyle w:val="ListParagraph"/>
        <w:numPr>
          <w:ilvl w:val="0"/>
          <w:numId w:val="28"/>
        </w:numPr>
      </w:pPr>
      <w:r w:rsidRPr="00BB07F9">
        <w:rPr>
          <w:u w:val="single"/>
        </w:rPr>
        <w:t>get_code(environment)</w:t>
      </w:r>
      <w:r w:rsidRPr="00BB07F9">
        <w:t>: A paraméterként átadott névhez tartozó jelszót adja vissza.</w:t>
      </w:r>
    </w:p>
    <w:p w14:paraId="465F2F4B" w14:textId="3557F028" w:rsidR="00244BA7" w:rsidRPr="00BB07F9" w:rsidRDefault="00244BA7">
      <w:pPr>
        <w:pStyle w:val="Heading3"/>
      </w:pPr>
      <w:bookmarkStart w:id="40" w:name="_Toc500267060"/>
      <w:r w:rsidRPr="00BB07F9">
        <w:t>UsersModel</w:t>
      </w:r>
      <w:bookmarkEnd w:id="40"/>
    </w:p>
    <w:p w14:paraId="09A4F03F" w14:textId="641A4EEA" w:rsidR="00244BA7" w:rsidRPr="00BB07F9" w:rsidRDefault="003900BD" w:rsidP="00244BA7">
      <w:r w:rsidRPr="00BB07F9">
        <w:t xml:space="preserve">A felhasználókkal kapcsolatos műveletek logikáját </w:t>
      </w:r>
      <w:r w:rsidR="00BE01ED">
        <w:t xml:space="preserve">és az adatbázis elérést </w:t>
      </w:r>
      <w:r w:rsidRPr="00BB07F9">
        <w:t>tartalmazza.</w:t>
      </w:r>
    </w:p>
    <w:p w14:paraId="6873E1B1" w14:textId="5C987779" w:rsidR="003900BD" w:rsidRPr="00BB07F9" w:rsidRDefault="003900BD" w:rsidP="0042171B">
      <w:pPr>
        <w:pStyle w:val="ListParagraph"/>
        <w:numPr>
          <w:ilvl w:val="0"/>
          <w:numId w:val="28"/>
        </w:numPr>
      </w:pPr>
      <w:r w:rsidRPr="00BB07F9">
        <w:rPr>
          <w:u w:val="single"/>
        </w:rPr>
        <w:t>login_user(username, password, ip)</w:t>
      </w:r>
      <w:r w:rsidRPr="00BB07F9">
        <w:t xml:space="preserve">: </w:t>
      </w:r>
      <w:r w:rsidR="0026447D" w:rsidRPr="00BB07F9">
        <w:t>Megkeresi az adatbázisban a kapott felhasználónévhez tartozó rekordot. Amennyiben létezik, dekódolja a tárolt jelszót</w:t>
      </w:r>
      <w:r w:rsidR="001A58F2">
        <w:t xml:space="preserve"> a Passlib segítségével</w:t>
      </w:r>
      <w:r w:rsidR="009C7A92">
        <w:t>,</w:t>
      </w:r>
      <w:r w:rsidR="0026447D" w:rsidRPr="00BB07F9">
        <w:t xml:space="preserve"> és összehasonlítja a felhasználótól kapottal.</w:t>
      </w:r>
      <w:r w:rsidR="008024A3" w:rsidRPr="00BB07F9">
        <w:t xml:space="preserve"> A művelet sikerességét logolja, majd visszatér</w:t>
      </w:r>
      <w:r w:rsidR="001A58F2">
        <w:t>.</w:t>
      </w:r>
    </w:p>
    <w:p w14:paraId="4EC44FE6" w14:textId="7A4A414C" w:rsidR="003900BD" w:rsidRPr="00BB07F9" w:rsidRDefault="003900BD" w:rsidP="0042171B">
      <w:pPr>
        <w:pStyle w:val="ListParagraph"/>
        <w:numPr>
          <w:ilvl w:val="0"/>
          <w:numId w:val="28"/>
        </w:numPr>
      </w:pPr>
      <w:r w:rsidRPr="00BB07F9">
        <w:rPr>
          <w:u w:val="single"/>
        </w:rPr>
        <w:t>increment_bad_password(user)</w:t>
      </w:r>
      <w:r w:rsidR="00433026" w:rsidRPr="00BB07F9">
        <w:t>: Amennyiben a felhasználó által megadott jelszó rossz volt, az adatbázisban növeli a hibás próbálkozások számát. Ha ez a szám eléri a hármat, akkor kizárja a rendszerből</w:t>
      </w:r>
      <w:r w:rsidR="00BE01ED">
        <w:t>,</w:t>
      </w:r>
      <w:r w:rsidR="00433026" w:rsidRPr="00BB07F9">
        <w:t xml:space="preserve"> és a megadott e-</w:t>
      </w:r>
      <w:r w:rsidR="00BE01ED">
        <w:t>mail címre küld egy levelet, amely</w:t>
      </w:r>
      <w:r w:rsidR="00433026" w:rsidRPr="00BB07F9">
        <w:t>nek a segítségével új jelszót lehet beállítani.</w:t>
      </w:r>
    </w:p>
    <w:p w14:paraId="55DC4DD6" w14:textId="39E83613" w:rsidR="003900BD" w:rsidRPr="00BB07F9" w:rsidRDefault="003900BD" w:rsidP="0042171B">
      <w:pPr>
        <w:pStyle w:val="ListParagraph"/>
        <w:numPr>
          <w:ilvl w:val="0"/>
          <w:numId w:val="28"/>
        </w:numPr>
      </w:pPr>
      <w:r w:rsidRPr="00BB07F9">
        <w:rPr>
          <w:u w:val="single"/>
        </w:rPr>
        <w:t>register_user(username, user_password, email)</w:t>
      </w:r>
      <w:r w:rsidRPr="00BB07F9">
        <w:t>:</w:t>
      </w:r>
      <w:r w:rsidR="000C66AA" w:rsidRPr="00BB07F9">
        <w:t xml:space="preserve"> Készít egy új rekordot a User táblában a megadott adatokkal. A </w:t>
      </w:r>
      <w:r w:rsidR="0038239F" w:rsidRPr="00BB07F9">
        <w:t>jelszót először hash-eli</w:t>
      </w:r>
      <w:r w:rsidR="001A58F2">
        <w:t xml:space="preserve"> a Passlib könyvtár segítségével</w:t>
      </w:r>
      <w:r w:rsidR="0038239F" w:rsidRPr="00BB07F9">
        <w:t>, m</w:t>
      </w:r>
      <w:r w:rsidR="004E44E4" w:rsidRPr="00BB07F9">
        <w:t>ajd a kapott értéket tárolja el.</w:t>
      </w:r>
    </w:p>
    <w:p w14:paraId="2846726A" w14:textId="333D8BCE" w:rsidR="003900BD" w:rsidRPr="00BB07F9" w:rsidRDefault="003900BD" w:rsidP="0042171B">
      <w:pPr>
        <w:pStyle w:val="ListParagraph"/>
        <w:numPr>
          <w:ilvl w:val="0"/>
          <w:numId w:val="28"/>
        </w:numPr>
      </w:pPr>
      <w:r w:rsidRPr="00BB07F9">
        <w:rPr>
          <w:u w:val="single"/>
        </w:rPr>
        <w:t>activate_user(token)</w:t>
      </w:r>
      <w:r w:rsidRPr="00BB07F9">
        <w:t>:</w:t>
      </w:r>
      <w:r w:rsidR="00437A9A" w:rsidRPr="00BB07F9">
        <w:t xml:space="preserve"> A paraméterben kapott token alapján megkeresi az adatbázisban a rekordot</w:t>
      </w:r>
      <w:r w:rsidR="00BE01ED">
        <w:t>,</w:t>
      </w:r>
      <w:r w:rsidR="00437A9A" w:rsidRPr="00BB07F9">
        <w:t xml:space="preserve"> és aktiválja azt az activation_link attribútum null értékbe állításával. Készít egy új mappát az aktivált felhasználó számára</w:t>
      </w:r>
      <w:r w:rsidR="009C7A92">
        <w:t>,</w:t>
      </w:r>
      <w:r w:rsidR="00437A9A" w:rsidRPr="00BB07F9">
        <w:t xml:space="preserve"> ahova a fájljai </w:t>
      </w:r>
      <w:r w:rsidR="003616E4" w:rsidRPr="00BB07F9">
        <w:t xml:space="preserve">majd </w:t>
      </w:r>
      <w:r w:rsidR="00437A9A" w:rsidRPr="00BB07F9">
        <w:t>feltöltésre kerülnek.</w:t>
      </w:r>
    </w:p>
    <w:p w14:paraId="2BD337C6" w14:textId="3E083988" w:rsidR="003900BD" w:rsidRPr="00BB07F9" w:rsidRDefault="003900BD" w:rsidP="0042171B">
      <w:pPr>
        <w:pStyle w:val="ListParagraph"/>
        <w:numPr>
          <w:ilvl w:val="0"/>
          <w:numId w:val="28"/>
        </w:numPr>
      </w:pPr>
      <w:r w:rsidRPr="00BB07F9">
        <w:rPr>
          <w:u w:val="single"/>
        </w:rPr>
        <w:lastRenderedPageBreak/>
        <w:t>reset_user(token, password)</w:t>
      </w:r>
      <w:r w:rsidRPr="00BB07F9">
        <w:t>:</w:t>
      </w:r>
      <w:r w:rsidR="0010579A" w:rsidRPr="00BB07F9">
        <w:t xml:space="preserve"> </w:t>
      </w:r>
      <w:r w:rsidR="00274A07" w:rsidRPr="00BB07F9">
        <w:t>A kapott token alapján azonosítja a rekordot</w:t>
      </w:r>
      <w:r w:rsidR="003B7EE7" w:rsidRPr="00BB07F9">
        <w:t>,</w:t>
      </w:r>
      <w:r w:rsidR="00274A07" w:rsidRPr="00BB07F9">
        <w:t xml:space="preserve"> ahova az új jelszót be kell állítania.</w:t>
      </w:r>
    </w:p>
    <w:p w14:paraId="552A9B05" w14:textId="03ECCE46" w:rsidR="00AC219C" w:rsidRPr="00BB07F9" w:rsidRDefault="00AC219C" w:rsidP="0042171B">
      <w:pPr>
        <w:pStyle w:val="ListParagraph"/>
        <w:numPr>
          <w:ilvl w:val="0"/>
          <w:numId w:val="28"/>
        </w:numPr>
      </w:pPr>
      <w:r w:rsidRPr="00BB07F9">
        <w:rPr>
          <w:u w:val="single"/>
        </w:rPr>
        <w:t>delete_user(user_id)</w:t>
      </w:r>
      <w:r w:rsidRPr="00BB07F9">
        <w:t xml:space="preserve">: </w:t>
      </w:r>
      <w:r w:rsidR="00717539" w:rsidRPr="00BB07F9">
        <w:t>Törli a paraméterben megkapott azonosítójú felhasználót az adatbázisból. Törlés után nem lehet már visszállítani. A felhasználó valamennyi fájlja törlődik.</w:t>
      </w:r>
    </w:p>
    <w:p w14:paraId="5E7EB828" w14:textId="2B80550B" w:rsidR="00AC219C" w:rsidRPr="00BB07F9" w:rsidRDefault="00113E55" w:rsidP="0042171B">
      <w:pPr>
        <w:pStyle w:val="ListParagraph"/>
        <w:numPr>
          <w:ilvl w:val="0"/>
          <w:numId w:val="28"/>
        </w:numPr>
      </w:pPr>
      <w:r w:rsidRPr="00BB07F9">
        <w:rPr>
          <w:u w:val="single"/>
        </w:rPr>
        <w:t>change_user_data(user_id, input_dictionary</w:t>
      </w:r>
      <w:r w:rsidR="00125E40" w:rsidRPr="00BB07F9">
        <w:rPr>
          <w:u w:val="single"/>
        </w:rPr>
        <w:t>)</w:t>
      </w:r>
      <w:r w:rsidR="00125E40" w:rsidRPr="00BB07F9">
        <w:t>: Lehetőséget nyújt a felhasználók számára, hogy megváltoztassák az e-mail címüket és a jelszavukat. A paraméterben kapott map-ben megnézi, hogy van-e új jelszó vagy e-mail cím</w:t>
      </w:r>
      <w:r w:rsidR="00217F2E">
        <w:t>,</w:t>
      </w:r>
      <w:r w:rsidR="00125E40" w:rsidRPr="00BB07F9">
        <w:t xml:space="preserve"> és ha van</w:t>
      </w:r>
      <w:r w:rsidR="00E23798" w:rsidRPr="00BB07F9">
        <w:t>,</w:t>
      </w:r>
      <w:r w:rsidR="00125E40" w:rsidRPr="00BB07F9">
        <w:t xml:space="preserve"> akkor azt frissíti az adatbázisban.</w:t>
      </w:r>
    </w:p>
    <w:p w14:paraId="29514B0D" w14:textId="2CD9760C" w:rsidR="00113E55" w:rsidRPr="00BB07F9" w:rsidRDefault="003309A6" w:rsidP="0042171B">
      <w:pPr>
        <w:pStyle w:val="ListParagraph"/>
        <w:numPr>
          <w:ilvl w:val="0"/>
          <w:numId w:val="28"/>
        </w:numPr>
      </w:pPr>
      <w:r w:rsidRPr="00BB07F9">
        <w:rPr>
          <w:u w:val="single"/>
        </w:rPr>
        <w:t>get_user_data(user_id)</w:t>
      </w:r>
      <w:r w:rsidRPr="00BB07F9">
        <w:t xml:space="preserve">: </w:t>
      </w:r>
      <w:r w:rsidR="00BF7AAD" w:rsidRPr="00BB07F9">
        <w:t>Visszaad egy user objektumot a paraméterben kapott azonosító alapján.</w:t>
      </w:r>
    </w:p>
    <w:p w14:paraId="1C65A91E" w14:textId="3A97A868" w:rsidR="00A3027B" w:rsidRPr="00BB07F9" w:rsidRDefault="00A3027B">
      <w:pPr>
        <w:pStyle w:val="Heading3"/>
      </w:pPr>
      <w:bookmarkStart w:id="41" w:name="_Toc500267061"/>
      <w:r w:rsidRPr="00BB07F9">
        <w:t>RolesModel</w:t>
      </w:r>
      <w:bookmarkEnd w:id="41"/>
    </w:p>
    <w:p w14:paraId="388B87A7" w14:textId="6C386082" w:rsidR="004734F3" w:rsidRPr="00BB07F9" w:rsidRDefault="00B96653" w:rsidP="004734F3">
      <w:pPr>
        <w:ind w:left="720" w:firstLine="0"/>
      </w:pPr>
      <w:r>
        <w:t>A jogosultságok lekérdezéséhez szük</w:t>
      </w:r>
      <w:r w:rsidR="00217F2E">
        <w:t>séges metódus megvalósításá</w:t>
      </w:r>
      <w:r>
        <w:t>t tartalmazza. Új jogosultság felvételére nincs lehetőség, mivel az alkalmazás működése nem igényli, hisz</w:t>
      </w:r>
      <w:r w:rsidR="00BE01ED">
        <w:t>en</w:t>
      </w:r>
      <w:r>
        <w:t xml:space="preserve"> nincs admin szerepkör.</w:t>
      </w:r>
    </w:p>
    <w:p w14:paraId="46D02014" w14:textId="43F9DE3E" w:rsidR="004734F3" w:rsidRPr="00BB07F9" w:rsidRDefault="004734F3" w:rsidP="0042171B">
      <w:pPr>
        <w:pStyle w:val="ListParagraph"/>
        <w:numPr>
          <w:ilvl w:val="0"/>
          <w:numId w:val="30"/>
        </w:numPr>
      </w:pPr>
      <w:r w:rsidRPr="00BB07F9">
        <w:rPr>
          <w:u w:val="single"/>
        </w:rPr>
        <w:t>get_all_roles()</w:t>
      </w:r>
      <w:r w:rsidRPr="00BB07F9">
        <w:t xml:space="preserve">: </w:t>
      </w:r>
      <w:r w:rsidR="00D52669" w:rsidRPr="00BB07F9">
        <w:t>Visszaadja az adatbázisban található összes jogosultságot.</w:t>
      </w:r>
    </w:p>
    <w:p w14:paraId="6609C967" w14:textId="1E7B20D0" w:rsidR="00F5269D" w:rsidRPr="00BB07F9" w:rsidRDefault="00F5269D">
      <w:pPr>
        <w:pStyle w:val="Heading3"/>
      </w:pPr>
      <w:bookmarkStart w:id="42" w:name="_Toc500267062"/>
      <w:r w:rsidRPr="00BB07F9">
        <w:t>NotesModel</w:t>
      </w:r>
      <w:bookmarkEnd w:id="42"/>
    </w:p>
    <w:p w14:paraId="74A69716" w14:textId="25649AE4" w:rsidR="00F5269D" w:rsidRPr="00BB07F9" w:rsidRDefault="00973B64" w:rsidP="00F5269D">
      <w:r w:rsidRPr="00BB07F9">
        <w:t>A felhasználói note-okon végzett műveletek találhatóak benne.</w:t>
      </w:r>
    </w:p>
    <w:p w14:paraId="1F96D1CE" w14:textId="7604AA09" w:rsidR="00973B64" w:rsidRPr="00BB07F9" w:rsidRDefault="00973B64" w:rsidP="0042171B">
      <w:pPr>
        <w:pStyle w:val="ListParagraph"/>
        <w:numPr>
          <w:ilvl w:val="0"/>
          <w:numId w:val="30"/>
        </w:numPr>
      </w:pPr>
      <w:r w:rsidRPr="00BB07F9">
        <w:rPr>
          <w:u w:val="single"/>
        </w:rPr>
        <w:t>create_note(user_id, input_dictionary)</w:t>
      </w:r>
      <w:r w:rsidRPr="00BB07F9">
        <w:t>:</w:t>
      </w:r>
      <w:r w:rsidR="00212764">
        <w:t xml:space="preserve"> Létrehoz a paraméterben kapott felhasználónak egy új note-ot. A note címe és tartalma az input_dictionary-ben található. </w:t>
      </w:r>
    </w:p>
    <w:p w14:paraId="31206793" w14:textId="0D81E87B" w:rsidR="00973B64" w:rsidRPr="00BB07F9" w:rsidRDefault="00973B64" w:rsidP="0042171B">
      <w:pPr>
        <w:pStyle w:val="ListParagraph"/>
        <w:numPr>
          <w:ilvl w:val="0"/>
          <w:numId w:val="30"/>
        </w:numPr>
      </w:pPr>
      <w:r w:rsidRPr="00BB07F9">
        <w:rPr>
          <w:u w:val="single"/>
        </w:rPr>
        <w:t>delete_note(user_id, note_id)</w:t>
      </w:r>
      <w:r w:rsidRPr="00BB07F9">
        <w:t>:</w:t>
      </w:r>
      <w:r w:rsidR="001D4FF2">
        <w:t xml:space="preserve"> </w:t>
      </w:r>
      <w:r w:rsidR="005E1A9D">
        <w:t>Törli a paraméterben meghatározott note-ot, amennyiben a user_id olyan felhasználót jelöl</w:t>
      </w:r>
      <w:r w:rsidR="00DE62A0">
        <w:t>,</w:t>
      </w:r>
      <w:r w:rsidR="005E1A9D">
        <w:t xml:space="preserve"> aki vagy a tulajdonosa a note-nak</w:t>
      </w:r>
      <w:r w:rsidR="00217F2E">
        <w:t>,</w:t>
      </w:r>
      <w:r w:rsidR="005E1A9D">
        <w:t xml:space="preserve"> vagy pedig van rá legalább DELETE jogosultsága. </w:t>
      </w:r>
    </w:p>
    <w:p w14:paraId="41EA39C6" w14:textId="74EFB287" w:rsidR="00973B64" w:rsidRPr="00BB07F9" w:rsidRDefault="00973B64" w:rsidP="0042171B">
      <w:pPr>
        <w:pStyle w:val="ListParagraph"/>
        <w:numPr>
          <w:ilvl w:val="0"/>
          <w:numId w:val="30"/>
        </w:numPr>
      </w:pPr>
      <w:r w:rsidRPr="00BB07F9">
        <w:rPr>
          <w:u w:val="single"/>
        </w:rPr>
        <w:t>update_note(user_id, input_dictionary)</w:t>
      </w:r>
      <w:r w:rsidRPr="00BB07F9">
        <w:t>:</w:t>
      </w:r>
      <w:r w:rsidR="005C40FC">
        <w:t xml:space="preserve"> </w:t>
      </w:r>
      <w:r w:rsidR="00071795">
        <w:t>Egy note címét és tar</w:t>
      </w:r>
      <w:r w:rsidR="00C60535">
        <w:t>talmát lehet módosítani a segítségével, ha a paraméterben átadott felhasználónak legalább WRITE jogosultságva van</w:t>
      </w:r>
      <w:r w:rsidR="00217F2E">
        <w:t>,</w:t>
      </w:r>
      <w:r w:rsidR="00C60535">
        <w:t xml:space="preserve"> vagy ő a tulajdonos.</w:t>
      </w:r>
    </w:p>
    <w:p w14:paraId="10364FD6" w14:textId="6A6B32E5" w:rsidR="00973B64" w:rsidRPr="00BB07F9" w:rsidRDefault="00973B64" w:rsidP="0042171B">
      <w:pPr>
        <w:pStyle w:val="ListParagraph"/>
        <w:numPr>
          <w:ilvl w:val="0"/>
          <w:numId w:val="30"/>
        </w:numPr>
      </w:pPr>
      <w:r w:rsidRPr="00BB07F9">
        <w:rPr>
          <w:u w:val="single"/>
        </w:rPr>
        <w:t>get_all_notes(user_id)</w:t>
      </w:r>
      <w:r w:rsidRPr="00BB07F9">
        <w:t>:</w:t>
      </w:r>
      <w:r w:rsidR="003B3B58">
        <w:t xml:space="preserve"> </w:t>
      </w:r>
      <w:r w:rsidR="00B04BA5">
        <w:t xml:space="preserve">Visszaadja a felhasználóhoz tartozó valamennyi note-ot. </w:t>
      </w:r>
    </w:p>
    <w:p w14:paraId="171D813A" w14:textId="29A2FE33" w:rsidR="00973B64" w:rsidRPr="00BB07F9" w:rsidRDefault="00973B64" w:rsidP="0042171B">
      <w:pPr>
        <w:pStyle w:val="ListParagraph"/>
        <w:numPr>
          <w:ilvl w:val="0"/>
          <w:numId w:val="30"/>
        </w:numPr>
      </w:pPr>
      <w:r w:rsidRPr="00BB07F9">
        <w:rPr>
          <w:u w:val="single"/>
        </w:rPr>
        <w:lastRenderedPageBreak/>
        <w:t>ge</w:t>
      </w:r>
      <w:r w:rsidR="00950F2C">
        <w:rPr>
          <w:u w:val="single"/>
        </w:rPr>
        <w:t>t_shared_with_me_notes(user_id)</w:t>
      </w:r>
      <w:r w:rsidR="00950F2C">
        <w:t xml:space="preserve">: A felhasználóval megosztott note-okat lehet lekérdezi ebben a metódusban. </w:t>
      </w:r>
      <w:r w:rsidR="00DF0414">
        <w:t>A függvény visszaad egy note-ot</w:t>
      </w:r>
      <w:r w:rsidR="00217F2E">
        <w:t>,</w:t>
      </w:r>
      <w:r w:rsidR="00A54893">
        <w:t xml:space="preserve"> </w:t>
      </w:r>
      <w:r w:rsidR="00F057A7">
        <w:t xml:space="preserve">akármilyen </w:t>
      </w:r>
      <w:r w:rsidR="00DF0414">
        <w:t xml:space="preserve"> jogosultsága</w:t>
      </w:r>
      <w:r w:rsidR="00F057A7">
        <w:t xml:space="preserve"> is</w:t>
      </w:r>
      <w:r w:rsidR="00DF0414">
        <w:t xml:space="preserve"> van rá.</w:t>
      </w:r>
      <w:r w:rsidR="00950F2C">
        <w:t xml:space="preserve"> </w:t>
      </w:r>
    </w:p>
    <w:p w14:paraId="07609BFF" w14:textId="6F5B1873" w:rsidR="00535474" w:rsidRPr="00BB07F9" w:rsidRDefault="00535474">
      <w:pPr>
        <w:pStyle w:val="Heading3"/>
      </w:pPr>
      <w:bookmarkStart w:id="43" w:name="_Toc500267063"/>
      <w:r w:rsidRPr="00BB07F9">
        <w:t>LogsModel</w:t>
      </w:r>
      <w:bookmarkEnd w:id="43"/>
    </w:p>
    <w:p w14:paraId="14C5E96B" w14:textId="25F91686" w:rsidR="00535474" w:rsidRPr="00BB07F9" w:rsidRDefault="00535474" w:rsidP="00535474">
      <w:r w:rsidRPr="00BB07F9">
        <w:t>A logoláshoz szükséges műveleteket foglalja magába.</w:t>
      </w:r>
    </w:p>
    <w:p w14:paraId="5FE1D271" w14:textId="106838B9" w:rsidR="00FB14A0" w:rsidRPr="00BB07F9" w:rsidRDefault="00FB14A0" w:rsidP="0042171B">
      <w:pPr>
        <w:pStyle w:val="ListParagraph"/>
        <w:numPr>
          <w:ilvl w:val="0"/>
          <w:numId w:val="31"/>
        </w:numPr>
      </w:pPr>
      <w:r w:rsidRPr="00BB07F9">
        <w:rPr>
          <w:u w:val="single"/>
        </w:rPr>
        <w:t>create_log_entry(user_id, message, file_id, folder_id, session)</w:t>
      </w:r>
      <w:r w:rsidRPr="00BB07F9">
        <w:t>:</w:t>
      </w:r>
      <w:r w:rsidR="009D3E6D">
        <w:t xml:space="preserve"> </w:t>
      </w:r>
      <w:r w:rsidR="006E7273">
        <w:t>Létrehoz egy új bejegyzést a a kapott adatokkal. Ha a fájl vagy mappa azonosító üres</w:t>
      </w:r>
      <w:r w:rsidR="00BE01ED">
        <w:t>,</w:t>
      </w:r>
      <w:r w:rsidR="006E7273">
        <w:t xml:space="preserve"> akkor NULL érték kerül az adatbázisba. </w:t>
      </w:r>
    </w:p>
    <w:p w14:paraId="59C06E80" w14:textId="067C6635" w:rsidR="00FB14A0" w:rsidRPr="00BB07F9" w:rsidRDefault="00FB14A0" w:rsidP="0042171B">
      <w:pPr>
        <w:pStyle w:val="ListParagraph"/>
        <w:numPr>
          <w:ilvl w:val="0"/>
          <w:numId w:val="31"/>
        </w:numPr>
      </w:pPr>
      <w:r w:rsidRPr="00BB07F9">
        <w:rPr>
          <w:u w:val="single"/>
        </w:rPr>
        <w:t>get_user_entries(user_id)</w:t>
      </w:r>
      <w:r w:rsidRPr="00BB07F9">
        <w:t>:</w:t>
      </w:r>
      <w:r w:rsidR="002E54C0">
        <w:t xml:space="preserve"> Visszaadja a paraméterben kapott felhasnálóhoz tartozó valamenyi log bejegyzést. </w:t>
      </w:r>
    </w:p>
    <w:p w14:paraId="522D7619" w14:textId="3C234CB9" w:rsidR="00FB14A0" w:rsidRPr="00BB07F9" w:rsidRDefault="00FB14A0" w:rsidP="0042171B">
      <w:pPr>
        <w:pStyle w:val="ListParagraph"/>
        <w:numPr>
          <w:ilvl w:val="0"/>
          <w:numId w:val="31"/>
        </w:numPr>
      </w:pPr>
      <w:r w:rsidRPr="00BB07F9">
        <w:rPr>
          <w:u w:val="single"/>
        </w:rPr>
        <w:t>get_file_entries(user_id, file_id)</w:t>
      </w:r>
      <w:r w:rsidRPr="00BB07F9">
        <w:t>:</w:t>
      </w:r>
      <w:r w:rsidR="0054390F">
        <w:t xml:space="preserve"> Az előzőhöz hasonló, azonban itt egy </w:t>
      </w:r>
      <w:r w:rsidR="00F40CDB">
        <w:t xml:space="preserve">konkrét </w:t>
      </w:r>
      <w:r w:rsidR="0054390F">
        <w:t xml:space="preserve">fájlhoz tartozó bejegyzéseket </w:t>
      </w:r>
      <w:r w:rsidR="00F40CDB">
        <w:t>ad</w:t>
      </w:r>
      <w:r w:rsidR="0054390F">
        <w:t xml:space="preserve"> </w:t>
      </w:r>
      <w:r w:rsidR="00F40CDB">
        <w:t xml:space="preserve">csak </w:t>
      </w:r>
      <w:r w:rsidR="0054390F">
        <w:t xml:space="preserve">vissza. </w:t>
      </w:r>
    </w:p>
    <w:p w14:paraId="6D60DCAA" w14:textId="05793C38" w:rsidR="00FB14A0" w:rsidRPr="00BB07F9" w:rsidRDefault="00FB14A0" w:rsidP="0042171B">
      <w:pPr>
        <w:pStyle w:val="ListParagraph"/>
        <w:numPr>
          <w:ilvl w:val="0"/>
          <w:numId w:val="31"/>
        </w:numPr>
      </w:pPr>
      <w:r w:rsidRPr="00BB07F9">
        <w:rPr>
          <w:u w:val="single"/>
        </w:rPr>
        <w:t>get_folder_entries(user_id, folder_id)</w:t>
      </w:r>
      <w:r w:rsidRPr="00BB07F9">
        <w:t>:</w:t>
      </w:r>
      <w:r w:rsidR="00F40CDB">
        <w:t xml:space="preserve"> A paraméterben kapott mappa összes bejegyzését visszaadja. </w:t>
      </w:r>
    </w:p>
    <w:p w14:paraId="3D5AB287" w14:textId="4F45AD48" w:rsidR="000723CD" w:rsidRPr="00BB07F9" w:rsidRDefault="000723CD">
      <w:pPr>
        <w:pStyle w:val="Heading3"/>
      </w:pPr>
      <w:bookmarkStart w:id="44" w:name="_Toc500267064"/>
      <w:r w:rsidRPr="00BB07F9">
        <w:t>FilesModel</w:t>
      </w:r>
      <w:bookmarkEnd w:id="44"/>
    </w:p>
    <w:p w14:paraId="3F158935" w14:textId="7BCD41DC" w:rsidR="000723CD" w:rsidRPr="00BB07F9" w:rsidRDefault="000723CD" w:rsidP="000723CD">
      <w:r w:rsidRPr="00BB07F9">
        <w:t>A fájlokkal végzett műveletek, letöltés és feltöltés megvalósítása.</w:t>
      </w:r>
    </w:p>
    <w:p w14:paraId="13CB936C" w14:textId="1A9E61FC" w:rsidR="00DF6A8A" w:rsidRPr="00BB07F9" w:rsidRDefault="00DF6A8A" w:rsidP="0042171B">
      <w:pPr>
        <w:pStyle w:val="ListParagraph"/>
        <w:numPr>
          <w:ilvl w:val="0"/>
          <w:numId w:val="32"/>
        </w:numPr>
      </w:pPr>
      <w:r w:rsidRPr="00BB07F9">
        <w:rPr>
          <w:u w:val="single"/>
        </w:rPr>
        <w:t>allowed_file(filename)</w:t>
      </w:r>
      <w:r w:rsidRPr="00BB07F9">
        <w:t>:</w:t>
      </w:r>
      <w:r w:rsidR="00BE3247">
        <w:t xml:space="preserve"> </w:t>
      </w:r>
      <w:r w:rsidR="00CB0113">
        <w:t xml:space="preserve">Ellenőrzi a fájlnév alapján, hogy a fájl </w:t>
      </w:r>
      <w:r w:rsidR="00BE01ED">
        <w:t>a</w:t>
      </w:r>
      <w:r w:rsidR="00CB0113">
        <w:t xml:space="preserve"> megengedett kiterjesztések között</w:t>
      </w:r>
      <w:r w:rsidR="00BE01ED">
        <w:t xml:space="preserve"> található-e</w:t>
      </w:r>
      <w:r w:rsidR="00CB0113">
        <w:t>.</w:t>
      </w:r>
    </w:p>
    <w:p w14:paraId="10E5F09E" w14:textId="41FDBB0D" w:rsidR="00DF6A8A" w:rsidRPr="00BB07F9" w:rsidRDefault="00DF6A8A" w:rsidP="0042171B">
      <w:pPr>
        <w:pStyle w:val="ListParagraph"/>
        <w:numPr>
          <w:ilvl w:val="0"/>
          <w:numId w:val="32"/>
        </w:numPr>
      </w:pPr>
      <w:r w:rsidRPr="00BB07F9">
        <w:rPr>
          <w:u w:val="single"/>
        </w:rPr>
        <w:t>get_all_files(user_id, folder_id)</w:t>
      </w:r>
      <w:r w:rsidRPr="00BB07F9">
        <w:t>:</w:t>
      </w:r>
      <w:r w:rsidR="00870286">
        <w:t xml:space="preserve"> A paraméterben kapott mappában tal</w:t>
      </w:r>
      <w:r w:rsidR="00E60902">
        <w:t>álható összes fájlt visszaadja, ha azok nincsenek törölve.</w:t>
      </w:r>
    </w:p>
    <w:p w14:paraId="36B7F302" w14:textId="3F02C876" w:rsidR="00DF6A8A" w:rsidRPr="00BB07F9" w:rsidRDefault="00DF6A8A" w:rsidP="0042171B">
      <w:pPr>
        <w:pStyle w:val="ListParagraph"/>
        <w:numPr>
          <w:ilvl w:val="0"/>
          <w:numId w:val="32"/>
        </w:numPr>
      </w:pPr>
      <w:r w:rsidRPr="00BB07F9">
        <w:rPr>
          <w:u w:val="single"/>
        </w:rPr>
        <w:t>get_all_folders(user_id, folder_id)</w:t>
      </w:r>
      <w:r w:rsidRPr="00BB07F9">
        <w:t>:</w:t>
      </w:r>
      <w:r w:rsidR="00E60902">
        <w:t xml:space="preserve"> Az előző függvényhez hasonló, azonban itt a paraméterben kapott mappában található mappákat adja vissza.</w:t>
      </w:r>
    </w:p>
    <w:p w14:paraId="381A25E1" w14:textId="4B4825EF" w:rsidR="00DF6A8A" w:rsidRPr="00BB07F9" w:rsidRDefault="00DF6A8A" w:rsidP="0042171B">
      <w:pPr>
        <w:pStyle w:val="ListParagraph"/>
        <w:numPr>
          <w:ilvl w:val="0"/>
          <w:numId w:val="32"/>
        </w:numPr>
      </w:pPr>
      <w:r w:rsidRPr="00BB07F9">
        <w:rPr>
          <w:u w:val="single"/>
        </w:rPr>
        <w:t>get_all_deleted_files(user_id)</w:t>
      </w:r>
      <w:r w:rsidRPr="00BB07F9">
        <w:t>:</w:t>
      </w:r>
      <w:r w:rsidR="00F86F6E">
        <w:t xml:space="preserve"> A felhasználóhoz tartozó összes törölt fájlt vissza</w:t>
      </w:r>
      <w:r w:rsidR="00926046">
        <w:t>a</w:t>
      </w:r>
      <w:r w:rsidR="00D03974">
        <w:t>dja, hierarchiától függetlenül.</w:t>
      </w:r>
    </w:p>
    <w:p w14:paraId="1590978B" w14:textId="143573D8" w:rsidR="00DF6A8A" w:rsidRPr="00BB07F9" w:rsidRDefault="00DF6A8A" w:rsidP="0042171B">
      <w:pPr>
        <w:pStyle w:val="ListParagraph"/>
        <w:numPr>
          <w:ilvl w:val="0"/>
          <w:numId w:val="32"/>
        </w:numPr>
      </w:pPr>
      <w:r w:rsidRPr="00BB07F9">
        <w:rPr>
          <w:u w:val="single"/>
        </w:rPr>
        <w:t>get_all_deleted_folders(user_id)</w:t>
      </w:r>
      <w:r w:rsidRPr="00BB07F9">
        <w:t>:</w:t>
      </w:r>
      <w:r w:rsidR="00BE01ED">
        <w:t xml:space="preserve"> A törölt mappákat adja</w:t>
      </w:r>
      <w:r w:rsidR="00296A9A">
        <w:t xml:space="preserve"> vissza</w:t>
      </w:r>
      <w:r w:rsidR="00BE01ED">
        <w:t>,</w:t>
      </w:r>
      <w:r w:rsidR="00296A9A">
        <w:t xml:space="preserve"> amelyek a felhasználóhoz tartoznak. </w:t>
      </w:r>
      <w:r w:rsidR="003D4798">
        <w:t>A h</w:t>
      </w:r>
      <w:r w:rsidR="00296A9A">
        <w:t xml:space="preserve">iearchia itt nem számít.  </w:t>
      </w:r>
    </w:p>
    <w:p w14:paraId="6885D9CB" w14:textId="52E3BEEF" w:rsidR="00DF6A8A" w:rsidRPr="00BB07F9" w:rsidRDefault="00DF6A8A" w:rsidP="0042171B">
      <w:pPr>
        <w:pStyle w:val="ListParagraph"/>
        <w:numPr>
          <w:ilvl w:val="0"/>
          <w:numId w:val="32"/>
        </w:numPr>
      </w:pPr>
      <w:r w:rsidRPr="00BB07F9">
        <w:rPr>
          <w:u w:val="single"/>
        </w:rPr>
        <w:t>search_user_file(user_id, file_name)</w:t>
      </w:r>
      <w:r w:rsidRPr="00BB07F9">
        <w:t>:</w:t>
      </w:r>
      <w:r w:rsidR="003D4798">
        <w:t xml:space="preserve"> </w:t>
      </w:r>
      <w:r w:rsidR="00066E15">
        <w:t xml:space="preserve">A kapott fájlnév részlet alapján lekérdezi a felhasználóhoz tartozó olyan fájlokat, amelyeknek nevében benne van a kapott név részlet. Kis és nagybetű között nincs különbség a keresés során. </w:t>
      </w:r>
    </w:p>
    <w:p w14:paraId="6DE5C4B6" w14:textId="2F427CDD" w:rsidR="00DF6A8A" w:rsidRPr="00BB07F9" w:rsidRDefault="00DF6A8A" w:rsidP="0042171B">
      <w:pPr>
        <w:pStyle w:val="ListParagraph"/>
        <w:numPr>
          <w:ilvl w:val="0"/>
          <w:numId w:val="32"/>
        </w:numPr>
      </w:pPr>
      <w:r w:rsidRPr="00BB07F9">
        <w:rPr>
          <w:u w:val="single"/>
        </w:rPr>
        <w:lastRenderedPageBreak/>
        <w:t>upload_file(user, folder_id)</w:t>
      </w:r>
      <w:r w:rsidRPr="00BB07F9">
        <w:t>:</w:t>
      </w:r>
      <w:r w:rsidR="000F1741">
        <w:t xml:space="preserve"> Egy új fájl feltöltésére szolgál, először megkeresi a mappát, ahova tölteni kell a fájlt, </w:t>
      </w:r>
      <w:r w:rsidR="009D472B">
        <w:t xml:space="preserve">létrehoz egy teljesen véletlen karakterekből álló nevet a fájlnak, </w:t>
      </w:r>
      <w:r w:rsidR="000F1741">
        <w:t>majd létrehoz egy stream-et</w:t>
      </w:r>
      <w:r w:rsidR="00BE01ED">
        <w:t>,</w:t>
      </w:r>
      <w:r w:rsidR="000F1741">
        <w:t xml:space="preserve"> am</w:t>
      </w:r>
      <w:r w:rsidR="00BE01ED">
        <w:t>elye</w:t>
      </w:r>
      <w:r w:rsidR="000F1741">
        <w:t>n keresztül a fájl részletekben felöltésre kerül. Erre azért van szükség, hogy a Raspberry PI eszköz memória használata ne érje el a fizikai határait.</w:t>
      </w:r>
    </w:p>
    <w:p w14:paraId="3733B6A3" w14:textId="5AFF5734" w:rsidR="00DF6A8A" w:rsidRPr="00BB07F9" w:rsidRDefault="00DF6A8A" w:rsidP="0042171B">
      <w:pPr>
        <w:pStyle w:val="ListParagraph"/>
        <w:numPr>
          <w:ilvl w:val="0"/>
          <w:numId w:val="32"/>
        </w:numPr>
      </w:pPr>
      <w:r w:rsidRPr="00BB07F9">
        <w:rPr>
          <w:u w:val="single"/>
        </w:rPr>
        <w:t>create_file(user_id, filename, sys_fname, folder_id)</w:t>
      </w:r>
      <w:r w:rsidRPr="00BB07F9">
        <w:t>:</w:t>
      </w:r>
      <w:r w:rsidR="00870001">
        <w:t xml:space="preserve">  Az adat</w:t>
      </w:r>
      <w:r w:rsidR="009B7C73">
        <w:t>b</w:t>
      </w:r>
      <w:r w:rsidR="00870001">
        <w:t>á</w:t>
      </w:r>
      <w:r w:rsidR="009B7C73">
        <w:t xml:space="preserve">zisban létrehoz egy új rekordot az éppen feltöltésre </w:t>
      </w:r>
      <w:r w:rsidR="00870001">
        <w:t>váró fájlhoz.. Ellenőrzi, hogy van-e már ilyen nevű fájl az adott mappában, ha igen akkor a verziószámot növeli eg</w:t>
      </w:r>
      <w:r w:rsidR="006705E3">
        <w:t>g</w:t>
      </w:r>
      <w:r w:rsidR="00870001">
        <w:t>yel.</w:t>
      </w:r>
    </w:p>
    <w:p w14:paraId="0AA4AF99" w14:textId="5C9EB094" w:rsidR="00DF6A8A" w:rsidRPr="00BB07F9" w:rsidRDefault="00DF6A8A" w:rsidP="0042171B">
      <w:pPr>
        <w:pStyle w:val="ListParagraph"/>
        <w:numPr>
          <w:ilvl w:val="0"/>
          <w:numId w:val="32"/>
        </w:numPr>
      </w:pPr>
      <w:r w:rsidRPr="00BB07F9">
        <w:rPr>
          <w:u w:val="single"/>
        </w:rPr>
        <w:t>remove_file(user_id, file_id)</w:t>
      </w:r>
      <w:r w:rsidRPr="00BB07F9">
        <w:t>:</w:t>
      </w:r>
      <w:r w:rsidR="006705E3">
        <w:t xml:space="preserve"> Kijelöli törlésre a param</w:t>
      </w:r>
      <w:r w:rsidR="00BE01ED">
        <w:t>éterben kapott fájlt, ami</w:t>
      </w:r>
      <w:r w:rsidR="006705E3">
        <w:t xml:space="preserve"> 14 napig még helyreállítható lesz.</w:t>
      </w:r>
      <w:r w:rsidR="00522826">
        <w:t xml:space="preserve"> Törlődik azonban a fájlhoz tartozó összes megosztás</w:t>
      </w:r>
      <w:r w:rsidR="00BE01ED">
        <w:t>, amely</w:t>
      </w:r>
      <w:r w:rsidR="00522826">
        <w:t>ek visszaállítás esetén már nem jönnek vissza.</w:t>
      </w:r>
      <w:r w:rsidR="006705E3">
        <w:t xml:space="preserve"> Ha van ugyanilyen nevű fájl nagyobb verziószámmal a mappában, akkor azoknak</w:t>
      </w:r>
      <w:r w:rsidR="006D7A5D">
        <w:t xml:space="preserve"> a verzióját</w:t>
      </w:r>
      <w:r w:rsidR="006705E3">
        <w:t xml:space="preserve"> csökkenti eggyel.</w:t>
      </w:r>
    </w:p>
    <w:p w14:paraId="216D9817" w14:textId="27620F2A" w:rsidR="00DF6A8A" w:rsidRPr="00BB07F9" w:rsidRDefault="00DF6A8A" w:rsidP="0042171B">
      <w:pPr>
        <w:pStyle w:val="ListParagraph"/>
        <w:numPr>
          <w:ilvl w:val="0"/>
          <w:numId w:val="32"/>
        </w:numPr>
      </w:pPr>
      <w:r w:rsidRPr="00BB07F9">
        <w:rPr>
          <w:u w:val="single"/>
        </w:rPr>
        <w:t>remove_folder(user_id, folder_id)</w:t>
      </w:r>
      <w:r w:rsidRPr="00BB07F9">
        <w:t>:</w:t>
      </w:r>
      <w:r w:rsidR="00BB76FF">
        <w:t xml:space="preserve"> Az adott mappát kijelöli törlésre úgy, hogy a tartalma is tör</w:t>
      </w:r>
      <w:r w:rsidR="006D7A5D">
        <w:t>lésre kerül</w:t>
      </w:r>
      <w:r w:rsidR="00BB76FF">
        <w:t xml:space="preserve">, de 14 napig még visszaállítható. Mappák esetén nincs verziókövetés, továbbá a kijelölt fájlok verziójával nem kell törődni, hisz ugyanabban a mappában vannak. </w:t>
      </w:r>
    </w:p>
    <w:p w14:paraId="13761DD6" w14:textId="548AF888" w:rsidR="00DF6A8A" w:rsidRPr="00BB07F9" w:rsidRDefault="00DF6A8A" w:rsidP="0042171B">
      <w:pPr>
        <w:pStyle w:val="ListParagraph"/>
        <w:numPr>
          <w:ilvl w:val="0"/>
          <w:numId w:val="32"/>
        </w:numPr>
      </w:pPr>
      <w:r w:rsidRPr="00BB07F9">
        <w:rPr>
          <w:u w:val="single"/>
        </w:rPr>
        <w:t>delete_shares(user_id, file_id)</w:t>
      </w:r>
      <w:r w:rsidRPr="00BB07F9">
        <w:t>:</w:t>
      </w:r>
      <w:r w:rsidR="008040C2">
        <w:t xml:space="preserve"> </w:t>
      </w:r>
      <w:r w:rsidR="00522826">
        <w:t>Törli a fájlhoz tartozó összes megosztást</w:t>
      </w:r>
      <w:r w:rsidR="00873F9E">
        <w:t>,</w:t>
      </w:r>
      <w:r w:rsidR="006D7A5D">
        <w:t xml:space="preserve"> melyek nem visszaállíthatók</w:t>
      </w:r>
      <w:r w:rsidR="00522826">
        <w:t>.</w:t>
      </w:r>
    </w:p>
    <w:p w14:paraId="7C6A202E" w14:textId="33675595" w:rsidR="00DF6A8A" w:rsidRPr="00BB07F9" w:rsidRDefault="00DF6A8A" w:rsidP="0042171B">
      <w:pPr>
        <w:pStyle w:val="ListParagraph"/>
        <w:numPr>
          <w:ilvl w:val="0"/>
          <w:numId w:val="32"/>
        </w:numPr>
      </w:pPr>
      <w:r w:rsidRPr="00BB07F9">
        <w:rPr>
          <w:u w:val="single"/>
        </w:rPr>
        <w:t>crt_folder(user_id, input_dictionary)</w:t>
      </w:r>
      <w:r w:rsidRPr="00BB07F9">
        <w:t>:</w:t>
      </w:r>
      <w:r w:rsidR="00873F9E">
        <w:t xml:space="preserve"> </w:t>
      </w:r>
      <w:r w:rsidR="00014E42">
        <w:t>Létrehoz</w:t>
      </w:r>
      <w:r w:rsidR="00611608">
        <w:t xml:space="preserve"> egy új mappát, úgy, hogy előtte ellenőrzi a szülőmappa tartalmát</w:t>
      </w:r>
      <w:r w:rsidR="006D7A5D">
        <w:t>, hogy elkerülje a névazonosságot.</w:t>
      </w:r>
      <w:r w:rsidR="00611608">
        <w:t xml:space="preserve"> </w:t>
      </w:r>
      <w:r w:rsidR="00E50358">
        <w:t>Az új mappa neve nem lehet „…” és üres sem.</w:t>
      </w:r>
      <w:r w:rsidR="00323C17">
        <w:t xml:space="preserve"> Fizikailag is létrejön egy új mappa a hierarchiának megfelelően.</w:t>
      </w:r>
    </w:p>
    <w:p w14:paraId="41CA9775" w14:textId="2C5B9531" w:rsidR="00DF6A8A" w:rsidRPr="00BB07F9" w:rsidRDefault="00DF6A8A" w:rsidP="0042171B">
      <w:pPr>
        <w:pStyle w:val="ListParagraph"/>
        <w:numPr>
          <w:ilvl w:val="0"/>
          <w:numId w:val="32"/>
        </w:numPr>
      </w:pPr>
      <w:r w:rsidRPr="00BB07F9">
        <w:rPr>
          <w:u w:val="single"/>
        </w:rPr>
        <w:t>rename_file(user_id, input_dictionary)</w:t>
      </w:r>
      <w:r w:rsidRPr="00BB07F9">
        <w:t>:</w:t>
      </w:r>
      <w:r w:rsidR="00E50358">
        <w:t xml:space="preserve"> Átnevezi a fájlt a paraméterben kapott adatok szerint, közben figyelve arra, hogy </w:t>
      </w:r>
      <w:r w:rsidR="00EC3265">
        <w:t>a fájl régi nevével azonos nevű fájlok verzió</w:t>
      </w:r>
      <w:r w:rsidR="006D7A5D">
        <w:t>i</w:t>
      </w:r>
      <w:r w:rsidR="00EC3265">
        <w:t xml:space="preserve"> változzanak</w:t>
      </w:r>
      <w:r w:rsidR="006D7A5D">
        <w:t xml:space="preserve">, </w:t>
      </w:r>
      <w:r w:rsidR="00EC3265">
        <w:t>a szóban forgó fájl pedig új verziót kapjon</w:t>
      </w:r>
      <w:r w:rsidR="00AF3294">
        <w:t xml:space="preserve"> az új név alapján</w:t>
      </w:r>
      <w:r w:rsidR="00EC3265">
        <w:t>.</w:t>
      </w:r>
    </w:p>
    <w:p w14:paraId="2A59A620" w14:textId="480DEB6C" w:rsidR="00DF6A8A" w:rsidRPr="00BB07F9" w:rsidRDefault="00DF6A8A" w:rsidP="0042171B">
      <w:pPr>
        <w:pStyle w:val="ListParagraph"/>
        <w:numPr>
          <w:ilvl w:val="0"/>
          <w:numId w:val="32"/>
        </w:numPr>
      </w:pPr>
      <w:r w:rsidRPr="00BB07F9">
        <w:rPr>
          <w:u w:val="single"/>
        </w:rPr>
        <w:t>rename_folder(user_id, input_dictionary)</w:t>
      </w:r>
      <w:r w:rsidRPr="00BB07F9">
        <w:t>:</w:t>
      </w:r>
      <w:r w:rsidR="00B87419">
        <w:t xml:space="preserve"> Átnevezi a fájlt fizikailag és az adatbázisban is, arra figyelve, hogy azonos testvér mappája ne legyen.</w:t>
      </w:r>
      <w:r w:rsidR="000F0F39">
        <w:t xml:space="preserve"> Frissíteni kell a hierachiában</w:t>
      </w:r>
      <w:r w:rsidR="00C87C8C">
        <w:t xml:space="preserve"> alatta</w:t>
      </w:r>
      <w:r w:rsidR="000F0F39">
        <w:t xml:space="preserve"> található összes mappa elérési útvonalát is.</w:t>
      </w:r>
    </w:p>
    <w:p w14:paraId="7BEE5D48" w14:textId="743892B4" w:rsidR="00DF6A8A" w:rsidRPr="00BB07F9" w:rsidRDefault="001A4C3A" w:rsidP="0042171B">
      <w:pPr>
        <w:pStyle w:val="ListParagraph"/>
        <w:numPr>
          <w:ilvl w:val="0"/>
          <w:numId w:val="32"/>
        </w:numPr>
      </w:pPr>
      <w:r w:rsidRPr="00BB07F9">
        <w:rPr>
          <w:u w:val="single"/>
        </w:rPr>
        <w:t>move_folder(user_id, input_dictionary)</w:t>
      </w:r>
      <w:r w:rsidRPr="00BB07F9">
        <w:t>:</w:t>
      </w:r>
      <w:r w:rsidR="00D4351F">
        <w:t xml:space="preserve"> </w:t>
      </w:r>
      <w:r w:rsidR="00B64946">
        <w:t>Áthelyezi a paraméterben kapott mappát a kijelölt helyre, fizikailag és az adatbázisban is</w:t>
      </w:r>
      <w:r w:rsidR="006E5D89">
        <w:t>, ha ott nincs ilyen nevű mappa</w:t>
      </w:r>
      <w:r w:rsidR="00B64946">
        <w:t xml:space="preserve">. </w:t>
      </w:r>
      <w:r w:rsidR="00B64946">
        <w:lastRenderedPageBreak/>
        <w:t>Figyelni kell a hierachiában alatta álló mappák elérési útvonalának megváltoztatás</w:t>
      </w:r>
      <w:r w:rsidR="006E5D89">
        <w:t>á</w:t>
      </w:r>
      <w:r w:rsidR="00B64946">
        <w:t>ra.</w:t>
      </w:r>
    </w:p>
    <w:p w14:paraId="6778DFA1" w14:textId="14502B8A" w:rsidR="001A4C3A" w:rsidRPr="00BB07F9" w:rsidRDefault="001A4C3A" w:rsidP="0042171B">
      <w:pPr>
        <w:pStyle w:val="ListParagraph"/>
        <w:numPr>
          <w:ilvl w:val="0"/>
          <w:numId w:val="32"/>
        </w:numPr>
      </w:pPr>
      <w:r w:rsidRPr="00BB07F9">
        <w:rPr>
          <w:u w:val="single"/>
        </w:rPr>
        <w:t>move_file(user_id, input_dictionary)</w:t>
      </w:r>
      <w:r w:rsidRPr="00BB07F9">
        <w:t>:</w:t>
      </w:r>
      <w:r w:rsidR="003D3CF9">
        <w:t xml:space="preserve"> </w:t>
      </w:r>
      <w:r w:rsidR="00AB4C90">
        <w:t>Áthelyezi a</w:t>
      </w:r>
      <w:r w:rsidR="006D7A5D">
        <w:t>z</w:t>
      </w:r>
      <w:r w:rsidR="00AB4C90">
        <w:t xml:space="preserve"> </w:t>
      </w:r>
      <w:r w:rsidR="00B64946">
        <w:t xml:space="preserve">adott </w:t>
      </w:r>
      <w:r w:rsidR="00AB4C90">
        <w:t>fájlt a k</w:t>
      </w:r>
      <w:r w:rsidR="006D7A5D">
        <w:t>ívánt helyre mind az adatbázisba</w:t>
      </w:r>
      <w:r w:rsidR="00AB4C90">
        <w:t>n</w:t>
      </w:r>
      <w:r w:rsidR="006D7A5D">
        <w:t>,</w:t>
      </w:r>
      <w:r w:rsidR="00AB4C90">
        <w:t xml:space="preserve"> mind fizikailag, ügyelve arra, hogy a verziók az új</w:t>
      </w:r>
      <w:r w:rsidR="006D7A5D">
        <w:t>-</w:t>
      </w:r>
      <w:r w:rsidR="00AB4C90">
        <w:t xml:space="preserve"> és régi mappán belül megfelelően változzanak.</w:t>
      </w:r>
    </w:p>
    <w:p w14:paraId="022342E3" w14:textId="1ECAB9EC" w:rsidR="001A4C3A" w:rsidRPr="00BB07F9" w:rsidRDefault="001A4C3A" w:rsidP="0042171B">
      <w:pPr>
        <w:pStyle w:val="ListParagraph"/>
        <w:numPr>
          <w:ilvl w:val="0"/>
          <w:numId w:val="32"/>
        </w:numPr>
      </w:pPr>
      <w:r w:rsidRPr="00BB07F9">
        <w:rPr>
          <w:u w:val="single"/>
        </w:rPr>
        <w:t>delete_job()</w:t>
      </w:r>
      <w:r w:rsidRPr="00BB07F9">
        <w:t>:</w:t>
      </w:r>
      <w:r w:rsidR="00C87C8C">
        <w:t xml:space="preserve"> Ez egy időzített művel</w:t>
      </w:r>
      <w:r w:rsidR="006D7A5D">
        <w:t>et, amely külön szálon fut, úgy</w:t>
      </w:r>
      <w:r w:rsidR="00C87C8C">
        <w:t>,</w:t>
      </w:r>
      <w:r w:rsidR="006D7A5D">
        <w:t xml:space="preserve"> </w:t>
      </w:r>
      <w:r w:rsidR="00C87C8C">
        <w:t>hogy a fő szálat nem várakoztatja futás közben.</w:t>
      </w:r>
      <w:r w:rsidR="00CD7D6B">
        <w:t xml:space="preserve"> Alapvetően 24 óránként fut le, ez az érték</w:t>
      </w:r>
      <w:r w:rsidR="006D7A5D">
        <w:t xml:space="preserve"> azonban</w:t>
      </w:r>
      <w:r w:rsidR="00CD7D6B">
        <w:t xml:space="preserve"> könnyen változtatható</w:t>
      </w:r>
      <w:r w:rsidR="00C87C8C">
        <w:t>. Az adatbázisból lekérdezi az összes olyan mappát és fájlt</w:t>
      </w:r>
      <w:r w:rsidR="006D7A5D">
        <w:t>, amely</w:t>
      </w:r>
      <w:r w:rsidR="00C87C8C">
        <w:t>nek a törlési ideje legalább 14 nap, majd az adatbázisból és fizikailag is törli ezeket. Ez a művelet már nem visszafordítható, tehát az így törölt fájlok végleg elvesztek.</w:t>
      </w:r>
    </w:p>
    <w:p w14:paraId="6CFCF274" w14:textId="59DEC9B5" w:rsidR="001A4C3A" w:rsidRDefault="001A4C3A" w:rsidP="0042171B">
      <w:pPr>
        <w:pStyle w:val="ListParagraph"/>
        <w:numPr>
          <w:ilvl w:val="0"/>
          <w:numId w:val="32"/>
        </w:numPr>
      </w:pPr>
      <w:r w:rsidRPr="00BB07F9">
        <w:rPr>
          <w:u w:val="single"/>
        </w:rPr>
        <w:t>get_file_data(user_id, file_id)</w:t>
      </w:r>
      <w:r w:rsidRPr="00BB07F9">
        <w:t>:</w:t>
      </w:r>
      <w:r w:rsidR="006D1225">
        <w:t xml:space="preserve"> A paraméterben kapott fájl letöltéséhez szükséges adatokat adja vissza, amelyek a fájl fizikai </w:t>
      </w:r>
      <w:r w:rsidR="001325C9">
        <w:t xml:space="preserve">elérési útvonala, </w:t>
      </w:r>
      <w:r w:rsidR="006D7A5D">
        <w:t xml:space="preserve">valamint </w:t>
      </w:r>
      <w:r w:rsidR="001325C9">
        <w:t>a valódi</w:t>
      </w:r>
      <w:r w:rsidR="006D7A5D">
        <w:t>-</w:t>
      </w:r>
      <w:r w:rsidR="001325C9">
        <w:t xml:space="preserve"> </w:t>
      </w:r>
      <w:r w:rsidR="006D1225">
        <w:t>és</w:t>
      </w:r>
      <w:r w:rsidR="006D7A5D">
        <w:t xml:space="preserve"> a</w:t>
      </w:r>
      <w:r w:rsidR="006D1225">
        <w:t xml:space="preserve"> feltöltés során hozzárendelt fájlnév.</w:t>
      </w:r>
    </w:p>
    <w:p w14:paraId="64B459F2" w14:textId="4FBCB83A" w:rsidR="00125DED" w:rsidRPr="00BB07F9" w:rsidRDefault="00125DED" w:rsidP="0042171B">
      <w:pPr>
        <w:pStyle w:val="ListParagraph"/>
        <w:numPr>
          <w:ilvl w:val="0"/>
          <w:numId w:val="32"/>
        </w:numPr>
      </w:pPr>
      <w:r>
        <w:rPr>
          <w:u w:val="single"/>
        </w:rPr>
        <w:t>get_folder_data(user_id, folder_id)</w:t>
      </w:r>
      <w:r w:rsidRPr="00125DED">
        <w:t>:</w:t>
      </w:r>
      <w:r w:rsidR="001325C9">
        <w:t xml:space="preserve"> </w:t>
      </w:r>
      <w:r w:rsidR="001451EF">
        <w:t>Előkészíti a mappát letöltéshez, majd visszaadja az adatokat hozzá. Először átmásolja a mappát a zip könyvtárba, törli belőle a törlésre kijelölt mappákat és fájlokat, majd átnevezi a fájlokat, hogy azoknak a felhasználó által megadott nevük legyen. Ezek után tömöríti a mappát és törli az átmásolt mappát, hogy ne foglaljon több helyet. Visszatérési értékként átadja az adatokat, amelyek ahhoz kellenek, hogy a zip-et le lehessen tölteni.</w:t>
      </w:r>
    </w:p>
    <w:p w14:paraId="3D2B7A38" w14:textId="2A229CE1" w:rsidR="001A4C3A" w:rsidRPr="00BB07F9" w:rsidRDefault="001A4C3A" w:rsidP="0042171B">
      <w:pPr>
        <w:pStyle w:val="ListParagraph"/>
        <w:numPr>
          <w:ilvl w:val="0"/>
          <w:numId w:val="32"/>
        </w:numPr>
      </w:pPr>
      <w:r w:rsidRPr="00BB07F9">
        <w:rPr>
          <w:u w:val="single"/>
        </w:rPr>
        <w:t>get_public_file(public_link)</w:t>
      </w:r>
      <w:r w:rsidRPr="00BB07F9">
        <w:t>:</w:t>
      </w:r>
      <w:r w:rsidR="00281E74">
        <w:t xml:space="preserve"> A paraméterként kapott token alapján azonosítja a fájlt, majd visszaadja az adatokat</w:t>
      </w:r>
      <w:r w:rsidR="00DB19FE">
        <w:t>,</w:t>
      </w:r>
      <w:r w:rsidR="00281E74">
        <w:t xml:space="preserve"> am</w:t>
      </w:r>
      <w:r w:rsidR="00DB19FE">
        <w:t>elye</w:t>
      </w:r>
      <w:r w:rsidR="00281E74">
        <w:t xml:space="preserve">k a letöltéshez szükségesek. </w:t>
      </w:r>
    </w:p>
    <w:p w14:paraId="56633164" w14:textId="4867DBDF" w:rsidR="001A4C3A" w:rsidRPr="00BB07F9" w:rsidRDefault="001A4C3A" w:rsidP="0042171B">
      <w:pPr>
        <w:pStyle w:val="ListParagraph"/>
        <w:numPr>
          <w:ilvl w:val="0"/>
          <w:numId w:val="32"/>
        </w:numPr>
      </w:pPr>
      <w:r w:rsidRPr="00BB07F9">
        <w:rPr>
          <w:u w:val="single"/>
        </w:rPr>
        <w:t>get_folder_list(user_id, file_id)</w:t>
      </w:r>
      <w:r w:rsidRPr="00BB07F9">
        <w:t>:</w:t>
      </w:r>
      <w:r w:rsidR="008C42DB">
        <w:t xml:space="preserve"> A felhasználóhoz tartozó valamennyi mappát visszaadja, viszont egy adott mappa nevében </w:t>
      </w:r>
      <w:r w:rsidR="00065F02">
        <w:t>a teljes hierarchia benne lesz.</w:t>
      </w:r>
    </w:p>
    <w:p w14:paraId="1436F9F3" w14:textId="7A5350A4" w:rsidR="001A4C3A" w:rsidRPr="00BB07F9" w:rsidRDefault="001A4C3A" w:rsidP="0042171B">
      <w:pPr>
        <w:pStyle w:val="ListParagraph"/>
        <w:numPr>
          <w:ilvl w:val="0"/>
          <w:numId w:val="32"/>
        </w:numPr>
      </w:pPr>
      <w:r w:rsidRPr="00BB07F9">
        <w:rPr>
          <w:u w:val="single"/>
        </w:rPr>
        <w:t>restore_file(user_id, file_id)</w:t>
      </w:r>
      <w:r w:rsidRPr="00BB07F9">
        <w:t>:</w:t>
      </w:r>
      <w:r w:rsidR="00065F02">
        <w:t xml:space="preserve"> Egy törlésre kijelölt fájlt visszaállít eredeti helyére, figyelve arra, hogy a verziószáma nagyobb legyen eggyel</w:t>
      </w:r>
      <w:r w:rsidR="00DB19FE">
        <w:t>,</w:t>
      </w:r>
      <w:r w:rsidR="00065F02">
        <w:t xml:space="preserve"> mint az aktuális legnagyobb.</w:t>
      </w:r>
    </w:p>
    <w:p w14:paraId="60C616C9" w14:textId="7B82A4F5" w:rsidR="001A4C3A" w:rsidRPr="00BB07F9" w:rsidRDefault="001A4C3A" w:rsidP="0042171B">
      <w:pPr>
        <w:pStyle w:val="ListParagraph"/>
        <w:numPr>
          <w:ilvl w:val="0"/>
          <w:numId w:val="32"/>
        </w:numPr>
      </w:pPr>
      <w:r w:rsidRPr="00BB07F9">
        <w:rPr>
          <w:u w:val="single"/>
        </w:rPr>
        <w:t>get_parent_folder(user_id, folder_id)</w:t>
      </w:r>
      <w:r w:rsidRPr="00BB07F9">
        <w:t>:</w:t>
      </w:r>
      <w:r w:rsidR="000B554D">
        <w:t xml:space="preserve"> Visszaadja a paraméterben kapot</w:t>
      </w:r>
      <w:r w:rsidR="00AA18E6">
        <w:t>t mappához tartozó szülőmappa adatait.</w:t>
      </w:r>
    </w:p>
    <w:p w14:paraId="0A1B3392" w14:textId="356A2991" w:rsidR="001A4C3A" w:rsidRPr="00BB07F9" w:rsidRDefault="001A4C3A" w:rsidP="0042171B">
      <w:pPr>
        <w:pStyle w:val="ListParagraph"/>
        <w:numPr>
          <w:ilvl w:val="0"/>
          <w:numId w:val="32"/>
        </w:numPr>
      </w:pPr>
      <w:r w:rsidRPr="00BB07F9">
        <w:rPr>
          <w:u w:val="single"/>
        </w:rPr>
        <w:t>restore_folder(user_id, folder_id)</w:t>
      </w:r>
      <w:r w:rsidRPr="00BB07F9">
        <w:t>:</w:t>
      </w:r>
      <w:r w:rsidR="009154D2">
        <w:t xml:space="preserve"> </w:t>
      </w:r>
      <w:r w:rsidR="00BB190D">
        <w:t>Visszaállítja a törlésre kijelölt mappát</w:t>
      </w:r>
      <w:r w:rsidR="00267287">
        <w:t xml:space="preserve"> és tartalmát</w:t>
      </w:r>
      <w:r w:rsidR="00BB190D">
        <w:t xml:space="preserve"> az eredeti </w:t>
      </w:r>
      <w:r w:rsidR="00267287">
        <w:t>helyére</w:t>
      </w:r>
      <w:r w:rsidR="0073640A">
        <w:t>, ha azóta nem lett létrehozva ott azonos nevű mappa.</w:t>
      </w:r>
    </w:p>
    <w:p w14:paraId="01577061" w14:textId="55E4228E" w:rsidR="001A4C3A" w:rsidRPr="00BB07F9" w:rsidRDefault="001A4C3A" w:rsidP="0042171B">
      <w:pPr>
        <w:pStyle w:val="ListParagraph"/>
        <w:numPr>
          <w:ilvl w:val="0"/>
          <w:numId w:val="32"/>
        </w:numPr>
      </w:pPr>
      <w:r w:rsidRPr="00BB07F9">
        <w:rPr>
          <w:u w:val="single"/>
        </w:rPr>
        <w:lastRenderedPageBreak/>
        <w:t>get_shared_with_user_files(user_id)</w:t>
      </w:r>
      <w:r w:rsidRPr="00BB07F9">
        <w:t>:</w:t>
      </w:r>
      <w:r w:rsidR="00267287">
        <w:t xml:space="preserve"> Az adott felhasználóhoz valamilyen jogosultsággal hozzárendelt fájlok listáját adja vissza. </w:t>
      </w:r>
    </w:p>
    <w:p w14:paraId="37C1641E" w14:textId="502C9AEE" w:rsidR="003361C0" w:rsidRPr="00BB07F9" w:rsidRDefault="003361C0">
      <w:pPr>
        <w:pStyle w:val="Heading3"/>
      </w:pPr>
      <w:bookmarkStart w:id="45" w:name="_Toc500267065"/>
      <w:r w:rsidRPr="00BB07F9">
        <w:t>FilesharesModel</w:t>
      </w:r>
      <w:bookmarkEnd w:id="45"/>
    </w:p>
    <w:p w14:paraId="5A407254" w14:textId="5526DBC1" w:rsidR="003361C0" w:rsidRPr="00BB07F9" w:rsidRDefault="003361C0" w:rsidP="003361C0">
      <w:r w:rsidRPr="00BB07F9">
        <w:t>A fájlok megosztásával kapcsolatos függvények találhatóak benne.</w:t>
      </w:r>
    </w:p>
    <w:p w14:paraId="6AC1C866" w14:textId="5880D1C6" w:rsidR="003361C0" w:rsidRPr="00BB07F9" w:rsidRDefault="003361C0" w:rsidP="0042171B">
      <w:pPr>
        <w:pStyle w:val="ListParagraph"/>
        <w:numPr>
          <w:ilvl w:val="0"/>
          <w:numId w:val="33"/>
        </w:numPr>
      </w:pPr>
      <w:r w:rsidRPr="00BB07F9">
        <w:rPr>
          <w:u w:val="single"/>
        </w:rPr>
        <w:t>public_file(user_id, file_id)</w:t>
      </w:r>
      <w:r w:rsidRPr="00BB07F9">
        <w:t>:</w:t>
      </w:r>
      <w:r w:rsidR="00032E89">
        <w:t xml:space="preserve"> A paraméterben megkapott azonosítójú fájlt publikussá teszi, úgy, hogy a fájlhoz tartozó összes megosztást törli először. </w:t>
      </w:r>
      <w:r w:rsidR="00EF54F0">
        <w:t>A fájlhoz generál egy tokent, amely egyedi azonosítóként fog szolgálni</w:t>
      </w:r>
      <w:r w:rsidR="00DB19FE">
        <w:t>,</w:t>
      </w:r>
      <w:r w:rsidR="00EF54F0">
        <w:t xml:space="preserve"> és ennek a segítségével lehet majd letölteni.</w:t>
      </w:r>
    </w:p>
    <w:p w14:paraId="30AC670B" w14:textId="798E19BC" w:rsidR="003361C0" w:rsidRPr="00BB07F9" w:rsidRDefault="003361C0" w:rsidP="0042171B">
      <w:pPr>
        <w:pStyle w:val="ListParagraph"/>
        <w:numPr>
          <w:ilvl w:val="0"/>
          <w:numId w:val="33"/>
        </w:numPr>
      </w:pPr>
      <w:r w:rsidRPr="00BB07F9">
        <w:rPr>
          <w:u w:val="single"/>
        </w:rPr>
        <w:t>revoke_public(user_id, file_id)</w:t>
      </w:r>
      <w:r w:rsidRPr="00BB07F9">
        <w:t>:</w:t>
      </w:r>
      <w:r w:rsidR="00CD1FAA">
        <w:t xml:space="preserve"> Paraméterben kap egy fájlt, amely ha publikus</w:t>
      </w:r>
      <w:r w:rsidR="00DB19FE">
        <w:t>,</w:t>
      </w:r>
      <w:r w:rsidR="00CD1FAA">
        <w:t xml:space="preserve"> akkor azt újra priváttá teszi</w:t>
      </w:r>
      <w:r w:rsidR="005A17F7">
        <w:t>, ezek után a fájlt már nem lehet letölteni az addigi tokennel</w:t>
      </w:r>
      <w:r w:rsidR="00CD1FAA">
        <w:t xml:space="preserve">. </w:t>
      </w:r>
    </w:p>
    <w:p w14:paraId="33882A92" w14:textId="4803F375" w:rsidR="003361C0" w:rsidRPr="00BB07F9" w:rsidRDefault="003361C0" w:rsidP="0042171B">
      <w:pPr>
        <w:pStyle w:val="ListParagraph"/>
        <w:numPr>
          <w:ilvl w:val="0"/>
          <w:numId w:val="33"/>
        </w:numPr>
      </w:pPr>
      <w:r w:rsidRPr="00BB07F9">
        <w:rPr>
          <w:u w:val="single"/>
        </w:rPr>
        <w:t>share_file(user_id, input_dictionary)</w:t>
      </w:r>
      <w:r w:rsidRPr="00BB07F9">
        <w:t>:</w:t>
      </w:r>
      <w:r w:rsidR="00F25DAA">
        <w:t xml:space="preserve"> </w:t>
      </w:r>
      <w:r w:rsidR="005A17F7">
        <w:t>Létrehoz egy új megosztást az input_dictionary-ben definiált adatokkal. Meg kell adni a jogosultságot, a felhasználót</w:t>
      </w:r>
      <w:r w:rsidR="00DB19FE">
        <w:t>,</w:t>
      </w:r>
      <w:r w:rsidR="005A17F7">
        <w:t xml:space="preserve"> akit meghatalmazunk és</w:t>
      </w:r>
      <w:r w:rsidR="00DB19FE">
        <w:t xml:space="preserve"> a</w:t>
      </w:r>
      <w:r w:rsidR="005A17F7">
        <w:t xml:space="preserve"> fájl azonosítóját. </w:t>
      </w:r>
      <w:r w:rsidR="00F250CB">
        <w:t>Egy fájl csak akkor osztható meg, ha nem publikus.</w:t>
      </w:r>
    </w:p>
    <w:p w14:paraId="20F60363" w14:textId="6FA02F77" w:rsidR="003361C0" w:rsidRPr="00BB07F9" w:rsidRDefault="003361C0" w:rsidP="0042171B">
      <w:pPr>
        <w:pStyle w:val="ListParagraph"/>
        <w:numPr>
          <w:ilvl w:val="0"/>
          <w:numId w:val="33"/>
        </w:numPr>
      </w:pPr>
      <w:r w:rsidRPr="00BB07F9">
        <w:rPr>
          <w:u w:val="single"/>
        </w:rPr>
        <w:t>delete_share(user_id, share_id)</w:t>
      </w:r>
      <w:r w:rsidRPr="00BB07F9">
        <w:t>:</w:t>
      </w:r>
      <w:r w:rsidR="002539AA">
        <w:t xml:space="preserve"> Törli a paraméterben megadott megosztást. </w:t>
      </w:r>
    </w:p>
    <w:p w14:paraId="25BFC4E1" w14:textId="6CACBD80" w:rsidR="003361C0" w:rsidRPr="00BB07F9" w:rsidRDefault="003361C0" w:rsidP="0042171B">
      <w:pPr>
        <w:pStyle w:val="ListParagraph"/>
        <w:numPr>
          <w:ilvl w:val="0"/>
          <w:numId w:val="33"/>
        </w:numPr>
      </w:pPr>
      <w:r w:rsidRPr="00BB07F9">
        <w:rPr>
          <w:u w:val="single"/>
        </w:rPr>
        <w:t>get_shares(user_id, file_id)</w:t>
      </w:r>
      <w:r w:rsidRPr="00BB07F9">
        <w:t>:</w:t>
      </w:r>
      <w:r w:rsidR="002539AA">
        <w:t xml:space="preserve"> Visszadja, hogy az adott fájlhoz milyen megosztások tartoznak. Csak a fájl tulajdonosa kérheti le. </w:t>
      </w:r>
    </w:p>
    <w:p w14:paraId="391823D9" w14:textId="06C000FD" w:rsidR="00E5043B" w:rsidRPr="00BB07F9" w:rsidRDefault="00E5043B">
      <w:pPr>
        <w:pStyle w:val="Heading3"/>
      </w:pPr>
      <w:bookmarkStart w:id="46" w:name="_Toc500267066"/>
      <w:r w:rsidRPr="00BB07F9">
        <w:t>TokensModel</w:t>
      </w:r>
      <w:bookmarkEnd w:id="46"/>
    </w:p>
    <w:p w14:paraId="0EF28EEE" w14:textId="167EF9AC" w:rsidR="00E5043B" w:rsidRPr="00BB07F9" w:rsidRDefault="000B59B9" w:rsidP="00E5043B">
      <w:r w:rsidRPr="00BB07F9">
        <w:t>Az azonosítást elősegítő tokenen végzett műveletek megvalósítását tartalmazza.</w:t>
      </w:r>
    </w:p>
    <w:p w14:paraId="203CF721" w14:textId="1F605B04" w:rsidR="000B59B9" w:rsidRPr="00BB07F9" w:rsidRDefault="000B59B9" w:rsidP="0042171B">
      <w:pPr>
        <w:pStyle w:val="ListParagraph"/>
        <w:numPr>
          <w:ilvl w:val="0"/>
          <w:numId w:val="29"/>
        </w:numPr>
      </w:pPr>
      <w:r w:rsidRPr="00BB07F9">
        <w:rPr>
          <w:u w:val="single"/>
        </w:rPr>
        <w:t>encode_token(id)</w:t>
      </w:r>
      <w:r w:rsidRPr="00BB07F9">
        <w:t xml:space="preserve">: </w:t>
      </w:r>
      <w:r w:rsidR="00C328BA" w:rsidRPr="00BB07F9">
        <w:t>Készít egy új tokent, amit az alábbi adatok kódolásával hoz létre:</w:t>
      </w:r>
    </w:p>
    <w:p w14:paraId="7281B5A8" w14:textId="77777777" w:rsidR="00C328BA" w:rsidRPr="00BB07F9" w:rsidRDefault="00C328BA" w:rsidP="005807A0">
      <w:pPr>
        <w:pStyle w:val="HTMLPreformatted"/>
        <w:shd w:val="clear" w:color="auto" w:fill="AEAAAA" w:themeFill="background2" w:themeFillShade="BF"/>
        <w:ind w:left="720"/>
        <w:rPr>
          <w:color w:val="000000"/>
          <w:sz w:val="18"/>
          <w:szCs w:val="18"/>
          <w:lang w:val="hu-HU"/>
        </w:rPr>
      </w:pPr>
      <w:r w:rsidRPr="005807A0">
        <w:rPr>
          <w:color w:val="000000"/>
          <w:sz w:val="18"/>
          <w:szCs w:val="18"/>
          <w:lang w:val="hu-HU"/>
        </w:rPr>
        <w:t>payload = {</w:t>
      </w:r>
      <w:r w:rsidRPr="005807A0">
        <w:rPr>
          <w:color w:val="000000"/>
          <w:sz w:val="18"/>
          <w:szCs w:val="18"/>
          <w:lang w:val="hu-HU"/>
        </w:rPr>
        <w:br/>
        <w:t xml:space="preserve">    </w:t>
      </w:r>
      <w:r w:rsidRPr="005807A0">
        <w:rPr>
          <w:b/>
          <w:bCs/>
          <w:color w:val="008080"/>
          <w:sz w:val="18"/>
          <w:szCs w:val="18"/>
          <w:lang w:val="hu-HU"/>
        </w:rPr>
        <w:t>'exp'</w:t>
      </w:r>
      <w:r w:rsidRPr="005807A0">
        <w:rPr>
          <w:color w:val="000000"/>
          <w:sz w:val="18"/>
          <w:szCs w:val="18"/>
          <w:lang w:val="hu-HU"/>
        </w:rPr>
        <w:t>: datetime.datetime.utcnow() + datetime.timedelta(</w:t>
      </w:r>
      <w:r w:rsidRPr="005807A0">
        <w:rPr>
          <w:color w:val="660099"/>
          <w:sz w:val="18"/>
          <w:szCs w:val="18"/>
          <w:lang w:val="hu-HU"/>
        </w:rPr>
        <w:t>minutes</w:t>
      </w:r>
      <w:r w:rsidRPr="005807A0">
        <w:rPr>
          <w:color w:val="000000"/>
          <w:sz w:val="18"/>
          <w:szCs w:val="18"/>
          <w:lang w:val="hu-HU"/>
        </w:rPr>
        <w:t>=</w:t>
      </w:r>
      <w:r w:rsidRPr="005807A0">
        <w:rPr>
          <w:color w:val="0000FF"/>
          <w:sz w:val="18"/>
          <w:szCs w:val="18"/>
          <w:lang w:val="hu-HU"/>
        </w:rPr>
        <w:t>60</w:t>
      </w:r>
      <w:r w:rsidRPr="005807A0">
        <w:rPr>
          <w:color w:val="000000"/>
          <w:sz w:val="18"/>
          <w:szCs w:val="18"/>
          <w:lang w:val="hu-HU"/>
        </w:rPr>
        <w:t>),</w:t>
      </w:r>
      <w:r w:rsidRPr="005807A0">
        <w:rPr>
          <w:color w:val="000000"/>
          <w:sz w:val="18"/>
          <w:szCs w:val="18"/>
          <w:lang w:val="hu-HU"/>
        </w:rPr>
        <w:br/>
        <w:t xml:space="preserve">    </w:t>
      </w:r>
      <w:r w:rsidRPr="005807A0">
        <w:rPr>
          <w:b/>
          <w:bCs/>
          <w:color w:val="008080"/>
          <w:sz w:val="18"/>
          <w:szCs w:val="18"/>
          <w:lang w:val="hu-HU"/>
        </w:rPr>
        <w:t>'user'</w:t>
      </w:r>
      <w:r w:rsidRPr="005807A0">
        <w:rPr>
          <w:color w:val="000000"/>
          <w:sz w:val="18"/>
          <w:szCs w:val="18"/>
          <w:lang w:val="hu-HU"/>
        </w:rPr>
        <w:t>: id</w:t>
      </w:r>
      <w:r w:rsidRPr="005807A0">
        <w:rPr>
          <w:color w:val="000000"/>
          <w:sz w:val="18"/>
          <w:szCs w:val="18"/>
          <w:lang w:val="hu-HU"/>
        </w:rPr>
        <w:br/>
        <w:t>}</w:t>
      </w:r>
    </w:p>
    <w:p w14:paraId="415F6B88" w14:textId="292210D1" w:rsidR="00C328BA" w:rsidRPr="00BB07F9" w:rsidRDefault="00C328BA" w:rsidP="00C328BA">
      <w:pPr>
        <w:ind w:left="720" w:firstLine="0"/>
      </w:pPr>
      <w:r w:rsidRPr="00BB07F9">
        <w:t>Belekódolja a felhasználó egyedi azonsoítóját, illetve, hogy meddig érvényes</w:t>
      </w:r>
      <w:r w:rsidR="003C7A24">
        <w:t>, ami ebben az esetben 60 perc</w:t>
      </w:r>
      <w:r w:rsidRPr="00BB07F9">
        <w:t xml:space="preserve">. </w:t>
      </w:r>
    </w:p>
    <w:p w14:paraId="6F33B805" w14:textId="05426324" w:rsidR="000B59B9" w:rsidRPr="00BB07F9" w:rsidRDefault="000B59B9" w:rsidP="0042171B">
      <w:pPr>
        <w:pStyle w:val="ListParagraph"/>
        <w:numPr>
          <w:ilvl w:val="0"/>
          <w:numId w:val="29"/>
        </w:numPr>
      </w:pPr>
      <w:r w:rsidRPr="00BB07F9">
        <w:rPr>
          <w:u w:val="single"/>
        </w:rPr>
        <w:t>decode_token(token)</w:t>
      </w:r>
      <w:r w:rsidRPr="00BB07F9">
        <w:t xml:space="preserve">: </w:t>
      </w:r>
      <w:r w:rsidR="00C328BA" w:rsidRPr="00BB07F9">
        <w:t xml:space="preserve">Dekódolja a kapott tokent </w:t>
      </w:r>
      <w:r w:rsidR="00436CD6" w:rsidRPr="00BB07F9">
        <w:t>és megállapítja érvényességét.</w:t>
      </w:r>
    </w:p>
    <w:p w14:paraId="6F950D04" w14:textId="7DE7BF1B" w:rsidR="00A3027B" w:rsidRPr="00BB07F9" w:rsidRDefault="000B59B9" w:rsidP="0042171B">
      <w:pPr>
        <w:pStyle w:val="ListParagraph"/>
        <w:numPr>
          <w:ilvl w:val="0"/>
          <w:numId w:val="29"/>
        </w:numPr>
      </w:pPr>
      <w:r w:rsidRPr="00BB07F9">
        <w:rPr>
          <w:u w:val="single"/>
        </w:rPr>
        <w:lastRenderedPageBreak/>
        <w:t>login_required(f)</w:t>
      </w:r>
      <w:r w:rsidRPr="00BB07F9">
        <w:t xml:space="preserve">: </w:t>
      </w:r>
      <w:r w:rsidR="00436CD6" w:rsidRPr="00BB07F9">
        <w:t xml:space="preserve">Megvizsgálja, hogy melyik </w:t>
      </w:r>
      <w:r w:rsidR="009227C1">
        <w:t>végpont</w:t>
      </w:r>
      <w:r w:rsidR="00436CD6" w:rsidRPr="00BB07F9">
        <w:t>ra érkezett a kérés</w:t>
      </w:r>
      <w:r w:rsidR="00DB19FE">
        <w:t>,</w:t>
      </w:r>
      <w:r w:rsidR="00436CD6" w:rsidRPr="00BB07F9">
        <w:t xml:space="preserve"> és amennyiben autentikáció szükséges</w:t>
      </w:r>
      <w:r w:rsidR="003556AA" w:rsidRPr="00BB07F9">
        <w:t>,</w:t>
      </w:r>
      <w:r w:rsidR="00436CD6" w:rsidRPr="00BB07F9">
        <w:t xml:space="preserve"> akkor a tokent átadja a fentebb említett függvénynek.</w:t>
      </w:r>
    </w:p>
    <w:p w14:paraId="621FCF22" w14:textId="4F7C25E1" w:rsidR="000B7FB5" w:rsidRDefault="000B7FB5">
      <w:pPr>
        <w:pStyle w:val="Heading3"/>
      </w:pPr>
      <w:bookmarkStart w:id="47" w:name="_Toc500267067"/>
      <w:r>
        <w:t>EmailHandler</w:t>
      </w:r>
      <w:bookmarkEnd w:id="47"/>
    </w:p>
    <w:p w14:paraId="68C6190E" w14:textId="573FD7BF" w:rsidR="000B7FB5" w:rsidRDefault="000B7FB5" w:rsidP="000B7FB5">
      <w:r>
        <w:t xml:space="preserve">Ahogy az korábban említve volt aktiváláshoz és elfelejtett jelszó esetén új beállításához a felhasználó kap egy e-mailt </w:t>
      </w:r>
      <w:r w:rsidR="00E25A99">
        <w:t>az általa megadott címre.</w:t>
      </w:r>
      <w:r w:rsidR="00E96392">
        <w:t xml:space="preserve"> Az alkalmazáshoz tartozi</w:t>
      </w:r>
      <w:r w:rsidR="00325EC7">
        <w:t>k</w:t>
      </w:r>
      <w:r w:rsidR="00E96392">
        <w:t xml:space="preserve"> </w:t>
      </w:r>
      <w:r w:rsidR="00325EC7">
        <w:t>egy G</w:t>
      </w:r>
      <w:r w:rsidR="00E25A99">
        <w:t>mail-es e-mail cím, amelyet a projekt miatt hoztam létre. Minden esetben erről az e-mail címről küldi a leveleket a felhasználóknak a szoftver.</w:t>
      </w:r>
    </w:p>
    <w:p w14:paraId="2D079E30" w14:textId="0A2BD21C" w:rsidR="00325EC7" w:rsidRDefault="00325EC7" w:rsidP="00325EC7">
      <w:pPr>
        <w:pStyle w:val="ListParagraph"/>
        <w:numPr>
          <w:ilvl w:val="0"/>
          <w:numId w:val="46"/>
        </w:numPr>
      </w:pPr>
      <w:r>
        <w:rPr>
          <w:u w:val="single"/>
        </w:rPr>
        <w:t>send_activate_email(to_address, activate)</w:t>
      </w:r>
      <w:r>
        <w:t>: A környezeti változók közül kiszedi az alkalmazáshoz tartozó Gmail-es felhasználónevet és jelszót, majd a Gmail SMTP szerverét felhasználva küld egy aktivációs e-mailt a paraméterben kapott címre. Az e-mail tartalmazni fogja az aktiváláshoz szükséges linket.</w:t>
      </w:r>
    </w:p>
    <w:p w14:paraId="4E283C29" w14:textId="007722A9" w:rsidR="00325EC7" w:rsidRPr="000B7FB5" w:rsidRDefault="00325EC7" w:rsidP="00325EC7">
      <w:pPr>
        <w:pStyle w:val="ListParagraph"/>
        <w:numPr>
          <w:ilvl w:val="0"/>
          <w:numId w:val="46"/>
        </w:numPr>
      </w:pPr>
      <w:r>
        <w:rPr>
          <w:u w:val="single"/>
        </w:rPr>
        <w:t>reset_password_email(to_address, reset)</w:t>
      </w:r>
      <w:r w:rsidRPr="00325EC7">
        <w:t>:</w:t>
      </w:r>
      <w:r>
        <w:t xml:space="preserve"> Az előzőhöz hasonlóan megszerzi az e-mail-hez szükséges adatokat, majd küld egy e-mail</w:t>
      </w:r>
      <w:r w:rsidR="00EB0AA9">
        <w:t>-t</w:t>
      </w:r>
      <w:r>
        <w:t xml:space="preserve"> benne egy linkkel</w:t>
      </w:r>
      <w:r w:rsidR="003F65F0">
        <w:t>,</w:t>
      </w:r>
      <w:r>
        <w:t xml:space="preserve"> amivel új jelszót lehet beállítani.</w:t>
      </w:r>
    </w:p>
    <w:p w14:paraId="767570CE" w14:textId="27A197DA" w:rsidR="004E4265" w:rsidRDefault="004E4265">
      <w:pPr>
        <w:pStyle w:val="Heading3"/>
      </w:pPr>
      <w:bookmarkStart w:id="48" w:name="_Toc500267068"/>
      <w:r>
        <w:t>Felhasználói limitek</w:t>
      </w:r>
      <w:bookmarkEnd w:id="48"/>
    </w:p>
    <w:p w14:paraId="0C1F7043" w14:textId="7625C068" w:rsidR="00387060" w:rsidRDefault="00387060" w:rsidP="004E4265">
      <w:r>
        <w:t xml:space="preserve">Korábban említettem, hogy a rendszer </w:t>
      </w:r>
      <w:r w:rsidR="00C16FEF">
        <w:t>jelenleg limit</w:t>
      </w:r>
      <w:r w:rsidR="00DB19FE">
        <w:t>ált,</w:t>
      </w:r>
      <w:r w:rsidR="00C16FEF">
        <w:t xml:space="preserve"> köszönhetően annak, hogy kevés fizikai memóriával és t</w:t>
      </w:r>
      <w:r w:rsidR="00C13931">
        <w:t>ényleges tárhellyel rendelkezik a futtató eszköz.</w:t>
      </w:r>
    </w:p>
    <w:p w14:paraId="7DE2C363" w14:textId="75FEC970" w:rsidR="004E4265" w:rsidRDefault="00387060" w:rsidP="00387060">
      <w:pPr>
        <w:pStyle w:val="ListParagraph"/>
        <w:numPr>
          <w:ilvl w:val="0"/>
          <w:numId w:val="38"/>
        </w:numPr>
      </w:pPr>
      <w:r>
        <w:t>maximum 1GB-os fájlokat lehet feltölteni</w:t>
      </w:r>
      <w:r w:rsidR="003401FA">
        <w:t xml:space="preserve"> annak biztosítása érdekében, hogy több felhasználó is tudja használni az alkalmazást</w:t>
      </w:r>
    </w:p>
    <w:p w14:paraId="56A2D0E1" w14:textId="2A6FBD3C" w:rsidR="00387060" w:rsidRDefault="00387060" w:rsidP="00387060">
      <w:pPr>
        <w:pStyle w:val="ListParagraph"/>
        <w:numPr>
          <w:ilvl w:val="0"/>
          <w:numId w:val="38"/>
        </w:numPr>
      </w:pPr>
      <w:r>
        <w:t>a note-ok m</w:t>
      </w:r>
      <w:r w:rsidR="00AF3248">
        <w:t>aximum 300 karakterből állhatnak</w:t>
      </w:r>
    </w:p>
    <w:p w14:paraId="4752DCEA" w14:textId="37BDE0C1" w:rsidR="00AF3248" w:rsidRDefault="00AF3248" w:rsidP="00387060">
      <w:pPr>
        <w:pStyle w:val="ListParagraph"/>
        <w:numPr>
          <w:ilvl w:val="0"/>
          <w:numId w:val="38"/>
        </w:numPr>
      </w:pPr>
      <w:r>
        <w:t>Dropboxról maximum 100MB-os fájl tölthető le</w:t>
      </w:r>
      <w:r w:rsidR="003401FA">
        <w:t>, mert csak egyben tölthető le a f</w:t>
      </w:r>
      <w:r w:rsidR="00863194">
        <w:t>ájl</w:t>
      </w:r>
    </w:p>
    <w:p w14:paraId="76E89282" w14:textId="115118AA" w:rsidR="00387060" w:rsidRDefault="00387060" w:rsidP="00387060">
      <w:r>
        <w:t xml:space="preserve">Ezek betartásáért létrehoztam két függvényt, amelyek a megfelelő </w:t>
      </w:r>
      <w:r w:rsidR="009227C1">
        <w:t>végpont</w:t>
      </w:r>
      <w:r>
        <w:t>ok meghívása előtt</w:t>
      </w:r>
      <w:r w:rsidR="00DB19FE">
        <w:t xml:space="preserve"> futnak majd le</w:t>
      </w:r>
      <w:r>
        <w:t xml:space="preserve"> és ellenőrzik a paramétereket:</w:t>
      </w:r>
    </w:p>
    <w:p w14:paraId="5D29321F" w14:textId="686FEB2E" w:rsidR="00387060" w:rsidRDefault="00387060" w:rsidP="00387060">
      <w:pPr>
        <w:pStyle w:val="ListParagraph"/>
        <w:numPr>
          <w:ilvl w:val="0"/>
          <w:numId w:val="39"/>
        </w:numPr>
      </w:pPr>
      <w:r>
        <w:rPr>
          <w:u w:val="single"/>
        </w:rPr>
        <w:t>limit_content_length(max_length)</w:t>
      </w:r>
      <w:r>
        <w:t>:</w:t>
      </w:r>
      <w:r w:rsidR="00B35EA5">
        <w:t xml:space="preserve"> </w:t>
      </w:r>
      <w:r w:rsidR="00DF1A37">
        <w:t>Megnézi a kérés méretét, és ha az nagyobb mint a paraméterben kapott maximális méret, akkor a kérést elutasítja.</w:t>
      </w:r>
    </w:p>
    <w:p w14:paraId="70F9E6F3" w14:textId="719E34F5" w:rsidR="00387060" w:rsidRPr="004E4265" w:rsidRDefault="00387060" w:rsidP="00387060">
      <w:pPr>
        <w:pStyle w:val="ListParagraph"/>
        <w:numPr>
          <w:ilvl w:val="0"/>
          <w:numId w:val="39"/>
        </w:numPr>
      </w:pPr>
      <w:r>
        <w:rPr>
          <w:u w:val="single"/>
        </w:rPr>
        <w:lastRenderedPageBreak/>
        <w:t>user_file_limi</w:t>
      </w:r>
      <w:r w:rsidR="00715B14">
        <w:rPr>
          <w:u w:val="single"/>
        </w:rPr>
        <w:t>t</w:t>
      </w:r>
      <w:r>
        <w:rPr>
          <w:u w:val="single"/>
        </w:rPr>
        <w:t>()</w:t>
      </w:r>
      <w:r w:rsidRPr="00387060">
        <w:t>:</w:t>
      </w:r>
      <w:r w:rsidR="00F84482">
        <w:t xml:space="preserve"> </w:t>
      </w:r>
      <w:r w:rsidR="00DF1A37">
        <w:t>Ellenőrzi, hogy ha a kérésben kapott fájlt is feltölti a felhasználó</w:t>
      </w:r>
      <w:r w:rsidR="00DB19FE">
        <w:t>,</w:t>
      </w:r>
      <w:r w:rsidR="00DF1A37">
        <w:t xml:space="preserve"> vagy létrehozza a note-ot</w:t>
      </w:r>
      <w:r w:rsidR="00DB19FE">
        <w:t>,</w:t>
      </w:r>
      <w:r w:rsidR="00DF1A37">
        <w:t xml:space="preserve"> akkor nem lesz-e nagyobb az össz fájlmérete</w:t>
      </w:r>
      <w:r w:rsidR="00DB19FE">
        <w:t>,</w:t>
      </w:r>
      <w:r w:rsidR="00DF1A37">
        <w:t xml:space="preserve"> mint a megengedett. Amennyiben igen</w:t>
      </w:r>
      <w:r w:rsidR="00D72A69">
        <w:t>,</w:t>
      </w:r>
      <w:r w:rsidR="00DF1A37">
        <w:t xml:space="preserve"> </w:t>
      </w:r>
      <w:r w:rsidR="00D72A69">
        <w:t>a</w:t>
      </w:r>
      <w:r w:rsidR="00DF1A37">
        <w:t xml:space="preserve"> kérést elutasítja.</w:t>
      </w:r>
    </w:p>
    <w:p w14:paraId="5F4FC46F" w14:textId="3F8F122C" w:rsidR="00BB07F9" w:rsidRPr="00BB07F9" w:rsidRDefault="00BB07F9">
      <w:pPr>
        <w:pStyle w:val="Heading3"/>
      </w:pPr>
      <w:bookmarkStart w:id="49" w:name="_Toc500267069"/>
      <w:r w:rsidRPr="00BB07F9">
        <w:t>Logolás</w:t>
      </w:r>
      <w:bookmarkEnd w:id="49"/>
    </w:p>
    <w:p w14:paraId="1FDE8136" w14:textId="3B9C6276" w:rsidR="00641D82" w:rsidRDefault="00DF33EB" w:rsidP="00BB07F9">
      <w:r>
        <w:t>Még nem esett szó a szerver oldalo</w:t>
      </w:r>
      <w:r w:rsidR="00DB19FE">
        <w:t>n történő hibák logolásáról, amelye</w:t>
      </w:r>
      <w:r>
        <w:t>k a fejlesztés során és a későbbi használat alatt is re</w:t>
      </w:r>
      <w:r w:rsidR="00641D82">
        <w:t>ndkí</w:t>
      </w:r>
      <w:r w:rsidR="00C464F6">
        <w:t xml:space="preserve">vül hasznosak tudnak lenni. </w:t>
      </w:r>
      <w:r w:rsidR="00641D82">
        <w:t>Mivel az alkalmazás nem igényel komplexebb logolást</w:t>
      </w:r>
      <w:r w:rsidR="007C330D">
        <w:t>,</w:t>
      </w:r>
      <w:r w:rsidR="00641D82">
        <w:t xml:space="preserve"> amellett döntöttem, hogy saját magam által megírt loggert fogok használni. Bevezettem egy osztályt, ami három szintet tartalmaz magában:</w:t>
      </w:r>
    </w:p>
    <w:p w14:paraId="6EB8F30E" w14:textId="2EC4B746" w:rsidR="00BB07F9" w:rsidRDefault="00641D82" w:rsidP="00641D82">
      <w:pPr>
        <w:pStyle w:val="ListParagraph"/>
        <w:numPr>
          <w:ilvl w:val="0"/>
          <w:numId w:val="35"/>
        </w:numPr>
      </w:pPr>
      <w:r>
        <w:t>Info</w:t>
      </w:r>
    </w:p>
    <w:p w14:paraId="4BB7BAE4" w14:textId="59400364" w:rsidR="00641D82" w:rsidRDefault="00641D82" w:rsidP="00641D82">
      <w:pPr>
        <w:pStyle w:val="ListParagraph"/>
        <w:numPr>
          <w:ilvl w:val="0"/>
          <w:numId w:val="35"/>
        </w:numPr>
      </w:pPr>
      <w:r>
        <w:t>Warning</w:t>
      </w:r>
    </w:p>
    <w:p w14:paraId="07CF0C0B" w14:textId="4B6D584D" w:rsidR="00641D82" w:rsidRDefault="00641D82" w:rsidP="00641D82">
      <w:pPr>
        <w:pStyle w:val="ListParagraph"/>
        <w:numPr>
          <w:ilvl w:val="0"/>
          <w:numId w:val="35"/>
        </w:numPr>
      </w:pPr>
      <w:r>
        <w:t>Error</w:t>
      </w:r>
    </w:p>
    <w:p w14:paraId="3CE1603C" w14:textId="74E7D0F5" w:rsidR="005441C4" w:rsidRDefault="005441C4" w:rsidP="005441C4">
      <w:r>
        <w:t>Az egyes logüzenetek átadása során megadható a</w:t>
      </w:r>
      <w:r w:rsidR="007C330D">
        <w:t>nnak</w:t>
      </w:r>
      <w:r>
        <w:t xml:space="preserve"> szintje, ezzel jelezve a fontosságát. A rendszer indulása során be van állítva az a logolási szint, amely legalább </w:t>
      </w:r>
      <w:r w:rsidR="001316F2">
        <w:t>szükséges ahhoz, hogy az üzenetet a rendszer kiírja a logfájlba.</w:t>
      </w:r>
    </w:p>
    <w:p w14:paraId="53FF57F4" w14:textId="1EDE78CA" w:rsidR="00641D82" w:rsidRPr="00BB07F9" w:rsidRDefault="00FD56B9" w:rsidP="00641D82">
      <w:r>
        <w:t xml:space="preserve">A Flask könyvtár lehetőséget biztosít arra, hogy az alkalmazásban </w:t>
      </w:r>
      <w:r w:rsidR="007C330D">
        <w:t>értesítést kérjek</w:t>
      </w:r>
      <w:r>
        <w:t xml:space="preserve"> nem elkapott hibákr</w:t>
      </w:r>
      <w:r w:rsidR="007C330D">
        <w:t>ól,</w:t>
      </w:r>
      <w:r>
        <w:t xml:space="preserve"> vagy</w:t>
      </w:r>
      <w:r w:rsidR="007C330D">
        <w:t xml:space="preserve"> arról,</w:t>
      </w:r>
      <w:r>
        <w:t xml:space="preserve"> ha a szerver 500-as HTTP kóddal tér vissza, tehát valamilyen hiba történt a kérés kiszolgá</w:t>
      </w:r>
      <w:r w:rsidR="007C330D">
        <w:t>lása közben. Ebben az esetben az</w:t>
      </w:r>
      <w:r>
        <w:t xml:space="preserve"> elkapott esemény</w:t>
      </w:r>
      <w:r w:rsidR="008256E7">
        <w:t>t</w:t>
      </w:r>
      <w:r>
        <w:t xml:space="preserve"> </w:t>
      </w:r>
      <w:r w:rsidR="008256E7">
        <w:t xml:space="preserve">Error szinttel adom át a logolást végző függvénynek. </w:t>
      </w:r>
    </w:p>
    <w:p w14:paraId="6F19A636" w14:textId="3C0D6FDB" w:rsidR="00A72F58" w:rsidRPr="00BB07F9" w:rsidRDefault="00A72F58">
      <w:pPr>
        <w:pStyle w:val="Heading2"/>
      </w:pPr>
      <w:bookmarkStart w:id="50" w:name="_Toc500267070"/>
      <w:r w:rsidRPr="00BB07F9">
        <w:t>UI</w:t>
      </w:r>
      <w:bookmarkEnd w:id="50"/>
    </w:p>
    <w:p w14:paraId="3854051F" w14:textId="16B83A3C" w:rsidR="00D979D3" w:rsidRPr="00BB07F9" w:rsidRDefault="00CE7E1A" w:rsidP="00CE7E1A">
      <w:r>
        <w:t>Ebben a fejezetben bemutatásra kerül a felhasználói felület felépítése és működése</w:t>
      </w:r>
      <w:r w:rsidR="007C330D">
        <w:t>,</w:t>
      </w:r>
      <w:r>
        <w:t xml:space="preserve"> </w:t>
      </w:r>
      <w:r w:rsidR="004C5CE7">
        <w:t>képekkel illusztrálva.</w:t>
      </w:r>
    </w:p>
    <w:p w14:paraId="529DF95B" w14:textId="6315F3DB" w:rsidR="002E3A87" w:rsidRDefault="002E3A87">
      <w:pPr>
        <w:pStyle w:val="Heading3"/>
      </w:pPr>
      <w:bookmarkStart w:id="51" w:name="_Toc500267071"/>
      <w:r>
        <w:t>Művelet sikeressége</w:t>
      </w:r>
      <w:bookmarkEnd w:id="51"/>
    </w:p>
    <w:p w14:paraId="381C640B" w14:textId="696E6EFC" w:rsidR="00CE1BD7" w:rsidRPr="002E3A87" w:rsidRDefault="00235B04" w:rsidP="0013778F">
      <w:r>
        <w:t>A frontend normál működése során sok kérést küld a backend felé</w:t>
      </w:r>
      <w:r w:rsidR="007C330D">
        <w:t>,</w:t>
      </w:r>
      <w:r>
        <w:t xml:space="preserve"> s ezeknek a kéréseknek a sikerességéről tájékoztatni kell a fe</w:t>
      </w:r>
      <w:r w:rsidR="007C330D">
        <w:t xml:space="preserve">lhasználót is, hogy tudja, </w:t>
      </w:r>
      <w:r>
        <w:t>az egyes műveletek valóban sikerültek-e.</w:t>
      </w:r>
      <w:r w:rsidR="00563A07">
        <w:t xml:space="preserve"> Egy adott művelet után a felhasználó a jobb felső sarokban egy felugró </w:t>
      </w:r>
      <w:r w:rsidR="0013778F">
        <w:t xml:space="preserve">kis </w:t>
      </w:r>
      <w:r w:rsidR="00563A07">
        <w:t>zöld ablakot láthat</w:t>
      </w:r>
      <w:r w:rsidR="007C330D">
        <w:t>,</w:t>
      </w:r>
      <w:r w:rsidR="00563A07">
        <w:t xml:space="preserve"> benne egy rövid üzenettel, hogy sikerült a módosítás</w:t>
      </w:r>
      <w:r w:rsidR="007C330D">
        <w:t>,</w:t>
      </w:r>
      <w:r w:rsidR="0019472F">
        <w:t xml:space="preserve"> </w:t>
      </w:r>
      <w:r w:rsidR="007C330D">
        <w:t>m</w:t>
      </w:r>
      <w:r w:rsidR="00563A07">
        <w:t xml:space="preserve">íg sikertelen </w:t>
      </w:r>
      <w:r w:rsidR="007C330D">
        <w:t>művelet esetán egy piros ablak jelenik meg</w:t>
      </w:r>
      <w:r w:rsidR="00563A07">
        <w:t xml:space="preserve">, amely </w:t>
      </w:r>
      <w:r w:rsidR="0013778F">
        <w:t>a művelet si</w:t>
      </w:r>
      <w:r w:rsidR="00563A07">
        <w:t>k</w:t>
      </w:r>
      <w:r w:rsidR="0013778F">
        <w:t>e</w:t>
      </w:r>
      <w:r w:rsidR="00563A07">
        <w:t>rtelenségéről tájékoztat.</w:t>
      </w:r>
    </w:p>
    <w:p w14:paraId="15E2EA87" w14:textId="35AA6251" w:rsidR="007D7479" w:rsidRPr="00BB07F9" w:rsidRDefault="007D7479" w:rsidP="007D7479">
      <w:pPr>
        <w:pStyle w:val="Heading3"/>
      </w:pPr>
      <w:bookmarkStart w:id="52" w:name="_Toc500267072"/>
      <w:r w:rsidRPr="00BB07F9">
        <w:lastRenderedPageBreak/>
        <w:t>Bejelentkezés</w:t>
      </w:r>
      <w:bookmarkEnd w:id="52"/>
    </w:p>
    <w:p w14:paraId="648A8488" w14:textId="3890F686" w:rsidR="00556519" w:rsidRPr="00BB07F9" w:rsidRDefault="00556519" w:rsidP="00556519">
      <w:r w:rsidRPr="00BB07F9">
        <w:t>A helyes URL beírása után a felhasználók erre az oldalra jutnak először. Ha már van regisztrációjuk korábbról, akkor a felhasználónevük és a jelszavuk megadásával tudnak belépni a rendszerbe.</w:t>
      </w:r>
      <w:r w:rsidR="00096A37" w:rsidRPr="00BB07F9">
        <w:t xml:space="preserve"> A kérést csak akkor küldi el a szerver felé a kliens</w:t>
      </w:r>
      <w:r w:rsidR="0065087A" w:rsidRPr="00BB07F9">
        <w:t>,</w:t>
      </w:r>
      <w:r w:rsidR="00096A37" w:rsidRPr="00BB07F9">
        <w:t xml:space="preserve"> ha mindkét mező ki lett töltve</w:t>
      </w:r>
      <w:r w:rsidR="0065087A" w:rsidRPr="00BB07F9">
        <w:t>, hiányzó adat esetén az oldal figyelmezteti a felhasználót.</w:t>
      </w:r>
      <w:r w:rsidR="00096A37" w:rsidRPr="00BB07F9">
        <w:t xml:space="preserve"> A folyamat az Enter billentyű lenyomásával vagy a „Login” gombra kattintva indítható.</w:t>
      </w:r>
    </w:p>
    <w:p w14:paraId="36621F29" w14:textId="77777777" w:rsidR="00DF7EAD" w:rsidRDefault="007D7479" w:rsidP="0075609E">
      <w:pPr>
        <w:keepNext/>
        <w:ind w:firstLine="0"/>
        <w:jc w:val="center"/>
      </w:pPr>
      <w:r w:rsidRPr="00BB07F9">
        <w:rPr>
          <w:noProof/>
          <w:lang w:val="en-US"/>
        </w:rPr>
        <w:drawing>
          <wp:inline distT="0" distB="0" distL="0" distR="0" wp14:anchorId="4CCB9EFE" wp14:editId="3A9F5C07">
            <wp:extent cx="3619500" cy="2819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19500" cy="2819400"/>
                    </a:xfrm>
                    <a:prstGeom prst="rect">
                      <a:avLst/>
                    </a:prstGeom>
                  </pic:spPr>
                </pic:pic>
              </a:graphicData>
            </a:graphic>
          </wp:inline>
        </w:drawing>
      </w:r>
    </w:p>
    <w:p w14:paraId="2592DEF8" w14:textId="2E2BBC83" w:rsidR="007D7479" w:rsidRPr="00BB07F9" w:rsidRDefault="00DF7EAD" w:rsidP="0041054F">
      <w:pPr>
        <w:pStyle w:val="Caption"/>
      </w:pPr>
      <w:r>
        <w:t xml:space="preserve">Kép </w:t>
      </w:r>
      <w:fldSimple w:instr=" SEQ Kép \* ARABIC ">
        <w:r w:rsidR="0041054F">
          <w:rPr>
            <w:noProof/>
          </w:rPr>
          <w:t>8</w:t>
        </w:r>
      </w:fldSimple>
      <w:r>
        <w:t xml:space="preserve"> Bejelentkezés</w:t>
      </w:r>
    </w:p>
    <w:p w14:paraId="526FC0FE" w14:textId="2CF91572" w:rsidR="007D7479" w:rsidRPr="00BB07F9" w:rsidRDefault="007D7479">
      <w:pPr>
        <w:pStyle w:val="Heading3"/>
      </w:pPr>
      <w:bookmarkStart w:id="53" w:name="_Toc500267073"/>
      <w:r w:rsidRPr="00BB07F9">
        <w:t>Regisztráció</w:t>
      </w:r>
      <w:bookmarkEnd w:id="53"/>
    </w:p>
    <w:p w14:paraId="6AB8761A" w14:textId="7A0DA1A6" w:rsidR="00556519" w:rsidRPr="00BB07F9" w:rsidRDefault="00556519" w:rsidP="00556519">
      <w:r w:rsidRPr="00BB07F9">
        <w:t>Ha a felhasználónak még nincs regisztrációja</w:t>
      </w:r>
      <w:r w:rsidR="007C330D">
        <w:t>,</w:t>
      </w:r>
      <w:r w:rsidRPr="00BB07F9">
        <w:t xml:space="preserve"> akkor a bejelentkező oldalon a „Create an account” feliratra kattintva átnavigálhatnak a regisztrációs oldalra. Itt egy egyedi felhasználónevet és e-mail címet kell megadniuk, továbbá egy választott jelszót.</w:t>
      </w:r>
      <w:r w:rsidR="002961CD" w:rsidRPr="00BB07F9">
        <w:t xml:space="preserve"> Az oldal ellenőrzi,</w:t>
      </w:r>
      <w:r w:rsidR="007C330D">
        <w:t xml:space="preserve"> </w:t>
      </w:r>
      <w:r w:rsidR="002961CD" w:rsidRPr="00BB07F9">
        <w:t>hogy minden mező ki lett-e töltve, ha igen</w:t>
      </w:r>
      <w:r w:rsidR="007C330D">
        <w:t>,</w:t>
      </w:r>
      <w:r w:rsidR="002961CD" w:rsidRPr="00BB07F9">
        <w:t xml:space="preserve"> akkor validálja </w:t>
      </w:r>
      <w:r w:rsidR="00AA5BFC" w:rsidRPr="00BB07F9">
        <w:t>a bemenetet</w:t>
      </w:r>
      <w:r w:rsidR="007C330D">
        <w:t>,</w:t>
      </w:r>
      <w:r w:rsidR="00AA5BFC" w:rsidRPr="00BB07F9">
        <w:t xml:space="preserve"> és ha mindent rendben talál</w:t>
      </w:r>
      <w:r w:rsidR="002961CD" w:rsidRPr="00BB07F9">
        <w:t>,</w:t>
      </w:r>
      <w:r w:rsidR="00AA5BFC" w:rsidRPr="00BB07F9">
        <w:t xml:space="preserve"> akkor küldi csak el a szerver felé a kérést.</w:t>
      </w:r>
      <w:r w:rsidR="005D15F1" w:rsidRPr="00BB07F9">
        <w:t xml:space="preserve"> Hiány vagy helytelen adat esetén az oldal figyelmezteti a felhasználót.</w:t>
      </w:r>
      <w:r w:rsidR="00AA5BFC" w:rsidRPr="00BB07F9">
        <w:t xml:space="preserve"> </w:t>
      </w:r>
      <w:r w:rsidR="00EF2529" w:rsidRPr="00BB07F9">
        <w:t>A folyamat az Enter billentyű lenyomásával vagy a „Register” gombra kattintva is elindítható.</w:t>
      </w:r>
    </w:p>
    <w:p w14:paraId="051A2776" w14:textId="77777777" w:rsidR="00DF7EAD" w:rsidRDefault="007D7479" w:rsidP="0075609E">
      <w:pPr>
        <w:keepNext/>
        <w:ind w:firstLine="0"/>
        <w:jc w:val="center"/>
      </w:pPr>
      <w:r w:rsidRPr="00BB07F9">
        <w:rPr>
          <w:noProof/>
          <w:lang w:val="en-US"/>
        </w:rPr>
        <w:lastRenderedPageBreak/>
        <w:drawing>
          <wp:inline distT="0" distB="0" distL="0" distR="0" wp14:anchorId="33DCC74B" wp14:editId="37D64FF4">
            <wp:extent cx="3581400" cy="3267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81400" cy="3267075"/>
                    </a:xfrm>
                    <a:prstGeom prst="rect">
                      <a:avLst/>
                    </a:prstGeom>
                  </pic:spPr>
                </pic:pic>
              </a:graphicData>
            </a:graphic>
          </wp:inline>
        </w:drawing>
      </w:r>
    </w:p>
    <w:p w14:paraId="46C6048C" w14:textId="0F724BD4" w:rsidR="007D7479" w:rsidRPr="00BB07F9" w:rsidRDefault="00DF7EAD" w:rsidP="0041054F">
      <w:pPr>
        <w:pStyle w:val="Caption"/>
      </w:pPr>
      <w:r>
        <w:t xml:space="preserve">Kép </w:t>
      </w:r>
      <w:fldSimple w:instr=" SEQ Kép \* ARABIC ">
        <w:r w:rsidR="0041054F">
          <w:rPr>
            <w:noProof/>
          </w:rPr>
          <w:t>9</w:t>
        </w:r>
      </w:fldSimple>
      <w:r>
        <w:t xml:space="preserve"> Regisztráció</w:t>
      </w:r>
    </w:p>
    <w:p w14:paraId="0BBCEF0B" w14:textId="70046445" w:rsidR="00195459" w:rsidRDefault="009C4BBE">
      <w:pPr>
        <w:pStyle w:val="Heading3"/>
      </w:pPr>
      <w:bookmarkStart w:id="54" w:name="_Toc500267074"/>
      <w:r>
        <w:t>Files m</w:t>
      </w:r>
      <w:r w:rsidR="00195459">
        <w:t>enü</w:t>
      </w:r>
      <w:bookmarkEnd w:id="54"/>
    </w:p>
    <w:p w14:paraId="7C45033B" w14:textId="6439E7B3" w:rsidR="00113A25" w:rsidRPr="00113A25" w:rsidRDefault="005D303A" w:rsidP="00113A25">
      <w:r>
        <w:t>Belépés után a menüsor segítségével tud a</w:t>
      </w:r>
      <w:r w:rsidR="009C4BBE">
        <w:t xml:space="preserve"> felhasználó navigálni az alkal</w:t>
      </w:r>
      <w:r>
        <w:t>m</w:t>
      </w:r>
      <w:r w:rsidR="009C4BBE">
        <w:t>a</w:t>
      </w:r>
      <w:r>
        <w:t xml:space="preserve">záson belül. </w:t>
      </w:r>
      <w:r w:rsidR="00947C7C">
        <w:t>A menü h</w:t>
      </w:r>
      <w:r w:rsidR="009C4BBE">
        <w:t>árom lenyíló ablakot tartalmaz, az első a „Files”</w:t>
      </w:r>
      <w:r w:rsidR="007C330D">
        <w:t>,</w:t>
      </w:r>
      <w:r w:rsidR="009C4BBE">
        <w:t xml:space="preserve"> ahol a fájlokkal kapcsolatos dolgok érhetőek el.  </w:t>
      </w:r>
    </w:p>
    <w:p w14:paraId="168019F9" w14:textId="77777777" w:rsidR="00DF7EAD" w:rsidRDefault="00143674" w:rsidP="0075609E">
      <w:pPr>
        <w:keepNext/>
        <w:ind w:firstLine="0"/>
        <w:jc w:val="center"/>
      </w:pPr>
      <w:r>
        <w:rPr>
          <w:noProof/>
          <w:lang w:val="en-US"/>
        </w:rPr>
        <w:drawing>
          <wp:inline distT="0" distB="0" distL="0" distR="0" wp14:anchorId="4B9CE1D0" wp14:editId="5C8FB510">
            <wp:extent cx="1647825" cy="14097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47825" cy="1409700"/>
                    </a:xfrm>
                    <a:prstGeom prst="rect">
                      <a:avLst/>
                    </a:prstGeom>
                  </pic:spPr>
                </pic:pic>
              </a:graphicData>
            </a:graphic>
          </wp:inline>
        </w:drawing>
      </w:r>
    </w:p>
    <w:p w14:paraId="5560D12A" w14:textId="37237EB4" w:rsidR="00355D7B" w:rsidRDefault="00DF7EAD" w:rsidP="0041054F">
      <w:pPr>
        <w:pStyle w:val="Caption"/>
      </w:pPr>
      <w:r>
        <w:t xml:space="preserve">Kép </w:t>
      </w:r>
      <w:fldSimple w:instr=" SEQ Kép \* ARABIC ">
        <w:r w:rsidR="0041054F">
          <w:rPr>
            <w:noProof/>
          </w:rPr>
          <w:t>10</w:t>
        </w:r>
      </w:fldSimple>
      <w:r>
        <w:t xml:space="preserve"> Files menü</w:t>
      </w:r>
    </w:p>
    <w:p w14:paraId="2623DAE4" w14:textId="0E3C1808" w:rsidR="009C4BBE" w:rsidRDefault="009C4BBE" w:rsidP="009C4BBE">
      <w:r>
        <w:t>A „My Files” menüpontra kattintva a felhasználó</w:t>
      </w:r>
      <w:r w:rsidR="00A84FFF">
        <w:t xml:space="preserve"> a saját fájljait és mappáit tekintheti meg listába rendezve, ahol felül először a mappák</w:t>
      </w:r>
      <w:r w:rsidR="007C330D">
        <w:t>,</w:t>
      </w:r>
      <w:r w:rsidR="00A84FFF">
        <w:t xml:space="preserve"> </w:t>
      </w:r>
      <w:r w:rsidR="00947C7C">
        <w:t>alattuk pedig a fájlok láthatóak</w:t>
      </w:r>
      <w:r w:rsidR="00735715">
        <w:t xml:space="preserve">. </w:t>
      </w:r>
      <w:r w:rsidR="00BF69EC">
        <w:t>A hiera</w:t>
      </w:r>
      <w:r w:rsidR="007C330D">
        <w:t>rchiában lehetőség van lépkedni</w:t>
      </w:r>
      <w:r w:rsidR="00BF69EC">
        <w:t xml:space="preserve"> a kívánt mappá</w:t>
      </w:r>
      <w:r w:rsidR="00290B73">
        <w:t>ra duplán kattintva, ha</w:t>
      </w:r>
      <w:r w:rsidR="007C330D">
        <w:t xml:space="preserve"> a</w:t>
      </w:r>
      <w:r w:rsidR="00290B73">
        <w:t xml:space="preserve"> felhasználó nem a legfelső fő mappájában van, akkor egy „…”  mappa jelöli az előző mappába történő visszajutást.</w:t>
      </w:r>
      <w:r w:rsidR="00BF69EC">
        <w:t xml:space="preserve"> Fájlok kereséséhez a felső mezőbe kell beírni a keresendő szót. A kereső nem tesz kül</w:t>
      </w:r>
      <w:r w:rsidR="00947C7C">
        <w:t>önbséget kis és nagybetű között</w:t>
      </w:r>
      <w:r w:rsidR="007C330D">
        <w:t>,</w:t>
      </w:r>
      <w:r w:rsidR="00947C7C">
        <w:t xml:space="preserve"> és mindegy egyes változást érzékelve új kérést küld a szerver felé, tehát a keresés folytonosan történik.</w:t>
      </w:r>
    </w:p>
    <w:p w14:paraId="633E9E6E" w14:textId="77777777" w:rsidR="00DF7EAD" w:rsidRDefault="00ED7852" w:rsidP="0075609E">
      <w:pPr>
        <w:keepNext/>
        <w:ind w:firstLine="0"/>
        <w:jc w:val="center"/>
      </w:pPr>
      <w:r>
        <w:rPr>
          <w:noProof/>
          <w:lang w:val="en-US"/>
        </w:rPr>
        <w:lastRenderedPageBreak/>
        <w:drawing>
          <wp:inline distT="0" distB="0" distL="0" distR="0" wp14:anchorId="6A3DF985" wp14:editId="6D72AF61">
            <wp:extent cx="4781550" cy="11262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43799" cy="1140890"/>
                    </a:xfrm>
                    <a:prstGeom prst="rect">
                      <a:avLst/>
                    </a:prstGeom>
                  </pic:spPr>
                </pic:pic>
              </a:graphicData>
            </a:graphic>
          </wp:inline>
        </w:drawing>
      </w:r>
    </w:p>
    <w:p w14:paraId="74EA17D5" w14:textId="168B755E" w:rsidR="00841924" w:rsidRDefault="00DF7EAD" w:rsidP="0041054F">
      <w:pPr>
        <w:pStyle w:val="Caption"/>
      </w:pPr>
      <w:r>
        <w:t xml:space="preserve">Kép </w:t>
      </w:r>
      <w:fldSimple w:instr=" SEQ Kép \* ARABIC ">
        <w:r w:rsidR="0041054F">
          <w:rPr>
            <w:noProof/>
          </w:rPr>
          <w:t>11</w:t>
        </w:r>
      </w:fldSimple>
      <w:r>
        <w:t xml:space="preserve"> Felhasználóhoz tartozó fájlok</w:t>
      </w:r>
      <w:r w:rsidR="00B667A4">
        <w:t xml:space="preserve"> és mappák</w:t>
      </w:r>
    </w:p>
    <w:p w14:paraId="59011DC2" w14:textId="4027D4D8" w:rsidR="00735715" w:rsidRDefault="00735715" w:rsidP="00735715">
      <w:r>
        <w:t>A listában található fájlok és mappák kijelölhetők, mely</w:t>
      </w:r>
      <w:r w:rsidR="007C330D">
        <w:t>nek segítségével megtekinthető</w:t>
      </w:r>
      <w:r w:rsidR="004C5BB2">
        <w:t>e</w:t>
      </w:r>
      <w:r>
        <w:t>k a r</w:t>
      </w:r>
      <w:r w:rsidR="004C5BB2">
        <w:t>észleteik. Egy fájlra kattintva a képernyő jobb oldalán felugrik egy ablak a</w:t>
      </w:r>
      <w:r>
        <w:t xml:space="preserve"> következő információkkal: név, feltöltés dátuma, verziószám, törlés dátuma</w:t>
      </w:r>
      <w:r w:rsidR="00EB7829">
        <w:t xml:space="preserve"> és a fájlra vonatkozó logok</w:t>
      </w:r>
      <w:r>
        <w:t xml:space="preserve">. Mivel a törölt fájlok oldalán is van </w:t>
      </w:r>
      <w:r w:rsidR="004C5BB2">
        <w:t>lehetőség megtekinteni az ott található</w:t>
      </w:r>
      <w:r>
        <w:t xml:space="preserve"> fájlok részleteit, ezért a két oldal ugyanazt a komponenst használja erre a funkcióra.</w:t>
      </w:r>
      <w:r w:rsidR="00EB7829">
        <w:t xml:space="preserve"> </w:t>
      </w:r>
      <w:r w:rsidR="004C5BB2">
        <w:t>A felugró ablakban</w:t>
      </w:r>
      <w:r>
        <w:t xml:space="preserve"> lehetőség nyílik műveleteket végezni a fájlon:</w:t>
      </w:r>
    </w:p>
    <w:p w14:paraId="1CC1B007" w14:textId="3E2DE7BD" w:rsidR="00735715" w:rsidRDefault="00735715" w:rsidP="00735715">
      <w:pPr>
        <w:pStyle w:val="ListParagraph"/>
        <w:numPr>
          <w:ilvl w:val="0"/>
          <w:numId w:val="36"/>
        </w:numPr>
      </w:pPr>
      <w:r>
        <w:t>A név mező átírása után a „Rename” gomb</w:t>
      </w:r>
      <w:r w:rsidR="00EB7829">
        <w:t>ra kattintva a fájl átnevezhető.</w:t>
      </w:r>
    </w:p>
    <w:p w14:paraId="20E9860C" w14:textId="684D5E63" w:rsidR="00735715" w:rsidRDefault="00735715" w:rsidP="00735715">
      <w:pPr>
        <w:pStyle w:val="ListParagraph"/>
        <w:numPr>
          <w:ilvl w:val="0"/>
          <w:numId w:val="36"/>
        </w:numPr>
      </w:pPr>
      <w:r>
        <w:t>A „Delete” gombra kattintva a f</w:t>
      </w:r>
      <w:r w:rsidR="00EB7829">
        <w:t>ájl törölhető, ha az még nincs törölve.</w:t>
      </w:r>
    </w:p>
    <w:p w14:paraId="3118A0B5" w14:textId="38626FC0" w:rsidR="00735715" w:rsidRDefault="00735715" w:rsidP="00735715">
      <w:pPr>
        <w:pStyle w:val="ListParagraph"/>
        <w:numPr>
          <w:ilvl w:val="0"/>
          <w:numId w:val="36"/>
        </w:numPr>
      </w:pPr>
      <w:r>
        <w:t>A „Move” gomb mellett a lenyíló listából választható egy új mappa, majd a gombra kattintva a fájl áthelyezhető oda.</w:t>
      </w:r>
    </w:p>
    <w:p w14:paraId="3365DFEF" w14:textId="4BE3124F" w:rsidR="00735715" w:rsidRDefault="004C5BB2" w:rsidP="00735715">
      <w:pPr>
        <w:pStyle w:val="ListParagraph"/>
        <w:numPr>
          <w:ilvl w:val="0"/>
          <w:numId w:val="36"/>
        </w:numPr>
      </w:pPr>
      <w:r>
        <w:t>A „Share” gombra kattintva</w:t>
      </w:r>
      <w:r w:rsidR="005C37CC">
        <w:t xml:space="preserve"> felugrik egy új ablak</w:t>
      </w:r>
      <w:r w:rsidR="00F33A36">
        <w:t>,</w:t>
      </w:r>
      <w:r w:rsidR="005C37CC">
        <w:t xml:space="preserve"> ahol más</w:t>
      </w:r>
      <w:r w:rsidR="00EB7829">
        <w:t xml:space="preserve"> felhasználókkal lehet megosztani a fájlt.</w:t>
      </w:r>
    </w:p>
    <w:p w14:paraId="6E58559A" w14:textId="74042F5D" w:rsidR="00EB7829" w:rsidRDefault="00EB7829" w:rsidP="00735715">
      <w:pPr>
        <w:pStyle w:val="ListParagraph"/>
        <w:numPr>
          <w:ilvl w:val="0"/>
          <w:numId w:val="36"/>
        </w:numPr>
      </w:pPr>
      <w:r>
        <w:t>A „Restore” gomb segítségével vissza lehet állítani a fájlt</w:t>
      </w:r>
      <w:r w:rsidR="004C5BB2">
        <w:t>,</w:t>
      </w:r>
      <w:r>
        <w:t xml:space="preserve"> amennyiben az törölve volt.</w:t>
      </w:r>
    </w:p>
    <w:p w14:paraId="3C96B7D2" w14:textId="61522B29" w:rsidR="00EB7829" w:rsidRDefault="00EB7829" w:rsidP="00735715">
      <w:pPr>
        <w:pStyle w:val="ListParagraph"/>
        <w:numPr>
          <w:ilvl w:val="0"/>
          <w:numId w:val="36"/>
        </w:numPr>
      </w:pPr>
      <w:r>
        <w:t>A „Download”</w:t>
      </w:r>
      <w:r w:rsidR="00A02D08">
        <w:t xml:space="preserve"> gomb elindí</w:t>
      </w:r>
      <w:r>
        <w:t>tja a fájl letöltését.</w:t>
      </w:r>
    </w:p>
    <w:p w14:paraId="5037C9C5" w14:textId="0DFA5247" w:rsidR="00EB7829" w:rsidRDefault="00EB7829" w:rsidP="00735715">
      <w:pPr>
        <w:pStyle w:val="ListParagraph"/>
        <w:numPr>
          <w:ilvl w:val="0"/>
          <w:numId w:val="36"/>
        </w:numPr>
      </w:pPr>
      <w:r>
        <w:t>A „Dropbox” gomb feltölti a felhasználó Dropbox fiókjára a fájlt</w:t>
      </w:r>
      <w:r w:rsidR="004C5BB2">
        <w:t>,</w:t>
      </w:r>
      <w:r>
        <w:t xml:space="preserve"> ha össze van kötve </w:t>
      </w:r>
      <w:r w:rsidR="00430F11">
        <w:t>az alkalmazással.</w:t>
      </w:r>
    </w:p>
    <w:p w14:paraId="4119489F" w14:textId="3C273035" w:rsidR="00D4302C" w:rsidRDefault="00947C7C" w:rsidP="0075609E">
      <w:pPr>
        <w:keepNext/>
        <w:ind w:firstLine="0"/>
        <w:jc w:val="center"/>
      </w:pPr>
      <w:r>
        <w:rPr>
          <w:noProof/>
          <w:lang w:val="en-US"/>
        </w:rPr>
        <w:lastRenderedPageBreak/>
        <w:drawing>
          <wp:inline distT="0" distB="0" distL="0" distR="0" wp14:anchorId="34BD457F" wp14:editId="3FFF235C">
            <wp:extent cx="2199992" cy="2736832"/>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11838" cy="2751568"/>
                    </a:xfrm>
                    <a:prstGeom prst="rect">
                      <a:avLst/>
                    </a:prstGeom>
                  </pic:spPr>
                </pic:pic>
              </a:graphicData>
            </a:graphic>
          </wp:inline>
        </w:drawing>
      </w:r>
    </w:p>
    <w:p w14:paraId="57615869" w14:textId="4FF922C0" w:rsidR="00947C7C" w:rsidRDefault="00D4302C" w:rsidP="0041054F">
      <w:pPr>
        <w:pStyle w:val="Caption"/>
      </w:pPr>
      <w:r>
        <w:t xml:space="preserve">Kép </w:t>
      </w:r>
      <w:fldSimple w:instr=" SEQ Kép \* ARABIC ">
        <w:r w:rsidR="0041054F">
          <w:rPr>
            <w:noProof/>
          </w:rPr>
          <w:t>12</w:t>
        </w:r>
      </w:fldSimple>
      <w:r>
        <w:t xml:space="preserve"> Fájl adatok</w:t>
      </w:r>
    </w:p>
    <w:p w14:paraId="1A0C88E5" w14:textId="7463BFD2" w:rsidR="00F33A36" w:rsidRDefault="00F33A36" w:rsidP="00F33A36">
      <w:r>
        <w:t>Egy kiválasztott fájl megosztásait tehát a „Share” gomb megnyomásával tudjuk kezelni. Az így felugró ablakon láthatjuk a kiválasztott fájl nevét</w:t>
      </w:r>
      <w:r w:rsidR="004C5BB2">
        <w:t>,</w:t>
      </w:r>
      <w:r>
        <w:t xml:space="preserve"> és ha publikus a fájl</w:t>
      </w:r>
      <w:r w:rsidR="004C5BB2">
        <w:t>,</w:t>
      </w:r>
      <w:r>
        <w:t xml:space="preserve"> akkor a token-t, amely</w:t>
      </w:r>
      <w:r w:rsidR="004C5BB2">
        <w:t>nek</w:t>
      </w:r>
      <w:r>
        <w:t xml:space="preserve"> segítségével </w:t>
      </w:r>
      <w:r w:rsidR="004C5BB2">
        <w:t>letölthető. Új jogok úgy adható</w:t>
      </w:r>
      <w:r>
        <w:t xml:space="preserve">k hozzá, hogy először kiválasztunk </w:t>
      </w:r>
      <w:r w:rsidR="00C05874">
        <w:t>egy jogosultságot, megadjuk a felhasználót</w:t>
      </w:r>
      <w:r w:rsidR="004C5BB2">
        <w:t>,</w:t>
      </w:r>
      <w:r w:rsidR="00C05874">
        <w:t xml:space="preserve"> akinek szánjuk</w:t>
      </w:r>
      <w:r w:rsidR="004C5BB2">
        <w:t>,</w:t>
      </w:r>
      <w:r w:rsidR="00C05874">
        <w:t xml:space="preserve"> majd rákattintunk a „Share” gombra az ablakon. Ha a fájl nem publikus</w:t>
      </w:r>
      <w:r w:rsidR="004C5BB2">
        <w:t>,</w:t>
      </w:r>
      <w:r w:rsidR="00C05874">
        <w:t xml:space="preserve"> akkor a „Public” gombra kat</w:t>
      </w:r>
      <w:r w:rsidR="004C5BB2">
        <w:t>tintva tehetjük azzá, visszavonni</w:t>
      </w:r>
      <w:r w:rsidR="00C05874">
        <w:t xml:space="preserve"> pedig a „Revoke Public” gombbal</w:t>
      </w:r>
      <w:r w:rsidR="004C5BB2">
        <w:t xml:space="preserve"> tudjuk</w:t>
      </w:r>
      <w:r w:rsidR="00C05874">
        <w:t>.</w:t>
      </w:r>
      <w:r w:rsidR="004C5BB2">
        <w:t xml:space="preserve"> Amennyiben</w:t>
      </w:r>
      <w:r w:rsidR="00E30A16">
        <w:t xml:space="preserve"> a fájl megoszt</w:t>
      </w:r>
      <w:r w:rsidR="004C5BB2">
        <w:t>ásra került</w:t>
      </w:r>
      <w:r w:rsidR="00E30A16">
        <w:t xml:space="preserve"> legalább egy felhasználóval, </w:t>
      </w:r>
      <w:r w:rsidR="004C5BB2">
        <w:t>a gombok alatt megjelenik egy lista, mely</w:t>
      </w:r>
      <w:r w:rsidR="00E30A16">
        <w:t>ben a felhasználó e-mail címe és a jogosultság típusa látható, illetve egy kék „x” amely a jogosultság törlésére szolgál.</w:t>
      </w:r>
    </w:p>
    <w:p w14:paraId="14226C88" w14:textId="77777777" w:rsidR="00D4302C" w:rsidRDefault="00F33A36" w:rsidP="0075609E">
      <w:pPr>
        <w:keepNext/>
        <w:ind w:firstLine="0"/>
        <w:jc w:val="center"/>
      </w:pPr>
      <w:r>
        <w:rPr>
          <w:noProof/>
          <w:lang w:val="en-US"/>
        </w:rPr>
        <w:drawing>
          <wp:inline distT="0" distB="0" distL="0" distR="0" wp14:anchorId="75AED14F" wp14:editId="423B8BC4">
            <wp:extent cx="2227152" cy="2569360"/>
            <wp:effectExtent l="0" t="0" r="190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58697" cy="2605752"/>
                    </a:xfrm>
                    <a:prstGeom prst="rect">
                      <a:avLst/>
                    </a:prstGeom>
                  </pic:spPr>
                </pic:pic>
              </a:graphicData>
            </a:graphic>
          </wp:inline>
        </w:drawing>
      </w:r>
    </w:p>
    <w:p w14:paraId="655E5F5A" w14:textId="14C3B747" w:rsidR="00F33A36" w:rsidRDefault="00D4302C" w:rsidP="0041054F">
      <w:pPr>
        <w:pStyle w:val="Caption"/>
      </w:pPr>
      <w:r>
        <w:t xml:space="preserve">Kép </w:t>
      </w:r>
      <w:fldSimple w:instr=" SEQ Kép \* ARABIC ">
        <w:r w:rsidR="0041054F">
          <w:rPr>
            <w:noProof/>
          </w:rPr>
          <w:t>13</w:t>
        </w:r>
      </w:fldSimple>
      <w:r>
        <w:t xml:space="preserve"> Megosztás</w:t>
      </w:r>
    </w:p>
    <w:p w14:paraId="0AFCA14F" w14:textId="1A1802D5" w:rsidR="005C37CC" w:rsidRDefault="005C37CC" w:rsidP="005C37CC">
      <w:r>
        <w:lastRenderedPageBreak/>
        <w:t>A fájlokhoz hasonlóan tehát megtekinthetőek a mappák részletei is</w:t>
      </w:r>
      <w:r w:rsidR="004C5BB2">
        <w:t>,</w:t>
      </w:r>
      <w:r>
        <w:t xml:space="preserve"> mint a név, létrehozás</w:t>
      </w:r>
      <w:r w:rsidR="0060431A">
        <w:t>- és a törlés</w:t>
      </w:r>
      <w:r>
        <w:t xml:space="preserve"> dátuma, és a mappához tartozó logok. Itt is fennáll az, hogy ahol a törölt mappák vannak megjelenítve</w:t>
      </w:r>
      <w:r w:rsidR="0060431A">
        <w:t>,</w:t>
      </w:r>
      <w:r>
        <w:t xml:space="preserve"> az az oldal </w:t>
      </w:r>
      <w:r w:rsidR="00490FED">
        <w:t>ugyanezt a komponenst használja és a gombok ennek megfelelően vannak enge</w:t>
      </w:r>
      <w:r w:rsidR="0060431A">
        <w:t xml:space="preserve">délyezve és tiltva. Az itteni </w:t>
      </w:r>
      <w:r w:rsidR="00490FED">
        <w:t>gombok ugyanazt a funkciót jelölik, mint a fájlokhoz tartozó komponensen.</w:t>
      </w:r>
    </w:p>
    <w:p w14:paraId="4A8DD91F" w14:textId="77777777" w:rsidR="00A81951" w:rsidRDefault="00947C7C" w:rsidP="0075609E">
      <w:pPr>
        <w:keepNext/>
        <w:ind w:firstLine="0"/>
        <w:jc w:val="center"/>
      </w:pPr>
      <w:r>
        <w:rPr>
          <w:noProof/>
          <w:lang w:val="en-US"/>
        </w:rPr>
        <w:drawing>
          <wp:inline distT="0" distB="0" distL="0" distR="0" wp14:anchorId="3469D4F5" wp14:editId="77D82EF4">
            <wp:extent cx="2263366" cy="2306172"/>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94172" cy="2337561"/>
                    </a:xfrm>
                    <a:prstGeom prst="rect">
                      <a:avLst/>
                    </a:prstGeom>
                  </pic:spPr>
                </pic:pic>
              </a:graphicData>
            </a:graphic>
          </wp:inline>
        </w:drawing>
      </w:r>
    </w:p>
    <w:p w14:paraId="0CC9F115" w14:textId="47245A5D" w:rsidR="00947C7C" w:rsidRDefault="00A81951" w:rsidP="0041054F">
      <w:pPr>
        <w:pStyle w:val="Caption"/>
      </w:pPr>
      <w:r>
        <w:t xml:space="preserve">Kép </w:t>
      </w:r>
      <w:fldSimple w:instr=" SEQ Kép \* ARABIC ">
        <w:r w:rsidR="0041054F">
          <w:rPr>
            <w:noProof/>
          </w:rPr>
          <w:t>14</w:t>
        </w:r>
      </w:fldSimple>
      <w:r>
        <w:t xml:space="preserve"> Mappa adatok</w:t>
      </w:r>
    </w:p>
    <w:p w14:paraId="378D0747" w14:textId="68B5CE21" w:rsidR="00136136" w:rsidRDefault="00A02D08" w:rsidP="00261A44">
      <w:r>
        <w:t xml:space="preserve">A keresést segítő mezőtől jobbra </w:t>
      </w:r>
      <w:r w:rsidR="006A0C33">
        <w:t>három ikon található, egy mappa,</w:t>
      </w:r>
      <w:r>
        <w:t xml:space="preserve"> egy fájl</w:t>
      </w:r>
      <w:r w:rsidR="006A0C33">
        <w:t xml:space="preserve"> és egy Drop</w:t>
      </w:r>
      <w:r w:rsidR="0060431A">
        <w:t>b</w:t>
      </w:r>
      <w:r w:rsidR="006A0C33">
        <w:t>ox ikon</w:t>
      </w:r>
      <w:r>
        <w:t>.</w:t>
      </w:r>
    </w:p>
    <w:p w14:paraId="31550C3E" w14:textId="77777777" w:rsidR="00A81951" w:rsidRDefault="00BC0570" w:rsidP="0075609E">
      <w:pPr>
        <w:keepNext/>
        <w:ind w:firstLine="0"/>
        <w:jc w:val="center"/>
      </w:pPr>
      <w:r>
        <w:rPr>
          <w:noProof/>
          <w:lang w:val="en-US"/>
        </w:rPr>
        <w:drawing>
          <wp:inline distT="0" distB="0" distL="0" distR="0" wp14:anchorId="3D21D59F" wp14:editId="560D133F">
            <wp:extent cx="1009650" cy="571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09650" cy="571500"/>
                    </a:xfrm>
                    <a:prstGeom prst="rect">
                      <a:avLst/>
                    </a:prstGeom>
                  </pic:spPr>
                </pic:pic>
              </a:graphicData>
            </a:graphic>
          </wp:inline>
        </w:drawing>
      </w:r>
    </w:p>
    <w:p w14:paraId="5F48BD35" w14:textId="7C2CE688" w:rsidR="00136136" w:rsidRDefault="00A81951" w:rsidP="0041054F">
      <w:pPr>
        <w:pStyle w:val="Caption"/>
      </w:pPr>
      <w:r>
        <w:t xml:space="preserve">Kép </w:t>
      </w:r>
      <w:fldSimple w:instr=" SEQ Kép \* ARABIC ">
        <w:r w:rsidR="0041054F">
          <w:rPr>
            <w:noProof/>
          </w:rPr>
          <w:t>15</w:t>
        </w:r>
      </w:fldSimple>
      <w:r>
        <w:t xml:space="preserve"> Művelet ikonok</w:t>
      </w:r>
    </w:p>
    <w:p w14:paraId="548B46E5" w14:textId="76AEB123" w:rsidR="006A0C33" w:rsidRDefault="006A0C33" w:rsidP="006A0C33">
      <w:r>
        <w:t>A Dropbox ikonra kattintva egy felugró ab</w:t>
      </w:r>
      <w:r w:rsidR="0060431A">
        <w:t>l</w:t>
      </w:r>
      <w:r>
        <w:t>akon lehet megadni egy olyan Dropboxon tárolt fájl adatait, amelyet szeretne a felhasználó letölteni onnan. A „Path” mezőbe kell megadni a fájl elérését, míg a „Filename” mezőbe a a fájl nevét. Helyes adatok esetén a fájl átkerül ide is.</w:t>
      </w:r>
    </w:p>
    <w:p w14:paraId="12F3F4DA" w14:textId="77777777" w:rsidR="00B667A4" w:rsidRDefault="006A0C33" w:rsidP="0075609E">
      <w:pPr>
        <w:keepNext/>
        <w:ind w:firstLine="0"/>
        <w:jc w:val="center"/>
      </w:pPr>
      <w:r>
        <w:rPr>
          <w:noProof/>
          <w:lang w:val="en-US"/>
        </w:rPr>
        <w:lastRenderedPageBreak/>
        <w:drawing>
          <wp:inline distT="0" distB="0" distL="0" distR="0" wp14:anchorId="109DB22E" wp14:editId="7013CE28">
            <wp:extent cx="2387188" cy="2242144"/>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04956" cy="2258832"/>
                    </a:xfrm>
                    <a:prstGeom prst="rect">
                      <a:avLst/>
                    </a:prstGeom>
                  </pic:spPr>
                </pic:pic>
              </a:graphicData>
            </a:graphic>
          </wp:inline>
        </w:drawing>
      </w:r>
    </w:p>
    <w:p w14:paraId="78E77B52" w14:textId="15ACCF1E" w:rsidR="006A0C33" w:rsidRDefault="00B667A4" w:rsidP="0041054F">
      <w:pPr>
        <w:pStyle w:val="Caption"/>
      </w:pPr>
      <w:r>
        <w:t xml:space="preserve">Kép </w:t>
      </w:r>
      <w:fldSimple w:instr=" SEQ Kép \* ARABIC ">
        <w:r w:rsidR="0041054F">
          <w:rPr>
            <w:noProof/>
          </w:rPr>
          <w:t>16</w:t>
        </w:r>
      </w:fldSimple>
      <w:r>
        <w:t xml:space="preserve"> Letöltés Dropbox-ról</w:t>
      </w:r>
    </w:p>
    <w:p w14:paraId="55F892E1" w14:textId="0081003C" w:rsidR="00136136" w:rsidRDefault="00A02D08" w:rsidP="00136136">
      <w:r>
        <w:t xml:space="preserve"> A mappa ikonra kattintva </w:t>
      </w:r>
      <w:r w:rsidR="00136136">
        <w:t xml:space="preserve">a felugró ablak segítségével </w:t>
      </w:r>
      <w:r>
        <w:t>egy új mappa hozható létre ott</w:t>
      </w:r>
      <w:r w:rsidR="0060431A">
        <w:t>,</w:t>
      </w:r>
      <w:r>
        <w:t xml:space="preserve"> ahol a felhasználó éppen tartózkodik. </w:t>
      </w:r>
    </w:p>
    <w:p w14:paraId="7CB4AF28" w14:textId="77777777" w:rsidR="00B667A4" w:rsidRDefault="00136136" w:rsidP="0075609E">
      <w:pPr>
        <w:keepNext/>
        <w:ind w:firstLine="0"/>
        <w:jc w:val="center"/>
      </w:pPr>
      <w:r>
        <w:rPr>
          <w:noProof/>
          <w:lang w:val="en-US"/>
        </w:rPr>
        <w:drawing>
          <wp:inline distT="0" distB="0" distL="0" distR="0" wp14:anchorId="66214B9E" wp14:editId="7A04E2A3">
            <wp:extent cx="1955549" cy="1338698"/>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79559" cy="1355134"/>
                    </a:xfrm>
                    <a:prstGeom prst="rect">
                      <a:avLst/>
                    </a:prstGeom>
                  </pic:spPr>
                </pic:pic>
              </a:graphicData>
            </a:graphic>
          </wp:inline>
        </w:drawing>
      </w:r>
    </w:p>
    <w:p w14:paraId="764503B6" w14:textId="768196E5" w:rsidR="00136136" w:rsidRDefault="00B667A4" w:rsidP="0041054F">
      <w:pPr>
        <w:pStyle w:val="Caption"/>
      </w:pPr>
      <w:r>
        <w:t xml:space="preserve">Kép </w:t>
      </w:r>
      <w:fldSimple w:instr=" SEQ Kép \* ARABIC ">
        <w:r w:rsidR="0041054F">
          <w:rPr>
            <w:noProof/>
          </w:rPr>
          <w:t>17</w:t>
        </w:r>
      </w:fldSimple>
      <w:r>
        <w:t xml:space="preserve"> Mappa létrehozása</w:t>
      </w:r>
    </w:p>
    <w:p w14:paraId="7079F49C" w14:textId="143BA4B6" w:rsidR="00A02D08" w:rsidRDefault="00A02D08" w:rsidP="00136136">
      <w:r>
        <w:t>Míg a fájl ikonra kattintva lehet feltölteni új fájlokat</w:t>
      </w:r>
      <w:r w:rsidR="00136136">
        <w:t xml:space="preserve"> a felugró ablakon keresztül,</w:t>
      </w:r>
      <w:r>
        <w:t xml:space="preserve"> szintén oda, ahol a felhasználó éppen tartózkodik.</w:t>
      </w:r>
    </w:p>
    <w:p w14:paraId="041C0508" w14:textId="77777777" w:rsidR="00B667A4" w:rsidRDefault="00136136" w:rsidP="0075609E">
      <w:pPr>
        <w:keepNext/>
        <w:ind w:firstLine="0"/>
        <w:jc w:val="center"/>
      </w:pPr>
      <w:r>
        <w:rPr>
          <w:noProof/>
          <w:lang w:val="en-US"/>
        </w:rPr>
        <w:drawing>
          <wp:inline distT="0" distB="0" distL="0" distR="0" wp14:anchorId="771366D5" wp14:editId="1BE9C83B">
            <wp:extent cx="2344848" cy="1156363"/>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77135" cy="1172285"/>
                    </a:xfrm>
                    <a:prstGeom prst="rect">
                      <a:avLst/>
                    </a:prstGeom>
                  </pic:spPr>
                </pic:pic>
              </a:graphicData>
            </a:graphic>
          </wp:inline>
        </w:drawing>
      </w:r>
    </w:p>
    <w:p w14:paraId="20FDD29C" w14:textId="1830D50E" w:rsidR="00136136" w:rsidRDefault="00B667A4" w:rsidP="0041054F">
      <w:pPr>
        <w:pStyle w:val="Caption"/>
      </w:pPr>
      <w:r>
        <w:t xml:space="preserve">Kép </w:t>
      </w:r>
      <w:fldSimple w:instr=" SEQ Kép \* ARABIC ">
        <w:r w:rsidR="0041054F">
          <w:rPr>
            <w:noProof/>
          </w:rPr>
          <w:t>18</w:t>
        </w:r>
      </w:fldSimple>
      <w:r>
        <w:t xml:space="preserve"> Fájl feltöltése</w:t>
      </w:r>
    </w:p>
    <w:p w14:paraId="7D31C662" w14:textId="5921C5F8" w:rsidR="008D135A" w:rsidRDefault="003457D8" w:rsidP="008D135A">
      <w:r>
        <w:t>A „Files” menü második pontja a „Shared with me” menüpont, ahol a felhasználó azokat a fájlokat</w:t>
      </w:r>
      <w:r w:rsidR="0060431A">
        <w:t xml:space="preserve"> látja amelye</w:t>
      </w:r>
      <w:r>
        <w:t>k</w:t>
      </w:r>
      <w:r w:rsidR="0060431A">
        <w:t>et vele</w:t>
      </w:r>
      <w:r>
        <w:t xml:space="preserve"> megoszt</w:t>
      </w:r>
      <w:r w:rsidR="0060431A">
        <w:t>ottak</w:t>
      </w:r>
      <w:r>
        <w:t>.</w:t>
      </w:r>
      <w:r w:rsidR="0070260F">
        <w:t xml:space="preserve"> Az egyes fájlok kivála</w:t>
      </w:r>
      <w:r w:rsidR="0060431A">
        <w:t>szthatók, és műveletek végezhető</w:t>
      </w:r>
      <w:r w:rsidR="0070260F">
        <w:t>k rajtuk a jogosultságnak megfelelően.</w:t>
      </w:r>
      <w:r w:rsidR="00247219">
        <w:t xml:space="preserve"> Törölni például csak akkor tudja</w:t>
      </w:r>
      <w:r w:rsidR="0060431A">
        <w:t xml:space="preserve"> a felhasználó,</w:t>
      </w:r>
      <w:r w:rsidR="00247219">
        <w:t xml:space="preserve"> ha DELETE jogosultsággal rendelkezik.</w:t>
      </w:r>
    </w:p>
    <w:p w14:paraId="300F48CF" w14:textId="77777777" w:rsidR="00B667A4" w:rsidRDefault="008D135A" w:rsidP="0075609E">
      <w:pPr>
        <w:keepNext/>
        <w:ind w:firstLine="0"/>
        <w:jc w:val="center"/>
      </w:pPr>
      <w:r>
        <w:rPr>
          <w:noProof/>
          <w:lang w:val="en-US"/>
        </w:rPr>
        <w:lastRenderedPageBreak/>
        <w:drawing>
          <wp:inline distT="0" distB="0" distL="0" distR="0" wp14:anchorId="3DDD1EED" wp14:editId="3A2FE15A">
            <wp:extent cx="4734963" cy="532850"/>
            <wp:effectExtent l="0" t="0" r="889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81747" cy="538115"/>
                    </a:xfrm>
                    <a:prstGeom prst="rect">
                      <a:avLst/>
                    </a:prstGeom>
                  </pic:spPr>
                </pic:pic>
              </a:graphicData>
            </a:graphic>
          </wp:inline>
        </w:drawing>
      </w:r>
    </w:p>
    <w:p w14:paraId="56CDAE5A" w14:textId="6E1F915B" w:rsidR="00841924" w:rsidRDefault="00B667A4" w:rsidP="0041054F">
      <w:pPr>
        <w:pStyle w:val="Caption"/>
      </w:pPr>
      <w:r>
        <w:t xml:space="preserve">Kép </w:t>
      </w:r>
      <w:fldSimple w:instr=" SEQ Kép \* ARABIC ">
        <w:r w:rsidR="0041054F">
          <w:rPr>
            <w:noProof/>
          </w:rPr>
          <w:t>19</w:t>
        </w:r>
      </w:fldSimple>
      <w:r>
        <w:t xml:space="preserve"> A felhasználóval megosztott fájlok</w:t>
      </w:r>
    </w:p>
    <w:p w14:paraId="1D89204E" w14:textId="32D80AF2" w:rsidR="001929BB" w:rsidRDefault="003D2B06" w:rsidP="003D2B06">
      <w:r>
        <w:t>Az utolsó menüpont a lenyíló listában a „Deleted”, ide kerülnek azok a fájlok és mappák, amiket a felhasználó kijelölt törlésre, azonban a 14 nap még nem telt le. Az egy</w:t>
      </w:r>
      <w:r w:rsidR="00452747">
        <w:t>es elemek kijelölésekor megjelenik a korábban bemutatott ablak</w:t>
      </w:r>
      <w:r w:rsidR="00716285">
        <w:t>, amely</w:t>
      </w:r>
      <w:r w:rsidR="00452747">
        <w:t xml:space="preserve"> a fájl </w:t>
      </w:r>
      <w:r w:rsidR="0060431A">
        <w:t>részleteit tartalmazza, a</w:t>
      </w:r>
      <w:r w:rsidR="00452747">
        <w:t xml:space="preserve">zonban most </w:t>
      </w:r>
      <w:r w:rsidR="0060431A">
        <w:t>a törlést jelölő dátum kitöltött</w:t>
      </w:r>
      <w:r w:rsidR="00716285">
        <w:t>. A fájl vagy mappa a „Restore” gomb megnyomásával visszaállítható korábbi helyére.</w:t>
      </w:r>
      <w:r w:rsidR="001738E3">
        <w:t xml:space="preserve"> A 14 nap letelte után a fájl vagy mappa véglegesen törlődik a rendszerből</w:t>
      </w:r>
      <w:r w:rsidR="0060431A">
        <w:t>,</w:t>
      </w:r>
      <w:r w:rsidR="001738E3">
        <w:t xml:space="preserve"> és nem </w:t>
      </w:r>
      <w:r w:rsidR="0060431A">
        <w:t xml:space="preserve">állítható </w:t>
      </w:r>
      <w:r w:rsidR="001738E3">
        <w:t>vissza.</w:t>
      </w:r>
      <w:r w:rsidR="00716285">
        <w:t xml:space="preserve"> </w:t>
      </w:r>
    </w:p>
    <w:p w14:paraId="739030BE" w14:textId="77777777" w:rsidR="00B667A4" w:rsidRDefault="003D2B06" w:rsidP="0075609E">
      <w:pPr>
        <w:keepNext/>
        <w:ind w:firstLine="0"/>
        <w:jc w:val="center"/>
      </w:pPr>
      <w:r>
        <w:rPr>
          <w:noProof/>
          <w:lang w:val="en-US"/>
        </w:rPr>
        <w:drawing>
          <wp:inline distT="0" distB="0" distL="0" distR="0" wp14:anchorId="6BA33285" wp14:editId="208625D8">
            <wp:extent cx="4581262" cy="97777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6286" cy="1017264"/>
                    </a:xfrm>
                    <a:prstGeom prst="rect">
                      <a:avLst/>
                    </a:prstGeom>
                  </pic:spPr>
                </pic:pic>
              </a:graphicData>
            </a:graphic>
          </wp:inline>
        </w:drawing>
      </w:r>
    </w:p>
    <w:p w14:paraId="06A79CF8" w14:textId="39322A4D" w:rsidR="003C4CFE" w:rsidRPr="00FE6EEB" w:rsidRDefault="00B667A4" w:rsidP="0041054F">
      <w:pPr>
        <w:pStyle w:val="Caption"/>
      </w:pPr>
      <w:r>
        <w:t xml:space="preserve">Kép </w:t>
      </w:r>
      <w:fldSimple w:instr=" SEQ Kép \* ARABIC ">
        <w:r w:rsidR="0041054F">
          <w:rPr>
            <w:noProof/>
          </w:rPr>
          <w:t>20</w:t>
        </w:r>
      </w:fldSimple>
      <w:r>
        <w:t xml:space="preserve"> Törölt fájlok és mappák</w:t>
      </w:r>
    </w:p>
    <w:p w14:paraId="3F9FACF3" w14:textId="649DF8FD" w:rsidR="00A26F74" w:rsidRDefault="00A26F74">
      <w:pPr>
        <w:pStyle w:val="Heading3"/>
      </w:pPr>
      <w:bookmarkStart w:id="55" w:name="_Toc500267075"/>
      <w:r>
        <w:t>Notes menü</w:t>
      </w:r>
      <w:bookmarkEnd w:id="55"/>
    </w:p>
    <w:p w14:paraId="3D1B78CE" w14:textId="18373CD5" w:rsidR="00E436C7" w:rsidRPr="00E436C7" w:rsidRDefault="00DF297D" w:rsidP="00DF297D">
      <w:r>
        <w:t>A menüsor második a eleme a „Notes”</w:t>
      </w:r>
      <w:r w:rsidR="001760CF">
        <w:t>, ahova</w:t>
      </w:r>
      <w:r>
        <w:t xml:space="preserve"> a note-okkal kapcsolatos menüpontok kerültek. </w:t>
      </w:r>
    </w:p>
    <w:p w14:paraId="79FF008B" w14:textId="77777777" w:rsidR="003938B1" w:rsidRDefault="00A26F74" w:rsidP="0075609E">
      <w:pPr>
        <w:keepNext/>
        <w:ind w:firstLine="0"/>
        <w:jc w:val="center"/>
      </w:pPr>
      <w:r>
        <w:rPr>
          <w:noProof/>
          <w:lang w:val="en-US"/>
        </w:rPr>
        <w:drawing>
          <wp:inline distT="0" distB="0" distL="0" distR="0" wp14:anchorId="6E53DAE3" wp14:editId="5685E8ED">
            <wp:extent cx="1979526" cy="1063239"/>
            <wp:effectExtent l="0" t="0" r="190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93401" cy="1070692"/>
                    </a:xfrm>
                    <a:prstGeom prst="rect">
                      <a:avLst/>
                    </a:prstGeom>
                  </pic:spPr>
                </pic:pic>
              </a:graphicData>
            </a:graphic>
          </wp:inline>
        </w:drawing>
      </w:r>
    </w:p>
    <w:p w14:paraId="53D65E9B" w14:textId="294299E6" w:rsidR="00A26F74" w:rsidRDefault="003938B1" w:rsidP="0041054F">
      <w:pPr>
        <w:pStyle w:val="Caption"/>
      </w:pPr>
      <w:r>
        <w:t xml:space="preserve">Kép </w:t>
      </w:r>
      <w:fldSimple w:instr=" SEQ Kép \* ARABIC ">
        <w:r w:rsidR="0041054F">
          <w:rPr>
            <w:noProof/>
          </w:rPr>
          <w:t>21</w:t>
        </w:r>
      </w:fldSimple>
      <w:r>
        <w:t xml:space="preserve"> Notes menü</w:t>
      </w:r>
    </w:p>
    <w:p w14:paraId="6FD75E25" w14:textId="3727D5CC" w:rsidR="00DF297D" w:rsidRDefault="00DF297D" w:rsidP="00DF297D">
      <w:r>
        <w:t>Az első menüpont a „My Notes”</w:t>
      </w:r>
      <w:r w:rsidR="001760CF">
        <w:t>,</w:t>
      </w:r>
      <w:r>
        <w:t xml:space="preserve"> ahol a felhasználó a saját note-jain tud műveletek végezni</w:t>
      </w:r>
      <w:r w:rsidR="001760CF">
        <w:t>,</w:t>
      </w:r>
      <w:r>
        <w:t xml:space="preserve"> vagy új</w:t>
      </w:r>
      <w:r w:rsidR="001760CF">
        <w:t xml:space="preserve"> note-ot</w:t>
      </w:r>
      <w:r>
        <w:t xml:space="preserve"> </w:t>
      </w:r>
      <w:r w:rsidR="001760CF">
        <w:t xml:space="preserve">tud </w:t>
      </w:r>
      <w:r>
        <w:t>létrehozni.</w:t>
      </w:r>
      <w:r w:rsidR="00216C43">
        <w:t xml:space="preserve"> </w:t>
      </w:r>
      <w:r w:rsidR="00BB4149">
        <w:t>Felül e</w:t>
      </w:r>
      <w:r w:rsidR="001760CF">
        <w:t>gy lista</w:t>
      </w:r>
      <w:r w:rsidR="00216C43">
        <w:t xml:space="preserve"> láthat</w:t>
      </w:r>
      <w:r w:rsidR="001760CF">
        <w:t>ó</w:t>
      </w:r>
      <w:r w:rsidR="00216C43">
        <w:t xml:space="preserve"> a note-</w:t>
      </w:r>
      <w:r w:rsidR="001760CF">
        <w:t>ok</w:t>
      </w:r>
      <w:r w:rsidR="00216C43">
        <w:t>ból, amelyben az egyes elemek kiválas</w:t>
      </w:r>
      <w:r w:rsidR="001760CF">
        <w:t>ztható</w:t>
      </w:r>
      <w:r w:rsidR="00216C43">
        <w:t xml:space="preserve">k. Kiválasztás után az adott note adatai jelennek meg. </w:t>
      </w:r>
      <w:r w:rsidR="00BB4149">
        <w:t>A lehetséges műveletek:</w:t>
      </w:r>
    </w:p>
    <w:p w14:paraId="2B885768" w14:textId="47C520C6" w:rsidR="00216C43" w:rsidRDefault="00216C43" w:rsidP="00216C43">
      <w:pPr>
        <w:pStyle w:val="ListParagraph"/>
        <w:numPr>
          <w:ilvl w:val="0"/>
          <w:numId w:val="37"/>
        </w:numPr>
      </w:pPr>
      <w:r>
        <w:t>Ha még nincs kiválasztva egy note sem</w:t>
      </w:r>
      <w:r w:rsidR="00547A96">
        <w:t>, akkor</w:t>
      </w:r>
      <w:r>
        <w:t xml:space="preserve"> a név és tartalom megadása után a „New” gombra kattintva létrejön az új note. Amennyiben ki van választva egy már létező</w:t>
      </w:r>
      <w:r w:rsidR="00547A96">
        <w:t xml:space="preserve"> note</w:t>
      </w:r>
      <w:r w:rsidR="004055C3">
        <w:t>,</w:t>
      </w:r>
      <w:r>
        <w:t xml:space="preserve"> akkor a „New” gombra kattintva </w:t>
      </w:r>
      <w:r w:rsidR="004055C3">
        <w:t>törlődik a kiválasztás</w:t>
      </w:r>
      <w:r w:rsidR="00547A96">
        <w:t>,</w:t>
      </w:r>
      <w:r w:rsidR="004055C3">
        <w:t xml:space="preserve"> és meg lehet adni az új note adatait.</w:t>
      </w:r>
    </w:p>
    <w:p w14:paraId="6C97DE60" w14:textId="57809FE1" w:rsidR="004055C3" w:rsidRDefault="004055C3" w:rsidP="00216C43">
      <w:pPr>
        <w:pStyle w:val="ListParagraph"/>
        <w:numPr>
          <w:ilvl w:val="0"/>
          <w:numId w:val="37"/>
        </w:numPr>
      </w:pPr>
      <w:r>
        <w:lastRenderedPageBreak/>
        <w:t>Az „Update” gomb egy kiválasztott note adatain módosít megnyomás után.</w:t>
      </w:r>
    </w:p>
    <w:p w14:paraId="7C825E04" w14:textId="1F55221C" w:rsidR="00D258A8" w:rsidRDefault="00D258A8" w:rsidP="00216C43">
      <w:pPr>
        <w:pStyle w:val="ListParagraph"/>
        <w:numPr>
          <w:ilvl w:val="0"/>
          <w:numId w:val="37"/>
        </w:numPr>
      </w:pPr>
      <w:r>
        <w:t>A „Delete” gomb segítségével lehet törölni a note-okat.</w:t>
      </w:r>
    </w:p>
    <w:p w14:paraId="200A5CB9" w14:textId="46FEFA03" w:rsidR="00D258A8" w:rsidRDefault="00D258A8" w:rsidP="00216C43">
      <w:pPr>
        <w:pStyle w:val="ListParagraph"/>
        <w:numPr>
          <w:ilvl w:val="0"/>
          <w:numId w:val="37"/>
        </w:numPr>
      </w:pPr>
      <w:r>
        <w:t>A „Share”</w:t>
      </w:r>
      <w:r w:rsidR="00597404">
        <w:t xml:space="preserve"> gomb megnyomásával pedig a má</w:t>
      </w:r>
      <w:r>
        <w:t xml:space="preserve">r korábban bemutatott megosztást segítő ablak ugrik fel. </w:t>
      </w:r>
    </w:p>
    <w:p w14:paraId="12F8949D" w14:textId="77777777" w:rsidR="004706C9" w:rsidRDefault="00DF297D" w:rsidP="0075609E">
      <w:pPr>
        <w:keepNext/>
        <w:ind w:firstLine="0"/>
        <w:jc w:val="center"/>
      </w:pPr>
      <w:r>
        <w:rPr>
          <w:noProof/>
          <w:lang w:val="en-US"/>
        </w:rPr>
        <w:drawing>
          <wp:inline distT="0" distB="0" distL="0" distR="0" wp14:anchorId="71C9792A" wp14:editId="381770B6">
            <wp:extent cx="5104563" cy="244183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18472" cy="2448489"/>
                    </a:xfrm>
                    <a:prstGeom prst="rect">
                      <a:avLst/>
                    </a:prstGeom>
                  </pic:spPr>
                </pic:pic>
              </a:graphicData>
            </a:graphic>
          </wp:inline>
        </w:drawing>
      </w:r>
    </w:p>
    <w:p w14:paraId="268DE140" w14:textId="23F141CE" w:rsidR="00DF297D" w:rsidRDefault="004706C9" w:rsidP="0041054F">
      <w:pPr>
        <w:pStyle w:val="Caption"/>
      </w:pPr>
      <w:r>
        <w:t xml:space="preserve">Kép </w:t>
      </w:r>
      <w:fldSimple w:instr=" SEQ Kép \* ARABIC ">
        <w:r w:rsidR="0041054F">
          <w:rPr>
            <w:noProof/>
          </w:rPr>
          <w:t>22</w:t>
        </w:r>
      </w:fldSimple>
      <w:r>
        <w:t xml:space="preserve"> Felhasználóhoz tartozó note-ok</w:t>
      </w:r>
    </w:p>
    <w:p w14:paraId="64BC803A" w14:textId="76E8FF23" w:rsidR="00F71990" w:rsidRDefault="00F71990" w:rsidP="00F71990">
      <w:r>
        <w:t>A második menüpont a „Shared with me” ahol a felhas</w:t>
      </w:r>
      <w:r w:rsidR="00547A96">
        <w:t>z</w:t>
      </w:r>
      <w:r>
        <w:t>nálóva</w:t>
      </w:r>
      <w:r w:rsidR="00547A96">
        <w:t>l megosztott note-ok tekinthető</w:t>
      </w:r>
      <w:r>
        <w:t>k meg. Az oldal kialakítása hasonló az előzőhöz</w:t>
      </w:r>
      <w:r w:rsidR="00547A96">
        <w:t>,</w:t>
      </w:r>
      <w:r>
        <w:t xml:space="preserve"> azonban itt csak két műveletre van lehetőség. Az egyik a módosítás az „Update” gombbal</w:t>
      </w:r>
      <w:r w:rsidR="00547A96">
        <w:t>,</w:t>
      </w:r>
      <w:r>
        <w:t xml:space="preserve"> a másik pedig a törlés a „Delete” gombbal. A felhasználó az adott műveletet csak akkor tudja végrehajtani, ha van hozzá megfelelő jogosultsága. </w:t>
      </w:r>
    </w:p>
    <w:p w14:paraId="428CF5C9" w14:textId="77777777" w:rsidR="004706C9" w:rsidRDefault="00F71990" w:rsidP="0075609E">
      <w:pPr>
        <w:keepNext/>
        <w:ind w:firstLine="0"/>
        <w:jc w:val="center"/>
      </w:pPr>
      <w:r>
        <w:rPr>
          <w:noProof/>
          <w:lang w:val="en-US"/>
        </w:rPr>
        <w:drawing>
          <wp:inline distT="0" distB="0" distL="0" distR="0" wp14:anchorId="1678C393" wp14:editId="44C7CCA6">
            <wp:extent cx="5154805" cy="2269472"/>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66885" cy="2274790"/>
                    </a:xfrm>
                    <a:prstGeom prst="rect">
                      <a:avLst/>
                    </a:prstGeom>
                  </pic:spPr>
                </pic:pic>
              </a:graphicData>
            </a:graphic>
          </wp:inline>
        </w:drawing>
      </w:r>
    </w:p>
    <w:p w14:paraId="253BBAE3" w14:textId="297CBD4A" w:rsidR="00F71990" w:rsidRPr="00A26F74" w:rsidRDefault="004706C9" w:rsidP="0041054F">
      <w:pPr>
        <w:pStyle w:val="Caption"/>
      </w:pPr>
      <w:r>
        <w:t xml:space="preserve">Kép </w:t>
      </w:r>
      <w:fldSimple w:instr=" SEQ Kép \* ARABIC ">
        <w:r w:rsidR="0041054F">
          <w:rPr>
            <w:noProof/>
          </w:rPr>
          <w:t>23</w:t>
        </w:r>
      </w:fldSimple>
      <w:r>
        <w:t xml:space="preserve"> Felhasználóval megoszott note-ok</w:t>
      </w:r>
    </w:p>
    <w:p w14:paraId="2D780EC6" w14:textId="772F15BB" w:rsidR="008F23F9" w:rsidRDefault="008F23F9">
      <w:pPr>
        <w:pStyle w:val="Heading3"/>
      </w:pPr>
      <w:bookmarkStart w:id="56" w:name="_Toc500267076"/>
      <w:r>
        <w:lastRenderedPageBreak/>
        <w:t>User menü</w:t>
      </w:r>
      <w:bookmarkEnd w:id="56"/>
    </w:p>
    <w:p w14:paraId="6461A58F" w14:textId="4002F7F8" w:rsidR="00653CF6" w:rsidRPr="00653CF6" w:rsidRDefault="00653CF6" w:rsidP="00653CF6">
      <w:r>
        <w:t>A menüsor utolsó eleme a „User” menü, itt a felhasználóval k</w:t>
      </w:r>
      <w:r w:rsidR="00547A96">
        <w:t>apcsolatos műveletek végezhető</w:t>
      </w:r>
      <w:r>
        <w:t>k el.</w:t>
      </w:r>
    </w:p>
    <w:p w14:paraId="3D338B8D" w14:textId="77777777" w:rsidR="0030535E" w:rsidRDefault="0089036A" w:rsidP="0075609E">
      <w:pPr>
        <w:keepNext/>
        <w:ind w:firstLine="0"/>
        <w:jc w:val="center"/>
      </w:pPr>
      <w:r>
        <w:rPr>
          <w:noProof/>
          <w:lang w:val="en-US"/>
        </w:rPr>
        <w:drawing>
          <wp:inline distT="0" distB="0" distL="0" distR="0" wp14:anchorId="1E60952A" wp14:editId="7A47213B">
            <wp:extent cx="1724025" cy="18859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24025" cy="1885950"/>
                    </a:xfrm>
                    <a:prstGeom prst="rect">
                      <a:avLst/>
                    </a:prstGeom>
                  </pic:spPr>
                </pic:pic>
              </a:graphicData>
            </a:graphic>
          </wp:inline>
        </w:drawing>
      </w:r>
    </w:p>
    <w:p w14:paraId="20166F07" w14:textId="1346B8D3" w:rsidR="0089036A" w:rsidRDefault="0030535E" w:rsidP="0041054F">
      <w:pPr>
        <w:pStyle w:val="Caption"/>
      </w:pPr>
      <w:r>
        <w:t xml:space="preserve">Kép </w:t>
      </w:r>
      <w:fldSimple w:instr=" SEQ Kép \* ARABIC ">
        <w:r w:rsidR="0041054F">
          <w:rPr>
            <w:noProof/>
          </w:rPr>
          <w:t>24</w:t>
        </w:r>
      </w:fldSimple>
      <w:r>
        <w:t xml:space="preserve"> User menü</w:t>
      </w:r>
    </w:p>
    <w:p w14:paraId="47CC2935" w14:textId="7B94B5BD" w:rsidR="0065280A" w:rsidRDefault="0065280A" w:rsidP="0065280A">
      <w:r>
        <w:t>Az első menüpont a „Change Data”, am</w:t>
      </w:r>
      <w:r w:rsidR="00547A96">
        <w:t xml:space="preserve">elyre kattintva a felhasználó </w:t>
      </w:r>
      <w:r w:rsidR="00A03B5D">
        <w:t>meg tudja válto</w:t>
      </w:r>
      <w:r w:rsidR="00547A96">
        <w:t>ztatni az e-mail címét és/vagy</w:t>
      </w:r>
      <w:r w:rsidR="00A03B5D">
        <w:t xml:space="preserve"> a jelszavát. A</w:t>
      </w:r>
      <w:r w:rsidR="00547A96">
        <w:t xml:space="preserve"> sikeres művelethez </w:t>
      </w:r>
      <w:r w:rsidR="00A03B5D">
        <w:t>mindenképp</w:t>
      </w:r>
      <w:r w:rsidR="00547A96">
        <w:t>en meg kell adni a jelenlegi jelszót</w:t>
      </w:r>
      <w:r w:rsidR="00A03B5D">
        <w:t xml:space="preserve"> helyesen. </w:t>
      </w:r>
    </w:p>
    <w:p w14:paraId="5B528A52" w14:textId="77777777" w:rsidR="0030535E" w:rsidRDefault="0065280A" w:rsidP="0075609E">
      <w:pPr>
        <w:keepNext/>
        <w:ind w:firstLine="0"/>
        <w:jc w:val="center"/>
      </w:pPr>
      <w:r>
        <w:rPr>
          <w:noProof/>
          <w:lang w:val="en-US"/>
        </w:rPr>
        <w:drawing>
          <wp:inline distT="0" distB="0" distL="0" distR="0" wp14:anchorId="0DD1FBF5" wp14:editId="5FFC25F5">
            <wp:extent cx="2813539" cy="2547393"/>
            <wp:effectExtent l="0" t="0" r="635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5973" cy="2558651"/>
                    </a:xfrm>
                    <a:prstGeom prst="rect">
                      <a:avLst/>
                    </a:prstGeom>
                  </pic:spPr>
                </pic:pic>
              </a:graphicData>
            </a:graphic>
          </wp:inline>
        </w:drawing>
      </w:r>
    </w:p>
    <w:p w14:paraId="4D5952DF" w14:textId="4080530A" w:rsidR="0065280A" w:rsidRDefault="0030535E" w:rsidP="0041054F">
      <w:pPr>
        <w:pStyle w:val="Caption"/>
      </w:pPr>
      <w:r>
        <w:t xml:space="preserve">Kép </w:t>
      </w:r>
      <w:fldSimple w:instr=" SEQ Kép \* ARABIC ">
        <w:r w:rsidR="0041054F">
          <w:rPr>
            <w:noProof/>
          </w:rPr>
          <w:t>25</w:t>
        </w:r>
      </w:fldSimple>
      <w:r>
        <w:t xml:space="preserve"> Felhasználói adatok megváltoztatása</w:t>
      </w:r>
    </w:p>
    <w:p w14:paraId="4F7F152E" w14:textId="55D532B3" w:rsidR="00901FA3" w:rsidRDefault="00901FA3" w:rsidP="00901FA3">
      <w:r>
        <w:t>A következő menüpont a „Dropbox”</w:t>
      </w:r>
      <w:r w:rsidR="00547A96">
        <w:t>,</w:t>
      </w:r>
      <w:r>
        <w:t xml:space="preserve"> ahol a felhasználó össze tudja kötni a Dropboxos</w:t>
      </w:r>
      <w:r w:rsidR="00547A96">
        <w:t>-</w:t>
      </w:r>
      <w:r>
        <w:t xml:space="preserve"> és az </w:t>
      </w:r>
      <w:r w:rsidR="00547A96">
        <w:t>alkalmazásban lévő fiókját. Az oldalon egy link</w:t>
      </w:r>
      <w:r>
        <w:t xml:space="preserve"> lát</w:t>
      </w:r>
      <w:r w:rsidR="00547A96">
        <w:t>ható,</w:t>
      </w:r>
      <w:r>
        <w:t xml:space="preserve"> ahova átnavi</w:t>
      </w:r>
      <w:r w:rsidR="00547A96">
        <w:t>gálva</w:t>
      </w:r>
      <w:r>
        <w:t xml:space="preserve"> be kell lépni a Dropboxos regisztrációba, majd ott engedélyezni </w:t>
      </w:r>
      <w:r w:rsidR="00547A96">
        <w:t>lehet</w:t>
      </w:r>
      <w:r>
        <w:t xml:space="preserve"> az alkalmazás számára a hozzáférést. A művelet végén </w:t>
      </w:r>
      <w:r w:rsidR="00547A96">
        <w:t xml:space="preserve">a felhasználó </w:t>
      </w:r>
      <w:r>
        <w:t>kap egy hozzáférési tokent, amelyet az oldalr</w:t>
      </w:r>
      <w:r w:rsidR="00547A96">
        <w:t>a be kell másolnia, majd meg kell nyomni</w:t>
      </w:r>
      <w:r>
        <w:t xml:space="preserve"> az „Authorize” gombot, </w:t>
      </w:r>
      <w:r w:rsidR="00547A96">
        <w:t>melyek</w:t>
      </w:r>
      <w:r>
        <w:t xml:space="preserve"> után a két regiszt</w:t>
      </w:r>
      <w:r w:rsidR="00547A96">
        <w:t>ráció összekapcsolódik</w:t>
      </w:r>
      <w:r>
        <w:t>.</w:t>
      </w:r>
    </w:p>
    <w:p w14:paraId="4577F9FE" w14:textId="77777777" w:rsidR="0030535E" w:rsidRDefault="00901FA3" w:rsidP="0075609E">
      <w:pPr>
        <w:keepNext/>
        <w:ind w:firstLine="0"/>
        <w:jc w:val="center"/>
      </w:pPr>
      <w:r>
        <w:rPr>
          <w:noProof/>
          <w:lang w:val="en-US"/>
        </w:rPr>
        <w:lastRenderedPageBreak/>
        <w:drawing>
          <wp:inline distT="0" distB="0" distL="0" distR="0" wp14:anchorId="5336EAE4" wp14:editId="48BB62DD">
            <wp:extent cx="4371033" cy="17393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95455" cy="1749085"/>
                    </a:xfrm>
                    <a:prstGeom prst="rect">
                      <a:avLst/>
                    </a:prstGeom>
                  </pic:spPr>
                </pic:pic>
              </a:graphicData>
            </a:graphic>
          </wp:inline>
        </w:drawing>
      </w:r>
    </w:p>
    <w:p w14:paraId="38995982" w14:textId="00D6BC33" w:rsidR="00901FA3" w:rsidRDefault="0030535E" w:rsidP="0041054F">
      <w:pPr>
        <w:pStyle w:val="Caption"/>
      </w:pPr>
      <w:r>
        <w:t xml:space="preserve">Kép </w:t>
      </w:r>
      <w:fldSimple w:instr=" SEQ Kép \* ARABIC ">
        <w:r w:rsidR="0041054F">
          <w:rPr>
            <w:noProof/>
          </w:rPr>
          <w:t>26</w:t>
        </w:r>
      </w:fldSimple>
      <w:r>
        <w:t xml:space="preserve"> Dropbox engedélyezés megvalósítása</w:t>
      </w:r>
    </w:p>
    <w:p w14:paraId="7828882A" w14:textId="7E4B9E4C" w:rsidR="00B34D14" w:rsidRDefault="00B34D14" w:rsidP="00B34D14">
      <w:r>
        <w:t>A harmadik menüpont a lenyíló listában a „Logs”</w:t>
      </w:r>
      <w:r w:rsidR="00547A96">
        <w:t>,</w:t>
      </w:r>
      <w:r>
        <w:t xml:space="preserve"> ahol az összes</w:t>
      </w:r>
      <w:r w:rsidR="00547A96">
        <w:t>,</w:t>
      </w:r>
      <w:r>
        <w:t xml:space="preserve"> felhasználóhoz kapcsolódó log bejegyzés megtekinthető. Itt lehetnek sikeres és sikertelen bejelentkezési kísérletek</w:t>
      </w:r>
      <w:r w:rsidR="00547A96">
        <w:t>,</w:t>
      </w:r>
      <w:r>
        <w:t xml:space="preserve"> vagy a felhasználóhoz tartozó mappákon és fájlokon végzett műveletek</w:t>
      </w:r>
      <w:r w:rsidR="00FF1259">
        <w:t>. A bejegyzések nem módosítható</w:t>
      </w:r>
      <w:r>
        <w:t>k és nem törölhetők.</w:t>
      </w:r>
    </w:p>
    <w:p w14:paraId="1F86F0F4" w14:textId="77777777" w:rsidR="007A1181" w:rsidRDefault="00B34D14" w:rsidP="0075609E">
      <w:pPr>
        <w:keepNext/>
        <w:ind w:firstLine="0"/>
        <w:jc w:val="center"/>
      </w:pPr>
      <w:r>
        <w:rPr>
          <w:noProof/>
          <w:lang w:val="en-US"/>
        </w:rPr>
        <w:drawing>
          <wp:inline distT="0" distB="0" distL="0" distR="0" wp14:anchorId="74F06ACC" wp14:editId="005ECC45">
            <wp:extent cx="4282955" cy="4139921"/>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0570" cy="4176279"/>
                    </a:xfrm>
                    <a:prstGeom prst="rect">
                      <a:avLst/>
                    </a:prstGeom>
                  </pic:spPr>
                </pic:pic>
              </a:graphicData>
            </a:graphic>
          </wp:inline>
        </w:drawing>
      </w:r>
    </w:p>
    <w:p w14:paraId="389A1D5B" w14:textId="70A954CA" w:rsidR="00B34D14" w:rsidRDefault="007A1181" w:rsidP="0041054F">
      <w:pPr>
        <w:pStyle w:val="Caption"/>
      </w:pPr>
      <w:r>
        <w:t xml:space="preserve">Kép </w:t>
      </w:r>
      <w:fldSimple w:instr=" SEQ Kép \* ARABIC ">
        <w:r w:rsidR="0041054F">
          <w:rPr>
            <w:noProof/>
          </w:rPr>
          <w:t>27</w:t>
        </w:r>
      </w:fldSimple>
      <w:r>
        <w:t xml:space="preserve"> Felhasználói logok</w:t>
      </w:r>
    </w:p>
    <w:p w14:paraId="29025C55" w14:textId="30B6C09E" w:rsidR="00F92DED" w:rsidRDefault="00F92DED" w:rsidP="00F92DED">
      <w:r>
        <w:t>Az utolsó előtti menüpont a „Logout”, amelyre kattintva a felhasználó kijelentkezik a rendszerből és visszakerül a bejelentkező oldalra. Az utolsó pedig a</w:t>
      </w:r>
      <w:r w:rsidR="00FF1259">
        <w:t xml:space="preserve"> „Delete Account”, ahol törölhető </w:t>
      </w:r>
      <w:r>
        <w:t xml:space="preserve">a regisztráció. Kattintás után felugrik egy megerősítő </w:t>
      </w:r>
      <w:r>
        <w:lastRenderedPageBreak/>
        <w:t>ablak</w:t>
      </w:r>
      <w:r w:rsidR="00FF1259">
        <w:t>,</w:t>
      </w:r>
      <w:r>
        <w:t xml:space="preserve"> ahol az „OK”-ra kattintva a felhasználó fiókja</w:t>
      </w:r>
      <w:r w:rsidR="00FF1259">
        <w:t xml:space="preserve"> véglegesen</w:t>
      </w:r>
      <w:r>
        <w:t xml:space="preserve"> törlődik</w:t>
      </w:r>
      <w:r w:rsidR="00FF1259">
        <w:t xml:space="preserve">, </w:t>
      </w:r>
      <w:r w:rsidR="00207BF8">
        <w:t>a művelet nem visszaá</w:t>
      </w:r>
      <w:r>
        <w:t>llítható.</w:t>
      </w:r>
    </w:p>
    <w:p w14:paraId="519E8737" w14:textId="77777777" w:rsidR="007A1181" w:rsidRDefault="00F92DED" w:rsidP="0075609E">
      <w:pPr>
        <w:keepNext/>
        <w:ind w:firstLine="0"/>
        <w:jc w:val="center"/>
      </w:pPr>
      <w:r>
        <w:rPr>
          <w:noProof/>
          <w:lang w:val="en-US"/>
        </w:rPr>
        <w:drawing>
          <wp:inline distT="0" distB="0" distL="0" distR="0" wp14:anchorId="5B9C916E" wp14:editId="20840666">
            <wp:extent cx="4229100" cy="933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29100" cy="933450"/>
                    </a:xfrm>
                    <a:prstGeom prst="rect">
                      <a:avLst/>
                    </a:prstGeom>
                  </pic:spPr>
                </pic:pic>
              </a:graphicData>
            </a:graphic>
          </wp:inline>
        </w:drawing>
      </w:r>
    </w:p>
    <w:p w14:paraId="5A1A6743" w14:textId="53D93703" w:rsidR="00F92DED" w:rsidRPr="0089036A" w:rsidRDefault="007A1181" w:rsidP="0041054F">
      <w:pPr>
        <w:pStyle w:val="Caption"/>
      </w:pPr>
      <w:r>
        <w:t xml:space="preserve">Kép </w:t>
      </w:r>
      <w:fldSimple w:instr=" SEQ Kép \* ARABIC ">
        <w:r w:rsidR="0041054F">
          <w:rPr>
            <w:noProof/>
          </w:rPr>
          <w:t>28</w:t>
        </w:r>
      </w:fldSimple>
      <w:r>
        <w:t xml:space="preserve"> Regisztáció törlésének megerősítése</w:t>
      </w:r>
    </w:p>
    <w:p w14:paraId="58F5A913" w14:textId="38FE7206" w:rsidR="00A72F58" w:rsidRDefault="00A72F58">
      <w:pPr>
        <w:pStyle w:val="Heading1"/>
      </w:pPr>
      <w:bookmarkStart w:id="57" w:name="_Toc500267077"/>
      <w:r w:rsidRPr="00BB07F9">
        <w:lastRenderedPageBreak/>
        <w:t>Mérések</w:t>
      </w:r>
      <w:bookmarkEnd w:id="57"/>
    </w:p>
    <w:p w14:paraId="317A53A4" w14:textId="7F8CE638" w:rsidR="00C97BB8" w:rsidRDefault="00F93963" w:rsidP="00F93963">
      <w:r>
        <w:t>A fejezetben olyan mérések eredményét és összehasonlítását fogom bemutatni,</w:t>
      </w:r>
      <w:r w:rsidR="00224238">
        <w:t xml:space="preserve"> amelyeket először elvégeztem az asztali gépe</w:t>
      </w:r>
      <w:r w:rsidR="007742A4">
        <w:t>n, ahol a fejlesztés történt</w:t>
      </w:r>
      <w:r w:rsidR="00FF1259">
        <w:t>,</w:t>
      </w:r>
      <w:r w:rsidR="007742A4">
        <w:t xml:space="preserve"> </w:t>
      </w:r>
      <w:r>
        <w:t>majd a Raspberry PI eszközön is</w:t>
      </w:r>
      <w:r w:rsidR="00FF2ACB">
        <w:t>. A kéréseket egy harmadik gépről indítottam</w:t>
      </w:r>
      <w:r>
        <w:t xml:space="preserve">. A cél bemutatni, hogy milyen teljesítmény csökenéssel jár a kérések kiszolgálása a lassabb eszközön. </w:t>
      </w:r>
      <w:r w:rsidR="00224238">
        <w:t>Ahogy említettem a</w:t>
      </w:r>
      <w:r w:rsidR="007742A4">
        <w:t>z alkalmazás Windows és Raspbian operációs rendszeren is tud futni.</w:t>
      </w:r>
    </w:p>
    <w:p w14:paraId="1469326A" w14:textId="5CBBF386" w:rsidR="00F93963" w:rsidRDefault="00F93963" w:rsidP="00F93963">
      <w:r>
        <w:t>Az erősebb gép lényeges specifikációi:</w:t>
      </w:r>
    </w:p>
    <w:p w14:paraId="6232D3EE" w14:textId="48989296" w:rsidR="00F93963" w:rsidRDefault="00F93963" w:rsidP="00F93963">
      <w:pPr>
        <w:pStyle w:val="ListParagraph"/>
        <w:numPr>
          <w:ilvl w:val="0"/>
          <w:numId w:val="40"/>
        </w:numPr>
      </w:pPr>
      <w:r>
        <w:t>RAM:</w:t>
      </w:r>
      <w:r w:rsidR="00B13050">
        <w:t xml:space="preserve"> 16</w:t>
      </w:r>
      <w:r w:rsidR="00BA3D02">
        <w:t xml:space="preserve"> </w:t>
      </w:r>
      <w:r w:rsidR="00B13050">
        <w:t>GB</w:t>
      </w:r>
    </w:p>
    <w:p w14:paraId="1ED1889B" w14:textId="32705B8E" w:rsidR="00F93963" w:rsidRDefault="00F93963" w:rsidP="00F93963">
      <w:pPr>
        <w:pStyle w:val="ListParagraph"/>
        <w:numPr>
          <w:ilvl w:val="0"/>
          <w:numId w:val="40"/>
        </w:numPr>
      </w:pPr>
      <w:r>
        <w:t>Tárhely:</w:t>
      </w:r>
      <w:r w:rsidR="00B13050">
        <w:t xml:space="preserve"> SSD 256</w:t>
      </w:r>
      <w:r w:rsidR="00BA3D02">
        <w:t xml:space="preserve"> </w:t>
      </w:r>
      <w:r w:rsidR="00B13050">
        <w:t>GB</w:t>
      </w:r>
      <w:r w:rsidR="007742A4">
        <w:t>, 1</w:t>
      </w:r>
      <w:r w:rsidR="00BA3D02">
        <w:t xml:space="preserve"> </w:t>
      </w:r>
      <w:r w:rsidR="007742A4">
        <w:t>TB HDD</w:t>
      </w:r>
      <w:r w:rsidR="00B2108B">
        <w:t xml:space="preserve"> (Az adatbázis műveletek HDD-re íródnak, a fájlműveletek az SSD-n történnek)</w:t>
      </w:r>
    </w:p>
    <w:p w14:paraId="0957F626" w14:textId="1E44702A" w:rsidR="00F93963" w:rsidRDefault="00F93963" w:rsidP="00F93963">
      <w:pPr>
        <w:pStyle w:val="ListParagraph"/>
        <w:numPr>
          <w:ilvl w:val="0"/>
          <w:numId w:val="40"/>
        </w:numPr>
      </w:pPr>
      <w:r>
        <w:t>Processzor:</w:t>
      </w:r>
      <w:r w:rsidR="00B13050">
        <w:t xml:space="preserve"> i7</w:t>
      </w:r>
      <w:r w:rsidR="004A483F">
        <w:t xml:space="preserve"> 6700 CPU @ 3.40 GHz</w:t>
      </w:r>
    </w:p>
    <w:p w14:paraId="7F72EF1A" w14:textId="66D2FB95" w:rsidR="00F93963" w:rsidRDefault="00F93963" w:rsidP="00F93963">
      <w:pPr>
        <w:pStyle w:val="ListParagraph"/>
        <w:numPr>
          <w:ilvl w:val="0"/>
          <w:numId w:val="40"/>
        </w:numPr>
      </w:pPr>
      <w:r>
        <w:t>Internet sebessége:</w:t>
      </w:r>
      <w:r w:rsidR="00B13050">
        <w:t xml:space="preserve"> 1G</w:t>
      </w:r>
      <w:r w:rsidR="000B110B">
        <w:t>b</w:t>
      </w:r>
      <w:r w:rsidR="00B13050">
        <w:t>it</w:t>
      </w:r>
      <w:r w:rsidR="000B110B">
        <w:t xml:space="preserve"> (A Raspberry PI eszköz specifikáció szerint 100Mbit-re képes Ethernet kábelen keresztül</w:t>
      </w:r>
      <w:r w:rsidR="007C6901">
        <w:t xml:space="preserve">, </w:t>
      </w:r>
      <w:r w:rsidR="007742A4">
        <w:t>mivel</w:t>
      </w:r>
      <w:r w:rsidR="007C6901">
        <w:t xml:space="preserve"> nem USB-t használok</w:t>
      </w:r>
      <w:r w:rsidR="000B110B">
        <w:t>.)</w:t>
      </w:r>
    </w:p>
    <w:p w14:paraId="11E6D32C" w14:textId="31E3BF53" w:rsidR="007742A4" w:rsidRDefault="007742A4" w:rsidP="00F93963">
      <w:pPr>
        <w:pStyle w:val="ListParagraph"/>
        <w:numPr>
          <w:ilvl w:val="0"/>
          <w:numId w:val="40"/>
        </w:numPr>
      </w:pPr>
      <w:r>
        <w:t>Windows 10 64-bit</w:t>
      </w:r>
    </w:p>
    <w:p w14:paraId="1513692E" w14:textId="37E9F9C7" w:rsidR="00C97BB8" w:rsidRDefault="00EF65C5" w:rsidP="00EF65C5">
      <w:r>
        <w:t>Amiről még szót kell ejteni</w:t>
      </w:r>
      <w:r w:rsidR="00FF1259">
        <w:t>,</w:t>
      </w:r>
      <w:r>
        <w:t xml:space="preserve"> hogy az RPI eszköznek </w:t>
      </w:r>
      <w:r w:rsidR="00FF1259">
        <w:t>melyek</w:t>
      </w:r>
      <w:r>
        <w:t xml:space="preserve"> a pontos írási és olvasási limitei. Hálózat esetén tehát 100</w:t>
      </w:r>
      <w:r w:rsidR="00224238">
        <w:t xml:space="preserve"> </w:t>
      </w:r>
      <w:r>
        <w:t>Mbit-re képes</w:t>
      </w:r>
      <w:r w:rsidR="00FF1259">
        <w:t>,</w:t>
      </w:r>
      <w:r>
        <w:t xml:space="preserve"> ami átszámítva 12.5 MB/s. Az SD kártya írási és olvasási sebességét az alábbi parancsokkal teszteltem:</w:t>
      </w:r>
    </w:p>
    <w:p w14:paraId="65FE200A" w14:textId="397CFB70" w:rsidR="00EF65C5" w:rsidRDefault="008D4836" w:rsidP="00EF65C5">
      <w:r>
        <w:t xml:space="preserve">Írás: </w:t>
      </w:r>
      <w:r w:rsidR="00EF65C5">
        <w:t>dd if=/dev/zero of=~/test.tmp bs=500K count=1024</w:t>
      </w:r>
    </w:p>
    <w:p w14:paraId="73B1D6BB" w14:textId="7E3D786E" w:rsidR="00EF65C5" w:rsidRDefault="008D4836" w:rsidP="00EF65C5">
      <w:r>
        <w:t xml:space="preserve">Olvasás: </w:t>
      </w:r>
      <w:r w:rsidR="00EF65C5">
        <w:t>dd if=~/test.tmp of=/dev/null bs=500K count=1024</w:t>
      </w:r>
    </w:p>
    <w:p w14:paraId="6759FA52" w14:textId="39353C1B" w:rsidR="00EF65C5" w:rsidRDefault="00EF65C5" w:rsidP="00EF65C5">
      <w:pPr>
        <w:ind w:firstLine="0"/>
      </w:pPr>
      <w:r>
        <w:t>A kapott érték írásra 16.8MB/s, míg olvasásra 22.6MB/s, tehát mindkét esetben a hálózat az</w:t>
      </w:r>
      <w:r w:rsidR="00FF1259">
        <w:t>, ami korlátoz</w:t>
      </w:r>
      <w:r>
        <w:t xml:space="preserve"> pár fájlműveletet.</w:t>
      </w:r>
    </w:p>
    <w:p w14:paraId="37987EC5" w14:textId="1748BF05" w:rsidR="00C97BB8" w:rsidRDefault="00C97BB8" w:rsidP="00C97BB8">
      <w:pPr>
        <w:pStyle w:val="ListParagraph"/>
        <w:numPr>
          <w:ilvl w:val="0"/>
          <w:numId w:val="41"/>
        </w:numPr>
      </w:pPr>
      <w:r>
        <w:t>1000 egymás</w:t>
      </w:r>
      <w:r w:rsidR="00E12032">
        <w:t xml:space="preserve"> </w:t>
      </w:r>
      <w:r>
        <w:t xml:space="preserve">után indított </w:t>
      </w:r>
      <w:r w:rsidR="00F537BF">
        <w:t>kérés</w:t>
      </w:r>
      <w:r>
        <w:t>:</w:t>
      </w:r>
    </w:p>
    <w:p w14:paraId="48A6959E" w14:textId="04C20BC5" w:rsidR="009023D6" w:rsidRDefault="009023D6" w:rsidP="009023D6">
      <w:r>
        <w:t xml:space="preserve">A kiválasztott </w:t>
      </w:r>
      <w:r w:rsidR="00FF1259">
        <w:t>végpont</w:t>
      </w:r>
      <w:r>
        <w:t xml:space="preserve"> /files/folder/&lt;folder_id&gt;, amelyet azért választottam, mert van benne adatbázis elérés</w:t>
      </w:r>
      <w:r w:rsidR="00FF1259">
        <w:t>,</w:t>
      </w:r>
      <w:r>
        <w:t xml:space="preserve"> így jobb képet kapunk.</w:t>
      </w:r>
      <w:r w:rsidR="007136E8">
        <w:t xml:space="preserve"> Arra ügyeltem, hogy az adatbázisban található rekordok</w:t>
      </w:r>
      <w:r w:rsidR="00FF1259">
        <w:t xml:space="preserve"> mindkét eszközön</w:t>
      </w:r>
      <w:r w:rsidR="007136E8">
        <w:t xml:space="preserve"> azonosak legyenek, tehát a két mappa tartalma</w:t>
      </w:r>
      <w:r w:rsidR="00FF1259">
        <w:t xml:space="preserve"> megegyezik</w:t>
      </w:r>
      <w:r w:rsidR="007136E8">
        <w:t>.</w:t>
      </w:r>
      <w:r>
        <w:t xml:space="preserve"> A kapott eredmények </w:t>
      </w:r>
      <w:r w:rsidR="00944A6F">
        <w:t>átlagolva</w:t>
      </w:r>
      <w:r w:rsidR="00FF1259">
        <w:t>,</w:t>
      </w:r>
      <w:r w:rsidR="00A707E5">
        <w:t xml:space="preserve"> másodpercben</w:t>
      </w:r>
      <w:r>
        <w:t>:</w:t>
      </w:r>
    </w:p>
    <w:p w14:paraId="4E8C4D25" w14:textId="77777777" w:rsidR="00ED58AC" w:rsidRDefault="005F7984" w:rsidP="0075609E">
      <w:pPr>
        <w:keepNext/>
        <w:ind w:firstLine="0"/>
        <w:jc w:val="center"/>
      </w:pPr>
      <w:r>
        <w:rPr>
          <w:noProof/>
          <w:lang w:val="en-US"/>
        </w:rPr>
        <w:lastRenderedPageBreak/>
        <w:drawing>
          <wp:inline distT="0" distB="0" distL="0" distR="0" wp14:anchorId="5099C290" wp14:editId="5BF94CC2">
            <wp:extent cx="4524375" cy="2457450"/>
            <wp:effectExtent l="0" t="0" r="9525"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06382CDF" w14:textId="0B062CB5" w:rsidR="00ED58AC" w:rsidRDefault="00ED58AC" w:rsidP="0041054F">
      <w:pPr>
        <w:pStyle w:val="Caption"/>
      </w:pPr>
      <w:r>
        <w:t xml:space="preserve">Diagram </w:t>
      </w:r>
      <w:fldSimple w:instr=" SEQ Diagram \* ARABIC ">
        <w:r w:rsidR="00887F47">
          <w:rPr>
            <w:noProof/>
          </w:rPr>
          <w:t>1</w:t>
        </w:r>
      </w:fldSimple>
      <w:r>
        <w:t xml:space="preserve"> 1000 kérés</w:t>
      </w:r>
    </w:p>
    <w:p w14:paraId="585AA93C" w14:textId="0D6E31C2" w:rsidR="00C97BB8" w:rsidRDefault="00ED58AC" w:rsidP="00C97BB8">
      <w:pPr>
        <w:pStyle w:val="ListParagraph"/>
        <w:numPr>
          <w:ilvl w:val="0"/>
          <w:numId w:val="41"/>
        </w:numPr>
      </w:pPr>
      <w:r>
        <w:t>1000 kérés párhuzamosítva</w:t>
      </w:r>
      <w:r w:rsidR="00C97BB8">
        <w:t>:</w:t>
      </w:r>
    </w:p>
    <w:p w14:paraId="6456D5ED" w14:textId="1765F5DD" w:rsidR="00215CDC" w:rsidRDefault="00215CDC" w:rsidP="00215CDC">
      <w:r>
        <w:t xml:space="preserve">A </w:t>
      </w:r>
      <w:r w:rsidR="00FF1259">
        <w:t>végpont</w:t>
      </w:r>
      <w:r>
        <w:t xml:space="preserve"> ugyanaz</w:t>
      </w:r>
      <w:r w:rsidR="00FF1259">
        <w:t>,</w:t>
      </w:r>
      <w:r>
        <w:t xml:space="preserve"> mint az előző mérés során</w:t>
      </w:r>
      <w:r w:rsidR="00FF1259">
        <w:t>.</w:t>
      </w:r>
      <w:r>
        <w:t xml:space="preserve"> </w:t>
      </w:r>
      <w:r w:rsidR="00FF1259">
        <w:t>A</w:t>
      </w:r>
      <w:r w:rsidR="004C12F7">
        <w:t xml:space="preserve"> változás annyi, hogy a kérések több szálon futnak a szerver felé. Összesen 3 szálat használtam</w:t>
      </w:r>
      <w:r w:rsidR="00FF1259">
        <w:t>,</w:t>
      </w:r>
      <w:r w:rsidR="004C12F7">
        <w:t xml:space="preserve"> mindegyik szál pontosan 333 darab kérést küld.</w:t>
      </w:r>
    </w:p>
    <w:p w14:paraId="5095828B" w14:textId="77777777" w:rsidR="00ED58AC" w:rsidRDefault="00672004" w:rsidP="0075609E">
      <w:pPr>
        <w:keepNext/>
        <w:ind w:firstLine="0"/>
        <w:jc w:val="center"/>
      </w:pPr>
      <w:r>
        <w:rPr>
          <w:noProof/>
          <w:lang w:val="en-US"/>
        </w:rPr>
        <w:drawing>
          <wp:inline distT="0" distB="0" distL="0" distR="0" wp14:anchorId="4C285B22" wp14:editId="7ED31312">
            <wp:extent cx="4638675" cy="2581275"/>
            <wp:effectExtent l="0" t="0" r="9525" b="9525"/>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856B85B" w14:textId="62F6491E" w:rsidR="00672004" w:rsidRDefault="00ED58AC" w:rsidP="0041054F">
      <w:pPr>
        <w:pStyle w:val="Caption"/>
      </w:pPr>
      <w:r>
        <w:t xml:space="preserve">Diagram </w:t>
      </w:r>
      <w:fldSimple w:instr=" SEQ Diagram \* ARABIC ">
        <w:r w:rsidR="00887F47">
          <w:rPr>
            <w:noProof/>
          </w:rPr>
          <w:t>2</w:t>
        </w:r>
      </w:fldSimple>
      <w:r>
        <w:t xml:space="preserve"> 1000 kérés práhuzamosítva</w:t>
      </w:r>
    </w:p>
    <w:p w14:paraId="0A09DE05" w14:textId="1718A840" w:rsidR="000E2590" w:rsidRDefault="000E2590" w:rsidP="00215CDC">
      <w:r>
        <w:t xml:space="preserve">Jól látható javulást értünk </w:t>
      </w:r>
      <w:r w:rsidR="00F31408">
        <w:t>el</w:t>
      </w:r>
      <w:r>
        <w:t xml:space="preserve"> PC esetén</w:t>
      </w:r>
      <w:r w:rsidR="00A23319">
        <w:t>,</w:t>
      </w:r>
      <w:r>
        <w:t xml:space="preserve"> azonban az RPI </w:t>
      </w:r>
      <w:r w:rsidR="003C08FA">
        <w:t xml:space="preserve">csak minimális </w:t>
      </w:r>
      <w:r w:rsidR="00FF1259">
        <w:t xml:space="preserve">pozitív </w:t>
      </w:r>
      <w:r>
        <w:t>változást mutat.</w:t>
      </w:r>
    </w:p>
    <w:p w14:paraId="2A6FB829" w14:textId="14C924D8" w:rsidR="00C97BB8" w:rsidRDefault="00C52DD6" w:rsidP="00C97BB8">
      <w:pPr>
        <w:pStyle w:val="ListParagraph"/>
        <w:numPr>
          <w:ilvl w:val="0"/>
          <w:numId w:val="41"/>
        </w:numPr>
      </w:pPr>
      <w:r>
        <w:t>1 GB-os fájl feltöltése</w:t>
      </w:r>
      <w:r w:rsidR="00332BE2">
        <w:t xml:space="preserve"> majd</w:t>
      </w:r>
      <w:r w:rsidR="00A76BD6">
        <w:t xml:space="preserve"> letöltése</w:t>
      </w:r>
      <w:r w:rsidR="000C65D4">
        <w:t>:</w:t>
      </w:r>
    </w:p>
    <w:p w14:paraId="1E73EB84" w14:textId="479A3F2F" w:rsidR="00B3777E" w:rsidRDefault="00C768D5" w:rsidP="00C768D5">
      <w:r>
        <w:t xml:space="preserve">A fájl pontos mérete </w:t>
      </w:r>
      <w:r w:rsidR="00520124">
        <w:t>951</w:t>
      </w:r>
      <w:r>
        <w:t>MB</w:t>
      </w:r>
      <w:r w:rsidR="000F6972">
        <w:t>.</w:t>
      </w:r>
      <w:r w:rsidR="007742A4">
        <w:t xml:space="preserve"> </w:t>
      </w:r>
    </w:p>
    <w:p w14:paraId="6C455907" w14:textId="77777777" w:rsidR="00887F47" w:rsidRDefault="00B3777E" w:rsidP="0075609E">
      <w:pPr>
        <w:keepNext/>
        <w:ind w:firstLine="0"/>
        <w:jc w:val="center"/>
      </w:pPr>
      <w:r>
        <w:rPr>
          <w:noProof/>
          <w:lang w:val="en-US"/>
        </w:rPr>
        <w:lastRenderedPageBreak/>
        <w:drawing>
          <wp:inline distT="0" distB="0" distL="0" distR="0" wp14:anchorId="4F607CA3" wp14:editId="5A083E2D">
            <wp:extent cx="4619625" cy="2657475"/>
            <wp:effectExtent l="0" t="0" r="9525" b="952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5C94FF7B" w14:textId="0EAA923C" w:rsidR="00B3777E" w:rsidRDefault="00887F47" w:rsidP="0041054F">
      <w:pPr>
        <w:pStyle w:val="Caption"/>
      </w:pPr>
      <w:r>
        <w:t xml:space="preserve">Diagram </w:t>
      </w:r>
      <w:fldSimple w:instr=" SEQ Diagram \* ARABIC ">
        <w:r>
          <w:rPr>
            <w:noProof/>
          </w:rPr>
          <w:t>3</w:t>
        </w:r>
      </w:fldSimple>
      <w:r>
        <w:t xml:space="preserve"> 1GB-os fájl feltöltése</w:t>
      </w:r>
    </w:p>
    <w:p w14:paraId="0296E17A" w14:textId="5C8B3D13" w:rsidR="007A1D68" w:rsidRDefault="007742A4" w:rsidP="00050E76">
      <w:r>
        <w:t xml:space="preserve">A PC esetén </w:t>
      </w:r>
      <w:r w:rsidR="0020748C">
        <w:t>21</w:t>
      </w:r>
      <w:r w:rsidR="00EB28D2">
        <w:t xml:space="preserve"> másodperc</w:t>
      </w:r>
      <w:r w:rsidR="000F6972">
        <w:t xml:space="preserve"> a</w:t>
      </w:r>
      <w:r w:rsidR="00F7411D">
        <w:t xml:space="preserve">latt töltődött fel a fájl, ami </w:t>
      </w:r>
      <w:r w:rsidR="000F6972">
        <w:t>45MB/s-es feltöltési sebességet jelent.</w:t>
      </w:r>
      <w:r w:rsidR="00050E76">
        <w:t xml:space="preserve"> </w:t>
      </w:r>
      <w:r w:rsidR="00EB28D2">
        <w:t xml:space="preserve">Az RPI rendszerre </w:t>
      </w:r>
      <w:r w:rsidR="00520124">
        <w:t>252</w:t>
      </w:r>
      <w:r w:rsidR="00EB28D2">
        <w:t xml:space="preserve"> másodperc</w:t>
      </w:r>
      <w:r w:rsidR="00B3777E">
        <w:t xml:space="preserve"> alatt sikerült feltölteni</w:t>
      </w:r>
      <w:r w:rsidR="00D32EB7">
        <w:t>. Ezt átszámolva 3.77</w:t>
      </w:r>
      <w:r w:rsidR="000F6972">
        <w:t>MB/s-es feltöltési sebességet kapunk, jól látható tehát, hogy nem közelíti meg a fizikai limitet.</w:t>
      </w:r>
    </w:p>
    <w:p w14:paraId="6701385C" w14:textId="70336490" w:rsidR="00346C76" w:rsidRDefault="00FF1259" w:rsidP="00B3777E">
      <w:r>
        <w:t>Ezt követően u</w:t>
      </w:r>
      <w:r w:rsidR="00520124">
        <w:t>gyanezt a fájlt</w:t>
      </w:r>
      <w:r>
        <w:t xml:space="preserve"> letöltöttem.</w:t>
      </w:r>
    </w:p>
    <w:p w14:paraId="0354B86E" w14:textId="40324ACF" w:rsidR="00520124" w:rsidRDefault="00520124" w:rsidP="00B3777E">
      <w:r>
        <w:rPr>
          <w:noProof/>
          <w:lang w:val="en-US"/>
        </w:rPr>
        <w:drawing>
          <wp:inline distT="0" distB="0" distL="0" distR="0" wp14:anchorId="646CB20D" wp14:editId="7CCDB863">
            <wp:extent cx="4619625" cy="2657475"/>
            <wp:effectExtent l="0" t="0" r="9525" b="9525"/>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6460964D" w14:textId="62EAF400" w:rsidR="00520124" w:rsidRDefault="00F7411D" w:rsidP="00B3777E">
      <w:r>
        <w:t>PC esetén 15 másodperc elég volt ahhoz, hogy letöltsem a fájlt</w:t>
      </w:r>
      <w:r w:rsidR="00FF1259">
        <w:t>,</w:t>
      </w:r>
      <w:r>
        <w:t xml:space="preserve"> ez átszámítva 63</w:t>
      </w:r>
      <w:r w:rsidR="00895566">
        <w:t xml:space="preserve"> </w:t>
      </w:r>
      <w:r>
        <w:t>MB/s-es l</w:t>
      </w:r>
      <w:r w:rsidR="00FF1259">
        <w:t xml:space="preserve">etöltési sebességet jelent. </w:t>
      </w:r>
      <w:r w:rsidR="00520124">
        <w:t>RPI esetén kereken 90 mp kellett ahhoz, hogy le tudjam tölteni, ezt átszámítva 10.5 MB/s-es letöltési sebességet kapunk, amely elég jól megközelíti a felső limitet.</w:t>
      </w:r>
    </w:p>
    <w:p w14:paraId="582F48A6" w14:textId="4332A9E3" w:rsidR="00C52DD6" w:rsidRDefault="00C52DD6" w:rsidP="00C97BB8">
      <w:pPr>
        <w:pStyle w:val="ListParagraph"/>
        <w:numPr>
          <w:ilvl w:val="0"/>
          <w:numId w:val="41"/>
        </w:numPr>
      </w:pPr>
      <w:r>
        <w:t>3 GB-os fájl feltöltése</w:t>
      </w:r>
      <w:r w:rsidR="00332BE2">
        <w:t xml:space="preserve"> majd</w:t>
      </w:r>
      <w:r w:rsidR="00A76BD6">
        <w:t xml:space="preserve"> letöltése</w:t>
      </w:r>
      <w:r w:rsidR="000C65D4">
        <w:t>:</w:t>
      </w:r>
    </w:p>
    <w:p w14:paraId="09AC519E" w14:textId="67AF5B23" w:rsidR="00EB28D2" w:rsidRDefault="00F1535E" w:rsidP="00EB28D2">
      <w:pPr>
        <w:pStyle w:val="ListParagraph"/>
        <w:ind w:left="720" w:firstLine="0"/>
      </w:pPr>
      <w:r>
        <w:lastRenderedPageBreak/>
        <w:t>A fájl pontos mérete 2908 MB</w:t>
      </w:r>
    </w:p>
    <w:p w14:paraId="5035CF77" w14:textId="24B59C3D" w:rsidR="0020748C" w:rsidRDefault="0020748C" w:rsidP="00D4066B">
      <w:pPr>
        <w:pStyle w:val="ListParagraph"/>
        <w:ind w:left="720" w:firstLine="0"/>
      </w:pPr>
      <w:r>
        <w:rPr>
          <w:noProof/>
          <w:lang w:val="en-US"/>
        </w:rPr>
        <w:drawing>
          <wp:inline distT="0" distB="0" distL="0" distR="0" wp14:anchorId="63F3895C" wp14:editId="452C1A78">
            <wp:extent cx="4619625" cy="2657475"/>
            <wp:effectExtent l="0" t="0" r="9525" b="952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66379E02" w14:textId="3A0FC412" w:rsidR="005931F7" w:rsidRDefault="005931F7" w:rsidP="0089224E">
      <w:r>
        <w:t>PC esetén 60 másodperc kellet, hogy feltöltődjön a fájl</w:t>
      </w:r>
      <w:r w:rsidR="00BC424C">
        <w:t>,</w:t>
      </w:r>
      <w:r>
        <w:t xml:space="preserve"> ami 48 MB/s-es sebességet jelent. RPI esetén 810 másodperc alatt tudtam feltölteni</w:t>
      </w:r>
      <w:r w:rsidR="00BC424C">
        <w:t>,</w:t>
      </w:r>
      <w:r>
        <w:t xml:space="preserve"> ez 3.6 MB/s-es feltöltése sebesség. Az </w:t>
      </w:r>
      <w:r w:rsidR="00BC424C">
        <w:t>sebesség</w:t>
      </w:r>
      <w:r>
        <w:t xml:space="preserve"> szinte </w:t>
      </w:r>
      <w:r w:rsidR="00BC424C">
        <w:t>azonos</w:t>
      </w:r>
      <w:r>
        <w:t xml:space="preserve"> </w:t>
      </w:r>
      <w:r w:rsidR="003527DE">
        <w:t>az előző teszttel.</w:t>
      </w:r>
    </w:p>
    <w:p w14:paraId="1C4D9FEB" w14:textId="32BB589E" w:rsidR="0020748C" w:rsidRDefault="0020748C" w:rsidP="00D4066B">
      <w:pPr>
        <w:pStyle w:val="ListParagraph"/>
        <w:ind w:left="720" w:firstLine="0"/>
      </w:pPr>
      <w:r>
        <w:rPr>
          <w:noProof/>
          <w:lang w:val="en-US"/>
        </w:rPr>
        <w:drawing>
          <wp:inline distT="0" distB="0" distL="0" distR="0" wp14:anchorId="58436C21" wp14:editId="574E7046">
            <wp:extent cx="4619625" cy="2657475"/>
            <wp:effectExtent l="0" t="0" r="9525" b="9525"/>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5CDF615F" w14:textId="083B9615" w:rsidR="00BC424C" w:rsidRDefault="00BC424C" w:rsidP="00BC424C">
      <w:r>
        <w:t xml:space="preserve">Ugyanezt a fájlt le is töltöttem, először PC-ről, ezt 45 másodperc alatt sikerült végrehajtani ami 64 MB/s-es sebességet jelent. RPI-ről 280 másodperc alatt tudtam letölteni, ez </w:t>
      </w:r>
      <w:r w:rsidR="00564E0B">
        <w:t>10.3 MB/s-es sebességet jelent. Az értékek itt is szinte megegyeznek az előző teszttel.</w:t>
      </w:r>
    </w:p>
    <w:p w14:paraId="7F3A2D49" w14:textId="7CF22FBB" w:rsidR="00A72F58" w:rsidRDefault="001E5C7A">
      <w:pPr>
        <w:pStyle w:val="Heading1"/>
      </w:pPr>
      <w:bookmarkStart w:id="58" w:name="_Toc500267078"/>
      <w:r w:rsidRPr="00BB07F9">
        <w:lastRenderedPageBreak/>
        <w:t>Összefoglalás</w:t>
      </w:r>
      <w:bookmarkEnd w:id="58"/>
    </w:p>
    <w:p w14:paraId="721E0CB2" w14:textId="3FDED1EE" w:rsidR="00720017" w:rsidRDefault="00D76D40" w:rsidP="00720017">
      <w:r>
        <w:t>A projekt tervezés</w:t>
      </w:r>
      <w:r w:rsidR="00ED1E6D">
        <w:t>e</w:t>
      </w:r>
      <w:r>
        <w:t xml:space="preserve"> és fejlesztés</w:t>
      </w:r>
      <w:r w:rsidR="00ED1E6D">
        <w:t>e</w:t>
      </w:r>
      <w:r>
        <w:t xml:space="preserve"> alatt </w:t>
      </w:r>
      <w:r w:rsidR="0095460C">
        <w:t xml:space="preserve">új technológiákkal </w:t>
      </w:r>
      <w:r>
        <w:t>ismerkedtem</w:t>
      </w:r>
      <w:r w:rsidR="0095460C">
        <w:t xml:space="preserve"> meg</w:t>
      </w:r>
      <w:r>
        <w:t>, így sokat tanultam</w:t>
      </w:r>
      <w:r w:rsidR="0095460C">
        <w:t>,</w:t>
      </w:r>
      <w:r>
        <w:t xml:space="preserve"> és fejlődtem szakmailag. A feladat megoldása során több problémába  ütköztem, ahol mérlegelnem kellett több lehetséges megoldást, majd kiválasztani a szerintem legjobbat.</w:t>
      </w:r>
    </w:p>
    <w:p w14:paraId="36EF0A5A" w14:textId="6A60A9B3" w:rsidR="006A047C" w:rsidRDefault="0095460C" w:rsidP="00720017">
      <w:r>
        <w:t>A projek</w:t>
      </w:r>
      <w:r w:rsidR="006A047C">
        <w:t>t végére elkészítettem egy jól működő fájlmegosztó portált, amely egy egyszerű felhasználó számára minden igényt kielégít</w:t>
      </w:r>
      <w:r>
        <w:t>ően alkalmas arra,</w:t>
      </w:r>
      <w:r w:rsidR="006A047C">
        <w:t xml:space="preserve"> hogy fájljait </w:t>
      </w:r>
      <w:r w:rsidR="00ED1E6D">
        <w:t xml:space="preserve">ott tárolja és megossza másokkal. A szoftvert összekötöttem egy </w:t>
      </w:r>
      <w:r>
        <w:t>népszerű portállal</w:t>
      </w:r>
      <w:r w:rsidR="00ED1E6D">
        <w:t xml:space="preserve"> úgy</w:t>
      </w:r>
      <w:r>
        <w:t xml:space="preserve">, </w:t>
      </w:r>
      <w:r w:rsidR="00ED1E6D">
        <w:t>hogy</w:t>
      </w:r>
      <w:r>
        <w:t xml:space="preserve"> lehetőség nyíljon</w:t>
      </w:r>
      <w:r w:rsidR="00ED1E6D">
        <w:t xml:space="preserve"> oda feltölteni</w:t>
      </w:r>
      <w:r>
        <w:t>, illetve onnan letölteni</w:t>
      </w:r>
      <w:r w:rsidR="00ED1E6D">
        <w:t xml:space="preserve"> fájlokat. </w:t>
      </w:r>
    </w:p>
    <w:p w14:paraId="16DCC288" w14:textId="42704957" w:rsidR="000C3A5C" w:rsidRPr="00720017" w:rsidRDefault="000C3A5C" w:rsidP="00720017">
      <w:r>
        <w:t>Mesimerkedtem a Raspberry PI eszközzel</w:t>
      </w:r>
      <w:r w:rsidR="0095460C">
        <w:t>,</w:t>
      </w:r>
      <w:r>
        <w:t xml:space="preserve"> és sikeresen telepítettem rá az elkészült s</w:t>
      </w:r>
      <w:r w:rsidR="002E385F">
        <w:t>z</w:t>
      </w:r>
      <w:r>
        <w:t>oftvert. Méréseket végeztem, hogy átfogó képet kapjak arról</w:t>
      </w:r>
      <w:r w:rsidR="0095460C">
        <w:t>,</w:t>
      </w:r>
      <w:r>
        <w:t xml:space="preserve"> mekkora lassulással jár, ha az alkalmazás az RPI-n fut</w:t>
      </w:r>
      <w:r w:rsidR="0014372D">
        <w:t>,</w:t>
      </w:r>
      <w:r>
        <w:t xml:space="preserve"> nem pedig egy jóval erősebb </w:t>
      </w:r>
      <w:r w:rsidR="002E385F">
        <w:t>asztali gépen</w:t>
      </w:r>
      <w:r>
        <w:t>.</w:t>
      </w:r>
    </w:p>
    <w:p w14:paraId="5FF26BAC" w14:textId="3840C9D5" w:rsidR="00E10887" w:rsidRPr="00BB07F9" w:rsidRDefault="00E10887" w:rsidP="00E10887">
      <w:pPr>
        <w:pStyle w:val="Heading2"/>
      </w:pPr>
      <w:bookmarkStart w:id="59" w:name="_Toc500267079"/>
      <w:r w:rsidRPr="00BB07F9">
        <w:t>Továbbfejlesztés</w:t>
      </w:r>
      <w:bookmarkEnd w:id="59"/>
    </w:p>
    <w:p w14:paraId="0AF1DFB0" w14:textId="77777777" w:rsidR="00E10887" w:rsidRPr="00BB07F9" w:rsidRDefault="00E10887" w:rsidP="00E10887">
      <w:r w:rsidRPr="00BB07F9">
        <w:t>Ebben a fejezetben azok a még meg nem valósított funkciók kerülnek bemutatásra, amelyek az elkészült alkalmazást még élvezhetőbbé és kényelmesebbé tehetik.</w:t>
      </w:r>
    </w:p>
    <w:p w14:paraId="71169628" w14:textId="57F978D8" w:rsidR="007910AC" w:rsidRDefault="005E34D2" w:rsidP="0042171B">
      <w:pPr>
        <w:pStyle w:val="ListParagraph"/>
        <w:numPr>
          <w:ilvl w:val="0"/>
          <w:numId w:val="34"/>
        </w:numPr>
      </w:pPr>
      <w:r>
        <w:t>Cache</w:t>
      </w:r>
      <w:r w:rsidR="00E10887" w:rsidRPr="00BB07F9">
        <w:t xml:space="preserve"> menedzsment:</w:t>
      </w:r>
      <w:r w:rsidR="009F2BD2">
        <w:t xml:space="preserve"> </w:t>
      </w:r>
      <w:r w:rsidR="007910AC">
        <w:t>Az eszköz mem</w:t>
      </w:r>
      <w:r w:rsidR="00D7269E">
        <w:t xml:space="preserve">ória menedzsmentje jelenleg úgy </w:t>
      </w:r>
      <w:r w:rsidR="0095460C">
        <w:t>működik, hogy</w:t>
      </w:r>
      <w:r w:rsidR="007910AC">
        <w:t xml:space="preserve"> ha egy fájl feltöltésre kerül a rendszerre</w:t>
      </w:r>
      <w:r w:rsidR="0095460C">
        <w:t>,</w:t>
      </w:r>
      <w:r w:rsidR="007910AC">
        <w:t xml:space="preserve"> akkor azt a cach</w:t>
      </w:r>
      <w:r w:rsidR="00D7269E">
        <w:t>e</w:t>
      </w:r>
      <w:r w:rsidR="007910AC">
        <w:t>-be</w:t>
      </w:r>
      <w:r w:rsidR="006B5EC0">
        <w:t>n</w:t>
      </w:r>
      <w:r w:rsidR="007910AC">
        <w:t xml:space="preserve"> eltár</w:t>
      </w:r>
      <w:r w:rsidR="003E787B">
        <w:t>olja addig</w:t>
      </w:r>
      <w:r w:rsidR="0095460C">
        <w:t>,</w:t>
      </w:r>
      <w:r w:rsidR="006B5EC0">
        <w:t xml:space="preserve"> amíg elegendő hely áll rendelkezésre.</w:t>
      </w:r>
      <w:r w:rsidR="003E787B">
        <w:t xml:space="preserve"> </w:t>
      </w:r>
      <w:r w:rsidR="006B5EC0">
        <w:t>Ezt követően</w:t>
      </w:r>
      <w:r w:rsidR="003E787B">
        <w:t xml:space="preserve"> mindig fel</w:t>
      </w:r>
      <w:r w:rsidR="006B5EC0">
        <w:t xml:space="preserve"> kell </w:t>
      </w:r>
      <w:r w:rsidR="003E787B">
        <w:t>szabadít</w:t>
      </w:r>
      <w:r w:rsidR="006B5EC0">
        <w:t>ania annyi helyet</w:t>
      </w:r>
      <w:r w:rsidR="003E787B">
        <w:t>, hogy a következő beérkező részletet is be tudja tenni.</w:t>
      </w:r>
      <w:r w:rsidR="00B0397D">
        <w:t xml:space="preserve"> Addig</w:t>
      </w:r>
      <w:r w:rsidR="0095460C">
        <w:t>,</w:t>
      </w:r>
      <w:r w:rsidR="00B0397D">
        <w:t xml:space="preserve"> amíg </w:t>
      </w:r>
      <w:r w:rsidR="006B5EC0">
        <w:t>nincs szükség hely</w:t>
      </w:r>
      <w:r w:rsidR="00B0397D">
        <w:t xml:space="preserve"> felszabadít</w:t>
      </w:r>
      <w:r w:rsidR="006B5EC0">
        <w:t>ására</w:t>
      </w:r>
      <w:r w:rsidR="0095460C">
        <w:t>,</w:t>
      </w:r>
      <w:r w:rsidR="00B0397D">
        <w:t xml:space="preserve"> a feltöltés gyorsabb</w:t>
      </w:r>
      <w:r w:rsidR="0095460C">
        <w:t>,</w:t>
      </w:r>
      <w:r w:rsidR="00B0397D">
        <w:t xml:space="preserve"> mint amikor már fel kell szabadítania</w:t>
      </w:r>
      <w:r w:rsidR="006B5EC0">
        <w:t xml:space="preserve"> helyet.</w:t>
      </w:r>
      <w:r w:rsidR="00B0397D">
        <w:t xml:space="preserve"> </w:t>
      </w:r>
      <w:r w:rsidR="006B5EC0">
        <w:t>E</w:t>
      </w:r>
      <w:r w:rsidR="00B0397D">
        <w:t>z jól látható</w:t>
      </w:r>
      <w:r w:rsidR="00B548CF">
        <w:t>,</w:t>
      </w:r>
      <w:r w:rsidR="00B0397D">
        <w:t xml:space="preserve"> ha a feltöltést monitorozom.</w:t>
      </w:r>
    </w:p>
    <w:p w14:paraId="619FC108" w14:textId="614BE6AB" w:rsidR="00D7269E" w:rsidRDefault="00D7269E" w:rsidP="00D7269E">
      <w:pPr>
        <w:pStyle w:val="ListParagraph"/>
        <w:ind w:left="1440" w:firstLine="0"/>
      </w:pPr>
      <w:r>
        <w:t>A memória állapota az operációs rendszer indítása után:</w:t>
      </w:r>
    </w:p>
    <w:p w14:paraId="6D1D7CC8" w14:textId="77777777" w:rsidR="007F10CB" w:rsidRDefault="003E787B" w:rsidP="0075609E">
      <w:pPr>
        <w:keepNext/>
        <w:ind w:firstLine="0"/>
      </w:pPr>
      <w:r>
        <w:rPr>
          <w:noProof/>
          <w:lang w:val="en-US"/>
        </w:rPr>
        <w:drawing>
          <wp:inline distT="0" distB="0" distL="0" distR="0" wp14:anchorId="46E3FDFD" wp14:editId="19999643">
            <wp:extent cx="5400040" cy="8547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854710"/>
                    </a:xfrm>
                    <a:prstGeom prst="rect">
                      <a:avLst/>
                    </a:prstGeom>
                  </pic:spPr>
                </pic:pic>
              </a:graphicData>
            </a:graphic>
          </wp:inline>
        </w:drawing>
      </w:r>
    </w:p>
    <w:p w14:paraId="3178602D" w14:textId="3C780DA1" w:rsidR="007F10CB" w:rsidRDefault="007F10CB" w:rsidP="0041054F">
      <w:pPr>
        <w:pStyle w:val="Caption"/>
      </w:pPr>
      <w:r>
        <w:t xml:space="preserve">Kép </w:t>
      </w:r>
      <w:fldSimple w:instr=" SEQ Kép \* ARABIC ">
        <w:r w:rsidR="0041054F">
          <w:rPr>
            <w:noProof/>
          </w:rPr>
          <w:t>29</w:t>
        </w:r>
      </w:fldSimple>
      <w:r>
        <w:t xml:space="preserve"> Memória állapota boot után</w:t>
      </w:r>
    </w:p>
    <w:p w14:paraId="06E5625C" w14:textId="5F57C048" w:rsidR="00D7269E" w:rsidRDefault="00D7269E" w:rsidP="003E787B">
      <w:r>
        <w:lastRenderedPageBreak/>
        <w:tab/>
        <w:t>A memória állapota a backend indítása után:</w:t>
      </w:r>
    </w:p>
    <w:p w14:paraId="4EBD1995" w14:textId="77777777" w:rsidR="007F10CB" w:rsidRDefault="003E787B" w:rsidP="0075609E">
      <w:pPr>
        <w:keepNext/>
        <w:ind w:firstLine="0"/>
      </w:pPr>
      <w:r>
        <w:rPr>
          <w:noProof/>
          <w:lang w:val="en-US"/>
        </w:rPr>
        <w:drawing>
          <wp:inline distT="0" distB="0" distL="0" distR="0" wp14:anchorId="5B1F7241" wp14:editId="2E3B56BE">
            <wp:extent cx="5400040" cy="8248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824865"/>
                    </a:xfrm>
                    <a:prstGeom prst="rect">
                      <a:avLst/>
                    </a:prstGeom>
                  </pic:spPr>
                </pic:pic>
              </a:graphicData>
            </a:graphic>
          </wp:inline>
        </w:drawing>
      </w:r>
    </w:p>
    <w:p w14:paraId="30EEACE4" w14:textId="2A94B2DC" w:rsidR="003E787B" w:rsidRDefault="007F10CB" w:rsidP="0041054F">
      <w:pPr>
        <w:pStyle w:val="Caption"/>
      </w:pPr>
      <w:r>
        <w:t xml:space="preserve">Kép </w:t>
      </w:r>
      <w:fldSimple w:instr=" SEQ Kép \* ARABIC ">
        <w:r w:rsidR="0041054F">
          <w:rPr>
            <w:noProof/>
          </w:rPr>
          <w:t>30</w:t>
        </w:r>
      </w:fldSimple>
      <w:r>
        <w:t xml:space="preserve"> Memória állapota backend indítása után</w:t>
      </w:r>
    </w:p>
    <w:p w14:paraId="7332E2EF" w14:textId="3C00F8B5" w:rsidR="00D7269E" w:rsidRDefault="00D7269E" w:rsidP="003E787B">
      <w:r>
        <w:tab/>
        <w:t>A memória állapota a fronte</w:t>
      </w:r>
      <w:r w:rsidR="00261D60">
        <w:t>nd-es Lite server indítása után:</w:t>
      </w:r>
    </w:p>
    <w:p w14:paraId="04FE69CB" w14:textId="77777777" w:rsidR="007F10CB" w:rsidRDefault="003E787B" w:rsidP="0075609E">
      <w:pPr>
        <w:keepNext/>
        <w:ind w:firstLine="0"/>
      </w:pPr>
      <w:r>
        <w:rPr>
          <w:noProof/>
          <w:lang w:val="en-US"/>
        </w:rPr>
        <w:drawing>
          <wp:inline distT="0" distB="0" distL="0" distR="0" wp14:anchorId="365A5514" wp14:editId="4FEBE789">
            <wp:extent cx="5400040" cy="8496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849630"/>
                    </a:xfrm>
                    <a:prstGeom prst="rect">
                      <a:avLst/>
                    </a:prstGeom>
                  </pic:spPr>
                </pic:pic>
              </a:graphicData>
            </a:graphic>
          </wp:inline>
        </w:drawing>
      </w:r>
    </w:p>
    <w:p w14:paraId="11F1F22E" w14:textId="785CA60E" w:rsidR="003E787B" w:rsidRDefault="007F10CB" w:rsidP="0041054F">
      <w:pPr>
        <w:pStyle w:val="Caption"/>
      </w:pPr>
      <w:r>
        <w:t xml:space="preserve">Kép </w:t>
      </w:r>
      <w:fldSimple w:instr=" SEQ Kép \* ARABIC ">
        <w:r w:rsidR="0041054F">
          <w:rPr>
            <w:noProof/>
          </w:rPr>
          <w:t>31</w:t>
        </w:r>
      </w:fldSimple>
      <w:r>
        <w:t xml:space="preserve"> Memória állapota frontend indítása után</w:t>
      </w:r>
    </w:p>
    <w:p w14:paraId="63EA3553" w14:textId="09E7F377" w:rsidR="00A60D92" w:rsidRDefault="00A60D92" w:rsidP="003E787B">
      <w:r>
        <w:tab/>
        <w:t>A memória állapota</w:t>
      </w:r>
      <w:r w:rsidR="0095460C">
        <w:t>,</w:t>
      </w:r>
      <w:r w:rsidR="00261D60">
        <w:t xml:space="preserve"> miközben egy 3 GB-os fájlt töltök fel:</w:t>
      </w:r>
    </w:p>
    <w:p w14:paraId="069D56D3" w14:textId="77777777" w:rsidR="000268AB" w:rsidRDefault="003E787B" w:rsidP="0075609E">
      <w:pPr>
        <w:keepNext/>
        <w:ind w:firstLine="0"/>
        <w:jc w:val="center"/>
      </w:pPr>
      <w:r>
        <w:rPr>
          <w:noProof/>
          <w:lang w:val="en-US"/>
        </w:rPr>
        <w:drawing>
          <wp:inline distT="0" distB="0" distL="0" distR="0" wp14:anchorId="3DCF1688" wp14:editId="69C226D8">
            <wp:extent cx="5400040" cy="846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846455"/>
                    </a:xfrm>
                    <a:prstGeom prst="rect">
                      <a:avLst/>
                    </a:prstGeom>
                  </pic:spPr>
                </pic:pic>
              </a:graphicData>
            </a:graphic>
          </wp:inline>
        </w:drawing>
      </w:r>
    </w:p>
    <w:p w14:paraId="251DBE7A" w14:textId="1B7215DB" w:rsidR="003E787B" w:rsidRDefault="000268AB" w:rsidP="0041054F">
      <w:pPr>
        <w:pStyle w:val="Caption"/>
      </w:pPr>
      <w:r>
        <w:t xml:space="preserve">Kép </w:t>
      </w:r>
      <w:fldSimple w:instr=" SEQ Kép \* ARABIC ">
        <w:r w:rsidR="0041054F">
          <w:rPr>
            <w:noProof/>
          </w:rPr>
          <w:t>32</w:t>
        </w:r>
      </w:fldSimple>
      <w:r>
        <w:t xml:space="preserve"> Memória állapota fájl feltöltése közben</w:t>
      </w:r>
    </w:p>
    <w:p w14:paraId="4A153B0B" w14:textId="331DFB24" w:rsidR="00261D60" w:rsidRDefault="00261D60" w:rsidP="00261D60">
      <w:pPr>
        <w:ind w:left="1440" w:firstLine="0"/>
      </w:pPr>
      <w:r>
        <w:t>A képen jól látható, hogy a tényleges szabad memória közel ~600</w:t>
      </w:r>
      <w:r w:rsidR="006B5EC0">
        <w:t xml:space="preserve"> </w:t>
      </w:r>
      <w:r>
        <w:t>MB (második sor free oszlop), azonban a cached memória ~550</w:t>
      </w:r>
      <w:r w:rsidR="006B5EC0">
        <w:t xml:space="preserve"> </w:t>
      </w:r>
      <w:r>
        <w:t xml:space="preserve">MB. A cél az lenne, hogy az eszköznek ne kelljen </w:t>
      </w:r>
      <w:r w:rsidR="004566DB">
        <w:t>a cache-</w:t>
      </w:r>
      <w:r w:rsidR="00E12032">
        <w:t>e</w:t>
      </w:r>
      <w:r w:rsidR="004566DB">
        <w:t>lt memóriából kijelölnie új területet, hanem a szof</w:t>
      </w:r>
      <w:r w:rsidR="00E12032">
        <w:t>tver programozottan ürít</w:t>
      </w:r>
      <w:r w:rsidR="006B5EC0">
        <w:t>se</w:t>
      </w:r>
      <w:r w:rsidR="00E12032">
        <w:t xml:space="preserve"> azt</w:t>
      </w:r>
      <w:r w:rsidR="006B5EC0">
        <w:t>.</w:t>
      </w:r>
      <w:r w:rsidR="00E12032">
        <w:t xml:space="preserve"> </w:t>
      </w:r>
      <w:r w:rsidR="006B5EC0">
        <w:t xml:space="preserve">Természetesen mérni kell </w:t>
      </w:r>
      <w:r w:rsidR="00E12032">
        <w:t>majd</w:t>
      </w:r>
      <w:r w:rsidR="004566DB">
        <w:t>, hogy milyen gyorsulás érhető el így.</w:t>
      </w:r>
    </w:p>
    <w:p w14:paraId="0B20473C" w14:textId="60FD3CE3" w:rsidR="00E10887" w:rsidRPr="00BB07F9" w:rsidRDefault="005E34D2" w:rsidP="0042171B">
      <w:pPr>
        <w:pStyle w:val="ListParagraph"/>
        <w:numPr>
          <w:ilvl w:val="0"/>
          <w:numId w:val="34"/>
        </w:numPr>
      </w:pPr>
      <w:r>
        <w:t>Kérés menedzsment: Ha az eszköznek sok kérést kell kiszolgálni</w:t>
      </w:r>
      <w:r w:rsidR="0095460C">
        <w:t>a,</w:t>
      </w:r>
      <w:r>
        <w:t xml:space="preserve"> például sok fájl feltöltése</w:t>
      </w:r>
      <w:r w:rsidR="006B5EC0">
        <w:t xml:space="preserve"> esetén</w:t>
      </w:r>
      <w:r>
        <w:t>, akkor előfordulhat</w:t>
      </w:r>
      <w:r w:rsidR="006B5EC0">
        <w:t>,</w:t>
      </w:r>
      <w:r>
        <w:t xml:space="preserve"> hogy ténylegesen elfogy a memória</w:t>
      </w:r>
      <w:r w:rsidR="006B5EC0">
        <w:t>,</w:t>
      </w:r>
      <w:r>
        <w:t xml:space="preserve"> ami a rendszer összeomlásához vezethet. A </w:t>
      </w:r>
      <w:r w:rsidR="006B5EC0">
        <w:t>cél</w:t>
      </w:r>
      <w:r>
        <w:t xml:space="preserve"> az lenne, hogy egy feltöltés</w:t>
      </w:r>
      <w:r w:rsidR="006B5EC0">
        <w:t>, letöltés vagy D</w:t>
      </w:r>
      <w:r w:rsidR="00385E1E">
        <w:t>ropboxos művelet</w:t>
      </w:r>
      <w:r>
        <w:t xml:space="preserve"> elk</w:t>
      </w:r>
      <w:r w:rsidR="006B5EC0">
        <w:t>ezdése előtt a szoftver ellenőri</w:t>
      </w:r>
      <w:r>
        <w:t>z</w:t>
      </w:r>
      <w:r w:rsidR="006B5EC0">
        <w:t>ze</w:t>
      </w:r>
      <w:r>
        <w:t xml:space="preserve"> a szabad memóriát</w:t>
      </w:r>
      <w:r w:rsidR="006B5EC0">
        <w:t>,</w:t>
      </w:r>
      <w:r>
        <w:t xml:space="preserve"> és csak akkor </w:t>
      </w:r>
      <w:r w:rsidR="00385E1E">
        <w:t>engedélyez</w:t>
      </w:r>
      <w:r w:rsidR="006B5EC0">
        <w:t>ze</w:t>
      </w:r>
      <w:r w:rsidR="00385E1E">
        <w:t>, ha van legalább ~150</w:t>
      </w:r>
      <w:r w:rsidR="006B5EC0">
        <w:t xml:space="preserve"> </w:t>
      </w:r>
      <w:r>
        <w:t>MB szabad</w:t>
      </w:r>
      <w:r w:rsidR="006B5EC0">
        <w:t xml:space="preserve"> memória</w:t>
      </w:r>
      <w:r>
        <w:t>.</w:t>
      </w:r>
    </w:p>
    <w:p w14:paraId="32E71D41" w14:textId="77F0A260" w:rsidR="00E10887" w:rsidRPr="00BB07F9" w:rsidRDefault="00E10887" w:rsidP="0042171B">
      <w:pPr>
        <w:pStyle w:val="ListParagraph"/>
        <w:numPr>
          <w:ilvl w:val="0"/>
          <w:numId w:val="34"/>
        </w:numPr>
      </w:pPr>
      <w:r w:rsidRPr="00BB07F9">
        <w:lastRenderedPageBreak/>
        <w:t>Mappa megosztás:</w:t>
      </w:r>
      <w:r w:rsidR="0081322D" w:rsidRPr="00BB07F9">
        <w:t xml:space="preserve"> A rendszerben jelenleg csak fájlokat lehet megosztani, azonban a felhasználói élményt nagyban javítaná, ha hasonló felté</w:t>
      </w:r>
      <w:r w:rsidR="0060214C">
        <w:t xml:space="preserve">telekkel mappákat is meg </w:t>
      </w:r>
      <w:r w:rsidR="00DF5C78">
        <w:t>lehetn</w:t>
      </w:r>
      <w:r w:rsidR="008A397C">
        <w:t>e</w:t>
      </w:r>
      <w:r w:rsidR="0060214C">
        <w:t xml:space="preserve"> osztani</w:t>
      </w:r>
      <w:r w:rsidR="0081322D" w:rsidRPr="00BB07F9">
        <w:t>.</w:t>
      </w:r>
    </w:p>
    <w:p w14:paraId="77197477" w14:textId="193B185B" w:rsidR="00E10887" w:rsidRDefault="003F4343" w:rsidP="0042171B">
      <w:pPr>
        <w:pStyle w:val="ListParagraph"/>
        <w:numPr>
          <w:ilvl w:val="0"/>
          <w:numId w:val="34"/>
        </w:numPr>
      </w:pPr>
      <w:r>
        <w:t>Tárhelybővítés:</w:t>
      </w:r>
      <w:r w:rsidR="009F2BD2">
        <w:t xml:space="preserve"> </w:t>
      </w:r>
      <w:r w:rsidR="006A047C">
        <w:t xml:space="preserve">Az eszköz jelenleg egy 16 GB-os </w:t>
      </w:r>
      <w:r w:rsidR="006A047C" w:rsidRPr="00BB07F9">
        <w:rPr>
          <w:color w:val="333333"/>
        </w:rPr>
        <w:t xml:space="preserve">microSD </w:t>
      </w:r>
      <w:r w:rsidR="0095460C">
        <w:t>kárt</w:t>
      </w:r>
      <w:r w:rsidR="006A047C">
        <w:t>y</w:t>
      </w:r>
      <w:r w:rsidR="0095460C">
        <w:t>á</w:t>
      </w:r>
      <w:r w:rsidR="006A047C">
        <w:t>val rendelkezik csak, amely sajnos kis mozgásteret ad. Szeretném kibővíteni</w:t>
      </w:r>
      <w:r w:rsidR="0095460C">
        <w:t>, és megszü</w:t>
      </w:r>
      <w:r w:rsidR="006A047C">
        <w:t xml:space="preserve">ntetni a rendszerben található felhasználói limiteket. </w:t>
      </w:r>
    </w:p>
    <w:p w14:paraId="2CCBA93E" w14:textId="64B76B98" w:rsidR="003F4343" w:rsidRDefault="003F4343" w:rsidP="0042171B">
      <w:pPr>
        <w:pStyle w:val="ListParagraph"/>
        <w:numPr>
          <w:ilvl w:val="0"/>
          <w:numId w:val="34"/>
        </w:numPr>
      </w:pPr>
      <w:r>
        <w:t>Nginx:</w:t>
      </w:r>
      <w:r w:rsidR="00440097">
        <w:t xml:space="preserve"> </w:t>
      </w:r>
      <w:r w:rsidR="006B5EC0">
        <w:t xml:space="preserve">Célom egy </w:t>
      </w:r>
      <w:r w:rsidR="005615FB">
        <w:t>Nginx websze</w:t>
      </w:r>
      <w:r w:rsidR="00AB26E6">
        <w:t>rver feltelepítése az eszközre</w:t>
      </w:r>
      <w:r w:rsidR="006B5EC0">
        <w:t>,</w:t>
      </w:r>
      <w:r w:rsidR="00AB26E6">
        <w:t xml:space="preserve"> </w:t>
      </w:r>
      <w:r w:rsidR="006B5EC0">
        <w:t>majd</w:t>
      </w:r>
      <w:r w:rsidR="00AB26E6">
        <w:t xml:space="preserve"> bekonfigurálása, hogy a be</w:t>
      </w:r>
      <w:r w:rsidR="0095460C">
        <w:t>-</w:t>
      </w:r>
      <w:r w:rsidR="00AB26E6">
        <w:t xml:space="preserve"> és</w:t>
      </w:r>
      <w:r w:rsidR="006B5EC0">
        <w:t xml:space="preserve"> kimenő forgalom csak rajta mehessen</w:t>
      </w:r>
      <w:r w:rsidR="00AB26E6">
        <w:t xml:space="preserve"> keresztül.</w:t>
      </w:r>
    </w:p>
    <w:p w14:paraId="194B5024" w14:textId="3BC0BDDD" w:rsidR="003F4343" w:rsidRDefault="00F167B9" w:rsidP="0042171B">
      <w:pPr>
        <w:pStyle w:val="ListParagraph"/>
        <w:numPr>
          <w:ilvl w:val="0"/>
          <w:numId w:val="34"/>
        </w:numPr>
      </w:pPr>
      <w:r>
        <w:t>Https</w:t>
      </w:r>
      <w:r w:rsidR="00083543">
        <w:t>:</w:t>
      </w:r>
      <w:r w:rsidR="00440097">
        <w:t xml:space="preserve"> </w:t>
      </w:r>
      <w:r w:rsidR="00051196">
        <w:t>Jelenleg nincs titkosítás a frontend és a backend kommunikációja között</w:t>
      </w:r>
      <w:r w:rsidR="0095460C">
        <w:t>,</w:t>
      </w:r>
      <w:r w:rsidR="00051196">
        <w:t xml:space="preserve"> ezért nem nevezhető biztonságosnak. Https bevezetésével szeretném ezt a problémát kiküszöbölni a későbbiekben.</w:t>
      </w:r>
    </w:p>
    <w:p w14:paraId="2D5A2739" w14:textId="0FE2BCE3" w:rsidR="00F167B9" w:rsidRPr="00BB07F9" w:rsidRDefault="00F167B9" w:rsidP="0042171B">
      <w:pPr>
        <w:pStyle w:val="ListParagraph"/>
        <w:numPr>
          <w:ilvl w:val="0"/>
          <w:numId w:val="34"/>
        </w:numPr>
      </w:pPr>
      <w:r>
        <w:t>Fájl titkosítás</w:t>
      </w:r>
      <w:r w:rsidR="00083543">
        <w:t>:</w:t>
      </w:r>
      <w:r w:rsidR="0034529A">
        <w:t xml:space="preserve"> </w:t>
      </w:r>
      <w:r w:rsidR="005F68DB">
        <w:t>A feltöltött fájlok jelenleg nincsenek titkosítva</w:t>
      </w:r>
      <w:r w:rsidR="006B5EC0">
        <w:t xml:space="preserve"> a</w:t>
      </w:r>
      <w:r w:rsidR="005F68DB">
        <w:t xml:space="preserve"> szerveroldalon. Biztonsági okokból viszont jó lenne ennek a megvalósítása.</w:t>
      </w:r>
    </w:p>
    <w:bookmarkStart w:id="60" w:name="_Toc500267080" w:displacedByCustomXml="next"/>
    <w:sdt>
      <w:sdtPr>
        <w:rPr>
          <w:rFonts w:cs="Times New Roman"/>
          <w:b w:val="0"/>
          <w:bCs w:val="0"/>
          <w:kern w:val="0"/>
          <w:sz w:val="24"/>
          <w:szCs w:val="24"/>
        </w:rPr>
        <w:id w:val="1622036989"/>
        <w:docPartObj>
          <w:docPartGallery w:val="Bibliographies"/>
          <w:docPartUnique/>
        </w:docPartObj>
      </w:sdtPr>
      <w:sdtEndPr/>
      <w:sdtContent>
        <w:p w14:paraId="66E4F42D" w14:textId="633F8E41" w:rsidR="009B2EED" w:rsidRPr="00BB07F9" w:rsidRDefault="009B2EED">
          <w:pPr>
            <w:pStyle w:val="Heading1"/>
          </w:pPr>
          <w:r w:rsidRPr="00BB07F9">
            <w:t>Irodalomjegyzék</w:t>
          </w:r>
          <w:bookmarkEnd w:id="60"/>
        </w:p>
        <w:sdt>
          <w:sdtPr>
            <w:id w:val="111145805"/>
            <w:bibliography/>
          </w:sdtPr>
          <w:sdtEndPr/>
          <w:sdtContent>
            <w:p w14:paraId="45F0AA31" w14:textId="77777777" w:rsidR="001D7E7F" w:rsidRDefault="009B2EED" w:rsidP="00E6548F">
              <w:pPr>
                <w:ind w:firstLine="0"/>
                <w:rPr>
                  <w:noProof/>
                  <w:sz w:val="20"/>
                  <w:szCs w:val="20"/>
                  <w:lang w:eastAsia="hu-HU"/>
                </w:rPr>
              </w:pPr>
              <w:r w:rsidRPr="00BB07F9">
                <w:fldChar w:fldCharType="begin"/>
              </w:r>
              <w:r w:rsidRPr="00BB07F9">
                <w:instrText>BIBLIOGRAPHY</w:instrText>
              </w:r>
              <w:r w:rsidRPr="00BB07F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9"/>
              </w:tblGrid>
              <w:tr w:rsidR="001D7E7F" w14:paraId="3D1CAA16" w14:textId="77777777">
                <w:trPr>
                  <w:divId w:val="6449172"/>
                  <w:tblCellSpacing w:w="15" w:type="dxa"/>
                </w:trPr>
                <w:tc>
                  <w:tcPr>
                    <w:tcW w:w="50" w:type="pct"/>
                    <w:hideMark/>
                  </w:tcPr>
                  <w:p w14:paraId="7CB7A09D" w14:textId="4060357C" w:rsidR="001D7E7F" w:rsidRDefault="001D7E7F">
                    <w:pPr>
                      <w:pStyle w:val="Bibliography"/>
                    </w:pPr>
                    <w:r>
                      <w:t xml:space="preserve">[1] </w:t>
                    </w:r>
                  </w:p>
                </w:tc>
                <w:tc>
                  <w:tcPr>
                    <w:tcW w:w="0" w:type="auto"/>
                    <w:hideMark/>
                  </w:tcPr>
                  <w:p w14:paraId="2B998F56" w14:textId="77777777" w:rsidR="001D7E7F" w:rsidRDefault="001D7E7F">
                    <w:pPr>
                      <w:pStyle w:val="Bibliography"/>
                    </w:pPr>
                    <w:r>
                      <w:t>„npm,” [Online]. Available: https://www.npmjs.com/. [Hozzáférés dátuma: 25 november 2017].</w:t>
                    </w:r>
                  </w:p>
                </w:tc>
              </w:tr>
              <w:tr w:rsidR="001D7E7F" w14:paraId="06C303CB" w14:textId="77777777">
                <w:trPr>
                  <w:divId w:val="6449172"/>
                  <w:tblCellSpacing w:w="15" w:type="dxa"/>
                </w:trPr>
                <w:tc>
                  <w:tcPr>
                    <w:tcW w:w="50" w:type="pct"/>
                    <w:hideMark/>
                  </w:tcPr>
                  <w:p w14:paraId="0FB5F1A6" w14:textId="77777777" w:rsidR="001D7E7F" w:rsidRDefault="001D7E7F">
                    <w:pPr>
                      <w:pStyle w:val="Bibliography"/>
                    </w:pPr>
                    <w:r>
                      <w:t xml:space="preserve">[2] </w:t>
                    </w:r>
                  </w:p>
                </w:tc>
                <w:tc>
                  <w:tcPr>
                    <w:tcW w:w="0" w:type="auto"/>
                    <w:hideMark/>
                  </w:tcPr>
                  <w:p w14:paraId="5204371C" w14:textId="77777777" w:rsidR="001D7E7F" w:rsidRDefault="001D7E7F">
                    <w:pPr>
                      <w:pStyle w:val="Bibliography"/>
                    </w:pPr>
                    <w:r>
                      <w:t>„Typescript,” [Online]. Available: https://www.typescriptlang.org/. [Hozzáférés dátuma: 25 november 2017].</w:t>
                    </w:r>
                  </w:p>
                </w:tc>
              </w:tr>
              <w:tr w:rsidR="001D7E7F" w14:paraId="331E3DF1" w14:textId="77777777">
                <w:trPr>
                  <w:divId w:val="6449172"/>
                  <w:tblCellSpacing w:w="15" w:type="dxa"/>
                </w:trPr>
                <w:tc>
                  <w:tcPr>
                    <w:tcW w:w="50" w:type="pct"/>
                    <w:hideMark/>
                  </w:tcPr>
                  <w:p w14:paraId="02753554" w14:textId="77777777" w:rsidR="001D7E7F" w:rsidRDefault="001D7E7F">
                    <w:pPr>
                      <w:pStyle w:val="Bibliography"/>
                    </w:pPr>
                    <w:r>
                      <w:t xml:space="preserve">[3] </w:t>
                    </w:r>
                  </w:p>
                </w:tc>
                <w:tc>
                  <w:tcPr>
                    <w:tcW w:w="0" w:type="auto"/>
                    <w:hideMark/>
                  </w:tcPr>
                  <w:p w14:paraId="658B7BEE" w14:textId="77777777" w:rsidR="001D7E7F" w:rsidRDefault="001D7E7F">
                    <w:pPr>
                      <w:pStyle w:val="Bibliography"/>
                    </w:pPr>
                    <w:r>
                      <w:t>„Angular,” [Online]. Available: https://angular.io/guide/architecture. [Hozzáférés dátuma: 25 november 2017].</w:t>
                    </w:r>
                  </w:p>
                </w:tc>
              </w:tr>
              <w:tr w:rsidR="001D7E7F" w14:paraId="6514DD54" w14:textId="77777777">
                <w:trPr>
                  <w:divId w:val="6449172"/>
                  <w:tblCellSpacing w:w="15" w:type="dxa"/>
                </w:trPr>
                <w:tc>
                  <w:tcPr>
                    <w:tcW w:w="50" w:type="pct"/>
                    <w:hideMark/>
                  </w:tcPr>
                  <w:p w14:paraId="2A3B2749" w14:textId="77777777" w:rsidR="001D7E7F" w:rsidRDefault="001D7E7F">
                    <w:pPr>
                      <w:pStyle w:val="Bibliography"/>
                    </w:pPr>
                    <w:r>
                      <w:t xml:space="preserve">[4] </w:t>
                    </w:r>
                  </w:p>
                </w:tc>
                <w:tc>
                  <w:tcPr>
                    <w:tcW w:w="0" w:type="auto"/>
                    <w:hideMark/>
                  </w:tcPr>
                  <w:p w14:paraId="3A5EE21A" w14:textId="77777777" w:rsidR="001D7E7F" w:rsidRDefault="001D7E7F">
                    <w:pPr>
                      <w:pStyle w:val="Bibliography"/>
                    </w:pPr>
                    <w:r>
                      <w:t>„Bootstrap,” [Online]. Available: https://getbootstrap.com/. [Hozzáférés dátuma: 25 november 2017].</w:t>
                    </w:r>
                  </w:p>
                </w:tc>
              </w:tr>
              <w:tr w:rsidR="001D7E7F" w14:paraId="4E9A6D0D" w14:textId="77777777">
                <w:trPr>
                  <w:divId w:val="6449172"/>
                  <w:tblCellSpacing w:w="15" w:type="dxa"/>
                </w:trPr>
                <w:tc>
                  <w:tcPr>
                    <w:tcW w:w="50" w:type="pct"/>
                    <w:hideMark/>
                  </w:tcPr>
                  <w:p w14:paraId="6C7BD035" w14:textId="77777777" w:rsidR="001D7E7F" w:rsidRDefault="001D7E7F">
                    <w:pPr>
                      <w:pStyle w:val="Bibliography"/>
                    </w:pPr>
                    <w:r>
                      <w:t xml:space="preserve">[5] </w:t>
                    </w:r>
                  </w:p>
                </w:tc>
                <w:tc>
                  <w:tcPr>
                    <w:tcW w:w="0" w:type="auto"/>
                    <w:hideMark/>
                  </w:tcPr>
                  <w:p w14:paraId="64EF6249" w14:textId="77777777" w:rsidR="001D7E7F" w:rsidRDefault="001D7E7F">
                    <w:pPr>
                      <w:pStyle w:val="Bibliography"/>
                    </w:pPr>
                    <w:r>
                      <w:t>„Flask,” [Online]. Available: http://flask.pocoo.org/docs/0.12/. [Hozzáférés dátuma: 21 november 2017].</w:t>
                    </w:r>
                  </w:p>
                </w:tc>
              </w:tr>
              <w:tr w:rsidR="001D7E7F" w14:paraId="040168EC" w14:textId="77777777">
                <w:trPr>
                  <w:divId w:val="6449172"/>
                  <w:tblCellSpacing w:w="15" w:type="dxa"/>
                </w:trPr>
                <w:tc>
                  <w:tcPr>
                    <w:tcW w:w="50" w:type="pct"/>
                    <w:hideMark/>
                  </w:tcPr>
                  <w:p w14:paraId="15566018" w14:textId="77777777" w:rsidR="001D7E7F" w:rsidRDefault="001D7E7F">
                    <w:pPr>
                      <w:pStyle w:val="Bibliography"/>
                    </w:pPr>
                    <w:r>
                      <w:t xml:space="preserve">[6] </w:t>
                    </w:r>
                  </w:p>
                </w:tc>
                <w:tc>
                  <w:tcPr>
                    <w:tcW w:w="0" w:type="auto"/>
                    <w:hideMark/>
                  </w:tcPr>
                  <w:p w14:paraId="2DB1406D" w14:textId="77777777" w:rsidR="001D7E7F" w:rsidRDefault="001D7E7F">
                    <w:pPr>
                      <w:pStyle w:val="Bibliography"/>
                    </w:pPr>
                    <w:r>
                      <w:t>„SQLite,” [Online]. Available: https://www.sqlite.org/about.html. [Hozzáférés dátuma: 24 november 2017].</w:t>
                    </w:r>
                  </w:p>
                </w:tc>
              </w:tr>
              <w:tr w:rsidR="001D7E7F" w14:paraId="03A4A727" w14:textId="77777777">
                <w:trPr>
                  <w:divId w:val="6449172"/>
                  <w:tblCellSpacing w:w="15" w:type="dxa"/>
                </w:trPr>
                <w:tc>
                  <w:tcPr>
                    <w:tcW w:w="50" w:type="pct"/>
                    <w:hideMark/>
                  </w:tcPr>
                  <w:p w14:paraId="4522D89C" w14:textId="77777777" w:rsidR="001D7E7F" w:rsidRDefault="001D7E7F">
                    <w:pPr>
                      <w:pStyle w:val="Bibliography"/>
                    </w:pPr>
                    <w:r>
                      <w:t xml:space="preserve">[7] </w:t>
                    </w:r>
                  </w:p>
                </w:tc>
                <w:tc>
                  <w:tcPr>
                    <w:tcW w:w="0" w:type="auto"/>
                    <w:hideMark/>
                  </w:tcPr>
                  <w:p w14:paraId="64DCBF52" w14:textId="77777777" w:rsidR="001D7E7F" w:rsidRDefault="001D7E7F">
                    <w:pPr>
                      <w:pStyle w:val="Bibliography"/>
                    </w:pPr>
                    <w:r>
                      <w:t>„Passlib,” [Online]. Available: https://passlib.readthedocs.io/en/stable/index.html. [Hozzáférés dátuma: 24 november 2017].</w:t>
                    </w:r>
                  </w:p>
                </w:tc>
              </w:tr>
              <w:tr w:rsidR="001D7E7F" w14:paraId="0BA49CC0" w14:textId="77777777">
                <w:trPr>
                  <w:divId w:val="6449172"/>
                  <w:tblCellSpacing w:w="15" w:type="dxa"/>
                </w:trPr>
                <w:tc>
                  <w:tcPr>
                    <w:tcW w:w="50" w:type="pct"/>
                    <w:hideMark/>
                  </w:tcPr>
                  <w:p w14:paraId="5EAD2808" w14:textId="77777777" w:rsidR="001D7E7F" w:rsidRDefault="001D7E7F">
                    <w:pPr>
                      <w:pStyle w:val="Bibliography"/>
                    </w:pPr>
                    <w:r>
                      <w:t xml:space="preserve">[8] </w:t>
                    </w:r>
                  </w:p>
                </w:tc>
                <w:tc>
                  <w:tcPr>
                    <w:tcW w:w="0" w:type="auto"/>
                    <w:hideMark/>
                  </w:tcPr>
                  <w:p w14:paraId="33E5A2D5" w14:textId="77777777" w:rsidR="001D7E7F" w:rsidRDefault="001D7E7F">
                    <w:pPr>
                      <w:pStyle w:val="Bibliography"/>
                    </w:pPr>
                    <w:r>
                      <w:t>„SQLAlchemy,” [Online]. Available: https://www.sqlalchemy.org/. [Hozzáférés dátuma: 24 november 2017].</w:t>
                    </w:r>
                  </w:p>
                </w:tc>
              </w:tr>
              <w:tr w:rsidR="001D7E7F" w14:paraId="1B19C101" w14:textId="77777777">
                <w:trPr>
                  <w:divId w:val="6449172"/>
                  <w:tblCellSpacing w:w="15" w:type="dxa"/>
                </w:trPr>
                <w:tc>
                  <w:tcPr>
                    <w:tcW w:w="50" w:type="pct"/>
                    <w:hideMark/>
                  </w:tcPr>
                  <w:p w14:paraId="451E1D49" w14:textId="77777777" w:rsidR="001D7E7F" w:rsidRDefault="001D7E7F">
                    <w:pPr>
                      <w:pStyle w:val="Bibliography"/>
                    </w:pPr>
                    <w:r>
                      <w:t xml:space="preserve">[9] </w:t>
                    </w:r>
                  </w:p>
                </w:tc>
                <w:tc>
                  <w:tcPr>
                    <w:tcW w:w="0" w:type="auto"/>
                    <w:hideMark/>
                  </w:tcPr>
                  <w:p w14:paraId="2F564174" w14:textId="77777777" w:rsidR="001D7E7F" w:rsidRDefault="001D7E7F">
                    <w:pPr>
                      <w:pStyle w:val="Bibliography"/>
                    </w:pPr>
                    <w:r>
                      <w:t>„Pyjwt,” [Online]. Available: https://pyjwt.readthedocs.io/en/latest/. [Hozzáférés dátuma: 24 november 2017].</w:t>
                    </w:r>
                  </w:p>
                </w:tc>
              </w:tr>
              <w:tr w:rsidR="001D7E7F" w14:paraId="0AAF4F9F" w14:textId="77777777">
                <w:trPr>
                  <w:divId w:val="6449172"/>
                  <w:tblCellSpacing w:w="15" w:type="dxa"/>
                </w:trPr>
                <w:tc>
                  <w:tcPr>
                    <w:tcW w:w="50" w:type="pct"/>
                    <w:hideMark/>
                  </w:tcPr>
                  <w:p w14:paraId="460E103D" w14:textId="77777777" w:rsidR="001D7E7F" w:rsidRDefault="001D7E7F">
                    <w:pPr>
                      <w:pStyle w:val="Bibliography"/>
                    </w:pPr>
                    <w:r>
                      <w:t xml:space="preserve">[10] </w:t>
                    </w:r>
                  </w:p>
                </w:tc>
                <w:tc>
                  <w:tcPr>
                    <w:tcW w:w="0" w:type="auto"/>
                    <w:hideMark/>
                  </w:tcPr>
                  <w:p w14:paraId="2491DBF0" w14:textId="77777777" w:rsidR="001D7E7F" w:rsidRDefault="001D7E7F">
                    <w:pPr>
                      <w:pStyle w:val="Bibliography"/>
                    </w:pPr>
                    <w:r>
                      <w:t>„Dropbox Python API,” [Online]. Available: http://dropbox-sdk-python.readthedocs.io/en/latest/. [Hozzáférés dátuma: 6 november 2017].</w:t>
                    </w:r>
                  </w:p>
                </w:tc>
              </w:tr>
              <w:tr w:rsidR="001D7E7F" w14:paraId="361BF756" w14:textId="77777777">
                <w:trPr>
                  <w:divId w:val="6449172"/>
                  <w:tblCellSpacing w:w="15" w:type="dxa"/>
                </w:trPr>
                <w:tc>
                  <w:tcPr>
                    <w:tcW w:w="50" w:type="pct"/>
                    <w:hideMark/>
                  </w:tcPr>
                  <w:p w14:paraId="028E3A8B" w14:textId="77777777" w:rsidR="001D7E7F" w:rsidRDefault="001D7E7F">
                    <w:pPr>
                      <w:pStyle w:val="Bibliography"/>
                    </w:pPr>
                    <w:r>
                      <w:t xml:space="preserve">[11] </w:t>
                    </w:r>
                  </w:p>
                </w:tc>
                <w:tc>
                  <w:tcPr>
                    <w:tcW w:w="0" w:type="auto"/>
                    <w:hideMark/>
                  </w:tcPr>
                  <w:p w14:paraId="25688751" w14:textId="77777777" w:rsidR="001D7E7F" w:rsidRDefault="001D7E7F">
                    <w:pPr>
                      <w:pStyle w:val="Bibliography"/>
                    </w:pPr>
                    <w:r>
                      <w:t>„RPI,” [Online]. Available: https://www.raspberrypi.org/help/what-%20is-a-raspberry-pi/. [Hozzáférés dátuma: 22 november 2017].</w:t>
                    </w:r>
                  </w:p>
                </w:tc>
              </w:tr>
              <w:tr w:rsidR="001D7E7F" w14:paraId="204CB38A" w14:textId="77777777">
                <w:trPr>
                  <w:divId w:val="6449172"/>
                  <w:tblCellSpacing w:w="15" w:type="dxa"/>
                </w:trPr>
                <w:tc>
                  <w:tcPr>
                    <w:tcW w:w="50" w:type="pct"/>
                    <w:hideMark/>
                  </w:tcPr>
                  <w:p w14:paraId="69EC5E9A" w14:textId="77777777" w:rsidR="001D7E7F" w:rsidRDefault="001D7E7F">
                    <w:pPr>
                      <w:pStyle w:val="Bibliography"/>
                    </w:pPr>
                    <w:r>
                      <w:t xml:space="preserve">[12] </w:t>
                    </w:r>
                  </w:p>
                </w:tc>
                <w:tc>
                  <w:tcPr>
                    <w:tcW w:w="0" w:type="auto"/>
                    <w:hideMark/>
                  </w:tcPr>
                  <w:p w14:paraId="2BF63B46" w14:textId="77777777" w:rsidR="001D7E7F" w:rsidRDefault="001D7E7F">
                    <w:pPr>
                      <w:pStyle w:val="Bibliography"/>
                    </w:pPr>
                    <w:r>
                      <w:t>„Raspbian OS,” [Online]. Available: http://www.raspbian.org/. [Hozzáférés dátuma: 6 November 2017].</w:t>
                    </w:r>
                  </w:p>
                </w:tc>
              </w:tr>
              <w:tr w:rsidR="001D7E7F" w14:paraId="60EBB041" w14:textId="77777777">
                <w:trPr>
                  <w:divId w:val="6449172"/>
                  <w:tblCellSpacing w:w="15" w:type="dxa"/>
                </w:trPr>
                <w:tc>
                  <w:tcPr>
                    <w:tcW w:w="50" w:type="pct"/>
                    <w:hideMark/>
                  </w:tcPr>
                  <w:p w14:paraId="39907712" w14:textId="77777777" w:rsidR="001D7E7F" w:rsidRDefault="001D7E7F">
                    <w:pPr>
                      <w:pStyle w:val="Bibliography"/>
                    </w:pPr>
                    <w:r>
                      <w:lastRenderedPageBreak/>
                      <w:t xml:space="preserve">[13] </w:t>
                    </w:r>
                  </w:p>
                </w:tc>
                <w:tc>
                  <w:tcPr>
                    <w:tcW w:w="0" w:type="auto"/>
                    <w:hideMark/>
                  </w:tcPr>
                  <w:p w14:paraId="7634C161" w14:textId="77777777" w:rsidR="001D7E7F" w:rsidRDefault="001D7E7F">
                    <w:pPr>
                      <w:pStyle w:val="Bibliography"/>
                    </w:pPr>
                    <w:r>
                      <w:t>„Pycharm,” [Online]. Available: https://www.jetbrains.com/pycharm/features/. [Hozzáférés dátuma: 24 november 2017].</w:t>
                    </w:r>
                  </w:p>
                </w:tc>
              </w:tr>
              <w:tr w:rsidR="001D7E7F" w14:paraId="5C8CA226" w14:textId="77777777">
                <w:trPr>
                  <w:divId w:val="6449172"/>
                  <w:tblCellSpacing w:w="15" w:type="dxa"/>
                </w:trPr>
                <w:tc>
                  <w:tcPr>
                    <w:tcW w:w="50" w:type="pct"/>
                    <w:hideMark/>
                  </w:tcPr>
                  <w:p w14:paraId="4CD59DEE" w14:textId="77777777" w:rsidR="001D7E7F" w:rsidRDefault="001D7E7F">
                    <w:pPr>
                      <w:pStyle w:val="Bibliography"/>
                    </w:pPr>
                    <w:r>
                      <w:t xml:space="preserve">[14] </w:t>
                    </w:r>
                  </w:p>
                </w:tc>
                <w:tc>
                  <w:tcPr>
                    <w:tcW w:w="0" w:type="auto"/>
                    <w:hideMark/>
                  </w:tcPr>
                  <w:p w14:paraId="3A189804" w14:textId="77777777" w:rsidR="001D7E7F" w:rsidRDefault="001D7E7F">
                    <w:pPr>
                      <w:pStyle w:val="Bibliography"/>
                    </w:pPr>
                    <w:r>
                      <w:t>„Postman,” [Online]. Available: https://www.getpostman.com/. [Hozzáférés dátuma: 24 november 2017].</w:t>
                    </w:r>
                  </w:p>
                </w:tc>
              </w:tr>
              <w:tr w:rsidR="001D7E7F" w14:paraId="2B31F354" w14:textId="77777777">
                <w:trPr>
                  <w:divId w:val="6449172"/>
                  <w:tblCellSpacing w:w="15" w:type="dxa"/>
                </w:trPr>
                <w:tc>
                  <w:tcPr>
                    <w:tcW w:w="50" w:type="pct"/>
                    <w:hideMark/>
                  </w:tcPr>
                  <w:p w14:paraId="1A357DB3" w14:textId="77777777" w:rsidR="001D7E7F" w:rsidRDefault="001D7E7F">
                    <w:pPr>
                      <w:pStyle w:val="Bibliography"/>
                    </w:pPr>
                    <w:r>
                      <w:t xml:space="preserve">[15] </w:t>
                    </w:r>
                  </w:p>
                </w:tc>
                <w:tc>
                  <w:tcPr>
                    <w:tcW w:w="0" w:type="auto"/>
                    <w:hideMark/>
                  </w:tcPr>
                  <w:p w14:paraId="1123F31A" w14:textId="77777777" w:rsidR="001D7E7F" w:rsidRDefault="001D7E7F">
                    <w:pPr>
                      <w:pStyle w:val="Bibliography"/>
                    </w:pPr>
                    <w:r>
                      <w:t>„DB Browser for SQLite,” [Online]. Available: http://sqlitebrowser.org/. [Hozzáférés dátuma: 24 november 2017].</w:t>
                    </w:r>
                  </w:p>
                </w:tc>
              </w:tr>
              <w:tr w:rsidR="001D7E7F" w14:paraId="1AD01FBB" w14:textId="77777777">
                <w:trPr>
                  <w:divId w:val="6449172"/>
                  <w:tblCellSpacing w:w="15" w:type="dxa"/>
                </w:trPr>
                <w:tc>
                  <w:tcPr>
                    <w:tcW w:w="50" w:type="pct"/>
                    <w:hideMark/>
                  </w:tcPr>
                  <w:p w14:paraId="3650B0E9" w14:textId="77777777" w:rsidR="001D7E7F" w:rsidRDefault="001D7E7F">
                    <w:pPr>
                      <w:pStyle w:val="Bibliography"/>
                    </w:pPr>
                    <w:r>
                      <w:t xml:space="preserve">[16] </w:t>
                    </w:r>
                  </w:p>
                </w:tc>
                <w:tc>
                  <w:tcPr>
                    <w:tcW w:w="0" w:type="auto"/>
                    <w:hideMark/>
                  </w:tcPr>
                  <w:p w14:paraId="509FBADA" w14:textId="77777777" w:rsidR="001D7E7F" w:rsidRDefault="001D7E7F">
                    <w:pPr>
                      <w:pStyle w:val="Bibliography"/>
                    </w:pPr>
                    <w:r>
                      <w:t>„VS Code,” [Online]. Available: https://code.visualstudio.com/. [Hozzáférés dátuma: 24 november 2017].</w:t>
                    </w:r>
                  </w:p>
                </w:tc>
              </w:tr>
              <w:tr w:rsidR="001D7E7F" w14:paraId="553C0E4C" w14:textId="77777777">
                <w:trPr>
                  <w:divId w:val="6449172"/>
                  <w:tblCellSpacing w:w="15" w:type="dxa"/>
                </w:trPr>
                <w:tc>
                  <w:tcPr>
                    <w:tcW w:w="50" w:type="pct"/>
                    <w:hideMark/>
                  </w:tcPr>
                  <w:p w14:paraId="3D5DF6F1" w14:textId="77777777" w:rsidR="001D7E7F" w:rsidRDefault="001D7E7F">
                    <w:pPr>
                      <w:pStyle w:val="Bibliography"/>
                    </w:pPr>
                    <w:r>
                      <w:t xml:space="preserve">[17] </w:t>
                    </w:r>
                  </w:p>
                </w:tc>
                <w:tc>
                  <w:tcPr>
                    <w:tcW w:w="0" w:type="auto"/>
                    <w:hideMark/>
                  </w:tcPr>
                  <w:p w14:paraId="58D74342" w14:textId="77777777" w:rsidR="001D7E7F" w:rsidRDefault="001D7E7F">
                    <w:pPr>
                      <w:pStyle w:val="Bibliography"/>
                    </w:pPr>
                    <w:r>
                      <w:t>„pip,” [Online]. Available: https://pip.pypa.io/en/stable/installing/. [Hozzáférés dátuma: 24 november 2017].</w:t>
                    </w:r>
                  </w:p>
                </w:tc>
              </w:tr>
            </w:tbl>
            <w:p w14:paraId="7BFD52D8" w14:textId="77777777" w:rsidR="001D7E7F" w:rsidRDefault="001D7E7F">
              <w:pPr>
                <w:divId w:val="6449172"/>
                <w:rPr>
                  <w:noProof/>
                </w:rPr>
              </w:pPr>
            </w:p>
            <w:p w14:paraId="787848B2" w14:textId="0DBB79C4" w:rsidR="009B2EED" w:rsidRPr="00BB07F9" w:rsidRDefault="009B2EED" w:rsidP="00E6548F">
              <w:pPr>
                <w:ind w:firstLine="0"/>
              </w:pPr>
              <w:r w:rsidRPr="00BB07F9">
                <w:rPr>
                  <w:b/>
                  <w:bCs/>
                </w:rPr>
                <w:fldChar w:fldCharType="end"/>
              </w:r>
            </w:p>
          </w:sdtContent>
        </w:sdt>
      </w:sdtContent>
    </w:sdt>
    <w:p w14:paraId="1FDF7C1D" w14:textId="02FC3A2B" w:rsidR="009B2EED" w:rsidRPr="00BB07F9" w:rsidRDefault="009B2EED" w:rsidP="009B2EED"/>
    <w:sectPr w:rsidR="009B2EED" w:rsidRPr="00BB07F9" w:rsidSect="00D23BFC">
      <w:headerReference w:type="even" r:id="rId51"/>
      <w:footerReference w:type="default" r:id="rId52"/>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6B0003" w14:textId="77777777" w:rsidR="00274A39" w:rsidRDefault="00274A39">
      <w:r>
        <w:separator/>
      </w:r>
    </w:p>
  </w:endnote>
  <w:endnote w:type="continuationSeparator" w:id="0">
    <w:p w14:paraId="1CE028B0" w14:textId="77777777" w:rsidR="00274A39" w:rsidRDefault="00274A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76ACE6" w14:textId="77777777" w:rsidR="00C7057F" w:rsidRDefault="00C7057F">
    <w:pP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7C728" w14:textId="74908B3C" w:rsidR="00C7057F" w:rsidRDefault="00C7057F" w:rsidP="00C00B3C">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sidR="00842D79">
      <w:rPr>
        <w:rStyle w:val="PageNumber"/>
        <w:noProof/>
      </w:rPr>
      <w:t>21</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FE1B89" w14:textId="77777777" w:rsidR="00274A39" w:rsidRDefault="00274A39">
      <w:r>
        <w:separator/>
      </w:r>
    </w:p>
  </w:footnote>
  <w:footnote w:type="continuationSeparator" w:id="0">
    <w:p w14:paraId="0E878018" w14:textId="77777777" w:rsidR="00274A39" w:rsidRDefault="00274A3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6DC4B" w14:textId="77777777" w:rsidR="00C7057F" w:rsidRDefault="00C7057F"/>
  <w:p w14:paraId="2C6DFBBE" w14:textId="77777777" w:rsidR="00C7057F" w:rsidRDefault="00C7057F"/>
  <w:p w14:paraId="125F8157" w14:textId="77777777" w:rsidR="00C7057F" w:rsidRDefault="00C7057F"/>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5pt;height:15pt;visibility:visible" o:bullet="t">
        <v:imagedata r:id="rId1" o:title=""/>
      </v:shape>
    </w:pict>
  </w:numPicBullet>
  <w:abstractNum w:abstractNumId="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C2F2232"/>
    <w:multiLevelType w:val="hybridMultilevel"/>
    <w:tmpl w:val="11E021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EB4321"/>
    <w:multiLevelType w:val="hybridMultilevel"/>
    <w:tmpl w:val="27287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A63506"/>
    <w:multiLevelType w:val="hybridMultilevel"/>
    <w:tmpl w:val="42BEF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5D1C7D"/>
    <w:multiLevelType w:val="hybridMultilevel"/>
    <w:tmpl w:val="5A20E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473964"/>
    <w:multiLevelType w:val="hybridMultilevel"/>
    <w:tmpl w:val="0346F0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1C337C07"/>
    <w:multiLevelType w:val="hybridMultilevel"/>
    <w:tmpl w:val="C046D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34586D"/>
    <w:multiLevelType w:val="hybridMultilevel"/>
    <w:tmpl w:val="1A86D1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CB424D"/>
    <w:multiLevelType w:val="hybridMultilevel"/>
    <w:tmpl w:val="6BC04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0B5A04"/>
    <w:multiLevelType w:val="hybridMultilevel"/>
    <w:tmpl w:val="262A6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055EAA"/>
    <w:multiLevelType w:val="hybridMultilevel"/>
    <w:tmpl w:val="E0969B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290391E"/>
    <w:multiLevelType w:val="hybridMultilevel"/>
    <w:tmpl w:val="B0EA9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02290F"/>
    <w:multiLevelType w:val="hybridMultilevel"/>
    <w:tmpl w:val="C73261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80465C8"/>
    <w:multiLevelType w:val="hybridMultilevel"/>
    <w:tmpl w:val="F4BA4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FE6191"/>
    <w:multiLevelType w:val="hybridMultilevel"/>
    <w:tmpl w:val="676AD6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B96387"/>
    <w:multiLevelType w:val="hybridMultilevel"/>
    <w:tmpl w:val="EE70E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90295A"/>
    <w:multiLevelType w:val="hybridMultilevel"/>
    <w:tmpl w:val="4790D4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2CF7375"/>
    <w:multiLevelType w:val="hybridMultilevel"/>
    <w:tmpl w:val="5A0AA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3935351"/>
    <w:multiLevelType w:val="hybridMultilevel"/>
    <w:tmpl w:val="F38AA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3DF81AD0"/>
    <w:multiLevelType w:val="hybridMultilevel"/>
    <w:tmpl w:val="CB6C6D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F90378D"/>
    <w:multiLevelType w:val="hybridMultilevel"/>
    <w:tmpl w:val="AB9037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04D0BCE"/>
    <w:multiLevelType w:val="hybridMultilevel"/>
    <w:tmpl w:val="04F487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38D37EF"/>
    <w:multiLevelType w:val="hybridMultilevel"/>
    <w:tmpl w:val="3BEE6F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456A3EF1"/>
    <w:multiLevelType w:val="hybridMultilevel"/>
    <w:tmpl w:val="A6661A7E"/>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30" w15:restartNumberingAfterBreak="0">
    <w:nsid w:val="456F6DCC"/>
    <w:multiLevelType w:val="hybridMultilevel"/>
    <w:tmpl w:val="E022F7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47EC715D"/>
    <w:multiLevelType w:val="hybridMultilevel"/>
    <w:tmpl w:val="813ECF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8DF499F"/>
    <w:multiLevelType w:val="hybridMultilevel"/>
    <w:tmpl w:val="4E9082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A4A4B7E"/>
    <w:multiLevelType w:val="hybridMultilevel"/>
    <w:tmpl w:val="4198F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DFC13B4"/>
    <w:multiLevelType w:val="hybridMultilevel"/>
    <w:tmpl w:val="250ED7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2320617"/>
    <w:multiLevelType w:val="hybridMultilevel"/>
    <w:tmpl w:val="F8A2F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7" w15:restartNumberingAfterBreak="0">
    <w:nsid w:val="53B16321"/>
    <w:multiLevelType w:val="hybridMultilevel"/>
    <w:tmpl w:val="4F6C69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9F42983"/>
    <w:multiLevelType w:val="hybridMultilevel"/>
    <w:tmpl w:val="5E901E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65937887"/>
    <w:multiLevelType w:val="hybridMultilevel"/>
    <w:tmpl w:val="3D36C4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7AF6FB6"/>
    <w:multiLevelType w:val="hybridMultilevel"/>
    <w:tmpl w:val="B2260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055162"/>
    <w:multiLevelType w:val="hybridMultilevel"/>
    <w:tmpl w:val="C6985D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E8C2FF6"/>
    <w:multiLevelType w:val="hybridMultilevel"/>
    <w:tmpl w:val="34D650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1226E23"/>
    <w:multiLevelType w:val="hybridMultilevel"/>
    <w:tmpl w:val="292E51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38B6AFC"/>
    <w:multiLevelType w:val="hybridMultilevel"/>
    <w:tmpl w:val="5D260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9C3B84"/>
    <w:multiLevelType w:val="multilevel"/>
    <w:tmpl w:val="C356581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0"/>
  </w:num>
  <w:num w:numId="2">
    <w:abstractNumId w:val="45"/>
  </w:num>
  <w:num w:numId="3">
    <w:abstractNumId w:val="6"/>
  </w:num>
  <w:num w:numId="4">
    <w:abstractNumId w:val="23"/>
  </w:num>
  <w:num w:numId="5">
    <w:abstractNumId w:val="28"/>
  </w:num>
  <w:num w:numId="6">
    <w:abstractNumId w:val="36"/>
  </w:num>
  <w:num w:numId="7">
    <w:abstractNumId w:val="19"/>
  </w:num>
  <w:num w:numId="8">
    <w:abstractNumId w:val="21"/>
  </w:num>
  <w:num w:numId="9">
    <w:abstractNumId w:val="22"/>
  </w:num>
  <w:num w:numId="10">
    <w:abstractNumId w:val="9"/>
  </w:num>
  <w:num w:numId="11">
    <w:abstractNumId w:val="10"/>
  </w:num>
  <w:num w:numId="12">
    <w:abstractNumId w:val="27"/>
  </w:num>
  <w:num w:numId="13">
    <w:abstractNumId w:val="26"/>
  </w:num>
  <w:num w:numId="14">
    <w:abstractNumId w:val="13"/>
  </w:num>
  <w:num w:numId="15">
    <w:abstractNumId w:val="5"/>
  </w:num>
  <w:num w:numId="16">
    <w:abstractNumId w:val="42"/>
  </w:num>
  <w:num w:numId="17">
    <w:abstractNumId w:val="1"/>
  </w:num>
  <w:num w:numId="18">
    <w:abstractNumId w:val="34"/>
  </w:num>
  <w:num w:numId="19">
    <w:abstractNumId w:val="37"/>
  </w:num>
  <w:num w:numId="20">
    <w:abstractNumId w:val="38"/>
  </w:num>
  <w:num w:numId="21">
    <w:abstractNumId w:val="7"/>
  </w:num>
  <w:num w:numId="22">
    <w:abstractNumId w:val="2"/>
  </w:num>
  <w:num w:numId="23">
    <w:abstractNumId w:val="35"/>
  </w:num>
  <w:num w:numId="24">
    <w:abstractNumId w:val="20"/>
  </w:num>
  <w:num w:numId="25">
    <w:abstractNumId w:val="33"/>
  </w:num>
  <w:num w:numId="26">
    <w:abstractNumId w:val="12"/>
  </w:num>
  <w:num w:numId="27">
    <w:abstractNumId w:val="3"/>
  </w:num>
  <w:num w:numId="28">
    <w:abstractNumId w:val="44"/>
  </w:num>
  <w:num w:numId="29">
    <w:abstractNumId w:val="15"/>
  </w:num>
  <w:num w:numId="30">
    <w:abstractNumId w:val="14"/>
  </w:num>
  <w:num w:numId="31">
    <w:abstractNumId w:val="16"/>
  </w:num>
  <w:num w:numId="32">
    <w:abstractNumId w:val="40"/>
  </w:num>
  <w:num w:numId="33">
    <w:abstractNumId w:val="18"/>
  </w:num>
  <w:num w:numId="34">
    <w:abstractNumId w:val="41"/>
  </w:num>
  <w:num w:numId="35">
    <w:abstractNumId w:val="29"/>
  </w:num>
  <w:num w:numId="36">
    <w:abstractNumId w:val="43"/>
  </w:num>
  <w:num w:numId="37">
    <w:abstractNumId w:val="39"/>
  </w:num>
  <w:num w:numId="38">
    <w:abstractNumId w:val="31"/>
  </w:num>
  <w:num w:numId="39">
    <w:abstractNumId w:val="32"/>
  </w:num>
  <w:num w:numId="40">
    <w:abstractNumId w:val="11"/>
  </w:num>
  <w:num w:numId="41">
    <w:abstractNumId w:val="8"/>
  </w:num>
  <w:num w:numId="42">
    <w:abstractNumId w:val="25"/>
  </w:num>
  <w:num w:numId="43">
    <w:abstractNumId w:val="17"/>
  </w:num>
  <w:num w:numId="44">
    <w:abstractNumId w:val="4"/>
  </w:num>
  <w:num w:numId="45">
    <w:abstractNumId w:val="30"/>
  </w:num>
  <w:num w:numId="46">
    <w:abstractNumId w:val="2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5676"/>
    <w:rsid w:val="000062F4"/>
    <w:rsid w:val="000073E5"/>
    <w:rsid w:val="00010262"/>
    <w:rsid w:val="0001142C"/>
    <w:rsid w:val="0001192F"/>
    <w:rsid w:val="00014E42"/>
    <w:rsid w:val="000165F1"/>
    <w:rsid w:val="00023263"/>
    <w:rsid w:val="000268AB"/>
    <w:rsid w:val="00026ABE"/>
    <w:rsid w:val="00032694"/>
    <w:rsid w:val="00032E89"/>
    <w:rsid w:val="00033DEE"/>
    <w:rsid w:val="0003623B"/>
    <w:rsid w:val="00036836"/>
    <w:rsid w:val="0003799B"/>
    <w:rsid w:val="00040D50"/>
    <w:rsid w:val="000415EE"/>
    <w:rsid w:val="00043FE0"/>
    <w:rsid w:val="00044D53"/>
    <w:rsid w:val="000479D9"/>
    <w:rsid w:val="00050E76"/>
    <w:rsid w:val="00051196"/>
    <w:rsid w:val="00055880"/>
    <w:rsid w:val="00065F02"/>
    <w:rsid w:val="0006613A"/>
    <w:rsid w:val="00066E15"/>
    <w:rsid w:val="0007087B"/>
    <w:rsid w:val="00070B5F"/>
    <w:rsid w:val="00071795"/>
    <w:rsid w:val="000723CD"/>
    <w:rsid w:val="0007358C"/>
    <w:rsid w:val="00076951"/>
    <w:rsid w:val="00083543"/>
    <w:rsid w:val="00091DF5"/>
    <w:rsid w:val="00092BFF"/>
    <w:rsid w:val="00096555"/>
    <w:rsid w:val="00096A37"/>
    <w:rsid w:val="000975A6"/>
    <w:rsid w:val="000A08EC"/>
    <w:rsid w:val="000A225B"/>
    <w:rsid w:val="000A27D8"/>
    <w:rsid w:val="000A3B32"/>
    <w:rsid w:val="000A5FC1"/>
    <w:rsid w:val="000A61E8"/>
    <w:rsid w:val="000A7483"/>
    <w:rsid w:val="000B110B"/>
    <w:rsid w:val="000B18D8"/>
    <w:rsid w:val="000B2C03"/>
    <w:rsid w:val="000B3871"/>
    <w:rsid w:val="000B53E0"/>
    <w:rsid w:val="000B554D"/>
    <w:rsid w:val="000B59B9"/>
    <w:rsid w:val="000B6A23"/>
    <w:rsid w:val="000B7FB5"/>
    <w:rsid w:val="000C1BCC"/>
    <w:rsid w:val="000C3A5C"/>
    <w:rsid w:val="000C551C"/>
    <w:rsid w:val="000C5D4F"/>
    <w:rsid w:val="000C634E"/>
    <w:rsid w:val="000C65D4"/>
    <w:rsid w:val="000C66AA"/>
    <w:rsid w:val="000D21F3"/>
    <w:rsid w:val="000D486C"/>
    <w:rsid w:val="000E2590"/>
    <w:rsid w:val="000E3579"/>
    <w:rsid w:val="000E5402"/>
    <w:rsid w:val="000E59B3"/>
    <w:rsid w:val="000E6452"/>
    <w:rsid w:val="000E6DFC"/>
    <w:rsid w:val="000F0F39"/>
    <w:rsid w:val="000F1741"/>
    <w:rsid w:val="000F3EA7"/>
    <w:rsid w:val="000F4BAD"/>
    <w:rsid w:val="000F6972"/>
    <w:rsid w:val="000F6B59"/>
    <w:rsid w:val="000F702D"/>
    <w:rsid w:val="000F7102"/>
    <w:rsid w:val="001021A9"/>
    <w:rsid w:val="001056A8"/>
    <w:rsid w:val="0010579A"/>
    <w:rsid w:val="0010584B"/>
    <w:rsid w:val="00107D0B"/>
    <w:rsid w:val="00113A25"/>
    <w:rsid w:val="00113E55"/>
    <w:rsid w:val="00117270"/>
    <w:rsid w:val="00117C9F"/>
    <w:rsid w:val="00120B02"/>
    <w:rsid w:val="00123863"/>
    <w:rsid w:val="00125DED"/>
    <w:rsid w:val="00125E40"/>
    <w:rsid w:val="00126DC8"/>
    <w:rsid w:val="00127DB4"/>
    <w:rsid w:val="00130E6D"/>
    <w:rsid w:val="001316F2"/>
    <w:rsid w:val="001325C9"/>
    <w:rsid w:val="001338F6"/>
    <w:rsid w:val="00136136"/>
    <w:rsid w:val="00136FDE"/>
    <w:rsid w:val="0013778F"/>
    <w:rsid w:val="0014030E"/>
    <w:rsid w:val="00140EFE"/>
    <w:rsid w:val="00142850"/>
    <w:rsid w:val="00143674"/>
    <w:rsid w:val="0014372D"/>
    <w:rsid w:val="001451EF"/>
    <w:rsid w:val="001453A1"/>
    <w:rsid w:val="00145F75"/>
    <w:rsid w:val="00150947"/>
    <w:rsid w:val="00151CB3"/>
    <w:rsid w:val="001522F2"/>
    <w:rsid w:val="00153800"/>
    <w:rsid w:val="00153FB9"/>
    <w:rsid w:val="00162512"/>
    <w:rsid w:val="001630ED"/>
    <w:rsid w:val="0016482C"/>
    <w:rsid w:val="00165A78"/>
    <w:rsid w:val="00171054"/>
    <w:rsid w:val="00172467"/>
    <w:rsid w:val="001738E3"/>
    <w:rsid w:val="001760CF"/>
    <w:rsid w:val="001807D7"/>
    <w:rsid w:val="00182539"/>
    <w:rsid w:val="00184EF9"/>
    <w:rsid w:val="001877E6"/>
    <w:rsid w:val="001929BB"/>
    <w:rsid w:val="0019472F"/>
    <w:rsid w:val="00195459"/>
    <w:rsid w:val="00196559"/>
    <w:rsid w:val="001A0C21"/>
    <w:rsid w:val="001A2EBA"/>
    <w:rsid w:val="001A302C"/>
    <w:rsid w:val="001A4C3A"/>
    <w:rsid w:val="001A4EC0"/>
    <w:rsid w:val="001A57BC"/>
    <w:rsid w:val="001A58F2"/>
    <w:rsid w:val="001B3A7A"/>
    <w:rsid w:val="001B427E"/>
    <w:rsid w:val="001B512A"/>
    <w:rsid w:val="001B7BA2"/>
    <w:rsid w:val="001C0C05"/>
    <w:rsid w:val="001C1ACA"/>
    <w:rsid w:val="001C2B94"/>
    <w:rsid w:val="001C48E3"/>
    <w:rsid w:val="001C5C60"/>
    <w:rsid w:val="001D15E6"/>
    <w:rsid w:val="001D4FF2"/>
    <w:rsid w:val="001D66A0"/>
    <w:rsid w:val="001D7E7F"/>
    <w:rsid w:val="001E0370"/>
    <w:rsid w:val="001E2A48"/>
    <w:rsid w:val="001E5A13"/>
    <w:rsid w:val="001E5C7A"/>
    <w:rsid w:val="001E7D56"/>
    <w:rsid w:val="001F38DF"/>
    <w:rsid w:val="001F55E5"/>
    <w:rsid w:val="001F62AC"/>
    <w:rsid w:val="002007E5"/>
    <w:rsid w:val="00201117"/>
    <w:rsid w:val="00203E00"/>
    <w:rsid w:val="0020430C"/>
    <w:rsid w:val="00205806"/>
    <w:rsid w:val="002066D0"/>
    <w:rsid w:val="0020748C"/>
    <w:rsid w:val="00207BF8"/>
    <w:rsid w:val="002102C3"/>
    <w:rsid w:val="00210A99"/>
    <w:rsid w:val="00212764"/>
    <w:rsid w:val="00215CDC"/>
    <w:rsid w:val="002166F7"/>
    <w:rsid w:val="00216C43"/>
    <w:rsid w:val="00217F2E"/>
    <w:rsid w:val="00220BE1"/>
    <w:rsid w:val="002231D7"/>
    <w:rsid w:val="002239B0"/>
    <w:rsid w:val="00224238"/>
    <w:rsid w:val="00225F65"/>
    <w:rsid w:val="00227347"/>
    <w:rsid w:val="00235B04"/>
    <w:rsid w:val="00235E18"/>
    <w:rsid w:val="00236893"/>
    <w:rsid w:val="00237327"/>
    <w:rsid w:val="00241225"/>
    <w:rsid w:val="00243FB5"/>
    <w:rsid w:val="00244BA7"/>
    <w:rsid w:val="00245F06"/>
    <w:rsid w:val="00245F7B"/>
    <w:rsid w:val="002467F6"/>
    <w:rsid w:val="00247219"/>
    <w:rsid w:val="002476D1"/>
    <w:rsid w:val="00250EE1"/>
    <w:rsid w:val="00251D2C"/>
    <w:rsid w:val="002520D5"/>
    <w:rsid w:val="00252BE0"/>
    <w:rsid w:val="002539AA"/>
    <w:rsid w:val="00256CB8"/>
    <w:rsid w:val="00256F6F"/>
    <w:rsid w:val="00261A44"/>
    <w:rsid w:val="00261D60"/>
    <w:rsid w:val="002632C3"/>
    <w:rsid w:val="00263997"/>
    <w:rsid w:val="0026447D"/>
    <w:rsid w:val="00265869"/>
    <w:rsid w:val="0026654B"/>
    <w:rsid w:val="00267287"/>
    <w:rsid w:val="00267677"/>
    <w:rsid w:val="002677D2"/>
    <w:rsid w:val="00270025"/>
    <w:rsid w:val="002705B3"/>
    <w:rsid w:val="00270766"/>
    <w:rsid w:val="00274A07"/>
    <w:rsid w:val="00274A39"/>
    <w:rsid w:val="00281E74"/>
    <w:rsid w:val="00282251"/>
    <w:rsid w:val="002832BC"/>
    <w:rsid w:val="002841F9"/>
    <w:rsid w:val="00285EB9"/>
    <w:rsid w:val="002878E7"/>
    <w:rsid w:val="00290B73"/>
    <w:rsid w:val="002959F9"/>
    <w:rsid w:val="00295D3C"/>
    <w:rsid w:val="002961CD"/>
    <w:rsid w:val="00296A9A"/>
    <w:rsid w:val="002979CB"/>
    <w:rsid w:val="002A5C27"/>
    <w:rsid w:val="002A7A1D"/>
    <w:rsid w:val="002B65DB"/>
    <w:rsid w:val="002B6778"/>
    <w:rsid w:val="002B7573"/>
    <w:rsid w:val="002C05E0"/>
    <w:rsid w:val="002C6681"/>
    <w:rsid w:val="002D0621"/>
    <w:rsid w:val="002D2C06"/>
    <w:rsid w:val="002D6079"/>
    <w:rsid w:val="002D6BCD"/>
    <w:rsid w:val="002D7DA9"/>
    <w:rsid w:val="002E1D2A"/>
    <w:rsid w:val="002E323A"/>
    <w:rsid w:val="002E385F"/>
    <w:rsid w:val="002E3A87"/>
    <w:rsid w:val="002E3CB3"/>
    <w:rsid w:val="002E3E4C"/>
    <w:rsid w:val="002E54C0"/>
    <w:rsid w:val="002E607B"/>
    <w:rsid w:val="002E734E"/>
    <w:rsid w:val="002E7637"/>
    <w:rsid w:val="002F049E"/>
    <w:rsid w:val="002F082F"/>
    <w:rsid w:val="002F155F"/>
    <w:rsid w:val="002F3506"/>
    <w:rsid w:val="00301AB2"/>
    <w:rsid w:val="00302BB3"/>
    <w:rsid w:val="003037C3"/>
    <w:rsid w:val="0030535E"/>
    <w:rsid w:val="00305E08"/>
    <w:rsid w:val="003112AA"/>
    <w:rsid w:val="00312EF4"/>
    <w:rsid w:val="00313013"/>
    <w:rsid w:val="00314F40"/>
    <w:rsid w:val="00323C17"/>
    <w:rsid w:val="003241F5"/>
    <w:rsid w:val="00325AE9"/>
    <w:rsid w:val="00325EC7"/>
    <w:rsid w:val="00327D25"/>
    <w:rsid w:val="003309A6"/>
    <w:rsid w:val="00332BE2"/>
    <w:rsid w:val="0033301E"/>
    <w:rsid w:val="003361C0"/>
    <w:rsid w:val="00337AFC"/>
    <w:rsid w:val="003401FA"/>
    <w:rsid w:val="00341742"/>
    <w:rsid w:val="00342723"/>
    <w:rsid w:val="00343A8C"/>
    <w:rsid w:val="00344407"/>
    <w:rsid w:val="0034529A"/>
    <w:rsid w:val="003457D8"/>
    <w:rsid w:val="00346C76"/>
    <w:rsid w:val="00350AEC"/>
    <w:rsid w:val="00350BF9"/>
    <w:rsid w:val="003527DE"/>
    <w:rsid w:val="003536D7"/>
    <w:rsid w:val="003556AA"/>
    <w:rsid w:val="00355D7B"/>
    <w:rsid w:val="00355DEA"/>
    <w:rsid w:val="003612D9"/>
    <w:rsid w:val="003616E4"/>
    <w:rsid w:val="00362FA3"/>
    <w:rsid w:val="00363937"/>
    <w:rsid w:val="00363D3F"/>
    <w:rsid w:val="003665E5"/>
    <w:rsid w:val="00370C0A"/>
    <w:rsid w:val="00371949"/>
    <w:rsid w:val="0037381F"/>
    <w:rsid w:val="003753A0"/>
    <w:rsid w:val="00376832"/>
    <w:rsid w:val="0038239F"/>
    <w:rsid w:val="00385E1E"/>
    <w:rsid w:val="0038616B"/>
    <w:rsid w:val="00387060"/>
    <w:rsid w:val="00387DCA"/>
    <w:rsid w:val="003900BD"/>
    <w:rsid w:val="00390B4F"/>
    <w:rsid w:val="003931ED"/>
    <w:rsid w:val="003938B1"/>
    <w:rsid w:val="0039515E"/>
    <w:rsid w:val="00396766"/>
    <w:rsid w:val="00396D1C"/>
    <w:rsid w:val="003A19C7"/>
    <w:rsid w:val="003A4CDB"/>
    <w:rsid w:val="003B3B58"/>
    <w:rsid w:val="003B77D0"/>
    <w:rsid w:val="003B7EE7"/>
    <w:rsid w:val="003C000D"/>
    <w:rsid w:val="003C08F5"/>
    <w:rsid w:val="003C08FA"/>
    <w:rsid w:val="003C10F2"/>
    <w:rsid w:val="003C32F9"/>
    <w:rsid w:val="003C4CFE"/>
    <w:rsid w:val="003C7A24"/>
    <w:rsid w:val="003D1446"/>
    <w:rsid w:val="003D1FA8"/>
    <w:rsid w:val="003D1FD8"/>
    <w:rsid w:val="003D2B06"/>
    <w:rsid w:val="003D3CF9"/>
    <w:rsid w:val="003D4798"/>
    <w:rsid w:val="003D5944"/>
    <w:rsid w:val="003E2ECB"/>
    <w:rsid w:val="003E3D16"/>
    <w:rsid w:val="003E65E9"/>
    <w:rsid w:val="003E70B1"/>
    <w:rsid w:val="003E787B"/>
    <w:rsid w:val="003F0508"/>
    <w:rsid w:val="003F3662"/>
    <w:rsid w:val="003F4343"/>
    <w:rsid w:val="003F5425"/>
    <w:rsid w:val="003F65F0"/>
    <w:rsid w:val="004020AA"/>
    <w:rsid w:val="00404E4F"/>
    <w:rsid w:val="004055C3"/>
    <w:rsid w:val="0041054F"/>
    <w:rsid w:val="00410924"/>
    <w:rsid w:val="004113AA"/>
    <w:rsid w:val="00411E52"/>
    <w:rsid w:val="0041279D"/>
    <w:rsid w:val="00413460"/>
    <w:rsid w:val="004140F7"/>
    <w:rsid w:val="00415625"/>
    <w:rsid w:val="00416EF3"/>
    <w:rsid w:val="0042171B"/>
    <w:rsid w:val="00430F11"/>
    <w:rsid w:val="00433026"/>
    <w:rsid w:val="00436CD6"/>
    <w:rsid w:val="00437A9A"/>
    <w:rsid w:val="00440097"/>
    <w:rsid w:val="00440627"/>
    <w:rsid w:val="004427A1"/>
    <w:rsid w:val="0044407B"/>
    <w:rsid w:val="00444B2D"/>
    <w:rsid w:val="00446971"/>
    <w:rsid w:val="00452747"/>
    <w:rsid w:val="004566DB"/>
    <w:rsid w:val="00463BC0"/>
    <w:rsid w:val="00464113"/>
    <w:rsid w:val="00465D56"/>
    <w:rsid w:val="004676D4"/>
    <w:rsid w:val="00467742"/>
    <w:rsid w:val="004706C9"/>
    <w:rsid w:val="004734F3"/>
    <w:rsid w:val="00473BEE"/>
    <w:rsid w:val="00474FD1"/>
    <w:rsid w:val="00476FB2"/>
    <w:rsid w:val="0048395A"/>
    <w:rsid w:val="004851C7"/>
    <w:rsid w:val="004869DE"/>
    <w:rsid w:val="00490FED"/>
    <w:rsid w:val="00491D1C"/>
    <w:rsid w:val="00493948"/>
    <w:rsid w:val="00493E5A"/>
    <w:rsid w:val="00496CDE"/>
    <w:rsid w:val="004A24AA"/>
    <w:rsid w:val="004A3B8E"/>
    <w:rsid w:val="004A483F"/>
    <w:rsid w:val="004B3DEA"/>
    <w:rsid w:val="004B4114"/>
    <w:rsid w:val="004B5786"/>
    <w:rsid w:val="004B5B47"/>
    <w:rsid w:val="004C12F7"/>
    <w:rsid w:val="004C1A8C"/>
    <w:rsid w:val="004C4192"/>
    <w:rsid w:val="004C5BB2"/>
    <w:rsid w:val="004C5CE7"/>
    <w:rsid w:val="004E1874"/>
    <w:rsid w:val="004E4265"/>
    <w:rsid w:val="004E44E4"/>
    <w:rsid w:val="004E77A4"/>
    <w:rsid w:val="004F4B50"/>
    <w:rsid w:val="005011E1"/>
    <w:rsid w:val="00502632"/>
    <w:rsid w:val="005026DA"/>
    <w:rsid w:val="00502A30"/>
    <w:rsid w:val="00503E20"/>
    <w:rsid w:val="00505FFD"/>
    <w:rsid w:val="005074CC"/>
    <w:rsid w:val="005078F6"/>
    <w:rsid w:val="005121E5"/>
    <w:rsid w:val="00516AFF"/>
    <w:rsid w:val="0051764B"/>
    <w:rsid w:val="00520124"/>
    <w:rsid w:val="00522826"/>
    <w:rsid w:val="00526A1B"/>
    <w:rsid w:val="00526CE0"/>
    <w:rsid w:val="00526CF5"/>
    <w:rsid w:val="00527CE0"/>
    <w:rsid w:val="00532BF6"/>
    <w:rsid w:val="005334AD"/>
    <w:rsid w:val="00533CF8"/>
    <w:rsid w:val="00535474"/>
    <w:rsid w:val="00543055"/>
    <w:rsid w:val="0054390F"/>
    <w:rsid w:val="005441C4"/>
    <w:rsid w:val="0054784B"/>
    <w:rsid w:val="00547A96"/>
    <w:rsid w:val="005524FC"/>
    <w:rsid w:val="00553629"/>
    <w:rsid w:val="00554668"/>
    <w:rsid w:val="00555DCE"/>
    <w:rsid w:val="00556519"/>
    <w:rsid w:val="005615FB"/>
    <w:rsid w:val="00563A07"/>
    <w:rsid w:val="00564E0B"/>
    <w:rsid w:val="00564EDE"/>
    <w:rsid w:val="00570D05"/>
    <w:rsid w:val="00570D18"/>
    <w:rsid w:val="00573201"/>
    <w:rsid w:val="00576495"/>
    <w:rsid w:val="00576B51"/>
    <w:rsid w:val="005807A0"/>
    <w:rsid w:val="005931F7"/>
    <w:rsid w:val="00596832"/>
    <w:rsid w:val="00597404"/>
    <w:rsid w:val="005A0320"/>
    <w:rsid w:val="005A0A07"/>
    <w:rsid w:val="005A17F7"/>
    <w:rsid w:val="005A3C5E"/>
    <w:rsid w:val="005A45E5"/>
    <w:rsid w:val="005A69F6"/>
    <w:rsid w:val="005B3CB8"/>
    <w:rsid w:val="005B47B8"/>
    <w:rsid w:val="005B4E60"/>
    <w:rsid w:val="005B53BA"/>
    <w:rsid w:val="005C2931"/>
    <w:rsid w:val="005C37CC"/>
    <w:rsid w:val="005C40FC"/>
    <w:rsid w:val="005C68DF"/>
    <w:rsid w:val="005C6E6F"/>
    <w:rsid w:val="005D018D"/>
    <w:rsid w:val="005D15F1"/>
    <w:rsid w:val="005D1970"/>
    <w:rsid w:val="005D303A"/>
    <w:rsid w:val="005D3443"/>
    <w:rsid w:val="005D47A7"/>
    <w:rsid w:val="005E01E0"/>
    <w:rsid w:val="005E1A9D"/>
    <w:rsid w:val="005E34D2"/>
    <w:rsid w:val="005E5101"/>
    <w:rsid w:val="005F2448"/>
    <w:rsid w:val="005F68DB"/>
    <w:rsid w:val="005F7984"/>
    <w:rsid w:val="0060214C"/>
    <w:rsid w:val="006034C7"/>
    <w:rsid w:val="0060431A"/>
    <w:rsid w:val="00611608"/>
    <w:rsid w:val="0061188F"/>
    <w:rsid w:val="00613654"/>
    <w:rsid w:val="00615D09"/>
    <w:rsid w:val="006164A0"/>
    <w:rsid w:val="00616928"/>
    <w:rsid w:val="0062185B"/>
    <w:rsid w:val="006259BA"/>
    <w:rsid w:val="00626683"/>
    <w:rsid w:val="00630807"/>
    <w:rsid w:val="00630A92"/>
    <w:rsid w:val="006310CA"/>
    <w:rsid w:val="0063186B"/>
    <w:rsid w:val="0063585C"/>
    <w:rsid w:val="00636903"/>
    <w:rsid w:val="0064075A"/>
    <w:rsid w:val="00641018"/>
    <w:rsid w:val="00641D82"/>
    <w:rsid w:val="006459E6"/>
    <w:rsid w:val="0065039B"/>
    <w:rsid w:val="0065087A"/>
    <w:rsid w:val="00650C7C"/>
    <w:rsid w:val="00650D7C"/>
    <w:rsid w:val="006514F3"/>
    <w:rsid w:val="0065280A"/>
    <w:rsid w:val="00653043"/>
    <w:rsid w:val="00653CF6"/>
    <w:rsid w:val="0066202E"/>
    <w:rsid w:val="006673CE"/>
    <w:rsid w:val="00670306"/>
    <w:rsid w:val="006705E3"/>
    <w:rsid w:val="00670652"/>
    <w:rsid w:val="00670BE5"/>
    <w:rsid w:val="00672004"/>
    <w:rsid w:val="0067207B"/>
    <w:rsid w:val="00675281"/>
    <w:rsid w:val="006762F8"/>
    <w:rsid w:val="00681E99"/>
    <w:rsid w:val="00682E7E"/>
    <w:rsid w:val="00684879"/>
    <w:rsid w:val="00684B0F"/>
    <w:rsid w:val="006864A7"/>
    <w:rsid w:val="00686CBB"/>
    <w:rsid w:val="00692605"/>
    <w:rsid w:val="006A02C1"/>
    <w:rsid w:val="006A047C"/>
    <w:rsid w:val="006A0C33"/>
    <w:rsid w:val="006A11D9"/>
    <w:rsid w:val="006A1B7F"/>
    <w:rsid w:val="006B0CA1"/>
    <w:rsid w:val="006B4988"/>
    <w:rsid w:val="006B5EC0"/>
    <w:rsid w:val="006C3C1D"/>
    <w:rsid w:val="006D1225"/>
    <w:rsid w:val="006D2582"/>
    <w:rsid w:val="006D338C"/>
    <w:rsid w:val="006D4C78"/>
    <w:rsid w:val="006D7A5D"/>
    <w:rsid w:val="006D7C61"/>
    <w:rsid w:val="006E1E66"/>
    <w:rsid w:val="006E2C61"/>
    <w:rsid w:val="006E3115"/>
    <w:rsid w:val="006E4E19"/>
    <w:rsid w:val="006E5D89"/>
    <w:rsid w:val="006E6321"/>
    <w:rsid w:val="006E7273"/>
    <w:rsid w:val="006F512E"/>
    <w:rsid w:val="00700E3A"/>
    <w:rsid w:val="00702486"/>
    <w:rsid w:val="0070260F"/>
    <w:rsid w:val="00711B4B"/>
    <w:rsid w:val="007136E8"/>
    <w:rsid w:val="00715B14"/>
    <w:rsid w:val="007161E5"/>
    <w:rsid w:val="00716285"/>
    <w:rsid w:val="00717539"/>
    <w:rsid w:val="00720017"/>
    <w:rsid w:val="0072120D"/>
    <w:rsid w:val="00722A1B"/>
    <w:rsid w:val="00726991"/>
    <w:rsid w:val="00730B3C"/>
    <w:rsid w:val="00735715"/>
    <w:rsid w:val="0073640A"/>
    <w:rsid w:val="007407FF"/>
    <w:rsid w:val="00741920"/>
    <w:rsid w:val="0074329A"/>
    <w:rsid w:val="0075231C"/>
    <w:rsid w:val="0075320E"/>
    <w:rsid w:val="0075609E"/>
    <w:rsid w:val="007562C3"/>
    <w:rsid w:val="00756D62"/>
    <w:rsid w:val="007609D6"/>
    <w:rsid w:val="0076209E"/>
    <w:rsid w:val="007658C0"/>
    <w:rsid w:val="00766851"/>
    <w:rsid w:val="0076742E"/>
    <w:rsid w:val="007742A4"/>
    <w:rsid w:val="007779DF"/>
    <w:rsid w:val="007817C3"/>
    <w:rsid w:val="00782B16"/>
    <w:rsid w:val="00783132"/>
    <w:rsid w:val="0078457A"/>
    <w:rsid w:val="0078626C"/>
    <w:rsid w:val="00790610"/>
    <w:rsid w:val="007910AC"/>
    <w:rsid w:val="00793462"/>
    <w:rsid w:val="00794026"/>
    <w:rsid w:val="007969C1"/>
    <w:rsid w:val="007A1181"/>
    <w:rsid w:val="007A172F"/>
    <w:rsid w:val="007A1D68"/>
    <w:rsid w:val="007B0481"/>
    <w:rsid w:val="007B166C"/>
    <w:rsid w:val="007B3A07"/>
    <w:rsid w:val="007B49EE"/>
    <w:rsid w:val="007B5CF7"/>
    <w:rsid w:val="007C1238"/>
    <w:rsid w:val="007C1B5E"/>
    <w:rsid w:val="007C25AB"/>
    <w:rsid w:val="007C2A81"/>
    <w:rsid w:val="007C330D"/>
    <w:rsid w:val="007C5412"/>
    <w:rsid w:val="007C5EF5"/>
    <w:rsid w:val="007C66A7"/>
    <w:rsid w:val="007C6901"/>
    <w:rsid w:val="007D7479"/>
    <w:rsid w:val="007E566D"/>
    <w:rsid w:val="007E6030"/>
    <w:rsid w:val="007E6105"/>
    <w:rsid w:val="007E7134"/>
    <w:rsid w:val="007F10CB"/>
    <w:rsid w:val="007F75C5"/>
    <w:rsid w:val="008013FF"/>
    <w:rsid w:val="008024A3"/>
    <w:rsid w:val="008040C2"/>
    <w:rsid w:val="00806852"/>
    <w:rsid w:val="00810701"/>
    <w:rsid w:val="00812D32"/>
    <w:rsid w:val="0081322D"/>
    <w:rsid w:val="00813E58"/>
    <w:rsid w:val="008141F8"/>
    <w:rsid w:val="008158F2"/>
    <w:rsid w:val="00816BCB"/>
    <w:rsid w:val="00817255"/>
    <w:rsid w:val="00821756"/>
    <w:rsid w:val="0082240C"/>
    <w:rsid w:val="00823BD6"/>
    <w:rsid w:val="00824C22"/>
    <w:rsid w:val="008256E7"/>
    <w:rsid w:val="008260FB"/>
    <w:rsid w:val="00830233"/>
    <w:rsid w:val="00841601"/>
    <w:rsid w:val="00841924"/>
    <w:rsid w:val="00842439"/>
    <w:rsid w:val="00842D79"/>
    <w:rsid w:val="00843159"/>
    <w:rsid w:val="00845C5C"/>
    <w:rsid w:val="0085033F"/>
    <w:rsid w:val="00850986"/>
    <w:rsid w:val="00854BDC"/>
    <w:rsid w:val="00857AEA"/>
    <w:rsid w:val="008605BB"/>
    <w:rsid w:val="00863194"/>
    <w:rsid w:val="00864BC5"/>
    <w:rsid w:val="00866218"/>
    <w:rsid w:val="00867B8F"/>
    <w:rsid w:val="00870001"/>
    <w:rsid w:val="00870286"/>
    <w:rsid w:val="008713F1"/>
    <w:rsid w:val="00873F9E"/>
    <w:rsid w:val="00875E55"/>
    <w:rsid w:val="00876A33"/>
    <w:rsid w:val="00877820"/>
    <w:rsid w:val="00877B5B"/>
    <w:rsid w:val="00877F73"/>
    <w:rsid w:val="00881E71"/>
    <w:rsid w:val="0088376B"/>
    <w:rsid w:val="00884F6C"/>
    <w:rsid w:val="00885714"/>
    <w:rsid w:val="00887486"/>
    <w:rsid w:val="00887F47"/>
    <w:rsid w:val="0089036A"/>
    <w:rsid w:val="008917EC"/>
    <w:rsid w:val="0089224E"/>
    <w:rsid w:val="00893958"/>
    <w:rsid w:val="00894602"/>
    <w:rsid w:val="00895566"/>
    <w:rsid w:val="00897648"/>
    <w:rsid w:val="008A20B4"/>
    <w:rsid w:val="008A22C8"/>
    <w:rsid w:val="008A3762"/>
    <w:rsid w:val="008A397C"/>
    <w:rsid w:val="008A5BE5"/>
    <w:rsid w:val="008B3AE7"/>
    <w:rsid w:val="008B4FF1"/>
    <w:rsid w:val="008B5D94"/>
    <w:rsid w:val="008B62A1"/>
    <w:rsid w:val="008C42DB"/>
    <w:rsid w:val="008C432F"/>
    <w:rsid w:val="008C5682"/>
    <w:rsid w:val="008D04B4"/>
    <w:rsid w:val="008D135A"/>
    <w:rsid w:val="008D3512"/>
    <w:rsid w:val="008D46D3"/>
    <w:rsid w:val="008D4739"/>
    <w:rsid w:val="008D4836"/>
    <w:rsid w:val="008E19B1"/>
    <w:rsid w:val="008E213D"/>
    <w:rsid w:val="008E2C1D"/>
    <w:rsid w:val="008E4392"/>
    <w:rsid w:val="008E702C"/>
    <w:rsid w:val="008E7228"/>
    <w:rsid w:val="008F0C20"/>
    <w:rsid w:val="008F23F9"/>
    <w:rsid w:val="008F793C"/>
    <w:rsid w:val="00901FA3"/>
    <w:rsid w:val="009023D6"/>
    <w:rsid w:val="00903A5E"/>
    <w:rsid w:val="0090541F"/>
    <w:rsid w:val="00905514"/>
    <w:rsid w:val="00905E19"/>
    <w:rsid w:val="00910BD1"/>
    <w:rsid w:val="009154D2"/>
    <w:rsid w:val="00916008"/>
    <w:rsid w:val="009164ED"/>
    <w:rsid w:val="009165BD"/>
    <w:rsid w:val="0092000C"/>
    <w:rsid w:val="009201CA"/>
    <w:rsid w:val="00920349"/>
    <w:rsid w:val="009225EC"/>
    <w:rsid w:val="009227C1"/>
    <w:rsid w:val="0092342B"/>
    <w:rsid w:val="0092403F"/>
    <w:rsid w:val="00926046"/>
    <w:rsid w:val="00927481"/>
    <w:rsid w:val="00927F40"/>
    <w:rsid w:val="00930A38"/>
    <w:rsid w:val="0093338D"/>
    <w:rsid w:val="0093666D"/>
    <w:rsid w:val="00940CB1"/>
    <w:rsid w:val="00941200"/>
    <w:rsid w:val="00944A28"/>
    <w:rsid w:val="00944A6F"/>
    <w:rsid w:val="009458A2"/>
    <w:rsid w:val="00947C7C"/>
    <w:rsid w:val="00950F2C"/>
    <w:rsid w:val="009540AC"/>
    <w:rsid w:val="0095460C"/>
    <w:rsid w:val="00955571"/>
    <w:rsid w:val="00955B89"/>
    <w:rsid w:val="009622BD"/>
    <w:rsid w:val="0096652E"/>
    <w:rsid w:val="009670E6"/>
    <w:rsid w:val="00973B64"/>
    <w:rsid w:val="0098084B"/>
    <w:rsid w:val="0098532E"/>
    <w:rsid w:val="009934D7"/>
    <w:rsid w:val="00994FF7"/>
    <w:rsid w:val="009A1476"/>
    <w:rsid w:val="009A24E1"/>
    <w:rsid w:val="009B1AB8"/>
    <w:rsid w:val="009B2EED"/>
    <w:rsid w:val="009B63EF"/>
    <w:rsid w:val="009B740D"/>
    <w:rsid w:val="009B7C73"/>
    <w:rsid w:val="009C1C93"/>
    <w:rsid w:val="009C4BBE"/>
    <w:rsid w:val="009C7A92"/>
    <w:rsid w:val="009C7C7B"/>
    <w:rsid w:val="009D2FD8"/>
    <w:rsid w:val="009D3DB8"/>
    <w:rsid w:val="009D3E6D"/>
    <w:rsid w:val="009D472B"/>
    <w:rsid w:val="009E3F18"/>
    <w:rsid w:val="009F0016"/>
    <w:rsid w:val="009F245C"/>
    <w:rsid w:val="009F2BD2"/>
    <w:rsid w:val="009F2C5B"/>
    <w:rsid w:val="009F3DDA"/>
    <w:rsid w:val="009F576B"/>
    <w:rsid w:val="00A01A6E"/>
    <w:rsid w:val="00A01D44"/>
    <w:rsid w:val="00A02D08"/>
    <w:rsid w:val="00A03B5D"/>
    <w:rsid w:val="00A07E34"/>
    <w:rsid w:val="00A13A97"/>
    <w:rsid w:val="00A22570"/>
    <w:rsid w:val="00A23319"/>
    <w:rsid w:val="00A26F74"/>
    <w:rsid w:val="00A27809"/>
    <w:rsid w:val="00A27D8C"/>
    <w:rsid w:val="00A3027B"/>
    <w:rsid w:val="00A32415"/>
    <w:rsid w:val="00A3314E"/>
    <w:rsid w:val="00A34DC4"/>
    <w:rsid w:val="00A3536B"/>
    <w:rsid w:val="00A36093"/>
    <w:rsid w:val="00A36A8C"/>
    <w:rsid w:val="00A37E01"/>
    <w:rsid w:val="00A40EB4"/>
    <w:rsid w:val="00A437C6"/>
    <w:rsid w:val="00A43822"/>
    <w:rsid w:val="00A47088"/>
    <w:rsid w:val="00A4733D"/>
    <w:rsid w:val="00A47CCB"/>
    <w:rsid w:val="00A54893"/>
    <w:rsid w:val="00A556A9"/>
    <w:rsid w:val="00A55AE7"/>
    <w:rsid w:val="00A60D92"/>
    <w:rsid w:val="00A616A9"/>
    <w:rsid w:val="00A707E5"/>
    <w:rsid w:val="00A72F58"/>
    <w:rsid w:val="00A74863"/>
    <w:rsid w:val="00A74B0C"/>
    <w:rsid w:val="00A76BD6"/>
    <w:rsid w:val="00A801C2"/>
    <w:rsid w:val="00A80C52"/>
    <w:rsid w:val="00A80C82"/>
    <w:rsid w:val="00A81951"/>
    <w:rsid w:val="00A84FFF"/>
    <w:rsid w:val="00A85EC4"/>
    <w:rsid w:val="00A9124E"/>
    <w:rsid w:val="00A9314A"/>
    <w:rsid w:val="00A931F9"/>
    <w:rsid w:val="00A934EC"/>
    <w:rsid w:val="00A95335"/>
    <w:rsid w:val="00A9757F"/>
    <w:rsid w:val="00AA18E6"/>
    <w:rsid w:val="00AA5881"/>
    <w:rsid w:val="00AA5BFC"/>
    <w:rsid w:val="00AA7E32"/>
    <w:rsid w:val="00AB2315"/>
    <w:rsid w:val="00AB26E6"/>
    <w:rsid w:val="00AB4C90"/>
    <w:rsid w:val="00AB511F"/>
    <w:rsid w:val="00AB5C2D"/>
    <w:rsid w:val="00AB61FB"/>
    <w:rsid w:val="00AC219C"/>
    <w:rsid w:val="00AC3895"/>
    <w:rsid w:val="00AC7438"/>
    <w:rsid w:val="00AE05C4"/>
    <w:rsid w:val="00AF2A7D"/>
    <w:rsid w:val="00AF3248"/>
    <w:rsid w:val="00AF3294"/>
    <w:rsid w:val="00AF4BA1"/>
    <w:rsid w:val="00AF588C"/>
    <w:rsid w:val="00AF6EEA"/>
    <w:rsid w:val="00B00069"/>
    <w:rsid w:val="00B00D53"/>
    <w:rsid w:val="00B02522"/>
    <w:rsid w:val="00B0397D"/>
    <w:rsid w:val="00B04880"/>
    <w:rsid w:val="00B04BA5"/>
    <w:rsid w:val="00B06254"/>
    <w:rsid w:val="00B07350"/>
    <w:rsid w:val="00B10FF4"/>
    <w:rsid w:val="00B13050"/>
    <w:rsid w:val="00B13340"/>
    <w:rsid w:val="00B13415"/>
    <w:rsid w:val="00B13FD0"/>
    <w:rsid w:val="00B14A50"/>
    <w:rsid w:val="00B17F1D"/>
    <w:rsid w:val="00B20762"/>
    <w:rsid w:val="00B2108B"/>
    <w:rsid w:val="00B330EE"/>
    <w:rsid w:val="00B34D14"/>
    <w:rsid w:val="00B35CF0"/>
    <w:rsid w:val="00B35EA5"/>
    <w:rsid w:val="00B3777E"/>
    <w:rsid w:val="00B4104A"/>
    <w:rsid w:val="00B45FEE"/>
    <w:rsid w:val="00B464E9"/>
    <w:rsid w:val="00B466A0"/>
    <w:rsid w:val="00B46A6B"/>
    <w:rsid w:val="00B50CAA"/>
    <w:rsid w:val="00B5213E"/>
    <w:rsid w:val="00B52441"/>
    <w:rsid w:val="00B5250C"/>
    <w:rsid w:val="00B548CF"/>
    <w:rsid w:val="00B64946"/>
    <w:rsid w:val="00B6571A"/>
    <w:rsid w:val="00B667A4"/>
    <w:rsid w:val="00B70743"/>
    <w:rsid w:val="00B70E9F"/>
    <w:rsid w:val="00B73BB9"/>
    <w:rsid w:val="00B74D67"/>
    <w:rsid w:val="00B75229"/>
    <w:rsid w:val="00B83ACE"/>
    <w:rsid w:val="00B87419"/>
    <w:rsid w:val="00B961A0"/>
    <w:rsid w:val="00B96653"/>
    <w:rsid w:val="00B96880"/>
    <w:rsid w:val="00B968FD"/>
    <w:rsid w:val="00BA3744"/>
    <w:rsid w:val="00BA3D02"/>
    <w:rsid w:val="00BA4C31"/>
    <w:rsid w:val="00BB04D1"/>
    <w:rsid w:val="00BB07F9"/>
    <w:rsid w:val="00BB190D"/>
    <w:rsid w:val="00BB1F93"/>
    <w:rsid w:val="00BB4149"/>
    <w:rsid w:val="00BB733C"/>
    <w:rsid w:val="00BB76FF"/>
    <w:rsid w:val="00BC02E6"/>
    <w:rsid w:val="00BC0570"/>
    <w:rsid w:val="00BC1ECD"/>
    <w:rsid w:val="00BC424C"/>
    <w:rsid w:val="00BC4E22"/>
    <w:rsid w:val="00BD05C6"/>
    <w:rsid w:val="00BD0724"/>
    <w:rsid w:val="00BD2232"/>
    <w:rsid w:val="00BD28E0"/>
    <w:rsid w:val="00BD4A04"/>
    <w:rsid w:val="00BD65B5"/>
    <w:rsid w:val="00BD6FF0"/>
    <w:rsid w:val="00BE01ED"/>
    <w:rsid w:val="00BE3247"/>
    <w:rsid w:val="00BE45C7"/>
    <w:rsid w:val="00BF48AC"/>
    <w:rsid w:val="00BF54B6"/>
    <w:rsid w:val="00BF54F4"/>
    <w:rsid w:val="00BF69EC"/>
    <w:rsid w:val="00BF7AAD"/>
    <w:rsid w:val="00C005A3"/>
    <w:rsid w:val="00C00B3C"/>
    <w:rsid w:val="00C015C1"/>
    <w:rsid w:val="00C04D5C"/>
    <w:rsid w:val="00C0551D"/>
    <w:rsid w:val="00C05874"/>
    <w:rsid w:val="00C07423"/>
    <w:rsid w:val="00C10706"/>
    <w:rsid w:val="00C12E40"/>
    <w:rsid w:val="00C13408"/>
    <w:rsid w:val="00C13931"/>
    <w:rsid w:val="00C164B8"/>
    <w:rsid w:val="00C16FEF"/>
    <w:rsid w:val="00C17961"/>
    <w:rsid w:val="00C205A7"/>
    <w:rsid w:val="00C24727"/>
    <w:rsid w:val="00C24EEF"/>
    <w:rsid w:val="00C2686E"/>
    <w:rsid w:val="00C27162"/>
    <w:rsid w:val="00C27F86"/>
    <w:rsid w:val="00C31260"/>
    <w:rsid w:val="00C314F2"/>
    <w:rsid w:val="00C31992"/>
    <w:rsid w:val="00C321A7"/>
    <w:rsid w:val="00C328BA"/>
    <w:rsid w:val="00C34E3B"/>
    <w:rsid w:val="00C352CA"/>
    <w:rsid w:val="00C37244"/>
    <w:rsid w:val="00C379F4"/>
    <w:rsid w:val="00C43FED"/>
    <w:rsid w:val="00C464F6"/>
    <w:rsid w:val="00C501B6"/>
    <w:rsid w:val="00C52DD6"/>
    <w:rsid w:val="00C53F92"/>
    <w:rsid w:val="00C560EB"/>
    <w:rsid w:val="00C56CB8"/>
    <w:rsid w:val="00C60535"/>
    <w:rsid w:val="00C629AB"/>
    <w:rsid w:val="00C64938"/>
    <w:rsid w:val="00C7039E"/>
    <w:rsid w:val="00C7057F"/>
    <w:rsid w:val="00C71579"/>
    <w:rsid w:val="00C72DF4"/>
    <w:rsid w:val="00C73DEE"/>
    <w:rsid w:val="00C768D5"/>
    <w:rsid w:val="00C76EE8"/>
    <w:rsid w:val="00C858F1"/>
    <w:rsid w:val="00C87C8C"/>
    <w:rsid w:val="00C946AE"/>
    <w:rsid w:val="00C94815"/>
    <w:rsid w:val="00C97BB8"/>
    <w:rsid w:val="00CA465F"/>
    <w:rsid w:val="00CA7C9D"/>
    <w:rsid w:val="00CB0113"/>
    <w:rsid w:val="00CB53A1"/>
    <w:rsid w:val="00CB6AEA"/>
    <w:rsid w:val="00CC2118"/>
    <w:rsid w:val="00CD1634"/>
    <w:rsid w:val="00CD1CFE"/>
    <w:rsid w:val="00CD1FAA"/>
    <w:rsid w:val="00CD4797"/>
    <w:rsid w:val="00CD7D6B"/>
    <w:rsid w:val="00CE1320"/>
    <w:rsid w:val="00CE1BD7"/>
    <w:rsid w:val="00CE1DDC"/>
    <w:rsid w:val="00CE7E1A"/>
    <w:rsid w:val="00CF2BC4"/>
    <w:rsid w:val="00CF6095"/>
    <w:rsid w:val="00CF7A0A"/>
    <w:rsid w:val="00D00626"/>
    <w:rsid w:val="00D03974"/>
    <w:rsid w:val="00D052AE"/>
    <w:rsid w:val="00D07335"/>
    <w:rsid w:val="00D07EE4"/>
    <w:rsid w:val="00D13CE7"/>
    <w:rsid w:val="00D14394"/>
    <w:rsid w:val="00D152EC"/>
    <w:rsid w:val="00D15D32"/>
    <w:rsid w:val="00D1632F"/>
    <w:rsid w:val="00D16480"/>
    <w:rsid w:val="00D167C8"/>
    <w:rsid w:val="00D22B3E"/>
    <w:rsid w:val="00D23555"/>
    <w:rsid w:val="00D23BFC"/>
    <w:rsid w:val="00D258A8"/>
    <w:rsid w:val="00D32EB7"/>
    <w:rsid w:val="00D33114"/>
    <w:rsid w:val="00D33C26"/>
    <w:rsid w:val="00D35221"/>
    <w:rsid w:val="00D36C55"/>
    <w:rsid w:val="00D37EC8"/>
    <w:rsid w:val="00D4066B"/>
    <w:rsid w:val="00D429F2"/>
    <w:rsid w:val="00D42DF2"/>
    <w:rsid w:val="00D4302C"/>
    <w:rsid w:val="00D4351F"/>
    <w:rsid w:val="00D4565B"/>
    <w:rsid w:val="00D52669"/>
    <w:rsid w:val="00D53067"/>
    <w:rsid w:val="00D53F5A"/>
    <w:rsid w:val="00D56514"/>
    <w:rsid w:val="00D60B90"/>
    <w:rsid w:val="00D60DA4"/>
    <w:rsid w:val="00D6691D"/>
    <w:rsid w:val="00D66BD8"/>
    <w:rsid w:val="00D678F3"/>
    <w:rsid w:val="00D7220A"/>
    <w:rsid w:val="00D7269E"/>
    <w:rsid w:val="00D72A69"/>
    <w:rsid w:val="00D76421"/>
    <w:rsid w:val="00D76D40"/>
    <w:rsid w:val="00D81927"/>
    <w:rsid w:val="00D82885"/>
    <w:rsid w:val="00D83075"/>
    <w:rsid w:val="00D83735"/>
    <w:rsid w:val="00D83DE5"/>
    <w:rsid w:val="00D853EB"/>
    <w:rsid w:val="00D900E9"/>
    <w:rsid w:val="00D917BC"/>
    <w:rsid w:val="00D92269"/>
    <w:rsid w:val="00D92832"/>
    <w:rsid w:val="00D955D5"/>
    <w:rsid w:val="00D956AC"/>
    <w:rsid w:val="00D95E2C"/>
    <w:rsid w:val="00D979D3"/>
    <w:rsid w:val="00DA5067"/>
    <w:rsid w:val="00DA6656"/>
    <w:rsid w:val="00DA67A5"/>
    <w:rsid w:val="00DB1120"/>
    <w:rsid w:val="00DB19FE"/>
    <w:rsid w:val="00DB5660"/>
    <w:rsid w:val="00DB60BE"/>
    <w:rsid w:val="00DB6DA0"/>
    <w:rsid w:val="00DC5F5C"/>
    <w:rsid w:val="00DD2F71"/>
    <w:rsid w:val="00DD6168"/>
    <w:rsid w:val="00DD67CB"/>
    <w:rsid w:val="00DD6A58"/>
    <w:rsid w:val="00DD6EC5"/>
    <w:rsid w:val="00DD721B"/>
    <w:rsid w:val="00DE12D4"/>
    <w:rsid w:val="00DE14FF"/>
    <w:rsid w:val="00DE1C1E"/>
    <w:rsid w:val="00DE1CE2"/>
    <w:rsid w:val="00DE4C47"/>
    <w:rsid w:val="00DE62A0"/>
    <w:rsid w:val="00DE6348"/>
    <w:rsid w:val="00DE6A47"/>
    <w:rsid w:val="00DF0414"/>
    <w:rsid w:val="00DF12D6"/>
    <w:rsid w:val="00DF1A37"/>
    <w:rsid w:val="00DF297D"/>
    <w:rsid w:val="00DF33EB"/>
    <w:rsid w:val="00DF45B1"/>
    <w:rsid w:val="00DF5C78"/>
    <w:rsid w:val="00DF6A8A"/>
    <w:rsid w:val="00DF757E"/>
    <w:rsid w:val="00DF7EAD"/>
    <w:rsid w:val="00E03AC2"/>
    <w:rsid w:val="00E04593"/>
    <w:rsid w:val="00E078D4"/>
    <w:rsid w:val="00E07EE4"/>
    <w:rsid w:val="00E10887"/>
    <w:rsid w:val="00E12032"/>
    <w:rsid w:val="00E16C53"/>
    <w:rsid w:val="00E20536"/>
    <w:rsid w:val="00E2138A"/>
    <w:rsid w:val="00E219D1"/>
    <w:rsid w:val="00E23798"/>
    <w:rsid w:val="00E24F35"/>
    <w:rsid w:val="00E25A99"/>
    <w:rsid w:val="00E30358"/>
    <w:rsid w:val="00E30A16"/>
    <w:rsid w:val="00E30B92"/>
    <w:rsid w:val="00E33A3C"/>
    <w:rsid w:val="00E34161"/>
    <w:rsid w:val="00E41384"/>
    <w:rsid w:val="00E41A3F"/>
    <w:rsid w:val="00E42F0D"/>
    <w:rsid w:val="00E436C7"/>
    <w:rsid w:val="00E44D1D"/>
    <w:rsid w:val="00E50358"/>
    <w:rsid w:val="00E5043B"/>
    <w:rsid w:val="00E52BE7"/>
    <w:rsid w:val="00E53DE7"/>
    <w:rsid w:val="00E575C6"/>
    <w:rsid w:val="00E60902"/>
    <w:rsid w:val="00E614EE"/>
    <w:rsid w:val="00E61658"/>
    <w:rsid w:val="00E65188"/>
    <w:rsid w:val="00E6548F"/>
    <w:rsid w:val="00E711E6"/>
    <w:rsid w:val="00E718A8"/>
    <w:rsid w:val="00E71BA9"/>
    <w:rsid w:val="00E746A8"/>
    <w:rsid w:val="00E749EE"/>
    <w:rsid w:val="00E76E29"/>
    <w:rsid w:val="00E7791D"/>
    <w:rsid w:val="00E8259A"/>
    <w:rsid w:val="00E8299D"/>
    <w:rsid w:val="00E8385C"/>
    <w:rsid w:val="00E843B7"/>
    <w:rsid w:val="00E86289"/>
    <w:rsid w:val="00E86A0C"/>
    <w:rsid w:val="00E91B70"/>
    <w:rsid w:val="00E95406"/>
    <w:rsid w:val="00E9596A"/>
    <w:rsid w:val="00E96392"/>
    <w:rsid w:val="00EA5B21"/>
    <w:rsid w:val="00EB0AA9"/>
    <w:rsid w:val="00EB28D2"/>
    <w:rsid w:val="00EB33E3"/>
    <w:rsid w:val="00EB35DF"/>
    <w:rsid w:val="00EB7829"/>
    <w:rsid w:val="00EC1330"/>
    <w:rsid w:val="00EC3265"/>
    <w:rsid w:val="00EC6601"/>
    <w:rsid w:val="00EC71AF"/>
    <w:rsid w:val="00EC7BA0"/>
    <w:rsid w:val="00ED1E6D"/>
    <w:rsid w:val="00ED58AC"/>
    <w:rsid w:val="00ED7852"/>
    <w:rsid w:val="00EE1A1F"/>
    <w:rsid w:val="00EE2264"/>
    <w:rsid w:val="00EE74AA"/>
    <w:rsid w:val="00EF07F1"/>
    <w:rsid w:val="00EF2529"/>
    <w:rsid w:val="00EF2CB8"/>
    <w:rsid w:val="00EF2F96"/>
    <w:rsid w:val="00EF54F0"/>
    <w:rsid w:val="00EF65C5"/>
    <w:rsid w:val="00F04316"/>
    <w:rsid w:val="00F050F9"/>
    <w:rsid w:val="00F057A7"/>
    <w:rsid w:val="00F1535E"/>
    <w:rsid w:val="00F15EED"/>
    <w:rsid w:val="00F167B9"/>
    <w:rsid w:val="00F17DFB"/>
    <w:rsid w:val="00F250CB"/>
    <w:rsid w:val="00F25DAA"/>
    <w:rsid w:val="00F27AD6"/>
    <w:rsid w:val="00F30C2F"/>
    <w:rsid w:val="00F30F0F"/>
    <w:rsid w:val="00F31408"/>
    <w:rsid w:val="00F33A36"/>
    <w:rsid w:val="00F35B86"/>
    <w:rsid w:val="00F36112"/>
    <w:rsid w:val="00F367CB"/>
    <w:rsid w:val="00F37AF2"/>
    <w:rsid w:val="00F401AB"/>
    <w:rsid w:val="00F40CDB"/>
    <w:rsid w:val="00F461CD"/>
    <w:rsid w:val="00F5090C"/>
    <w:rsid w:val="00F5269D"/>
    <w:rsid w:val="00F537BF"/>
    <w:rsid w:val="00F53BC2"/>
    <w:rsid w:val="00F6161A"/>
    <w:rsid w:val="00F620F3"/>
    <w:rsid w:val="00F64E03"/>
    <w:rsid w:val="00F65DAD"/>
    <w:rsid w:val="00F669C6"/>
    <w:rsid w:val="00F66B78"/>
    <w:rsid w:val="00F70021"/>
    <w:rsid w:val="00F704CC"/>
    <w:rsid w:val="00F7170A"/>
    <w:rsid w:val="00F71990"/>
    <w:rsid w:val="00F7411D"/>
    <w:rsid w:val="00F75F47"/>
    <w:rsid w:val="00F83C9A"/>
    <w:rsid w:val="00F84482"/>
    <w:rsid w:val="00F84D6A"/>
    <w:rsid w:val="00F86F6E"/>
    <w:rsid w:val="00F92DED"/>
    <w:rsid w:val="00F93963"/>
    <w:rsid w:val="00FA00D3"/>
    <w:rsid w:val="00FA2FAA"/>
    <w:rsid w:val="00FB0542"/>
    <w:rsid w:val="00FB14A0"/>
    <w:rsid w:val="00FB248A"/>
    <w:rsid w:val="00FB3D1B"/>
    <w:rsid w:val="00FB5643"/>
    <w:rsid w:val="00FB59C7"/>
    <w:rsid w:val="00FB7C65"/>
    <w:rsid w:val="00FD2071"/>
    <w:rsid w:val="00FD50C2"/>
    <w:rsid w:val="00FD56B9"/>
    <w:rsid w:val="00FE5C44"/>
    <w:rsid w:val="00FE6EEB"/>
    <w:rsid w:val="00FF1259"/>
    <w:rsid w:val="00FF2ACB"/>
    <w:rsid w:val="00FF4359"/>
    <w:rsid w:val="00FF7D2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0ADCF2D6-AB83-4B06-AE74-9F3D09F77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2931"/>
    <w:pPr>
      <w:spacing w:after="120" w:line="360" w:lineRule="auto"/>
      <w:ind w:firstLine="720"/>
      <w:jc w:val="both"/>
    </w:pPr>
    <w:rPr>
      <w:sz w:val="24"/>
      <w:szCs w:val="24"/>
      <w:lang w:eastAsia="en-US"/>
    </w:rPr>
  </w:style>
  <w:style w:type="paragraph" w:styleId="Heading1">
    <w:name w:val="heading 1"/>
    <w:basedOn w:val="Normal"/>
    <w:next w:val="Normal"/>
    <w:link w:val="Heading1Char"/>
    <w:autoRedefine/>
    <w:uiPriority w:val="9"/>
    <w:qFormat/>
    <w:pPr>
      <w:keepNext/>
      <w:pageBreakBefore/>
      <w:numPr>
        <w:numId w:val="2"/>
      </w:numPr>
      <w:spacing w:before="360" w:after="480"/>
      <w:outlineLvl w:val="0"/>
    </w:pPr>
    <w:rPr>
      <w:rFonts w:cs="Arial"/>
      <w:b/>
      <w:bCs/>
      <w:kern w:val="32"/>
      <w:sz w:val="36"/>
      <w:szCs w:val="32"/>
    </w:rPr>
  </w:style>
  <w:style w:type="paragraph" w:styleId="Heading2">
    <w:name w:val="heading 2"/>
    <w:basedOn w:val="Normal"/>
    <w:next w:val="Normal"/>
    <w:autoRedefine/>
    <w:qFormat/>
    <w:pPr>
      <w:keepNext/>
      <w:numPr>
        <w:ilvl w:val="1"/>
        <w:numId w:val="2"/>
      </w:numPr>
      <w:spacing w:before="240" w:after="60"/>
      <w:outlineLvl w:val="1"/>
    </w:pPr>
    <w:rPr>
      <w:rFonts w:cs="Arial"/>
      <w:b/>
      <w:bCs/>
      <w:iCs/>
      <w:sz w:val="32"/>
      <w:szCs w:val="28"/>
    </w:rPr>
  </w:style>
  <w:style w:type="paragraph" w:styleId="Heading3">
    <w:name w:val="heading 3"/>
    <w:basedOn w:val="Normal"/>
    <w:next w:val="Normal"/>
    <w:autoRedefine/>
    <w:qFormat/>
    <w:pPr>
      <w:keepNext/>
      <w:numPr>
        <w:ilvl w:val="2"/>
        <w:numId w:val="2"/>
      </w:numPr>
      <w:spacing w:before="240" w:after="60"/>
      <w:outlineLvl w:val="2"/>
    </w:pPr>
    <w:rPr>
      <w:rFonts w:cs="Arial"/>
      <w:b/>
      <w:bCs/>
      <w:sz w:val="28"/>
      <w:szCs w:val="26"/>
    </w:rPr>
  </w:style>
  <w:style w:type="paragraph" w:styleId="Heading4">
    <w:name w:val="heading 4"/>
    <w:basedOn w:val="Normal"/>
    <w:next w:val="Normal"/>
    <w:autoRedefine/>
    <w:qFormat/>
    <w:pPr>
      <w:keepNext/>
      <w:numPr>
        <w:ilvl w:val="3"/>
        <w:numId w:val="2"/>
      </w:numPr>
      <w:spacing w:before="240" w:after="6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9C1C93"/>
    <w:pPr>
      <w:keepLines/>
      <w:spacing w:before="120" w:after="420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semiHidden/>
    <w:rsid w:val="009C1C93"/>
    <w:pPr>
      <w:spacing w:after="0"/>
      <w:ind w:left="720" w:firstLine="0"/>
    </w:pPr>
  </w:style>
  <w:style w:type="paragraph" w:styleId="TOC5">
    <w:name w:val="toc 5"/>
    <w:basedOn w:val="Normal"/>
    <w:next w:val="Normal"/>
    <w:autoRedefine/>
    <w:semiHidden/>
    <w:rsid w:val="009C1C93"/>
    <w:pPr>
      <w:spacing w:after="0"/>
      <w:ind w:left="958" w:firstLine="0"/>
    </w:pPr>
  </w:style>
  <w:style w:type="paragraph" w:styleId="TOC6">
    <w:name w:val="toc 6"/>
    <w:basedOn w:val="Normal"/>
    <w:next w:val="Normal"/>
    <w:autoRedefine/>
    <w:semiHidden/>
    <w:rsid w:val="009C1C93"/>
    <w:pPr>
      <w:spacing w:after="0"/>
      <w:ind w:left="1202"/>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41054F"/>
    <w:pPr>
      <w:spacing w:before="120" w:after="240"/>
      <w:ind w:firstLine="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8"/>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9"/>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qFormat/>
    <w:rsid w:val="003F5425"/>
    <w:pPr>
      <w:ind w:left="708"/>
    </w:pPr>
  </w:style>
  <w:style w:type="character" w:styleId="Emphasis">
    <w:name w:val="Emphasis"/>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eastAsia="en-US"/>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character" w:styleId="CommentReference">
    <w:name w:val="annotation reference"/>
    <w:basedOn w:val="DefaultParagraphFont"/>
    <w:rsid w:val="00630A92"/>
    <w:rPr>
      <w:sz w:val="16"/>
      <w:szCs w:val="16"/>
    </w:rPr>
  </w:style>
  <w:style w:type="paragraph" w:styleId="CommentText">
    <w:name w:val="annotation text"/>
    <w:basedOn w:val="Normal"/>
    <w:link w:val="CommentTextChar"/>
    <w:rsid w:val="00630A92"/>
    <w:pPr>
      <w:spacing w:line="240" w:lineRule="auto"/>
    </w:pPr>
    <w:rPr>
      <w:sz w:val="20"/>
      <w:szCs w:val="20"/>
    </w:rPr>
  </w:style>
  <w:style w:type="character" w:customStyle="1" w:styleId="CommentTextChar">
    <w:name w:val="Comment Text Char"/>
    <w:basedOn w:val="DefaultParagraphFont"/>
    <w:link w:val="CommentText"/>
    <w:rsid w:val="00630A92"/>
    <w:rPr>
      <w:lang w:eastAsia="en-US"/>
    </w:rPr>
  </w:style>
  <w:style w:type="paragraph" w:styleId="CommentSubject">
    <w:name w:val="annotation subject"/>
    <w:basedOn w:val="CommentText"/>
    <w:next w:val="CommentText"/>
    <w:link w:val="CommentSubjectChar"/>
    <w:rsid w:val="00630A92"/>
    <w:rPr>
      <w:b/>
      <w:bCs/>
    </w:rPr>
  </w:style>
  <w:style w:type="character" w:customStyle="1" w:styleId="CommentSubjectChar">
    <w:name w:val="Comment Subject Char"/>
    <w:basedOn w:val="CommentTextChar"/>
    <w:link w:val="CommentSubject"/>
    <w:rsid w:val="00630A92"/>
    <w:rPr>
      <w:b/>
      <w:bCs/>
      <w:lang w:eastAsia="en-US"/>
    </w:rPr>
  </w:style>
  <w:style w:type="character" w:customStyle="1" w:styleId="Heading1Char">
    <w:name w:val="Heading 1 Char"/>
    <w:basedOn w:val="DefaultParagraphFont"/>
    <w:link w:val="Heading1"/>
    <w:uiPriority w:val="9"/>
    <w:rsid w:val="009B2EED"/>
    <w:rPr>
      <w:rFonts w:cs="Arial"/>
      <w:b/>
      <w:bCs/>
      <w:kern w:val="32"/>
      <w:sz w:val="36"/>
      <w:szCs w:val="32"/>
      <w:lang w:eastAsia="en-US"/>
    </w:rPr>
  </w:style>
  <w:style w:type="paragraph" w:styleId="Bibliography">
    <w:name w:val="Bibliography"/>
    <w:basedOn w:val="Normal"/>
    <w:next w:val="Normal"/>
    <w:uiPriority w:val="37"/>
    <w:unhideWhenUsed/>
    <w:rsid w:val="009B2EED"/>
    <w:pPr>
      <w:ind w:firstLine="0"/>
    </w:pPr>
    <w:rPr>
      <w:noProof/>
    </w:rPr>
  </w:style>
  <w:style w:type="character" w:styleId="FollowedHyperlink">
    <w:name w:val="FollowedHyperlink"/>
    <w:basedOn w:val="DefaultParagraphFont"/>
    <w:rsid w:val="00653043"/>
    <w:rPr>
      <w:color w:val="954F72" w:themeColor="followedHyperlink"/>
      <w:u w:val="single"/>
    </w:rPr>
  </w:style>
  <w:style w:type="paragraph" w:customStyle="1" w:styleId="routes">
    <w:name w:val="routes"/>
    <w:basedOn w:val="Normal"/>
    <w:qFormat/>
    <w:rsid w:val="00A95335"/>
    <w:rPr>
      <w:u w:val="single"/>
    </w:rPr>
  </w:style>
  <w:style w:type="paragraph" w:styleId="HTMLPreformatted">
    <w:name w:val="HTML Preformatted"/>
    <w:basedOn w:val="Normal"/>
    <w:link w:val="HTMLPreformattedChar"/>
    <w:uiPriority w:val="99"/>
    <w:unhideWhenUsed/>
    <w:rsid w:val="00A3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A36093"/>
    <w:rPr>
      <w:rFonts w:ascii="Courier New" w:hAnsi="Courier New" w:cs="Courier New"/>
      <w:lang w:val="en-US" w:eastAsia="en-US"/>
    </w:rPr>
  </w:style>
  <w:style w:type="table" w:styleId="TableGrid">
    <w:name w:val="Table Grid"/>
    <w:basedOn w:val="TableNormal"/>
    <w:rsid w:val="00F616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brace">
    <w:name w:val="sbrace"/>
    <w:basedOn w:val="DefaultParagraphFont"/>
    <w:rsid w:val="008F793C"/>
  </w:style>
  <w:style w:type="character" w:customStyle="1" w:styleId="sobjectk">
    <w:name w:val="sobjectk"/>
    <w:basedOn w:val="DefaultParagraphFont"/>
    <w:rsid w:val="008F793C"/>
  </w:style>
  <w:style w:type="character" w:customStyle="1" w:styleId="scolon">
    <w:name w:val="scolon"/>
    <w:basedOn w:val="DefaultParagraphFont"/>
    <w:rsid w:val="008F793C"/>
  </w:style>
  <w:style w:type="character" w:customStyle="1" w:styleId="sobjectv">
    <w:name w:val="sobjectv"/>
    <w:basedOn w:val="DefaultParagraphFont"/>
    <w:rsid w:val="008F793C"/>
  </w:style>
  <w:style w:type="character" w:customStyle="1" w:styleId="scomma">
    <w:name w:val="scomma"/>
    <w:basedOn w:val="DefaultParagraphFont"/>
    <w:rsid w:val="008F793C"/>
  </w:style>
  <w:style w:type="table" w:styleId="GridTable1Light">
    <w:name w:val="Grid Table 1 Light"/>
    <w:basedOn w:val="TableNormal"/>
    <w:uiPriority w:val="46"/>
    <w:rsid w:val="00044D5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31798">
      <w:bodyDiv w:val="1"/>
      <w:marLeft w:val="0"/>
      <w:marRight w:val="0"/>
      <w:marTop w:val="0"/>
      <w:marBottom w:val="0"/>
      <w:divBdr>
        <w:top w:val="none" w:sz="0" w:space="0" w:color="auto"/>
        <w:left w:val="none" w:sz="0" w:space="0" w:color="auto"/>
        <w:bottom w:val="none" w:sz="0" w:space="0" w:color="auto"/>
        <w:right w:val="none" w:sz="0" w:space="0" w:color="auto"/>
      </w:divBdr>
    </w:div>
    <w:div w:id="6449172">
      <w:bodyDiv w:val="1"/>
      <w:marLeft w:val="0"/>
      <w:marRight w:val="0"/>
      <w:marTop w:val="0"/>
      <w:marBottom w:val="0"/>
      <w:divBdr>
        <w:top w:val="none" w:sz="0" w:space="0" w:color="auto"/>
        <w:left w:val="none" w:sz="0" w:space="0" w:color="auto"/>
        <w:bottom w:val="none" w:sz="0" w:space="0" w:color="auto"/>
        <w:right w:val="none" w:sz="0" w:space="0" w:color="auto"/>
      </w:divBdr>
    </w:div>
    <w:div w:id="9338559">
      <w:bodyDiv w:val="1"/>
      <w:marLeft w:val="0"/>
      <w:marRight w:val="0"/>
      <w:marTop w:val="0"/>
      <w:marBottom w:val="0"/>
      <w:divBdr>
        <w:top w:val="none" w:sz="0" w:space="0" w:color="auto"/>
        <w:left w:val="none" w:sz="0" w:space="0" w:color="auto"/>
        <w:bottom w:val="none" w:sz="0" w:space="0" w:color="auto"/>
        <w:right w:val="none" w:sz="0" w:space="0" w:color="auto"/>
      </w:divBdr>
    </w:div>
    <w:div w:id="17121752">
      <w:bodyDiv w:val="1"/>
      <w:marLeft w:val="0"/>
      <w:marRight w:val="0"/>
      <w:marTop w:val="0"/>
      <w:marBottom w:val="0"/>
      <w:divBdr>
        <w:top w:val="none" w:sz="0" w:space="0" w:color="auto"/>
        <w:left w:val="none" w:sz="0" w:space="0" w:color="auto"/>
        <w:bottom w:val="none" w:sz="0" w:space="0" w:color="auto"/>
        <w:right w:val="none" w:sz="0" w:space="0" w:color="auto"/>
      </w:divBdr>
    </w:div>
    <w:div w:id="20326295">
      <w:bodyDiv w:val="1"/>
      <w:marLeft w:val="0"/>
      <w:marRight w:val="0"/>
      <w:marTop w:val="0"/>
      <w:marBottom w:val="0"/>
      <w:divBdr>
        <w:top w:val="none" w:sz="0" w:space="0" w:color="auto"/>
        <w:left w:val="none" w:sz="0" w:space="0" w:color="auto"/>
        <w:bottom w:val="none" w:sz="0" w:space="0" w:color="auto"/>
        <w:right w:val="none" w:sz="0" w:space="0" w:color="auto"/>
      </w:divBdr>
    </w:div>
    <w:div w:id="24258900">
      <w:bodyDiv w:val="1"/>
      <w:marLeft w:val="0"/>
      <w:marRight w:val="0"/>
      <w:marTop w:val="0"/>
      <w:marBottom w:val="0"/>
      <w:divBdr>
        <w:top w:val="none" w:sz="0" w:space="0" w:color="auto"/>
        <w:left w:val="none" w:sz="0" w:space="0" w:color="auto"/>
        <w:bottom w:val="none" w:sz="0" w:space="0" w:color="auto"/>
        <w:right w:val="none" w:sz="0" w:space="0" w:color="auto"/>
      </w:divBdr>
    </w:div>
    <w:div w:id="27419690">
      <w:bodyDiv w:val="1"/>
      <w:marLeft w:val="0"/>
      <w:marRight w:val="0"/>
      <w:marTop w:val="0"/>
      <w:marBottom w:val="0"/>
      <w:divBdr>
        <w:top w:val="none" w:sz="0" w:space="0" w:color="auto"/>
        <w:left w:val="none" w:sz="0" w:space="0" w:color="auto"/>
        <w:bottom w:val="none" w:sz="0" w:space="0" w:color="auto"/>
        <w:right w:val="none" w:sz="0" w:space="0" w:color="auto"/>
      </w:divBdr>
    </w:div>
    <w:div w:id="27997570">
      <w:bodyDiv w:val="1"/>
      <w:marLeft w:val="0"/>
      <w:marRight w:val="0"/>
      <w:marTop w:val="0"/>
      <w:marBottom w:val="0"/>
      <w:divBdr>
        <w:top w:val="none" w:sz="0" w:space="0" w:color="auto"/>
        <w:left w:val="none" w:sz="0" w:space="0" w:color="auto"/>
        <w:bottom w:val="none" w:sz="0" w:space="0" w:color="auto"/>
        <w:right w:val="none" w:sz="0" w:space="0" w:color="auto"/>
      </w:divBdr>
    </w:div>
    <w:div w:id="39021389">
      <w:bodyDiv w:val="1"/>
      <w:marLeft w:val="0"/>
      <w:marRight w:val="0"/>
      <w:marTop w:val="0"/>
      <w:marBottom w:val="0"/>
      <w:divBdr>
        <w:top w:val="none" w:sz="0" w:space="0" w:color="auto"/>
        <w:left w:val="none" w:sz="0" w:space="0" w:color="auto"/>
        <w:bottom w:val="none" w:sz="0" w:space="0" w:color="auto"/>
        <w:right w:val="none" w:sz="0" w:space="0" w:color="auto"/>
      </w:divBdr>
    </w:div>
    <w:div w:id="49380043">
      <w:bodyDiv w:val="1"/>
      <w:marLeft w:val="0"/>
      <w:marRight w:val="0"/>
      <w:marTop w:val="0"/>
      <w:marBottom w:val="0"/>
      <w:divBdr>
        <w:top w:val="none" w:sz="0" w:space="0" w:color="auto"/>
        <w:left w:val="none" w:sz="0" w:space="0" w:color="auto"/>
        <w:bottom w:val="none" w:sz="0" w:space="0" w:color="auto"/>
        <w:right w:val="none" w:sz="0" w:space="0" w:color="auto"/>
      </w:divBdr>
    </w:div>
    <w:div w:id="62290388">
      <w:bodyDiv w:val="1"/>
      <w:marLeft w:val="0"/>
      <w:marRight w:val="0"/>
      <w:marTop w:val="0"/>
      <w:marBottom w:val="0"/>
      <w:divBdr>
        <w:top w:val="none" w:sz="0" w:space="0" w:color="auto"/>
        <w:left w:val="none" w:sz="0" w:space="0" w:color="auto"/>
        <w:bottom w:val="none" w:sz="0" w:space="0" w:color="auto"/>
        <w:right w:val="none" w:sz="0" w:space="0" w:color="auto"/>
      </w:divBdr>
    </w:div>
    <w:div w:id="63257477">
      <w:bodyDiv w:val="1"/>
      <w:marLeft w:val="0"/>
      <w:marRight w:val="0"/>
      <w:marTop w:val="0"/>
      <w:marBottom w:val="0"/>
      <w:divBdr>
        <w:top w:val="none" w:sz="0" w:space="0" w:color="auto"/>
        <w:left w:val="none" w:sz="0" w:space="0" w:color="auto"/>
        <w:bottom w:val="none" w:sz="0" w:space="0" w:color="auto"/>
        <w:right w:val="none" w:sz="0" w:space="0" w:color="auto"/>
      </w:divBdr>
    </w:div>
    <w:div w:id="64114274">
      <w:bodyDiv w:val="1"/>
      <w:marLeft w:val="0"/>
      <w:marRight w:val="0"/>
      <w:marTop w:val="0"/>
      <w:marBottom w:val="0"/>
      <w:divBdr>
        <w:top w:val="none" w:sz="0" w:space="0" w:color="auto"/>
        <w:left w:val="none" w:sz="0" w:space="0" w:color="auto"/>
        <w:bottom w:val="none" w:sz="0" w:space="0" w:color="auto"/>
        <w:right w:val="none" w:sz="0" w:space="0" w:color="auto"/>
      </w:divBdr>
    </w:div>
    <w:div w:id="72093731">
      <w:bodyDiv w:val="1"/>
      <w:marLeft w:val="0"/>
      <w:marRight w:val="0"/>
      <w:marTop w:val="0"/>
      <w:marBottom w:val="0"/>
      <w:divBdr>
        <w:top w:val="none" w:sz="0" w:space="0" w:color="auto"/>
        <w:left w:val="none" w:sz="0" w:space="0" w:color="auto"/>
        <w:bottom w:val="none" w:sz="0" w:space="0" w:color="auto"/>
        <w:right w:val="none" w:sz="0" w:space="0" w:color="auto"/>
      </w:divBdr>
    </w:div>
    <w:div w:id="74592014">
      <w:bodyDiv w:val="1"/>
      <w:marLeft w:val="0"/>
      <w:marRight w:val="0"/>
      <w:marTop w:val="0"/>
      <w:marBottom w:val="0"/>
      <w:divBdr>
        <w:top w:val="none" w:sz="0" w:space="0" w:color="auto"/>
        <w:left w:val="none" w:sz="0" w:space="0" w:color="auto"/>
        <w:bottom w:val="none" w:sz="0" w:space="0" w:color="auto"/>
        <w:right w:val="none" w:sz="0" w:space="0" w:color="auto"/>
      </w:divBdr>
    </w:div>
    <w:div w:id="77480082">
      <w:bodyDiv w:val="1"/>
      <w:marLeft w:val="0"/>
      <w:marRight w:val="0"/>
      <w:marTop w:val="0"/>
      <w:marBottom w:val="0"/>
      <w:divBdr>
        <w:top w:val="none" w:sz="0" w:space="0" w:color="auto"/>
        <w:left w:val="none" w:sz="0" w:space="0" w:color="auto"/>
        <w:bottom w:val="none" w:sz="0" w:space="0" w:color="auto"/>
        <w:right w:val="none" w:sz="0" w:space="0" w:color="auto"/>
      </w:divBdr>
    </w:div>
    <w:div w:id="83839167">
      <w:bodyDiv w:val="1"/>
      <w:marLeft w:val="0"/>
      <w:marRight w:val="0"/>
      <w:marTop w:val="0"/>
      <w:marBottom w:val="0"/>
      <w:divBdr>
        <w:top w:val="none" w:sz="0" w:space="0" w:color="auto"/>
        <w:left w:val="none" w:sz="0" w:space="0" w:color="auto"/>
        <w:bottom w:val="none" w:sz="0" w:space="0" w:color="auto"/>
        <w:right w:val="none" w:sz="0" w:space="0" w:color="auto"/>
      </w:divBdr>
    </w:div>
    <w:div w:id="91780283">
      <w:bodyDiv w:val="1"/>
      <w:marLeft w:val="0"/>
      <w:marRight w:val="0"/>
      <w:marTop w:val="0"/>
      <w:marBottom w:val="0"/>
      <w:divBdr>
        <w:top w:val="none" w:sz="0" w:space="0" w:color="auto"/>
        <w:left w:val="none" w:sz="0" w:space="0" w:color="auto"/>
        <w:bottom w:val="none" w:sz="0" w:space="0" w:color="auto"/>
        <w:right w:val="none" w:sz="0" w:space="0" w:color="auto"/>
      </w:divBdr>
    </w:div>
    <w:div w:id="108164238">
      <w:bodyDiv w:val="1"/>
      <w:marLeft w:val="0"/>
      <w:marRight w:val="0"/>
      <w:marTop w:val="0"/>
      <w:marBottom w:val="0"/>
      <w:divBdr>
        <w:top w:val="none" w:sz="0" w:space="0" w:color="auto"/>
        <w:left w:val="none" w:sz="0" w:space="0" w:color="auto"/>
        <w:bottom w:val="none" w:sz="0" w:space="0" w:color="auto"/>
        <w:right w:val="none" w:sz="0" w:space="0" w:color="auto"/>
      </w:divBdr>
    </w:div>
    <w:div w:id="113138605">
      <w:bodyDiv w:val="1"/>
      <w:marLeft w:val="0"/>
      <w:marRight w:val="0"/>
      <w:marTop w:val="0"/>
      <w:marBottom w:val="0"/>
      <w:divBdr>
        <w:top w:val="none" w:sz="0" w:space="0" w:color="auto"/>
        <w:left w:val="none" w:sz="0" w:space="0" w:color="auto"/>
        <w:bottom w:val="none" w:sz="0" w:space="0" w:color="auto"/>
        <w:right w:val="none" w:sz="0" w:space="0" w:color="auto"/>
      </w:divBdr>
    </w:div>
    <w:div w:id="124742820">
      <w:bodyDiv w:val="1"/>
      <w:marLeft w:val="0"/>
      <w:marRight w:val="0"/>
      <w:marTop w:val="0"/>
      <w:marBottom w:val="0"/>
      <w:divBdr>
        <w:top w:val="none" w:sz="0" w:space="0" w:color="auto"/>
        <w:left w:val="none" w:sz="0" w:space="0" w:color="auto"/>
        <w:bottom w:val="none" w:sz="0" w:space="0" w:color="auto"/>
        <w:right w:val="none" w:sz="0" w:space="0" w:color="auto"/>
      </w:divBdr>
    </w:div>
    <w:div w:id="131137736">
      <w:bodyDiv w:val="1"/>
      <w:marLeft w:val="0"/>
      <w:marRight w:val="0"/>
      <w:marTop w:val="0"/>
      <w:marBottom w:val="0"/>
      <w:divBdr>
        <w:top w:val="none" w:sz="0" w:space="0" w:color="auto"/>
        <w:left w:val="none" w:sz="0" w:space="0" w:color="auto"/>
        <w:bottom w:val="none" w:sz="0" w:space="0" w:color="auto"/>
        <w:right w:val="none" w:sz="0" w:space="0" w:color="auto"/>
      </w:divBdr>
    </w:div>
    <w:div w:id="136000123">
      <w:bodyDiv w:val="1"/>
      <w:marLeft w:val="0"/>
      <w:marRight w:val="0"/>
      <w:marTop w:val="0"/>
      <w:marBottom w:val="0"/>
      <w:divBdr>
        <w:top w:val="none" w:sz="0" w:space="0" w:color="auto"/>
        <w:left w:val="none" w:sz="0" w:space="0" w:color="auto"/>
        <w:bottom w:val="none" w:sz="0" w:space="0" w:color="auto"/>
        <w:right w:val="none" w:sz="0" w:space="0" w:color="auto"/>
      </w:divBdr>
    </w:div>
    <w:div w:id="147521639">
      <w:bodyDiv w:val="1"/>
      <w:marLeft w:val="0"/>
      <w:marRight w:val="0"/>
      <w:marTop w:val="0"/>
      <w:marBottom w:val="0"/>
      <w:divBdr>
        <w:top w:val="none" w:sz="0" w:space="0" w:color="auto"/>
        <w:left w:val="none" w:sz="0" w:space="0" w:color="auto"/>
        <w:bottom w:val="none" w:sz="0" w:space="0" w:color="auto"/>
        <w:right w:val="none" w:sz="0" w:space="0" w:color="auto"/>
      </w:divBdr>
    </w:div>
    <w:div w:id="159779199">
      <w:bodyDiv w:val="1"/>
      <w:marLeft w:val="0"/>
      <w:marRight w:val="0"/>
      <w:marTop w:val="0"/>
      <w:marBottom w:val="0"/>
      <w:divBdr>
        <w:top w:val="none" w:sz="0" w:space="0" w:color="auto"/>
        <w:left w:val="none" w:sz="0" w:space="0" w:color="auto"/>
        <w:bottom w:val="none" w:sz="0" w:space="0" w:color="auto"/>
        <w:right w:val="none" w:sz="0" w:space="0" w:color="auto"/>
      </w:divBdr>
    </w:div>
    <w:div w:id="161093945">
      <w:bodyDiv w:val="1"/>
      <w:marLeft w:val="0"/>
      <w:marRight w:val="0"/>
      <w:marTop w:val="0"/>
      <w:marBottom w:val="0"/>
      <w:divBdr>
        <w:top w:val="none" w:sz="0" w:space="0" w:color="auto"/>
        <w:left w:val="none" w:sz="0" w:space="0" w:color="auto"/>
        <w:bottom w:val="none" w:sz="0" w:space="0" w:color="auto"/>
        <w:right w:val="none" w:sz="0" w:space="0" w:color="auto"/>
      </w:divBdr>
    </w:div>
    <w:div w:id="162168106">
      <w:bodyDiv w:val="1"/>
      <w:marLeft w:val="0"/>
      <w:marRight w:val="0"/>
      <w:marTop w:val="0"/>
      <w:marBottom w:val="0"/>
      <w:divBdr>
        <w:top w:val="none" w:sz="0" w:space="0" w:color="auto"/>
        <w:left w:val="none" w:sz="0" w:space="0" w:color="auto"/>
        <w:bottom w:val="none" w:sz="0" w:space="0" w:color="auto"/>
        <w:right w:val="none" w:sz="0" w:space="0" w:color="auto"/>
      </w:divBdr>
    </w:div>
    <w:div w:id="169299288">
      <w:bodyDiv w:val="1"/>
      <w:marLeft w:val="0"/>
      <w:marRight w:val="0"/>
      <w:marTop w:val="0"/>
      <w:marBottom w:val="0"/>
      <w:divBdr>
        <w:top w:val="none" w:sz="0" w:space="0" w:color="auto"/>
        <w:left w:val="none" w:sz="0" w:space="0" w:color="auto"/>
        <w:bottom w:val="none" w:sz="0" w:space="0" w:color="auto"/>
        <w:right w:val="none" w:sz="0" w:space="0" w:color="auto"/>
      </w:divBdr>
    </w:div>
    <w:div w:id="182134285">
      <w:bodyDiv w:val="1"/>
      <w:marLeft w:val="0"/>
      <w:marRight w:val="0"/>
      <w:marTop w:val="0"/>
      <w:marBottom w:val="0"/>
      <w:divBdr>
        <w:top w:val="none" w:sz="0" w:space="0" w:color="auto"/>
        <w:left w:val="none" w:sz="0" w:space="0" w:color="auto"/>
        <w:bottom w:val="none" w:sz="0" w:space="0" w:color="auto"/>
        <w:right w:val="none" w:sz="0" w:space="0" w:color="auto"/>
      </w:divBdr>
    </w:div>
    <w:div w:id="185296677">
      <w:bodyDiv w:val="1"/>
      <w:marLeft w:val="0"/>
      <w:marRight w:val="0"/>
      <w:marTop w:val="0"/>
      <w:marBottom w:val="0"/>
      <w:divBdr>
        <w:top w:val="none" w:sz="0" w:space="0" w:color="auto"/>
        <w:left w:val="none" w:sz="0" w:space="0" w:color="auto"/>
        <w:bottom w:val="none" w:sz="0" w:space="0" w:color="auto"/>
        <w:right w:val="none" w:sz="0" w:space="0" w:color="auto"/>
      </w:divBdr>
    </w:div>
    <w:div w:id="192764815">
      <w:bodyDiv w:val="1"/>
      <w:marLeft w:val="0"/>
      <w:marRight w:val="0"/>
      <w:marTop w:val="0"/>
      <w:marBottom w:val="0"/>
      <w:divBdr>
        <w:top w:val="none" w:sz="0" w:space="0" w:color="auto"/>
        <w:left w:val="none" w:sz="0" w:space="0" w:color="auto"/>
        <w:bottom w:val="none" w:sz="0" w:space="0" w:color="auto"/>
        <w:right w:val="none" w:sz="0" w:space="0" w:color="auto"/>
      </w:divBdr>
    </w:div>
    <w:div w:id="195628948">
      <w:bodyDiv w:val="1"/>
      <w:marLeft w:val="0"/>
      <w:marRight w:val="0"/>
      <w:marTop w:val="0"/>
      <w:marBottom w:val="0"/>
      <w:divBdr>
        <w:top w:val="none" w:sz="0" w:space="0" w:color="auto"/>
        <w:left w:val="none" w:sz="0" w:space="0" w:color="auto"/>
        <w:bottom w:val="none" w:sz="0" w:space="0" w:color="auto"/>
        <w:right w:val="none" w:sz="0" w:space="0" w:color="auto"/>
      </w:divBdr>
    </w:div>
    <w:div w:id="196703724">
      <w:bodyDiv w:val="1"/>
      <w:marLeft w:val="0"/>
      <w:marRight w:val="0"/>
      <w:marTop w:val="0"/>
      <w:marBottom w:val="0"/>
      <w:divBdr>
        <w:top w:val="none" w:sz="0" w:space="0" w:color="auto"/>
        <w:left w:val="none" w:sz="0" w:space="0" w:color="auto"/>
        <w:bottom w:val="none" w:sz="0" w:space="0" w:color="auto"/>
        <w:right w:val="none" w:sz="0" w:space="0" w:color="auto"/>
      </w:divBdr>
    </w:div>
    <w:div w:id="205290354">
      <w:bodyDiv w:val="1"/>
      <w:marLeft w:val="0"/>
      <w:marRight w:val="0"/>
      <w:marTop w:val="0"/>
      <w:marBottom w:val="0"/>
      <w:divBdr>
        <w:top w:val="none" w:sz="0" w:space="0" w:color="auto"/>
        <w:left w:val="none" w:sz="0" w:space="0" w:color="auto"/>
        <w:bottom w:val="none" w:sz="0" w:space="0" w:color="auto"/>
        <w:right w:val="none" w:sz="0" w:space="0" w:color="auto"/>
      </w:divBdr>
    </w:div>
    <w:div w:id="208614076">
      <w:bodyDiv w:val="1"/>
      <w:marLeft w:val="0"/>
      <w:marRight w:val="0"/>
      <w:marTop w:val="0"/>
      <w:marBottom w:val="0"/>
      <w:divBdr>
        <w:top w:val="none" w:sz="0" w:space="0" w:color="auto"/>
        <w:left w:val="none" w:sz="0" w:space="0" w:color="auto"/>
        <w:bottom w:val="none" w:sz="0" w:space="0" w:color="auto"/>
        <w:right w:val="none" w:sz="0" w:space="0" w:color="auto"/>
      </w:divBdr>
    </w:div>
    <w:div w:id="218128747">
      <w:bodyDiv w:val="1"/>
      <w:marLeft w:val="0"/>
      <w:marRight w:val="0"/>
      <w:marTop w:val="0"/>
      <w:marBottom w:val="0"/>
      <w:divBdr>
        <w:top w:val="none" w:sz="0" w:space="0" w:color="auto"/>
        <w:left w:val="none" w:sz="0" w:space="0" w:color="auto"/>
        <w:bottom w:val="none" w:sz="0" w:space="0" w:color="auto"/>
        <w:right w:val="none" w:sz="0" w:space="0" w:color="auto"/>
      </w:divBdr>
    </w:div>
    <w:div w:id="221403132">
      <w:bodyDiv w:val="1"/>
      <w:marLeft w:val="0"/>
      <w:marRight w:val="0"/>
      <w:marTop w:val="0"/>
      <w:marBottom w:val="0"/>
      <w:divBdr>
        <w:top w:val="none" w:sz="0" w:space="0" w:color="auto"/>
        <w:left w:val="none" w:sz="0" w:space="0" w:color="auto"/>
        <w:bottom w:val="none" w:sz="0" w:space="0" w:color="auto"/>
        <w:right w:val="none" w:sz="0" w:space="0" w:color="auto"/>
      </w:divBdr>
    </w:div>
    <w:div w:id="233591144">
      <w:bodyDiv w:val="1"/>
      <w:marLeft w:val="0"/>
      <w:marRight w:val="0"/>
      <w:marTop w:val="0"/>
      <w:marBottom w:val="0"/>
      <w:divBdr>
        <w:top w:val="none" w:sz="0" w:space="0" w:color="auto"/>
        <w:left w:val="none" w:sz="0" w:space="0" w:color="auto"/>
        <w:bottom w:val="none" w:sz="0" w:space="0" w:color="auto"/>
        <w:right w:val="none" w:sz="0" w:space="0" w:color="auto"/>
      </w:divBdr>
    </w:div>
    <w:div w:id="246034359">
      <w:bodyDiv w:val="1"/>
      <w:marLeft w:val="0"/>
      <w:marRight w:val="0"/>
      <w:marTop w:val="0"/>
      <w:marBottom w:val="0"/>
      <w:divBdr>
        <w:top w:val="none" w:sz="0" w:space="0" w:color="auto"/>
        <w:left w:val="none" w:sz="0" w:space="0" w:color="auto"/>
        <w:bottom w:val="none" w:sz="0" w:space="0" w:color="auto"/>
        <w:right w:val="none" w:sz="0" w:space="0" w:color="auto"/>
      </w:divBdr>
    </w:div>
    <w:div w:id="247545806">
      <w:bodyDiv w:val="1"/>
      <w:marLeft w:val="0"/>
      <w:marRight w:val="0"/>
      <w:marTop w:val="0"/>
      <w:marBottom w:val="0"/>
      <w:divBdr>
        <w:top w:val="none" w:sz="0" w:space="0" w:color="auto"/>
        <w:left w:val="none" w:sz="0" w:space="0" w:color="auto"/>
        <w:bottom w:val="none" w:sz="0" w:space="0" w:color="auto"/>
        <w:right w:val="none" w:sz="0" w:space="0" w:color="auto"/>
      </w:divBdr>
    </w:div>
    <w:div w:id="256330243">
      <w:bodyDiv w:val="1"/>
      <w:marLeft w:val="0"/>
      <w:marRight w:val="0"/>
      <w:marTop w:val="0"/>
      <w:marBottom w:val="0"/>
      <w:divBdr>
        <w:top w:val="none" w:sz="0" w:space="0" w:color="auto"/>
        <w:left w:val="none" w:sz="0" w:space="0" w:color="auto"/>
        <w:bottom w:val="none" w:sz="0" w:space="0" w:color="auto"/>
        <w:right w:val="none" w:sz="0" w:space="0" w:color="auto"/>
      </w:divBdr>
    </w:div>
    <w:div w:id="270165294">
      <w:bodyDiv w:val="1"/>
      <w:marLeft w:val="0"/>
      <w:marRight w:val="0"/>
      <w:marTop w:val="0"/>
      <w:marBottom w:val="0"/>
      <w:divBdr>
        <w:top w:val="none" w:sz="0" w:space="0" w:color="auto"/>
        <w:left w:val="none" w:sz="0" w:space="0" w:color="auto"/>
        <w:bottom w:val="none" w:sz="0" w:space="0" w:color="auto"/>
        <w:right w:val="none" w:sz="0" w:space="0" w:color="auto"/>
      </w:divBdr>
    </w:div>
    <w:div w:id="271595265">
      <w:bodyDiv w:val="1"/>
      <w:marLeft w:val="0"/>
      <w:marRight w:val="0"/>
      <w:marTop w:val="0"/>
      <w:marBottom w:val="0"/>
      <w:divBdr>
        <w:top w:val="none" w:sz="0" w:space="0" w:color="auto"/>
        <w:left w:val="none" w:sz="0" w:space="0" w:color="auto"/>
        <w:bottom w:val="none" w:sz="0" w:space="0" w:color="auto"/>
        <w:right w:val="none" w:sz="0" w:space="0" w:color="auto"/>
      </w:divBdr>
    </w:div>
    <w:div w:id="279800875">
      <w:bodyDiv w:val="1"/>
      <w:marLeft w:val="0"/>
      <w:marRight w:val="0"/>
      <w:marTop w:val="0"/>
      <w:marBottom w:val="0"/>
      <w:divBdr>
        <w:top w:val="none" w:sz="0" w:space="0" w:color="auto"/>
        <w:left w:val="none" w:sz="0" w:space="0" w:color="auto"/>
        <w:bottom w:val="none" w:sz="0" w:space="0" w:color="auto"/>
        <w:right w:val="none" w:sz="0" w:space="0" w:color="auto"/>
      </w:divBdr>
    </w:div>
    <w:div w:id="280115151">
      <w:bodyDiv w:val="1"/>
      <w:marLeft w:val="0"/>
      <w:marRight w:val="0"/>
      <w:marTop w:val="0"/>
      <w:marBottom w:val="0"/>
      <w:divBdr>
        <w:top w:val="none" w:sz="0" w:space="0" w:color="auto"/>
        <w:left w:val="none" w:sz="0" w:space="0" w:color="auto"/>
        <w:bottom w:val="none" w:sz="0" w:space="0" w:color="auto"/>
        <w:right w:val="none" w:sz="0" w:space="0" w:color="auto"/>
      </w:divBdr>
    </w:div>
    <w:div w:id="288971258">
      <w:bodyDiv w:val="1"/>
      <w:marLeft w:val="0"/>
      <w:marRight w:val="0"/>
      <w:marTop w:val="0"/>
      <w:marBottom w:val="0"/>
      <w:divBdr>
        <w:top w:val="none" w:sz="0" w:space="0" w:color="auto"/>
        <w:left w:val="none" w:sz="0" w:space="0" w:color="auto"/>
        <w:bottom w:val="none" w:sz="0" w:space="0" w:color="auto"/>
        <w:right w:val="none" w:sz="0" w:space="0" w:color="auto"/>
      </w:divBdr>
    </w:div>
    <w:div w:id="296644588">
      <w:bodyDiv w:val="1"/>
      <w:marLeft w:val="0"/>
      <w:marRight w:val="0"/>
      <w:marTop w:val="0"/>
      <w:marBottom w:val="0"/>
      <w:divBdr>
        <w:top w:val="none" w:sz="0" w:space="0" w:color="auto"/>
        <w:left w:val="none" w:sz="0" w:space="0" w:color="auto"/>
        <w:bottom w:val="none" w:sz="0" w:space="0" w:color="auto"/>
        <w:right w:val="none" w:sz="0" w:space="0" w:color="auto"/>
      </w:divBdr>
    </w:div>
    <w:div w:id="298416681">
      <w:bodyDiv w:val="1"/>
      <w:marLeft w:val="0"/>
      <w:marRight w:val="0"/>
      <w:marTop w:val="0"/>
      <w:marBottom w:val="0"/>
      <w:divBdr>
        <w:top w:val="none" w:sz="0" w:space="0" w:color="auto"/>
        <w:left w:val="none" w:sz="0" w:space="0" w:color="auto"/>
        <w:bottom w:val="none" w:sz="0" w:space="0" w:color="auto"/>
        <w:right w:val="none" w:sz="0" w:space="0" w:color="auto"/>
      </w:divBdr>
    </w:div>
    <w:div w:id="313217932">
      <w:bodyDiv w:val="1"/>
      <w:marLeft w:val="0"/>
      <w:marRight w:val="0"/>
      <w:marTop w:val="0"/>
      <w:marBottom w:val="0"/>
      <w:divBdr>
        <w:top w:val="none" w:sz="0" w:space="0" w:color="auto"/>
        <w:left w:val="none" w:sz="0" w:space="0" w:color="auto"/>
        <w:bottom w:val="none" w:sz="0" w:space="0" w:color="auto"/>
        <w:right w:val="none" w:sz="0" w:space="0" w:color="auto"/>
      </w:divBdr>
    </w:div>
    <w:div w:id="330107385">
      <w:bodyDiv w:val="1"/>
      <w:marLeft w:val="0"/>
      <w:marRight w:val="0"/>
      <w:marTop w:val="0"/>
      <w:marBottom w:val="0"/>
      <w:divBdr>
        <w:top w:val="none" w:sz="0" w:space="0" w:color="auto"/>
        <w:left w:val="none" w:sz="0" w:space="0" w:color="auto"/>
        <w:bottom w:val="none" w:sz="0" w:space="0" w:color="auto"/>
        <w:right w:val="none" w:sz="0" w:space="0" w:color="auto"/>
      </w:divBdr>
    </w:div>
    <w:div w:id="333142524">
      <w:bodyDiv w:val="1"/>
      <w:marLeft w:val="0"/>
      <w:marRight w:val="0"/>
      <w:marTop w:val="0"/>
      <w:marBottom w:val="0"/>
      <w:divBdr>
        <w:top w:val="none" w:sz="0" w:space="0" w:color="auto"/>
        <w:left w:val="none" w:sz="0" w:space="0" w:color="auto"/>
        <w:bottom w:val="none" w:sz="0" w:space="0" w:color="auto"/>
        <w:right w:val="none" w:sz="0" w:space="0" w:color="auto"/>
      </w:divBdr>
    </w:div>
    <w:div w:id="344749414">
      <w:bodyDiv w:val="1"/>
      <w:marLeft w:val="0"/>
      <w:marRight w:val="0"/>
      <w:marTop w:val="0"/>
      <w:marBottom w:val="0"/>
      <w:divBdr>
        <w:top w:val="none" w:sz="0" w:space="0" w:color="auto"/>
        <w:left w:val="none" w:sz="0" w:space="0" w:color="auto"/>
        <w:bottom w:val="none" w:sz="0" w:space="0" w:color="auto"/>
        <w:right w:val="none" w:sz="0" w:space="0" w:color="auto"/>
      </w:divBdr>
    </w:div>
    <w:div w:id="354578526">
      <w:bodyDiv w:val="1"/>
      <w:marLeft w:val="0"/>
      <w:marRight w:val="0"/>
      <w:marTop w:val="0"/>
      <w:marBottom w:val="0"/>
      <w:divBdr>
        <w:top w:val="none" w:sz="0" w:space="0" w:color="auto"/>
        <w:left w:val="none" w:sz="0" w:space="0" w:color="auto"/>
        <w:bottom w:val="none" w:sz="0" w:space="0" w:color="auto"/>
        <w:right w:val="none" w:sz="0" w:space="0" w:color="auto"/>
      </w:divBdr>
    </w:div>
    <w:div w:id="361320276">
      <w:bodyDiv w:val="1"/>
      <w:marLeft w:val="0"/>
      <w:marRight w:val="0"/>
      <w:marTop w:val="0"/>
      <w:marBottom w:val="0"/>
      <w:divBdr>
        <w:top w:val="none" w:sz="0" w:space="0" w:color="auto"/>
        <w:left w:val="none" w:sz="0" w:space="0" w:color="auto"/>
        <w:bottom w:val="none" w:sz="0" w:space="0" w:color="auto"/>
        <w:right w:val="none" w:sz="0" w:space="0" w:color="auto"/>
      </w:divBdr>
    </w:div>
    <w:div w:id="373817535">
      <w:bodyDiv w:val="1"/>
      <w:marLeft w:val="0"/>
      <w:marRight w:val="0"/>
      <w:marTop w:val="0"/>
      <w:marBottom w:val="0"/>
      <w:divBdr>
        <w:top w:val="none" w:sz="0" w:space="0" w:color="auto"/>
        <w:left w:val="none" w:sz="0" w:space="0" w:color="auto"/>
        <w:bottom w:val="none" w:sz="0" w:space="0" w:color="auto"/>
        <w:right w:val="none" w:sz="0" w:space="0" w:color="auto"/>
      </w:divBdr>
    </w:div>
    <w:div w:id="382943020">
      <w:bodyDiv w:val="1"/>
      <w:marLeft w:val="0"/>
      <w:marRight w:val="0"/>
      <w:marTop w:val="0"/>
      <w:marBottom w:val="0"/>
      <w:divBdr>
        <w:top w:val="none" w:sz="0" w:space="0" w:color="auto"/>
        <w:left w:val="none" w:sz="0" w:space="0" w:color="auto"/>
        <w:bottom w:val="none" w:sz="0" w:space="0" w:color="auto"/>
        <w:right w:val="none" w:sz="0" w:space="0" w:color="auto"/>
      </w:divBdr>
    </w:div>
    <w:div w:id="398481083">
      <w:bodyDiv w:val="1"/>
      <w:marLeft w:val="0"/>
      <w:marRight w:val="0"/>
      <w:marTop w:val="0"/>
      <w:marBottom w:val="0"/>
      <w:divBdr>
        <w:top w:val="none" w:sz="0" w:space="0" w:color="auto"/>
        <w:left w:val="none" w:sz="0" w:space="0" w:color="auto"/>
        <w:bottom w:val="none" w:sz="0" w:space="0" w:color="auto"/>
        <w:right w:val="none" w:sz="0" w:space="0" w:color="auto"/>
      </w:divBdr>
    </w:div>
    <w:div w:id="403182000">
      <w:bodyDiv w:val="1"/>
      <w:marLeft w:val="0"/>
      <w:marRight w:val="0"/>
      <w:marTop w:val="0"/>
      <w:marBottom w:val="0"/>
      <w:divBdr>
        <w:top w:val="none" w:sz="0" w:space="0" w:color="auto"/>
        <w:left w:val="none" w:sz="0" w:space="0" w:color="auto"/>
        <w:bottom w:val="none" w:sz="0" w:space="0" w:color="auto"/>
        <w:right w:val="none" w:sz="0" w:space="0" w:color="auto"/>
      </w:divBdr>
    </w:div>
    <w:div w:id="404883974">
      <w:bodyDiv w:val="1"/>
      <w:marLeft w:val="0"/>
      <w:marRight w:val="0"/>
      <w:marTop w:val="0"/>
      <w:marBottom w:val="0"/>
      <w:divBdr>
        <w:top w:val="none" w:sz="0" w:space="0" w:color="auto"/>
        <w:left w:val="none" w:sz="0" w:space="0" w:color="auto"/>
        <w:bottom w:val="none" w:sz="0" w:space="0" w:color="auto"/>
        <w:right w:val="none" w:sz="0" w:space="0" w:color="auto"/>
      </w:divBdr>
    </w:div>
    <w:div w:id="409697695">
      <w:bodyDiv w:val="1"/>
      <w:marLeft w:val="0"/>
      <w:marRight w:val="0"/>
      <w:marTop w:val="0"/>
      <w:marBottom w:val="0"/>
      <w:divBdr>
        <w:top w:val="none" w:sz="0" w:space="0" w:color="auto"/>
        <w:left w:val="none" w:sz="0" w:space="0" w:color="auto"/>
        <w:bottom w:val="none" w:sz="0" w:space="0" w:color="auto"/>
        <w:right w:val="none" w:sz="0" w:space="0" w:color="auto"/>
      </w:divBdr>
    </w:div>
    <w:div w:id="411439438">
      <w:bodyDiv w:val="1"/>
      <w:marLeft w:val="0"/>
      <w:marRight w:val="0"/>
      <w:marTop w:val="0"/>
      <w:marBottom w:val="0"/>
      <w:divBdr>
        <w:top w:val="none" w:sz="0" w:space="0" w:color="auto"/>
        <w:left w:val="none" w:sz="0" w:space="0" w:color="auto"/>
        <w:bottom w:val="none" w:sz="0" w:space="0" w:color="auto"/>
        <w:right w:val="none" w:sz="0" w:space="0" w:color="auto"/>
      </w:divBdr>
    </w:div>
    <w:div w:id="421996860">
      <w:bodyDiv w:val="1"/>
      <w:marLeft w:val="0"/>
      <w:marRight w:val="0"/>
      <w:marTop w:val="0"/>
      <w:marBottom w:val="0"/>
      <w:divBdr>
        <w:top w:val="none" w:sz="0" w:space="0" w:color="auto"/>
        <w:left w:val="none" w:sz="0" w:space="0" w:color="auto"/>
        <w:bottom w:val="none" w:sz="0" w:space="0" w:color="auto"/>
        <w:right w:val="none" w:sz="0" w:space="0" w:color="auto"/>
      </w:divBdr>
    </w:div>
    <w:div w:id="422191045">
      <w:bodyDiv w:val="1"/>
      <w:marLeft w:val="0"/>
      <w:marRight w:val="0"/>
      <w:marTop w:val="0"/>
      <w:marBottom w:val="0"/>
      <w:divBdr>
        <w:top w:val="none" w:sz="0" w:space="0" w:color="auto"/>
        <w:left w:val="none" w:sz="0" w:space="0" w:color="auto"/>
        <w:bottom w:val="none" w:sz="0" w:space="0" w:color="auto"/>
        <w:right w:val="none" w:sz="0" w:space="0" w:color="auto"/>
      </w:divBdr>
    </w:div>
    <w:div w:id="430203028">
      <w:bodyDiv w:val="1"/>
      <w:marLeft w:val="0"/>
      <w:marRight w:val="0"/>
      <w:marTop w:val="0"/>
      <w:marBottom w:val="0"/>
      <w:divBdr>
        <w:top w:val="none" w:sz="0" w:space="0" w:color="auto"/>
        <w:left w:val="none" w:sz="0" w:space="0" w:color="auto"/>
        <w:bottom w:val="none" w:sz="0" w:space="0" w:color="auto"/>
        <w:right w:val="none" w:sz="0" w:space="0" w:color="auto"/>
      </w:divBdr>
    </w:div>
    <w:div w:id="431241470">
      <w:bodyDiv w:val="1"/>
      <w:marLeft w:val="0"/>
      <w:marRight w:val="0"/>
      <w:marTop w:val="0"/>
      <w:marBottom w:val="0"/>
      <w:divBdr>
        <w:top w:val="none" w:sz="0" w:space="0" w:color="auto"/>
        <w:left w:val="none" w:sz="0" w:space="0" w:color="auto"/>
        <w:bottom w:val="none" w:sz="0" w:space="0" w:color="auto"/>
        <w:right w:val="none" w:sz="0" w:space="0" w:color="auto"/>
      </w:divBdr>
    </w:div>
    <w:div w:id="434911721">
      <w:bodyDiv w:val="1"/>
      <w:marLeft w:val="0"/>
      <w:marRight w:val="0"/>
      <w:marTop w:val="0"/>
      <w:marBottom w:val="0"/>
      <w:divBdr>
        <w:top w:val="none" w:sz="0" w:space="0" w:color="auto"/>
        <w:left w:val="none" w:sz="0" w:space="0" w:color="auto"/>
        <w:bottom w:val="none" w:sz="0" w:space="0" w:color="auto"/>
        <w:right w:val="none" w:sz="0" w:space="0" w:color="auto"/>
      </w:divBdr>
    </w:div>
    <w:div w:id="435950784">
      <w:bodyDiv w:val="1"/>
      <w:marLeft w:val="0"/>
      <w:marRight w:val="0"/>
      <w:marTop w:val="0"/>
      <w:marBottom w:val="0"/>
      <w:divBdr>
        <w:top w:val="none" w:sz="0" w:space="0" w:color="auto"/>
        <w:left w:val="none" w:sz="0" w:space="0" w:color="auto"/>
        <w:bottom w:val="none" w:sz="0" w:space="0" w:color="auto"/>
        <w:right w:val="none" w:sz="0" w:space="0" w:color="auto"/>
      </w:divBdr>
    </w:div>
    <w:div w:id="442768192">
      <w:bodyDiv w:val="1"/>
      <w:marLeft w:val="0"/>
      <w:marRight w:val="0"/>
      <w:marTop w:val="0"/>
      <w:marBottom w:val="0"/>
      <w:divBdr>
        <w:top w:val="none" w:sz="0" w:space="0" w:color="auto"/>
        <w:left w:val="none" w:sz="0" w:space="0" w:color="auto"/>
        <w:bottom w:val="none" w:sz="0" w:space="0" w:color="auto"/>
        <w:right w:val="none" w:sz="0" w:space="0" w:color="auto"/>
      </w:divBdr>
    </w:div>
    <w:div w:id="459884541">
      <w:bodyDiv w:val="1"/>
      <w:marLeft w:val="0"/>
      <w:marRight w:val="0"/>
      <w:marTop w:val="0"/>
      <w:marBottom w:val="0"/>
      <w:divBdr>
        <w:top w:val="none" w:sz="0" w:space="0" w:color="auto"/>
        <w:left w:val="none" w:sz="0" w:space="0" w:color="auto"/>
        <w:bottom w:val="none" w:sz="0" w:space="0" w:color="auto"/>
        <w:right w:val="none" w:sz="0" w:space="0" w:color="auto"/>
      </w:divBdr>
    </w:div>
    <w:div w:id="462502623">
      <w:bodyDiv w:val="1"/>
      <w:marLeft w:val="0"/>
      <w:marRight w:val="0"/>
      <w:marTop w:val="0"/>
      <w:marBottom w:val="0"/>
      <w:divBdr>
        <w:top w:val="none" w:sz="0" w:space="0" w:color="auto"/>
        <w:left w:val="none" w:sz="0" w:space="0" w:color="auto"/>
        <w:bottom w:val="none" w:sz="0" w:space="0" w:color="auto"/>
        <w:right w:val="none" w:sz="0" w:space="0" w:color="auto"/>
      </w:divBdr>
    </w:div>
    <w:div w:id="463236970">
      <w:bodyDiv w:val="1"/>
      <w:marLeft w:val="0"/>
      <w:marRight w:val="0"/>
      <w:marTop w:val="0"/>
      <w:marBottom w:val="0"/>
      <w:divBdr>
        <w:top w:val="none" w:sz="0" w:space="0" w:color="auto"/>
        <w:left w:val="none" w:sz="0" w:space="0" w:color="auto"/>
        <w:bottom w:val="none" w:sz="0" w:space="0" w:color="auto"/>
        <w:right w:val="none" w:sz="0" w:space="0" w:color="auto"/>
      </w:divBdr>
    </w:div>
    <w:div w:id="464591416">
      <w:bodyDiv w:val="1"/>
      <w:marLeft w:val="0"/>
      <w:marRight w:val="0"/>
      <w:marTop w:val="0"/>
      <w:marBottom w:val="0"/>
      <w:divBdr>
        <w:top w:val="none" w:sz="0" w:space="0" w:color="auto"/>
        <w:left w:val="none" w:sz="0" w:space="0" w:color="auto"/>
        <w:bottom w:val="none" w:sz="0" w:space="0" w:color="auto"/>
        <w:right w:val="none" w:sz="0" w:space="0" w:color="auto"/>
      </w:divBdr>
    </w:div>
    <w:div w:id="474377359">
      <w:bodyDiv w:val="1"/>
      <w:marLeft w:val="0"/>
      <w:marRight w:val="0"/>
      <w:marTop w:val="0"/>
      <w:marBottom w:val="0"/>
      <w:divBdr>
        <w:top w:val="none" w:sz="0" w:space="0" w:color="auto"/>
        <w:left w:val="none" w:sz="0" w:space="0" w:color="auto"/>
        <w:bottom w:val="none" w:sz="0" w:space="0" w:color="auto"/>
        <w:right w:val="none" w:sz="0" w:space="0" w:color="auto"/>
      </w:divBdr>
    </w:div>
    <w:div w:id="481316120">
      <w:bodyDiv w:val="1"/>
      <w:marLeft w:val="0"/>
      <w:marRight w:val="0"/>
      <w:marTop w:val="0"/>
      <w:marBottom w:val="0"/>
      <w:divBdr>
        <w:top w:val="none" w:sz="0" w:space="0" w:color="auto"/>
        <w:left w:val="none" w:sz="0" w:space="0" w:color="auto"/>
        <w:bottom w:val="none" w:sz="0" w:space="0" w:color="auto"/>
        <w:right w:val="none" w:sz="0" w:space="0" w:color="auto"/>
      </w:divBdr>
    </w:div>
    <w:div w:id="500506671">
      <w:bodyDiv w:val="1"/>
      <w:marLeft w:val="0"/>
      <w:marRight w:val="0"/>
      <w:marTop w:val="0"/>
      <w:marBottom w:val="0"/>
      <w:divBdr>
        <w:top w:val="none" w:sz="0" w:space="0" w:color="auto"/>
        <w:left w:val="none" w:sz="0" w:space="0" w:color="auto"/>
        <w:bottom w:val="none" w:sz="0" w:space="0" w:color="auto"/>
        <w:right w:val="none" w:sz="0" w:space="0" w:color="auto"/>
      </w:divBdr>
    </w:div>
    <w:div w:id="508376115">
      <w:bodyDiv w:val="1"/>
      <w:marLeft w:val="0"/>
      <w:marRight w:val="0"/>
      <w:marTop w:val="0"/>
      <w:marBottom w:val="0"/>
      <w:divBdr>
        <w:top w:val="none" w:sz="0" w:space="0" w:color="auto"/>
        <w:left w:val="none" w:sz="0" w:space="0" w:color="auto"/>
        <w:bottom w:val="none" w:sz="0" w:space="0" w:color="auto"/>
        <w:right w:val="none" w:sz="0" w:space="0" w:color="auto"/>
      </w:divBdr>
    </w:div>
    <w:div w:id="517233361">
      <w:bodyDiv w:val="1"/>
      <w:marLeft w:val="0"/>
      <w:marRight w:val="0"/>
      <w:marTop w:val="0"/>
      <w:marBottom w:val="0"/>
      <w:divBdr>
        <w:top w:val="none" w:sz="0" w:space="0" w:color="auto"/>
        <w:left w:val="none" w:sz="0" w:space="0" w:color="auto"/>
        <w:bottom w:val="none" w:sz="0" w:space="0" w:color="auto"/>
        <w:right w:val="none" w:sz="0" w:space="0" w:color="auto"/>
      </w:divBdr>
    </w:div>
    <w:div w:id="527261498">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28027783">
      <w:bodyDiv w:val="1"/>
      <w:marLeft w:val="0"/>
      <w:marRight w:val="0"/>
      <w:marTop w:val="0"/>
      <w:marBottom w:val="0"/>
      <w:divBdr>
        <w:top w:val="none" w:sz="0" w:space="0" w:color="auto"/>
        <w:left w:val="none" w:sz="0" w:space="0" w:color="auto"/>
        <w:bottom w:val="none" w:sz="0" w:space="0" w:color="auto"/>
        <w:right w:val="none" w:sz="0" w:space="0" w:color="auto"/>
      </w:divBdr>
    </w:div>
    <w:div w:id="528877934">
      <w:bodyDiv w:val="1"/>
      <w:marLeft w:val="0"/>
      <w:marRight w:val="0"/>
      <w:marTop w:val="0"/>
      <w:marBottom w:val="0"/>
      <w:divBdr>
        <w:top w:val="none" w:sz="0" w:space="0" w:color="auto"/>
        <w:left w:val="none" w:sz="0" w:space="0" w:color="auto"/>
        <w:bottom w:val="none" w:sz="0" w:space="0" w:color="auto"/>
        <w:right w:val="none" w:sz="0" w:space="0" w:color="auto"/>
      </w:divBdr>
    </w:div>
    <w:div w:id="532621947">
      <w:bodyDiv w:val="1"/>
      <w:marLeft w:val="0"/>
      <w:marRight w:val="0"/>
      <w:marTop w:val="0"/>
      <w:marBottom w:val="0"/>
      <w:divBdr>
        <w:top w:val="none" w:sz="0" w:space="0" w:color="auto"/>
        <w:left w:val="none" w:sz="0" w:space="0" w:color="auto"/>
        <w:bottom w:val="none" w:sz="0" w:space="0" w:color="auto"/>
        <w:right w:val="none" w:sz="0" w:space="0" w:color="auto"/>
      </w:divBdr>
    </w:div>
    <w:div w:id="536510018">
      <w:bodyDiv w:val="1"/>
      <w:marLeft w:val="0"/>
      <w:marRight w:val="0"/>
      <w:marTop w:val="0"/>
      <w:marBottom w:val="0"/>
      <w:divBdr>
        <w:top w:val="none" w:sz="0" w:space="0" w:color="auto"/>
        <w:left w:val="none" w:sz="0" w:space="0" w:color="auto"/>
        <w:bottom w:val="none" w:sz="0" w:space="0" w:color="auto"/>
        <w:right w:val="none" w:sz="0" w:space="0" w:color="auto"/>
      </w:divBdr>
    </w:div>
    <w:div w:id="542983605">
      <w:bodyDiv w:val="1"/>
      <w:marLeft w:val="0"/>
      <w:marRight w:val="0"/>
      <w:marTop w:val="0"/>
      <w:marBottom w:val="0"/>
      <w:divBdr>
        <w:top w:val="none" w:sz="0" w:space="0" w:color="auto"/>
        <w:left w:val="none" w:sz="0" w:space="0" w:color="auto"/>
        <w:bottom w:val="none" w:sz="0" w:space="0" w:color="auto"/>
        <w:right w:val="none" w:sz="0" w:space="0" w:color="auto"/>
      </w:divBdr>
    </w:div>
    <w:div w:id="547885344">
      <w:bodyDiv w:val="1"/>
      <w:marLeft w:val="0"/>
      <w:marRight w:val="0"/>
      <w:marTop w:val="0"/>
      <w:marBottom w:val="0"/>
      <w:divBdr>
        <w:top w:val="none" w:sz="0" w:space="0" w:color="auto"/>
        <w:left w:val="none" w:sz="0" w:space="0" w:color="auto"/>
        <w:bottom w:val="none" w:sz="0" w:space="0" w:color="auto"/>
        <w:right w:val="none" w:sz="0" w:space="0" w:color="auto"/>
      </w:divBdr>
    </w:div>
    <w:div w:id="548342012">
      <w:bodyDiv w:val="1"/>
      <w:marLeft w:val="0"/>
      <w:marRight w:val="0"/>
      <w:marTop w:val="0"/>
      <w:marBottom w:val="0"/>
      <w:divBdr>
        <w:top w:val="none" w:sz="0" w:space="0" w:color="auto"/>
        <w:left w:val="none" w:sz="0" w:space="0" w:color="auto"/>
        <w:bottom w:val="none" w:sz="0" w:space="0" w:color="auto"/>
        <w:right w:val="none" w:sz="0" w:space="0" w:color="auto"/>
      </w:divBdr>
    </w:div>
    <w:div w:id="548804622">
      <w:bodyDiv w:val="1"/>
      <w:marLeft w:val="0"/>
      <w:marRight w:val="0"/>
      <w:marTop w:val="0"/>
      <w:marBottom w:val="0"/>
      <w:divBdr>
        <w:top w:val="none" w:sz="0" w:space="0" w:color="auto"/>
        <w:left w:val="none" w:sz="0" w:space="0" w:color="auto"/>
        <w:bottom w:val="none" w:sz="0" w:space="0" w:color="auto"/>
        <w:right w:val="none" w:sz="0" w:space="0" w:color="auto"/>
      </w:divBdr>
    </w:div>
    <w:div w:id="557933359">
      <w:bodyDiv w:val="1"/>
      <w:marLeft w:val="0"/>
      <w:marRight w:val="0"/>
      <w:marTop w:val="0"/>
      <w:marBottom w:val="0"/>
      <w:divBdr>
        <w:top w:val="none" w:sz="0" w:space="0" w:color="auto"/>
        <w:left w:val="none" w:sz="0" w:space="0" w:color="auto"/>
        <w:bottom w:val="none" w:sz="0" w:space="0" w:color="auto"/>
        <w:right w:val="none" w:sz="0" w:space="0" w:color="auto"/>
      </w:divBdr>
    </w:div>
    <w:div w:id="570114241">
      <w:bodyDiv w:val="1"/>
      <w:marLeft w:val="0"/>
      <w:marRight w:val="0"/>
      <w:marTop w:val="0"/>
      <w:marBottom w:val="0"/>
      <w:divBdr>
        <w:top w:val="none" w:sz="0" w:space="0" w:color="auto"/>
        <w:left w:val="none" w:sz="0" w:space="0" w:color="auto"/>
        <w:bottom w:val="none" w:sz="0" w:space="0" w:color="auto"/>
        <w:right w:val="none" w:sz="0" w:space="0" w:color="auto"/>
      </w:divBdr>
    </w:div>
    <w:div w:id="574046680">
      <w:bodyDiv w:val="1"/>
      <w:marLeft w:val="0"/>
      <w:marRight w:val="0"/>
      <w:marTop w:val="0"/>
      <w:marBottom w:val="0"/>
      <w:divBdr>
        <w:top w:val="none" w:sz="0" w:space="0" w:color="auto"/>
        <w:left w:val="none" w:sz="0" w:space="0" w:color="auto"/>
        <w:bottom w:val="none" w:sz="0" w:space="0" w:color="auto"/>
        <w:right w:val="none" w:sz="0" w:space="0" w:color="auto"/>
      </w:divBdr>
    </w:div>
    <w:div w:id="575212256">
      <w:bodyDiv w:val="1"/>
      <w:marLeft w:val="0"/>
      <w:marRight w:val="0"/>
      <w:marTop w:val="0"/>
      <w:marBottom w:val="0"/>
      <w:divBdr>
        <w:top w:val="none" w:sz="0" w:space="0" w:color="auto"/>
        <w:left w:val="none" w:sz="0" w:space="0" w:color="auto"/>
        <w:bottom w:val="none" w:sz="0" w:space="0" w:color="auto"/>
        <w:right w:val="none" w:sz="0" w:space="0" w:color="auto"/>
      </w:divBdr>
    </w:div>
    <w:div w:id="577178884">
      <w:bodyDiv w:val="1"/>
      <w:marLeft w:val="0"/>
      <w:marRight w:val="0"/>
      <w:marTop w:val="0"/>
      <w:marBottom w:val="0"/>
      <w:divBdr>
        <w:top w:val="none" w:sz="0" w:space="0" w:color="auto"/>
        <w:left w:val="none" w:sz="0" w:space="0" w:color="auto"/>
        <w:bottom w:val="none" w:sz="0" w:space="0" w:color="auto"/>
        <w:right w:val="none" w:sz="0" w:space="0" w:color="auto"/>
      </w:divBdr>
    </w:div>
    <w:div w:id="580528654">
      <w:bodyDiv w:val="1"/>
      <w:marLeft w:val="0"/>
      <w:marRight w:val="0"/>
      <w:marTop w:val="0"/>
      <w:marBottom w:val="0"/>
      <w:divBdr>
        <w:top w:val="none" w:sz="0" w:space="0" w:color="auto"/>
        <w:left w:val="none" w:sz="0" w:space="0" w:color="auto"/>
        <w:bottom w:val="none" w:sz="0" w:space="0" w:color="auto"/>
        <w:right w:val="none" w:sz="0" w:space="0" w:color="auto"/>
      </w:divBdr>
    </w:div>
    <w:div w:id="589192582">
      <w:bodyDiv w:val="1"/>
      <w:marLeft w:val="0"/>
      <w:marRight w:val="0"/>
      <w:marTop w:val="0"/>
      <w:marBottom w:val="0"/>
      <w:divBdr>
        <w:top w:val="none" w:sz="0" w:space="0" w:color="auto"/>
        <w:left w:val="none" w:sz="0" w:space="0" w:color="auto"/>
        <w:bottom w:val="none" w:sz="0" w:space="0" w:color="auto"/>
        <w:right w:val="none" w:sz="0" w:space="0" w:color="auto"/>
      </w:divBdr>
    </w:div>
    <w:div w:id="590358846">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14336037">
      <w:bodyDiv w:val="1"/>
      <w:marLeft w:val="0"/>
      <w:marRight w:val="0"/>
      <w:marTop w:val="0"/>
      <w:marBottom w:val="0"/>
      <w:divBdr>
        <w:top w:val="none" w:sz="0" w:space="0" w:color="auto"/>
        <w:left w:val="none" w:sz="0" w:space="0" w:color="auto"/>
        <w:bottom w:val="none" w:sz="0" w:space="0" w:color="auto"/>
        <w:right w:val="none" w:sz="0" w:space="0" w:color="auto"/>
      </w:divBdr>
    </w:div>
    <w:div w:id="627710930">
      <w:bodyDiv w:val="1"/>
      <w:marLeft w:val="0"/>
      <w:marRight w:val="0"/>
      <w:marTop w:val="0"/>
      <w:marBottom w:val="0"/>
      <w:divBdr>
        <w:top w:val="none" w:sz="0" w:space="0" w:color="auto"/>
        <w:left w:val="none" w:sz="0" w:space="0" w:color="auto"/>
        <w:bottom w:val="none" w:sz="0" w:space="0" w:color="auto"/>
        <w:right w:val="none" w:sz="0" w:space="0" w:color="auto"/>
      </w:divBdr>
    </w:div>
    <w:div w:id="631592489">
      <w:bodyDiv w:val="1"/>
      <w:marLeft w:val="0"/>
      <w:marRight w:val="0"/>
      <w:marTop w:val="0"/>
      <w:marBottom w:val="0"/>
      <w:divBdr>
        <w:top w:val="none" w:sz="0" w:space="0" w:color="auto"/>
        <w:left w:val="none" w:sz="0" w:space="0" w:color="auto"/>
        <w:bottom w:val="none" w:sz="0" w:space="0" w:color="auto"/>
        <w:right w:val="none" w:sz="0" w:space="0" w:color="auto"/>
      </w:divBdr>
    </w:div>
    <w:div w:id="634722069">
      <w:bodyDiv w:val="1"/>
      <w:marLeft w:val="0"/>
      <w:marRight w:val="0"/>
      <w:marTop w:val="0"/>
      <w:marBottom w:val="0"/>
      <w:divBdr>
        <w:top w:val="none" w:sz="0" w:space="0" w:color="auto"/>
        <w:left w:val="none" w:sz="0" w:space="0" w:color="auto"/>
        <w:bottom w:val="none" w:sz="0" w:space="0" w:color="auto"/>
        <w:right w:val="none" w:sz="0" w:space="0" w:color="auto"/>
      </w:divBdr>
    </w:div>
    <w:div w:id="650061137">
      <w:bodyDiv w:val="1"/>
      <w:marLeft w:val="0"/>
      <w:marRight w:val="0"/>
      <w:marTop w:val="0"/>
      <w:marBottom w:val="0"/>
      <w:divBdr>
        <w:top w:val="none" w:sz="0" w:space="0" w:color="auto"/>
        <w:left w:val="none" w:sz="0" w:space="0" w:color="auto"/>
        <w:bottom w:val="none" w:sz="0" w:space="0" w:color="auto"/>
        <w:right w:val="none" w:sz="0" w:space="0" w:color="auto"/>
      </w:divBdr>
    </w:div>
    <w:div w:id="652219926">
      <w:bodyDiv w:val="1"/>
      <w:marLeft w:val="0"/>
      <w:marRight w:val="0"/>
      <w:marTop w:val="0"/>
      <w:marBottom w:val="0"/>
      <w:divBdr>
        <w:top w:val="none" w:sz="0" w:space="0" w:color="auto"/>
        <w:left w:val="none" w:sz="0" w:space="0" w:color="auto"/>
        <w:bottom w:val="none" w:sz="0" w:space="0" w:color="auto"/>
        <w:right w:val="none" w:sz="0" w:space="0" w:color="auto"/>
      </w:divBdr>
    </w:div>
    <w:div w:id="653141255">
      <w:bodyDiv w:val="1"/>
      <w:marLeft w:val="0"/>
      <w:marRight w:val="0"/>
      <w:marTop w:val="0"/>
      <w:marBottom w:val="0"/>
      <w:divBdr>
        <w:top w:val="none" w:sz="0" w:space="0" w:color="auto"/>
        <w:left w:val="none" w:sz="0" w:space="0" w:color="auto"/>
        <w:bottom w:val="none" w:sz="0" w:space="0" w:color="auto"/>
        <w:right w:val="none" w:sz="0" w:space="0" w:color="auto"/>
      </w:divBdr>
    </w:div>
    <w:div w:id="666178529">
      <w:bodyDiv w:val="1"/>
      <w:marLeft w:val="0"/>
      <w:marRight w:val="0"/>
      <w:marTop w:val="0"/>
      <w:marBottom w:val="0"/>
      <w:divBdr>
        <w:top w:val="none" w:sz="0" w:space="0" w:color="auto"/>
        <w:left w:val="none" w:sz="0" w:space="0" w:color="auto"/>
        <w:bottom w:val="none" w:sz="0" w:space="0" w:color="auto"/>
        <w:right w:val="none" w:sz="0" w:space="0" w:color="auto"/>
      </w:divBdr>
    </w:div>
    <w:div w:id="667683324">
      <w:bodyDiv w:val="1"/>
      <w:marLeft w:val="0"/>
      <w:marRight w:val="0"/>
      <w:marTop w:val="0"/>
      <w:marBottom w:val="0"/>
      <w:divBdr>
        <w:top w:val="none" w:sz="0" w:space="0" w:color="auto"/>
        <w:left w:val="none" w:sz="0" w:space="0" w:color="auto"/>
        <w:bottom w:val="none" w:sz="0" w:space="0" w:color="auto"/>
        <w:right w:val="none" w:sz="0" w:space="0" w:color="auto"/>
      </w:divBdr>
    </w:div>
    <w:div w:id="678193312">
      <w:bodyDiv w:val="1"/>
      <w:marLeft w:val="0"/>
      <w:marRight w:val="0"/>
      <w:marTop w:val="0"/>
      <w:marBottom w:val="0"/>
      <w:divBdr>
        <w:top w:val="none" w:sz="0" w:space="0" w:color="auto"/>
        <w:left w:val="none" w:sz="0" w:space="0" w:color="auto"/>
        <w:bottom w:val="none" w:sz="0" w:space="0" w:color="auto"/>
        <w:right w:val="none" w:sz="0" w:space="0" w:color="auto"/>
      </w:divBdr>
    </w:div>
    <w:div w:id="680278692">
      <w:bodyDiv w:val="1"/>
      <w:marLeft w:val="0"/>
      <w:marRight w:val="0"/>
      <w:marTop w:val="0"/>
      <w:marBottom w:val="0"/>
      <w:divBdr>
        <w:top w:val="none" w:sz="0" w:space="0" w:color="auto"/>
        <w:left w:val="none" w:sz="0" w:space="0" w:color="auto"/>
        <w:bottom w:val="none" w:sz="0" w:space="0" w:color="auto"/>
        <w:right w:val="none" w:sz="0" w:space="0" w:color="auto"/>
      </w:divBdr>
    </w:div>
    <w:div w:id="702242739">
      <w:bodyDiv w:val="1"/>
      <w:marLeft w:val="0"/>
      <w:marRight w:val="0"/>
      <w:marTop w:val="0"/>
      <w:marBottom w:val="0"/>
      <w:divBdr>
        <w:top w:val="none" w:sz="0" w:space="0" w:color="auto"/>
        <w:left w:val="none" w:sz="0" w:space="0" w:color="auto"/>
        <w:bottom w:val="none" w:sz="0" w:space="0" w:color="auto"/>
        <w:right w:val="none" w:sz="0" w:space="0" w:color="auto"/>
      </w:divBdr>
    </w:div>
    <w:div w:id="703600663">
      <w:bodyDiv w:val="1"/>
      <w:marLeft w:val="0"/>
      <w:marRight w:val="0"/>
      <w:marTop w:val="0"/>
      <w:marBottom w:val="0"/>
      <w:divBdr>
        <w:top w:val="none" w:sz="0" w:space="0" w:color="auto"/>
        <w:left w:val="none" w:sz="0" w:space="0" w:color="auto"/>
        <w:bottom w:val="none" w:sz="0" w:space="0" w:color="auto"/>
        <w:right w:val="none" w:sz="0" w:space="0" w:color="auto"/>
      </w:divBdr>
    </w:div>
    <w:div w:id="711735682">
      <w:bodyDiv w:val="1"/>
      <w:marLeft w:val="0"/>
      <w:marRight w:val="0"/>
      <w:marTop w:val="0"/>
      <w:marBottom w:val="0"/>
      <w:divBdr>
        <w:top w:val="none" w:sz="0" w:space="0" w:color="auto"/>
        <w:left w:val="none" w:sz="0" w:space="0" w:color="auto"/>
        <w:bottom w:val="none" w:sz="0" w:space="0" w:color="auto"/>
        <w:right w:val="none" w:sz="0" w:space="0" w:color="auto"/>
      </w:divBdr>
    </w:div>
    <w:div w:id="723603048">
      <w:bodyDiv w:val="1"/>
      <w:marLeft w:val="0"/>
      <w:marRight w:val="0"/>
      <w:marTop w:val="0"/>
      <w:marBottom w:val="0"/>
      <w:divBdr>
        <w:top w:val="none" w:sz="0" w:space="0" w:color="auto"/>
        <w:left w:val="none" w:sz="0" w:space="0" w:color="auto"/>
        <w:bottom w:val="none" w:sz="0" w:space="0" w:color="auto"/>
        <w:right w:val="none" w:sz="0" w:space="0" w:color="auto"/>
      </w:divBdr>
    </w:div>
    <w:div w:id="725103987">
      <w:bodyDiv w:val="1"/>
      <w:marLeft w:val="0"/>
      <w:marRight w:val="0"/>
      <w:marTop w:val="0"/>
      <w:marBottom w:val="0"/>
      <w:divBdr>
        <w:top w:val="none" w:sz="0" w:space="0" w:color="auto"/>
        <w:left w:val="none" w:sz="0" w:space="0" w:color="auto"/>
        <w:bottom w:val="none" w:sz="0" w:space="0" w:color="auto"/>
        <w:right w:val="none" w:sz="0" w:space="0" w:color="auto"/>
      </w:divBdr>
    </w:div>
    <w:div w:id="730035467">
      <w:bodyDiv w:val="1"/>
      <w:marLeft w:val="0"/>
      <w:marRight w:val="0"/>
      <w:marTop w:val="0"/>
      <w:marBottom w:val="0"/>
      <w:divBdr>
        <w:top w:val="none" w:sz="0" w:space="0" w:color="auto"/>
        <w:left w:val="none" w:sz="0" w:space="0" w:color="auto"/>
        <w:bottom w:val="none" w:sz="0" w:space="0" w:color="auto"/>
        <w:right w:val="none" w:sz="0" w:space="0" w:color="auto"/>
      </w:divBdr>
    </w:div>
    <w:div w:id="742677818">
      <w:bodyDiv w:val="1"/>
      <w:marLeft w:val="0"/>
      <w:marRight w:val="0"/>
      <w:marTop w:val="0"/>
      <w:marBottom w:val="0"/>
      <w:divBdr>
        <w:top w:val="none" w:sz="0" w:space="0" w:color="auto"/>
        <w:left w:val="none" w:sz="0" w:space="0" w:color="auto"/>
        <w:bottom w:val="none" w:sz="0" w:space="0" w:color="auto"/>
        <w:right w:val="none" w:sz="0" w:space="0" w:color="auto"/>
      </w:divBdr>
    </w:div>
    <w:div w:id="746339847">
      <w:bodyDiv w:val="1"/>
      <w:marLeft w:val="0"/>
      <w:marRight w:val="0"/>
      <w:marTop w:val="0"/>
      <w:marBottom w:val="0"/>
      <w:divBdr>
        <w:top w:val="none" w:sz="0" w:space="0" w:color="auto"/>
        <w:left w:val="none" w:sz="0" w:space="0" w:color="auto"/>
        <w:bottom w:val="none" w:sz="0" w:space="0" w:color="auto"/>
        <w:right w:val="none" w:sz="0" w:space="0" w:color="auto"/>
      </w:divBdr>
    </w:div>
    <w:div w:id="747926106">
      <w:bodyDiv w:val="1"/>
      <w:marLeft w:val="0"/>
      <w:marRight w:val="0"/>
      <w:marTop w:val="0"/>
      <w:marBottom w:val="0"/>
      <w:divBdr>
        <w:top w:val="none" w:sz="0" w:space="0" w:color="auto"/>
        <w:left w:val="none" w:sz="0" w:space="0" w:color="auto"/>
        <w:bottom w:val="none" w:sz="0" w:space="0" w:color="auto"/>
        <w:right w:val="none" w:sz="0" w:space="0" w:color="auto"/>
      </w:divBdr>
    </w:div>
    <w:div w:id="756176170">
      <w:bodyDiv w:val="1"/>
      <w:marLeft w:val="0"/>
      <w:marRight w:val="0"/>
      <w:marTop w:val="0"/>
      <w:marBottom w:val="0"/>
      <w:divBdr>
        <w:top w:val="none" w:sz="0" w:space="0" w:color="auto"/>
        <w:left w:val="none" w:sz="0" w:space="0" w:color="auto"/>
        <w:bottom w:val="none" w:sz="0" w:space="0" w:color="auto"/>
        <w:right w:val="none" w:sz="0" w:space="0" w:color="auto"/>
      </w:divBdr>
    </w:div>
    <w:div w:id="767313474">
      <w:bodyDiv w:val="1"/>
      <w:marLeft w:val="0"/>
      <w:marRight w:val="0"/>
      <w:marTop w:val="0"/>
      <w:marBottom w:val="0"/>
      <w:divBdr>
        <w:top w:val="none" w:sz="0" w:space="0" w:color="auto"/>
        <w:left w:val="none" w:sz="0" w:space="0" w:color="auto"/>
        <w:bottom w:val="none" w:sz="0" w:space="0" w:color="auto"/>
        <w:right w:val="none" w:sz="0" w:space="0" w:color="auto"/>
      </w:divBdr>
    </w:div>
    <w:div w:id="771705651">
      <w:bodyDiv w:val="1"/>
      <w:marLeft w:val="0"/>
      <w:marRight w:val="0"/>
      <w:marTop w:val="0"/>
      <w:marBottom w:val="0"/>
      <w:divBdr>
        <w:top w:val="none" w:sz="0" w:space="0" w:color="auto"/>
        <w:left w:val="none" w:sz="0" w:space="0" w:color="auto"/>
        <w:bottom w:val="none" w:sz="0" w:space="0" w:color="auto"/>
        <w:right w:val="none" w:sz="0" w:space="0" w:color="auto"/>
      </w:divBdr>
    </w:div>
    <w:div w:id="772670561">
      <w:bodyDiv w:val="1"/>
      <w:marLeft w:val="0"/>
      <w:marRight w:val="0"/>
      <w:marTop w:val="0"/>
      <w:marBottom w:val="0"/>
      <w:divBdr>
        <w:top w:val="none" w:sz="0" w:space="0" w:color="auto"/>
        <w:left w:val="none" w:sz="0" w:space="0" w:color="auto"/>
        <w:bottom w:val="none" w:sz="0" w:space="0" w:color="auto"/>
        <w:right w:val="none" w:sz="0" w:space="0" w:color="auto"/>
      </w:divBdr>
    </w:div>
    <w:div w:id="773789554">
      <w:bodyDiv w:val="1"/>
      <w:marLeft w:val="0"/>
      <w:marRight w:val="0"/>
      <w:marTop w:val="0"/>
      <w:marBottom w:val="0"/>
      <w:divBdr>
        <w:top w:val="none" w:sz="0" w:space="0" w:color="auto"/>
        <w:left w:val="none" w:sz="0" w:space="0" w:color="auto"/>
        <w:bottom w:val="none" w:sz="0" w:space="0" w:color="auto"/>
        <w:right w:val="none" w:sz="0" w:space="0" w:color="auto"/>
      </w:divBdr>
    </w:div>
    <w:div w:id="777062043">
      <w:bodyDiv w:val="1"/>
      <w:marLeft w:val="0"/>
      <w:marRight w:val="0"/>
      <w:marTop w:val="0"/>
      <w:marBottom w:val="0"/>
      <w:divBdr>
        <w:top w:val="none" w:sz="0" w:space="0" w:color="auto"/>
        <w:left w:val="none" w:sz="0" w:space="0" w:color="auto"/>
        <w:bottom w:val="none" w:sz="0" w:space="0" w:color="auto"/>
        <w:right w:val="none" w:sz="0" w:space="0" w:color="auto"/>
      </w:divBdr>
    </w:div>
    <w:div w:id="785270908">
      <w:bodyDiv w:val="1"/>
      <w:marLeft w:val="0"/>
      <w:marRight w:val="0"/>
      <w:marTop w:val="0"/>
      <w:marBottom w:val="0"/>
      <w:divBdr>
        <w:top w:val="none" w:sz="0" w:space="0" w:color="auto"/>
        <w:left w:val="none" w:sz="0" w:space="0" w:color="auto"/>
        <w:bottom w:val="none" w:sz="0" w:space="0" w:color="auto"/>
        <w:right w:val="none" w:sz="0" w:space="0" w:color="auto"/>
      </w:divBdr>
    </w:div>
    <w:div w:id="785659044">
      <w:bodyDiv w:val="1"/>
      <w:marLeft w:val="0"/>
      <w:marRight w:val="0"/>
      <w:marTop w:val="0"/>
      <w:marBottom w:val="0"/>
      <w:divBdr>
        <w:top w:val="none" w:sz="0" w:space="0" w:color="auto"/>
        <w:left w:val="none" w:sz="0" w:space="0" w:color="auto"/>
        <w:bottom w:val="none" w:sz="0" w:space="0" w:color="auto"/>
        <w:right w:val="none" w:sz="0" w:space="0" w:color="auto"/>
      </w:divBdr>
    </w:div>
    <w:div w:id="795489181">
      <w:bodyDiv w:val="1"/>
      <w:marLeft w:val="0"/>
      <w:marRight w:val="0"/>
      <w:marTop w:val="0"/>
      <w:marBottom w:val="0"/>
      <w:divBdr>
        <w:top w:val="none" w:sz="0" w:space="0" w:color="auto"/>
        <w:left w:val="none" w:sz="0" w:space="0" w:color="auto"/>
        <w:bottom w:val="none" w:sz="0" w:space="0" w:color="auto"/>
        <w:right w:val="none" w:sz="0" w:space="0" w:color="auto"/>
      </w:divBdr>
    </w:div>
    <w:div w:id="806892937">
      <w:bodyDiv w:val="1"/>
      <w:marLeft w:val="0"/>
      <w:marRight w:val="0"/>
      <w:marTop w:val="0"/>
      <w:marBottom w:val="0"/>
      <w:divBdr>
        <w:top w:val="none" w:sz="0" w:space="0" w:color="auto"/>
        <w:left w:val="none" w:sz="0" w:space="0" w:color="auto"/>
        <w:bottom w:val="none" w:sz="0" w:space="0" w:color="auto"/>
        <w:right w:val="none" w:sz="0" w:space="0" w:color="auto"/>
      </w:divBdr>
    </w:div>
    <w:div w:id="807631297">
      <w:bodyDiv w:val="1"/>
      <w:marLeft w:val="0"/>
      <w:marRight w:val="0"/>
      <w:marTop w:val="0"/>
      <w:marBottom w:val="0"/>
      <w:divBdr>
        <w:top w:val="none" w:sz="0" w:space="0" w:color="auto"/>
        <w:left w:val="none" w:sz="0" w:space="0" w:color="auto"/>
        <w:bottom w:val="none" w:sz="0" w:space="0" w:color="auto"/>
        <w:right w:val="none" w:sz="0" w:space="0" w:color="auto"/>
      </w:divBdr>
    </w:div>
    <w:div w:id="815951802">
      <w:bodyDiv w:val="1"/>
      <w:marLeft w:val="0"/>
      <w:marRight w:val="0"/>
      <w:marTop w:val="0"/>
      <w:marBottom w:val="0"/>
      <w:divBdr>
        <w:top w:val="none" w:sz="0" w:space="0" w:color="auto"/>
        <w:left w:val="none" w:sz="0" w:space="0" w:color="auto"/>
        <w:bottom w:val="none" w:sz="0" w:space="0" w:color="auto"/>
        <w:right w:val="none" w:sz="0" w:space="0" w:color="auto"/>
      </w:divBdr>
    </w:div>
    <w:div w:id="817959575">
      <w:bodyDiv w:val="1"/>
      <w:marLeft w:val="0"/>
      <w:marRight w:val="0"/>
      <w:marTop w:val="0"/>
      <w:marBottom w:val="0"/>
      <w:divBdr>
        <w:top w:val="none" w:sz="0" w:space="0" w:color="auto"/>
        <w:left w:val="none" w:sz="0" w:space="0" w:color="auto"/>
        <w:bottom w:val="none" w:sz="0" w:space="0" w:color="auto"/>
        <w:right w:val="none" w:sz="0" w:space="0" w:color="auto"/>
      </w:divBdr>
    </w:div>
    <w:div w:id="818107778">
      <w:bodyDiv w:val="1"/>
      <w:marLeft w:val="0"/>
      <w:marRight w:val="0"/>
      <w:marTop w:val="0"/>
      <w:marBottom w:val="0"/>
      <w:divBdr>
        <w:top w:val="none" w:sz="0" w:space="0" w:color="auto"/>
        <w:left w:val="none" w:sz="0" w:space="0" w:color="auto"/>
        <w:bottom w:val="none" w:sz="0" w:space="0" w:color="auto"/>
        <w:right w:val="none" w:sz="0" w:space="0" w:color="auto"/>
      </w:divBdr>
    </w:div>
    <w:div w:id="819812935">
      <w:bodyDiv w:val="1"/>
      <w:marLeft w:val="0"/>
      <w:marRight w:val="0"/>
      <w:marTop w:val="0"/>
      <w:marBottom w:val="0"/>
      <w:divBdr>
        <w:top w:val="none" w:sz="0" w:space="0" w:color="auto"/>
        <w:left w:val="none" w:sz="0" w:space="0" w:color="auto"/>
        <w:bottom w:val="none" w:sz="0" w:space="0" w:color="auto"/>
        <w:right w:val="none" w:sz="0" w:space="0" w:color="auto"/>
      </w:divBdr>
    </w:div>
    <w:div w:id="821626741">
      <w:bodyDiv w:val="1"/>
      <w:marLeft w:val="0"/>
      <w:marRight w:val="0"/>
      <w:marTop w:val="0"/>
      <w:marBottom w:val="0"/>
      <w:divBdr>
        <w:top w:val="none" w:sz="0" w:space="0" w:color="auto"/>
        <w:left w:val="none" w:sz="0" w:space="0" w:color="auto"/>
        <w:bottom w:val="none" w:sz="0" w:space="0" w:color="auto"/>
        <w:right w:val="none" w:sz="0" w:space="0" w:color="auto"/>
      </w:divBdr>
    </w:div>
    <w:div w:id="832648598">
      <w:bodyDiv w:val="1"/>
      <w:marLeft w:val="0"/>
      <w:marRight w:val="0"/>
      <w:marTop w:val="0"/>
      <w:marBottom w:val="0"/>
      <w:divBdr>
        <w:top w:val="none" w:sz="0" w:space="0" w:color="auto"/>
        <w:left w:val="none" w:sz="0" w:space="0" w:color="auto"/>
        <w:bottom w:val="none" w:sz="0" w:space="0" w:color="auto"/>
        <w:right w:val="none" w:sz="0" w:space="0" w:color="auto"/>
      </w:divBdr>
    </w:div>
    <w:div w:id="837963989">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67370652">
      <w:bodyDiv w:val="1"/>
      <w:marLeft w:val="0"/>
      <w:marRight w:val="0"/>
      <w:marTop w:val="0"/>
      <w:marBottom w:val="0"/>
      <w:divBdr>
        <w:top w:val="none" w:sz="0" w:space="0" w:color="auto"/>
        <w:left w:val="none" w:sz="0" w:space="0" w:color="auto"/>
        <w:bottom w:val="none" w:sz="0" w:space="0" w:color="auto"/>
        <w:right w:val="none" w:sz="0" w:space="0" w:color="auto"/>
      </w:divBdr>
    </w:div>
    <w:div w:id="871069618">
      <w:bodyDiv w:val="1"/>
      <w:marLeft w:val="0"/>
      <w:marRight w:val="0"/>
      <w:marTop w:val="0"/>
      <w:marBottom w:val="0"/>
      <w:divBdr>
        <w:top w:val="none" w:sz="0" w:space="0" w:color="auto"/>
        <w:left w:val="none" w:sz="0" w:space="0" w:color="auto"/>
        <w:bottom w:val="none" w:sz="0" w:space="0" w:color="auto"/>
        <w:right w:val="none" w:sz="0" w:space="0" w:color="auto"/>
      </w:divBdr>
    </w:div>
    <w:div w:id="875391921">
      <w:bodyDiv w:val="1"/>
      <w:marLeft w:val="0"/>
      <w:marRight w:val="0"/>
      <w:marTop w:val="0"/>
      <w:marBottom w:val="0"/>
      <w:divBdr>
        <w:top w:val="none" w:sz="0" w:space="0" w:color="auto"/>
        <w:left w:val="none" w:sz="0" w:space="0" w:color="auto"/>
        <w:bottom w:val="none" w:sz="0" w:space="0" w:color="auto"/>
        <w:right w:val="none" w:sz="0" w:space="0" w:color="auto"/>
      </w:divBdr>
    </w:div>
    <w:div w:id="877818946">
      <w:bodyDiv w:val="1"/>
      <w:marLeft w:val="0"/>
      <w:marRight w:val="0"/>
      <w:marTop w:val="0"/>
      <w:marBottom w:val="0"/>
      <w:divBdr>
        <w:top w:val="none" w:sz="0" w:space="0" w:color="auto"/>
        <w:left w:val="none" w:sz="0" w:space="0" w:color="auto"/>
        <w:bottom w:val="none" w:sz="0" w:space="0" w:color="auto"/>
        <w:right w:val="none" w:sz="0" w:space="0" w:color="auto"/>
      </w:divBdr>
    </w:div>
    <w:div w:id="883491873">
      <w:bodyDiv w:val="1"/>
      <w:marLeft w:val="0"/>
      <w:marRight w:val="0"/>
      <w:marTop w:val="0"/>
      <w:marBottom w:val="0"/>
      <w:divBdr>
        <w:top w:val="none" w:sz="0" w:space="0" w:color="auto"/>
        <w:left w:val="none" w:sz="0" w:space="0" w:color="auto"/>
        <w:bottom w:val="none" w:sz="0" w:space="0" w:color="auto"/>
        <w:right w:val="none" w:sz="0" w:space="0" w:color="auto"/>
      </w:divBdr>
    </w:div>
    <w:div w:id="894782698">
      <w:bodyDiv w:val="1"/>
      <w:marLeft w:val="0"/>
      <w:marRight w:val="0"/>
      <w:marTop w:val="0"/>
      <w:marBottom w:val="0"/>
      <w:divBdr>
        <w:top w:val="none" w:sz="0" w:space="0" w:color="auto"/>
        <w:left w:val="none" w:sz="0" w:space="0" w:color="auto"/>
        <w:bottom w:val="none" w:sz="0" w:space="0" w:color="auto"/>
        <w:right w:val="none" w:sz="0" w:space="0" w:color="auto"/>
      </w:divBdr>
    </w:div>
    <w:div w:id="912204627">
      <w:bodyDiv w:val="1"/>
      <w:marLeft w:val="0"/>
      <w:marRight w:val="0"/>
      <w:marTop w:val="0"/>
      <w:marBottom w:val="0"/>
      <w:divBdr>
        <w:top w:val="none" w:sz="0" w:space="0" w:color="auto"/>
        <w:left w:val="none" w:sz="0" w:space="0" w:color="auto"/>
        <w:bottom w:val="none" w:sz="0" w:space="0" w:color="auto"/>
        <w:right w:val="none" w:sz="0" w:space="0" w:color="auto"/>
      </w:divBdr>
    </w:div>
    <w:div w:id="915289842">
      <w:bodyDiv w:val="1"/>
      <w:marLeft w:val="0"/>
      <w:marRight w:val="0"/>
      <w:marTop w:val="0"/>
      <w:marBottom w:val="0"/>
      <w:divBdr>
        <w:top w:val="none" w:sz="0" w:space="0" w:color="auto"/>
        <w:left w:val="none" w:sz="0" w:space="0" w:color="auto"/>
        <w:bottom w:val="none" w:sz="0" w:space="0" w:color="auto"/>
        <w:right w:val="none" w:sz="0" w:space="0" w:color="auto"/>
      </w:divBdr>
    </w:div>
    <w:div w:id="920211994">
      <w:bodyDiv w:val="1"/>
      <w:marLeft w:val="0"/>
      <w:marRight w:val="0"/>
      <w:marTop w:val="0"/>
      <w:marBottom w:val="0"/>
      <w:divBdr>
        <w:top w:val="none" w:sz="0" w:space="0" w:color="auto"/>
        <w:left w:val="none" w:sz="0" w:space="0" w:color="auto"/>
        <w:bottom w:val="none" w:sz="0" w:space="0" w:color="auto"/>
        <w:right w:val="none" w:sz="0" w:space="0" w:color="auto"/>
      </w:divBdr>
    </w:div>
    <w:div w:id="938752378">
      <w:bodyDiv w:val="1"/>
      <w:marLeft w:val="0"/>
      <w:marRight w:val="0"/>
      <w:marTop w:val="0"/>
      <w:marBottom w:val="0"/>
      <w:divBdr>
        <w:top w:val="none" w:sz="0" w:space="0" w:color="auto"/>
        <w:left w:val="none" w:sz="0" w:space="0" w:color="auto"/>
        <w:bottom w:val="none" w:sz="0" w:space="0" w:color="auto"/>
        <w:right w:val="none" w:sz="0" w:space="0" w:color="auto"/>
      </w:divBdr>
    </w:div>
    <w:div w:id="956183155">
      <w:bodyDiv w:val="1"/>
      <w:marLeft w:val="0"/>
      <w:marRight w:val="0"/>
      <w:marTop w:val="0"/>
      <w:marBottom w:val="0"/>
      <w:divBdr>
        <w:top w:val="none" w:sz="0" w:space="0" w:color="auto"/>
        <w:left w:val="none" w:sz="0" w:space="0" w:color="auto"/>
        <w:bottom w:val="none" w:sz="0" w:space="0" w:color="auto"/>
        <w:right w:val="none" w:sz="0" w:space="0" w:color="auto"/>
      </w:divBdr>
    </w:div>
    <w:div w:id="969363413">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77615428">
      <w:bodyDiv w:val="1"/>
      <w:marLeft w:val="0"/>
      <w:marRight w:val="0"/>
      <w:marTop w:val="0"/>
      <w:marBottom w:val="0"/>
      <w:divBdr>
        <w:top w:val="none" w:sz="0" w:space="0" w:color="auto"/>
        <w:left w:val="none" w:sz="0" w:space="0" w:color="auto"/>
        <w:bottom w:val="none" w:sz="0" w:space="0" w:color="auto"/>
        <w:right w:val="none" w:sz="0" w:space="0" w:color="auto"/>
      </w:divBdr>
    </w:div>
    <w:div w:id="984550849">
      <w:bodyDiv w:val="1"/>
      <w:marLeft w:val="0"/>
      <w:marRight w:val="0"/>
      <w:marTop w:val="0"/>
      <w:marBottom w:val="0"/>
      <w:divBdr>
        <w:top w:val="none" w:sz="0" w:space="0" w:color="auto"/>
        <w:left w:val="none" w:sz="0" w:space="0" w:color="auto"/>
        <w:bottom w:val="none" w:sz="0" w:space="0" w:color="auto"/>
        <w:right w:val="none" w:sz="0" w:space="0" w:color="auto"/>
      </w:divBdr>
    </w:div>
    <w:div w:id="986785075">
      <w:bodyDiv w:val="1"/>
      <w:marLeft w:val="0"/>
      <w:marRight w:val="0"/>
      <w:marTop w:val="0"/>
      <w:marBottom w:val="0"/>
      <w:divBdr>
        <w:top w:val="none" w:sz="0" w:space="0" w:color="auto"/>
        <w:left w:val="none" w:sz="0" w:space="0" w:color="auto"/>
        <w:bottom w:val="none" w:sz="0" w:space="0" w:color="auto"/>
        <w:right w:val="none" w:sz="0" w:space="0" w:color="auto"/>
      </w:divBdr>
    </w:div>
    <w:div w:id="990522316">
      <w:bodyDiv w:val="1"/>
      <w:marLeft w:val="0"/>
      <w:marRight w:val="0"/>
      <w:marTop w:val="0"/>
      <w:marBottom w:val="0"/>
      <w:divBdr>
        <w:top w:val="none" w:sz="0" w:space="0" w:color="auto"/>
        <w:left w:val="none" w:sz="0" w:space="0" w:color="auto"/>
        <w:bottom w:val="none" w:sz="0" w:space="0" w:color="auto"/>
        <w:right w:val="none" w:sz="0" w:space="0" w:color="auto"/>
      </w:divBdr>
    </w:div>
    <w:div w:id="993296255">
      <w:bodyDiv w:val="1"/>
      <w:marLeft w:val="0"/>
      <w:marRight w:val="0"/>
      <w:marTop w:val="0"/>
      <w:marBottom w:val="0"/>
      <w:divBdr>
        <w:top w:val="none" w:sz="0" w:space="0" w:color="auto"/>
        <w:left w:val="none" w:sz="0" w:space="0" w:color="auto"/>
        <w:bottom w:val="none" w:sz="0" w:space="0" w:color="auto"/>
        <w:right w:val="none" w:sz="0" w:space="0" w:color="auto"/>
      </w:divBdr>
    </w:div>
    <w:div w:id="1003708103">
      <w:bodyDiv w:val="1"/>
      <w:marLeft w:val="0"/>
      <w:marRight w:val="0"/>
      <w:marTop w:val="0"/>
      <w:marBottom w:val="0"/>
      <w:divBdr>
        <w:top w:val="none" w:sz="0" w:space="0" w:color="auto"/>
        <w:left w:val="none" w:sz="0" w:space="0" w:color="auto"/>
        <w:bottom w:val="none" w:sz="0" w:space="0" w:color="auto"/>
        <w:right w:val="none" w:sz="0" w:space="0" w:color="auto"/>
      </w:divBdr>
    </w:div>
    <w:div w:id="1004866151">
      <w:bodyDiv w:val="1"/>
      <w:marLeft w:val="0"/>
      <w:marRight w:val="0"/>
      <w:marTop w:val="0"/>
      <w:marBottom w:val="0"/>
      <w:divBdr>
        <w:top w:val="none" w:sz="0" w:space="0" w:color="auto"/>
        <w:left w:val="none" w:sz="0" w:space="0" w:color="auto"/>
        <w:bottom w:val="none" w:sz="0" w:space="0" w:color="auto"/>
        <w:right w:val="none" w:sz="0" w:space="0" w:color="auto"/>
      </w:divBdr>
    </w:div>
    <w:div w:id="1005668527">
      <w:bodyDiv w:val="1"/>
      <w:marLeft w:val="0"/>
      <w:marRight w:val="0"/>
      <w:marTop w:val="0"/>
      <w:marBottom w:val="0"/>
      <w:divBdr>
        <w:top w:val="none" w:sz="0" w:space="0" w:color="auto"/>
        <w:left w:val="none" w:sz="0" w:space="0" w:color="auto"/>
        <w:bottom w:val="none" w:sz="0" w:space="0" w:color="auto"/>
        <w:right w:val="none" w:sz="0" w:space="0" w:color="auto"/>
      </w:divBdr>
    </w:div>
    <w:div w:id="1006128140">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13805834">
      <w:bodyDiv w:val="1"/>
      <w:marLeft w:val="0"/>
      <w:marRight w:val="0"/>
      <w:marTop w:val="0"/>
      <w:marBottom w:val="0"/>
      <w:divBdr>
        <w:top w:val="none" w:sz="0" w:space="0" w:color="auto"/>
        <w:left w:val="none" w:sz="0" w:space="0" w:color="auto"/>
        <w:bottom w:val="none" w:sz="0" w:space="0" w:color="auto"/>
        <w:right w:val="none" w:sz="0" w:space="0" w:color="auto"/>
      </w:divBdr>
    </w:div>
    <w:div w:id="1025325068">
      <w:bodyDiv w:val="1"/>
      <w:marLeft w:val="0"/>
      <w:marRight w:val="0"/>
      <w:marTop w:val="0"/>
      <w:marBottom w:val="0"/>
      <w:divBdr>
        <w:top w:val="none" w:sz="0" w:space="0" w:color="auto"/>
        <w:left w:val="none" w:sz="0" w:space="0" w:color="auto"/>
        <w:bottom w:val="none" w:sz="0" w:space="0" w:color="auto"/>
        <w:right w:val="none" w:sz="0" w:space="0" w:color="auto"/>
      </w:divBdr>
    </w:div>
    <w:div w:id="1026325514">
      <w:bodyDiv w:val="1"/>
      <w:marLeft w:val="0"/>
      <w:marRight w:val="0"/>
      <w:marTop w:val="0"/>
      <w:marBottom w:val="0"/>
      <w:divBdr>
        <w:top w:val="none" w:sz="0" w:space="0" w:color="auto"/>
        <w:left w:val="none" w:sz="0" w:space="0" w:color="auto"/>
        <w:bottom w:val="none" w:sz="0" w:space="0" w:color="auto"/>
        <w:right w:val="none" w:sz="0" w:space="0" w:color="auto"/>
      </w:divBdr>
    </w:div>
    <w:div w:id="1034382587">
      <w:bodyDiv w:val="1"/>
      <w:marLeft w:val="0"/>
      <w:marRight w:val="0"/>
      <w:marTop w:val="0"/>
      <w:marBottom w:val="0"/>
      <w:divBdr>
        <w:top w:val="none" w:sz="0" w:space="0" w:color="auto"/>
        <w:left w:val="none" w:sz="0" w:space="0" w:color="auto"/>
        <w:bottom w:val="none" w:sz="0" w:space="0" w:color="auto"/>
        <w:right w:val="none" w:sz="0" w:space="0" w:color="auto"/>
      </w:divBdr>
    </w:div>
    <w:div w:id="1046833781">
      <w:bodyDiv w:val="1"/>
      <w:marLeft w:val="0"/>
      <w:marRight w:val="0"/>
      <w:marTop w:val="0"/>
      <w:marBottom w:val="0"/>
      <w:divBdr>
        <w:top w:val="none" w:sz="0" w:space="0" w:color="auto"/>
        <w:left w:val="none" w:sz="0" w:space="0" w:color="auto"/>
        <w:bottom w:val="none" w:sz="0" w:space="0" w:color="auto"/>
        <w:right w:val="none" w:sz="0" w:space="0" w:color="auto"/>
      </w:divBdr>
    </w:div>
    <w:div w:id="1051995701">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2026631">
      <w:bodyDiv w:val="1"/>
      <w:marLeft w:val="0"/>
      <w:marRight w:val="0"/>
      <w:marTop w:val="0"/>
      <w:marBottom w:val="0"/>
      <w:divBdr>
        <w:top w:val="none" w:sz="0" w:space="0" w:color="auto"/>
        <w:left w:val="none" w:sz="0" w:space="0" w:color="auto"/>
        <w:bottom w:val="none" w:sz="0" w:space="0" w:color="auto"/>
        <w:right w:val="none" w:sz="0" w:space="0" w:color="auto"/>
      </w:divBdr>
    </w:div>
    <w:div w:id="1063866406">
      <w:bodyDiv w:val="1"/>
      <w:marLeft w:val="0"/>
      <w:marRight w:val="0"/>
      <w:marTop w:val="0"/>
      <w:marBottom w:val="0"/>
      <w:divBdr>
        <w:top w:val="none" w:sz="0" w:space="0" w:color="auto"/>
        <w:left w:val="none" w:sz="0" w:space="0" w:color="auto"/>
        <w:bottom w:val="none" w:sz="0" w:space="0" w:color="auto"/>
        <w:right w:val="none" w:sz="0" w:space="0" w:color="auto"/>
      </w:divBdr>
    </w:div>
    <w:div w:id="1076633865">
      <w:bodyDiv w:val="1"/>
      <w:marLeft w:val="0"/>
      <w:marRight w:val="0"/>
      <w:marTop w:val="0"/>
      <w:marBottom w:val="0"/>
      <w:divBdr>
        <w:top w:val="none" w:sz="0" w:space="0" w:color="auto"/>
        <w:left w:val="none" w:sz="0" w:space="0" w:color="auto"/>
        <w:bottom w:val="none" w:sz="0" w:space="0" w:color="auto"/>
        <w:right w:val="none" w:sz="0" w:space="0" w:color="auto"/>
      </w:divBdr>
    </w:div>
    <w:div w:id="1077820364">
      <w:bodyDiv w:val="1"/>
      <w:marLeft w:val="0"/>
      <w:marRight w:val="0"/>
      <w:marTop w:val="0"/>
      <w:marBottom w:val="0"/>
      <w:divBdr>
        <w:top w:val="none" w:sz="0" w:space="0" w:color="auto"/>
        <w:left w:val="none" w:sz="0" w:space="0" w:color="auto"/>
        <w:bottom w:val="none" w:sz="0" w:space="0" w:color="auto"/>
        <w:right w:val="none" w:sz="0" w:space="0" w:color="auto"/>
      </w:divBdr>
    </w:div>
    <w:div w:id="1084181588">
      <w:bodyDiv w:val="1"/>
      <w:marLeft w:val="0"/>
      <w:marRight w:val="0"/>
      <w:marTop w:val="0"/>
      <w:marBottom w:val="0"/>
      <w:divBdr>
        <w:top w:val="none" w:sz="0" w:space="0" w:color="auto"/>
        <w:left w:val="none" w:sz="0" w:space="0" w:color="auto"/>
        <w:bottom w:val="none" w:sz="0" w:space="0" w:color="auto"/>
        <w:right w:val="none" w:sz="0" w:space="0" w:color="auto"/>
      </w:divBdr>
    </w:div>
    <w:div w:id="1084374524">
      <w:bodyDiv w:val="1"/>
      <w:marLeft w:val="0"/>
      <w:marRight w:val="0"/>
      <w:marTop w:val="0"/>
      <w:marBottom w:val="0"/>
      <w:divBdr>
        <w:top w:val="none" w:sz="0" w:space="0" w:color="auto"/>
        <w:left w:val="none" w:sz="0" w:space="0" w:color="auto"/>
        <w:bottom w:val="none" w:sz="0" w:space="0" w:color="auto"/>
        <w:right w:val="none" w:sz="0" w:space="0" w:color="auto"/>
      </w:divBdr>
    </w:div>
    <w:div w:id="1086922739">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1701476">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095251963">
      <w:bodyDiv w:val="1"/>
      <w:marLeft w:val="0"/>
      <w:marRight w:val="0"/>
      <w:marTop w:val="0"/>
      <w:marBottom w:val="0"/>
      <w:divBdr>
        <w:top w:val="none" w:sz="0" w:space="0" w:color="auto"/>
        <w:left w:val="none" w:sz="0" w:space="0" w:color="auto"/>
        <w:bottom w:val="none" w:sz="0" w:space="0" w:color="auto"/>
        <w:right w:val="none" w:sz="0" w:space="0" w:color="auto"/>
      </w:divBdr>
    </w:div>
    <w:div w:id="1098450033">
      <w:bodyDiv w:val="1"/>
      <w:marLeft w:val="0"/>
      <w:marRight w:val="0"/>
      <w:marTop w:val="0"/>
      <w:marBottom w:val="0"/>
      <w:divBdr>
        <w:top w:val="none" w:sz="0" w:space="0" w:color="auto"/>
        <w:left w:val="none" w:sz="0" w:space="0" w:color="auto"/>
        <w:bottom w:val="none" w:sz="0" w:space="0" w:color="auto"/>
        <w:right w:val="none" w:sz="0" w:space="0" w:color="auto"/>
      </w:divBdr>
    </w:div>
    <w:div w:id="1099832178">
      <w:bodyDiv w:val="1"/>
      <w:marLeft w:val="0"/>
      <w:marRight w:val="0"/>
      <w:marTop w:val="0"/>
      <w:marBottom w:val="0"/>
      <w:divBdr>
        <w:top w:val="none" w:sz="0" w:space="0" w:color="auto"/>
        <w:left w:val="none" w:sz="0" w:space="0" w:color="auto"/>
        <w:bottom w:val="none" w:sz="0" w:space="0" w:color="auto"/>
        <w:right w:val="none" w:sz="0" w:space="0" w:color="auto"/>
      </w:divBdr>
    </w:div>
    <w:div w:id="1100180874">
      <w:bodyDiv w:val="1"/>
      <w:marLeft w:val="0"/>
      <w:marRight w:val="0"/>
      <w:marTop w:val="0"/>
      <w:marBottom w:val="0"/>
      <w:divBdr>
        <w:top w:val="none" w:sz="0" w:space="0" w:color="auto"/>
        <w:left w:val="none" w:sz="0" w:space="0" w:color="auto"/>
        <w:bottom w:val="none" w:sz="0" w:space="0" w:color="auto"/>
        <w:right w:val="none" w:sz="0" w:space="0" w:color="auto"/>
      </w:divBdr>
    </w:div>
    <w:div w:id="1104878995">
      <w:bodyDiv w:val="1"/>
      <w:marLeft w:val="0"/>
      <w:marRight w:val="0"/>
      <w:marTop w:val="0"/>
      <w:marBottom w:val="0"/>
      <w:divBdr>
        <w:top w:val="none" w:sz="0" w:space="0" w:color="auto"/>
        <w:left w:val="none" w:sz="0" w:space="0" w:color="auto"/>
        <w:bottom w:val="none" w:sz="0" w:space="0" w:color="auto"/>
        <w:right w:val="none" w:sz="0" w:space="0" w:color="auto"/>
      </w:divBdr>
    </w:div>
    <w:div w:id="1106997941">
      <w:bodyDiv w:val="1"/>
      <w:marLeft w:val="0"/>
      <w:marRight w:val="0"/>
      <w:marTop w:val="0"/>
      <w:marBottom w:val="0"/>
      <w:divBdr>
        <w:top w:val="none" w:sz="0" w:space="0" w:color="auto"/>
        <w:left w:val="none" w:sz="0" w:space="0" w:color="auto"/>
        <w:bottom w:val="none" w:sz="0" w:space="0" w:color="auto"/>
        <w:right w:val="none" w:sz="0" w:space="0" w:color="auto"/>
      </w:divBdr>
    </w:div>
    <w:div w:id="1109928382">
      <w:bodyDiv w:val="1"/>
      <w:marLeft w:val="0"/>
      <w:marRight w:val="0"/>
      <w:marTop w:val="0"/>
      <w:marBottom w:val="0"/>
      <w:divBdr>
        <w:top w:val="none" w:sz="0" w:space="0" w:color="auto"/>
        <w:left w:val="none" w:sz="0" w:space="0" w:color="auto"/>
        <w:bottom w:val="none" w:sz="0" w:space="0" w:color="auto"/>
        <w:right w:val="none" w:sz="0" w:space="0" w:color="auto"/>
      </w:divBdr>
    </w:div>
    <w:div w:id="1118068182">
      <w:bodyDiv w:val="1"/>
      <w:marLeft w:val="0"/>
      <w:marRight w:val="0"/>
      <w:marTop w:val="0"/>
      <w:marBottom w:val="0"/>
      <w:divBdr>
        <w:top w:val="none" w:sz="0" w:space="0" w:color="auto"/>
        <w:left w:val="none" w:sz="0" w:space="0" w:color="auto"/>
        <w:bottom w:val="none" w:sz="0" w:space="0" w:color="auto"/>
        <w:right w:val="none" w:sz="0" w:space="0" w:color="auto"/>
      </w:divBdr>
    </w:div>
    <w:div w:id="1132291733">
      <w:bodyDiv w:val="1"/>
      <w:marLeft w:val="0"/>
      <w:marRight w:val="0"/>
      <w:marTop w:val="0"/>
      <w:marBottom w:val="0"/>
      <w:divBdr>
        <w:top w:val="none" w:sz="0" w:space="0" w:color="auto"/>
        <w:left w:val="none" w:sz="0" w:space="0" w:color="auto"/>
        <w:bottom w:val="none" w:sz="0" w:space="0" w:color="auto"/>
        <w:right w:val="none" w:sz="0" w:space="0" w:color="auto"/>
      </w:divBdr>
    </w:div>
    <w:div w:id="1135871140">
      <w:bodyDiv w:val="1"/>
      <w:marLeft w:val="0"/>
      <w:marRight w:val="0"/>
      <w:marTop w:val="0"/>
      <w:marBottom w:val="0"/>
      <w:divBdr>
        <w:top w:val="none" w:sz="0" w:space="0" w:color="auto"/>
        <w:left w:val="none" w:sz="0" w:space="0" w:color="auto"/>
        <w:bottom w:val="none" w:sz="0" w:space="0" w:color="auto"/>
        <w:right w:val="none" w:sz="0" w:space="0" w:color="auto"/>
      </w:divBdr>
    </w:div>
    <w:div w:id="1151870252">
      <w:bodyDiv w:val="1"/>
      <w:marLeft w:val="0"/>
      <w:marRight w:val="0"/>
      <w:marTop w:val="0"/>
      <w:marBottom w:val="0"/>
      <w:divBdr>
        <w:top w:val="none" w:sz="0" w:space="0" w:color="auto"/>
        <w:left w:val="none" w:sz="0" w:space="0" w:color="auto"/>
        <w:bottom w:val="none" w:sz="0" w:space="0" w:color="auto"/>
        <w:right w:val="none" w:sz="0" w:space="0" w:color="auto"/>
      </w:divBdr>
    </w:div>
    <w:div w:id="1160464823">
      <w:bodyDiv w:val="1"/>
      <w:marLeft w:val="0"/>
      <w:marRight w:val="0"/>
      <w:marTop w:val="0"/>
      <w:marBottom w:val="0"/>
      <w:divBdr>
        <w:top w:val="none" w:sz="0" w:space="0" w:color="auto"/>
        <w:left w:val="none" w:sz="0" w:space="0" w:color="auto"/>
        <w:bottom w:val="none" w:sz="0" w:space="0" w:color="auto"/>
        <w:right w:val="none" w:sz="0" w:space="0" w:color="auto"/>
      </w:divBdr>
    </w:div>
    <w:div w:id="1168859893">
      <w:bodyDiv w:val="1"/>
      <w:marLeft w:val="0"/>
      <w:marRight w:val="0"/>
      <w:marTop w:val="0"/>
      <w:marBottom w:val="0"/>
      <w:divBdr>
        <w:top w:val="none" w:sz="0" w:space="0" w:color="auto"/>
        <w:left w:val="none" w:sz="0" w:space="0" w:color="auto"/>
        <w:bottom w:val="none" w:sz="0" w:space="0" w:color="auto"/>
        <w:right w:val="none" w:sz="0" w:space="0" w:color="auto"/>
      </w:divBdr>
    </w:div>
    <w:div w:id="1169443307">
      <w:bodyDiv w:val="1"/>
      <w:marLeft w:val="0"/>
      <w:marRight w:val="0"/>
      <w:marTop w:val="0"/>
      <w:marBottom w:val="0"/>
      <w:divBdr>
        <w:top w:val="none" w:sz="0" w:space="0" w:color="auto"/>
        <w:left w:val="none" w:sz="0" w:space="0" w:color="auto"/>
        <w:bottom w:val="none" w:sz="0" w:space="0" w:color="auto"/>
        <w:right w:val="none" w:sz="0" w:space="0" w:color="auto"/>
      </w:divBdr>
    </w:div>
    <w:div w:id="1173764257">
      <w:bodyDiv w:val="1"/>
      <w:marLeft w:val="0"/>
      <w:marRight w:val="0"/>
      <w:marTop w:val="0"/>
      <w:marBottom w:val="0"/>
      <w:divBdr>
        <w:top w:val="none" w:sz="0" w:space="0" w:color="auto"/>
        <w:left w:val="none" w:sz="0" w:space="0" w:color="auto"/>
        <w:bottom w:val="none" w:sz="0" w:space="0" w:color="auto"/>
        <w:right w:val="none" w:sz="0" w:space="0" w:color="auto"/>
      </w:divBdr>
    </w:div>
    <w:div w:id="1177381643">
      <w:bodyDiv w:val="1"/>
      <w:marLeft w:val="0"/>
      <w:marRight w:val="0"/>
      <w:marTop w:val="0"/>
      <w:marBottom w:val="0"/>
      <w:divBdr>
        <w:top w:val="none" w:sz="0" w:space="0" w:color="auto"/>
        <w:left w:val="none" w:sz="0" w:space="0" w:color="auto"/>
        <w:bottom w:val="none" w:sz="0" w:space="0" w:color="auto"/>
        <w:right w:val="none" w:sz="0" w:space="0" w:color="auto"/>
      </w:divBdr>
    </w:div>
    <w:div w:id="1177572203">
      <w:bodyDiv w:val="1"/>
      <w:marLeft w:val="0"/>
      <w:marRight w:val="0"/>
      <w:marTop w:val="0"/>
      <w:marBottom w:val="0"/>
      <w:divBdr>
        <w:top w:val="none" w:sz="0" w:space="0" w:color="auto"/>
        <w:left w:val="none" w:sz="0" w:space="0" w:color="auto"/>
        <w:bottom w:val="none" w:sz="0" w:space="0" w:color="auto"/>
        <w:right w:val="none" w:sz="0" w:space="0" w:color="auto"/>
      </w:divBdr>
    </w:div>
    <w:div w:id="1185437634">
      <w:bodyDiv w:val="1"/>
      <w:marLeft w:val="0"/>
      <w:marRight w:val="0"/>
      <w:marTop w:val="0"/>
      <w:marBottom w:val="0"/>
      <w:divBdr>
        <w:top w:val="none" w:sz="0" w:space="0" w:color="auto"/>
        <w:left w:val="none" w:sz="0" w:space="0" w:color="auto"/>
        <w:bottom w:val="none" w:sz="0" w:space="0" w:color="auto"/>
        <w:right w:val="none" w:sz="0" w:space="0" w:color="auto"/>
      </w:divBdr>
    </w:div>
    <w:div w:id="1190534051">
      <w:bodyDiv w:val="1"/>
      <w:marLeft w:val="0"/>
      <w:marRight w:val="0"/>
      <w:marTop w:val="0"/>
      <w:marBottom w:val="0"/>
      <w:divBdr>
        <w:top w:val="none" w:sz="0" w:space="0" w:color="auto"/>
        <w:left w:val="none" w:sz="0" w:space="0" w:color="auto"/>
        <w:bottom w:val="none" w:sz="0" w:space="0" w:color="auto"/>
        <w:right w:val="none" w:sz="0" w:space="0" w:color="auto"/>
      </w:divBdr>
    </w:div>
    <w:div w:id="1192954584">
      <w:bodyDiv w:val="1"/>
      <w:marLeft w:val="0"/>
      <w:marRight w:val="0"/>
      <w:marTop w:val="0"/>
      <w:marBottom w:val="0"/>
      <w:divBdr>
        <w:top w:val="none" w:sz="0" w:space="0" w:color="auto"/>
        <w:left w:val="none" w:sz="0" w:space="0" w:color="auto"/>
        <w:bottom w:val="none" w:sz="0" w:space="0" w:color="auto"/>
        <w:right w:val="none" w:sz="0" w:space="0" w:color="auto"/>
      </w:divBdr>
    </w:div>
    <w:div w:id="1194540777">
      <w:bodyDiv w:val="1"/>
      <w:marLeft w:val="0"/>
      <w:marRight w:val="0"/>
      <w:marTop w:val="0"/>
      <w:marBottom w:val="0"/>
      <w:divBdr>
        <w:top w:val="none" w:sz="0" w:space="0" w:color="auto"/>
        <w:left w:val="none" w:sz="0" w:space="0" w:color="auto"/>
        <w:bottom w:val="none" w:sz="0" w:space="0" w:color="auto"/>
        <w:right w:val="none" w:sz="0" w:space="0" w:color="auto"/>
      </w:divBdr>
    </w:div>
    <w:div w:id="1195339266">
      <w:bodyDiv w:val="1"/>
      <w:marLeft w:val="0"/>
      <w:marRight w:val="0"/>
      <w:marTop w:val="0"/>
      <w:marBottom w:val="0"/>
      <w:divBdr>
        <w:top w:val="none" w:sz="0" w:space="0" w:color="auto"/>
        <w:left w:val="none" w:sz="0" w:space="0" w:color="auto"/>
        <w:bottom w:val="none" w:sz="0" w:space="0" w:color="auto"/>
        <w:right w:val="none" w:sz="0" w:space="0" w:color="auto"/>
      </w:divBdr>
    </w:div>
    <w:div w:id="1195777428">
      <w:bodyDiv w:val="1"/>
      <w:marLeft w:val="0"/>
      <w:marRight w:val="0"/>
      <w:marTop w:val="0"/>
      <w:marBottom w:val="0"/>
      <w:divBdr>
        <w:top w:val="none" w:sz="0" w:space="0" w:color="auto"/>
        <w:left w:val="none" w:sz="0" w:space="0" w:color="auto"/>
        <w:bottom w:val="none" w:sz="0" w:space="0" w:color="auto"/>
        <w:right w:val="none" w:sz="0" w:space="0" w:color="auto"/>
      </w:divBdr>
    </w:div>
    <w:div w:id="1199469600">
      <w:bodyDiv w:val="1"/>
      <w:marLeft w:val="0"/>
      <w:marRight w:val="0"/>
      <w:marTop w:val="0"/>
      <w:marBottom w:val="0"/>
      <w:divBdr>
        <w:top w:val="none" w:sz="0" w:space="0" w:color="auto"/>
        <w:left w:val="none" w:sz="0" w:space="0" w:color="auto"/>
        <w:bottom w:val="none" w:sz="0" w:space="0" w:color="auto"/>
        <w:right w:val="none" w:sz="0" w:space="0" w:color="auto"/>
      </w:divBdr>
    </w:div>
    <w:div w:id="1206677713">
      <w:bodyDiv w:val="1"/>
      <w:marLeft w:val="0"/>
      <w:marRight w:val="0"/>
      <w:marTop w:val="0"/>
      <w:marBottom w:val="0"/>
      <w:divBdr>
        <w:top w:val="none" w:sz="0" w:space="0" w:color="auto"/>
        <w:left w:val="none" w:sz="0" w:space="0" w:color="auto"/>
        <w:bottom w:val="none" w:sz="0" w:space="0" w:color="auto"/>
        <w:right w:val="none" w:sz="0" w:space="0" w:color="auto"/>
      </w:divBdr>
    </w:div>
    <w:div w:id="1216238941">
      <w:bodyDiv w:val="1"/>
      <w:marLeft w:val="0"/>
      <w:marRight w:val="0"/>
      <w:marTop w:val="0"/>
      <w:marBottom w:val="0"/>
      <w:divBdr>
        <w:top w:val="none" w:sz="0" w:space="0" w:color="auto"/>
        <w:left w:val="none" w:sz="0" w:space="0" w:color="auto"/>
        <w:bottom w:val="none" w:sz="0" w:space="0" w:color="auto"/>
        <w:right w:val="none" w:sz="0" w:space="0" w:color="auto"/>
      </w:divBdr>
    </w:div>
    <w:div w:id="1228490692">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44950322">
      <w:bodyDiv w:val="1"/>
      <w:marLeft w:val="0"/>
      <w:marRight w:val="0"/>
      <w:marTop w:val="0"/>
      <w:marBottom w:val="0"/>
      <w:divBdr>
        <w:top w:val="none" w:sz="0" w:space="0" w:color="auto"/>
        <w:left w:val="none" w:sz="0" w:space="0" w:color="auto"/>
        <w:bottom w:val="none" w:sz="0" w:space="0" w:color="auto"/>
        <w:right w:val="none" w:sz="0" w:space="0" w:color="auto"/>
      </w:divBdr>
    </w:div>
    <w:div w:id="1259096123">
      <w:bodyDiv w:val="1"/>
      <w:marLeft w:val="0"/>
      <w:marRight w:val="0"/>
      <w:marTop w:val="0"/>
      <w:marBottom w:val="0"/>
      <w:divBdr>
        <w:top w:val="none" w:sz="0" w:space="0" w:color="auto"/>
        <w:left w:val="none" w:sz="0" w:space="0" w:color="auto"/>
        <w:bottom w:val="none" w:sz="0" w:space="0" w:color="auto"/>
        <w:right w:val="none" w:sz="0" w:space="0" w:color="auto"/>
      </w:divBdr>
    </w:div>
    <w:div w:id="1269005318">
      <w:bodyDiv w:val="1"/>
      <w:marLeft w:val="0"/>
      <w:marRight w:val="0"/>
      <w:marTop w:val="0"/>
      <w:marBottom w:val="0"/>
      <w:divBdr>
        <w:top w:val="none" w:sz="0" w:space="0" w:color="auto"/>
        <w:left w:val="none" w:sz="0" w:space="0" w:color="auto"/>
        <w:bottom w:val="none" w:sz="0" w:space="0" w:color="auto"/>
        <w:right w:val="none" w:sz="0" w:space="0" w:color="auto"/>
      </w:divBdr>
    </w:div>
    <w:div w:id="1272126090">
      <w:bodyDiv w:val="1"/>
      <w:marLeft w:val="0"/>
      <w:marRight w:val="0"/>
      <w:marTop w:val="0"/>
      <w:marBottom w:val="0"/>
      <w:divBdr>
        <w:top w:val="none" w:sz="0" w:space="0" w:color="auto"/>
        <w:left w:val="none" w:sz="0" w:space="0" w:color="auto"/>
        <w:bottom w:val="none" w:sz="0" w:space="0" w:color="auto"/>
        <w:right w:val="none" w:sz="0" w:space="0" w:color="auto"/>
      </w:divBdr>
    </w:div>
    <w:div w:id="1274558255">
      <w:bodyDiv w:val="1"/>
      <w:marLeft w:val="0"/>
      <w:marRight w:val="0"/>
      <w:marTop w:val="0"/>
      <w:marBottom w:val="0"/>
      <w:divBdr>
        <w:top w:val="none" w:sz="0" w:space="0" w:color="auto"/>
        <w:left w:val="none" w:sz="0" w:space="0" w:color="auto"/>
        <w:bottom w:val="none" w:sz="0" w:space="0" w:color="auto"/>
        <w:right w:val="none" w:sz="0" w:space="0" w:color="auto"/>
      </w:divBdr>
    </w:div>
    <w:div w:id="1285844266">
      <w:bodyDiv w:val="1"/>
      <w:marLeft w:val="0"/>
      <w:marRight w:val="0"/>
      <w:marTop w:val="0"/>
      <w:marBottom w:val="0"/>
      <w:divBdr>
        <w:top w:val="none" w:sz="0" w:space="0" w:color="auto"/>
        <w:left w:val="none" w:sz="0" w:space="0" w:color="auto"/>
        <w:bottom w:val="none" w:sz="0" w:space="0" w:color="auto"/>
        <w:right w:val="none" w:sz="0" w:space="0" w:color="auto"/>
      </w:divBdr>
    </w:div>
    <w:div w:id="1307474393">
      <w:bodyDiv w:val="1"/>
      <w:marLeft w:val="0"/>
      <w:marRight w:val="0"/>
      <w:marTop w:val="0"/>
      <w:marBottom w:val="0"/>
      <w:divBdr>
        <w:top w:val="none" w:sz="0" w:space="0" w:color="auto"/>
        <w:left w:val="none" w:sz="0" w:space="0" w:color="auto"/>
        <w:bottom w:val="none" w:sz="0" w:space="0" w:color="auto"/>
        <w:right w:val="none" w:sz="0" w:space="0" w:color="auto"/>
      </w:divBdr>
      <w:divsChild>
        <w:div w:id="687175634">
          <w:marLeft w:val="0"/>
          <w:marRight w:val="0"/>
          <w:marTop w:val="0"/>
          <w:marBottom w:val="0"/>
          <w:divBdr>
            <w:top w:val="none" w:sz="0" w:space="0" w:color="auto"/>
            <w:left w:val="none" w:sz="0" w:space="0" w:color="auto"/>
            <w:bottom w:val="none" w:sz="0" w:space="0" w:color="auto"/>
            <w:right w:val="none" w:sz="0" w:space="0" w:color="auto"/>
          </w:divBdr>
          <w:divsChild>
            <w:div w:id="110240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90290">
      <w:bodyDiv w:val="1"/>
      <w:marLeft w:val="0"/>
      <w:marRight w:val="0"/>
      <w:marTop w:val="0"/>
      <w:marBottom w:val="0"/>
      <w:divBdr>
        <w:top w:val="none" w:sz="0" w:space="0" w:color="auto"/>
        <w:left w:val="none" w:sz="0" w:space="0" w:color="auto"/>
        <w:bottom w:val="none" w:sz="0" w:space="0" w:color="auto"/>
        <w:right w:val="none" w:sz="0" w:space="0" w:color="auto"/>
      </w:divBdr>
    </w:div>
    <w:div w:id="1326981497">
      <w:bodyDiv w:val="1"/>
      <w:marLeft w:val="0"/>
      <w:marRight w:val="0"/>
      <w:marTop w:val="0"/>
      <w:marBottom w:val="0"/>
      <w:divBdr>
        <w:top w:val="none" w:sz="0" w:space="0" w:color="auto"/>
        <w:left w:val="none" w:sz="0" w:space="0" w:color="auto"/>
        <w:bottom w:val="none" w:sz="0" w:space="0" w:color="auto"/>
        <w:right w:val="none" w:sz="0" w:space="0" w:color="auto"/>
      </w:divBdr>
    </w:div>
    <w:div w:id="1327444278">
      <w:bodyDiv w:val="1"/>
      <w:marLeft w:val="0"/>
      <w:marRight w:val="0"/>
      <w:marTop w:val="0"/>
      <w:marBottom w:val="0"/>
      <w:divBdr>
        <w:top w:val="none" w:sz="0" w:space="0" w:color="auto"/>
        <w:left w:val="none" w:sz="0" w:space="0" w:color="auto"/>
        <w:bottom w:val="none" w:sz="0" w:space="0" w:color="auto"/>
        <w:right w:val="none" w:sz="0" w:space="0" w:color="auto"/>
      </w:divBdr>
    </w:div>
    <w:div w:id="1328677770">
      <w:bodyDiv w:val="1"/>
      <w:marLeft w:val="0"/>
      <w:marRight w:val="0"/>
      <w:marTop w:val="0"/>
      <w:marBottom w:val="0"/>
      <w:divBdr>
        <w:top w:val="none" w:sz="0" w:space="0" w:color="auto"/>
        <w:left w:val="none" w:sz="0" w:space="0" w:color="auto"/>
        <w:bottom w:val="none" w:sz="0" w:space="0" w:color="auto"/>
        <w:right w:val="none" w:sz="0" w:space="0" w:color="auto"/>
      </w:divBdr>
    </w:div>
    <w:div w:id="1329673199">
      <w:bodyDiv w:val="1"/>
      <w:marLeft w:val="0"/>
      <w:marRight w:val="0"/>
      <w:marTop w:val="0"/>
      <w:marBottom w:val="0"/>
      <w:divBdr>
        <w:top w:val="none" w:sz="0" w:space="0" w:color="auto"/>
        <w:left w:val="none" w:sz="0" w:space="0" w:color="auto"/>
        <w:bottom w:val="none" w:sz="0" w:space="0" w:color="auto"/>
        <w:right w:val="none" w:sz="0" w:space="0" w:color="auto"/>
      </w:divBdr>
    </w:div>
    <w:div w:id="1336417284">
      <w:bodyDiv w:val="1"/>
      <w:marLeft w:val="0"/>
      <w:marRight w:val="0"/>
      <w:marTop w:val="0"/>
      <w:marBottom w:val="0"/>
      <w:divBdr>
        <w:top w:val="none" w:sz="0" w:space="0" w:color="auto"/>
        <w:left w:val="none" w:sz="0" w:space="0" w:color="auto"/>
        <w:bottom w:val="none" w:sz="0" w:space="0" w:color="auto"/>
        <w:right w:val="none" w:sz="0" w:space="0" w:color="auto"/>
      </w:divBdr>
    </w:div>
    <w:div w:id="1352686903">
      <w:bodyDiv w:val="1"/>
      <w:marLeft w:val="0"/>
      <w:marRight w:val="0"/>
      <w:marTop w:val="0"/>
      <w:marBottom w:val="0"/>
      <w:divBdr>
        <w:top w:val="none" w:sz="0" w:space="0" w:color="auto"/>
        <w:left w:val="none" w:sz="0" w:space="0" w:color="auto"/>
        <w:bottom w:val="none" w:sz="0" w:space="0" w:color="auto"/>
        <w:right w:val="none" w:sz="0" w:space="0" w:color="auto"/>
      </w:divBdr>
    </w:div>
    <w:div w:id="1370375891">
      <w:bodyDiv w:val="1"/>
      <w:marLeft w:val="0"/>
      <w:marRight w:val="0"/>
      <w:marTop w:val="0"/>
      <w:marBottom w:val="0"/>
      <w:divBdr>
        <w:top w:val="none" w:sz="0" w:space="0" w:color="auto"/>
        <w:left w:val="none" w:sz="0" w:space="0" w:color="auto"/>
        <w:bottom w:val="none" w:sz="0" w:space="0" w:color="auto"/>
        <w:right w:val="none" w:sz="0" w:space="0" w:color="auto"/>
      </w:divBdr>
    </w:div>
    <w:div w:id="1373918398">
      <w:bodyDiv w:val="1"/>
      <w:marLeft w:val="0"/>
      <w:marRight w:val="0"/>
      <w:marTop w:val="0"/>
      <w:marBottom w:val="0"/>
      <w:divBdr>
        <w:top w:val="none" w:sz="0" w:space="0" w:color="auto"/>
        <w:left w:val="none" w:sz="0" w:space="0" w:color="auto"/>
        <w:bottom w:val="none" w:sz="0" w:space="0" w:color="auto"/>
        <w:right w:val="none" w:sz="0" w:space="0" w:color="auto"/>
      </w:divBdr>
    </w:div>
    <w:div w:id="1378774374">
      <w:bodyDiv w:val="1"/>
      <w:marLeft w:val="0"/>
      <w:marRight w:val="0"/>
      <w:marTop w:val="0"/>
      <w:marBottom w:val="0"/>
      <w:divBdr>
        <w:top w:val="none" w:sz="0" w:space="0" w:color="auto"/>
        <w:left w:val="none" w:sz="0" w:space="0" w:color="auto"/>
        <w:bottom w:val="none" w:sz="0" w:space="0" w:color="auto"/>
        <w:right w:val="none" w:sz="0" w:space="0" w:color="auto"/>
      </w:divBdr>
    </w:div>
    <w:div w:id="1379622539">
      <w:bodyDiv w:val="1"/>
      <w:marLeft w:val="0"/>
      <w:marRight w:val="0"/>
      <w:marTop w:val="0"/>
      <w:marBottom w:val="0"/>
      <w:divBdr>
        <w:top w:val="none" w:sz="0" w:space="0" w:color="auto"/>
        <w:left w:val="none" w:sz="0" w:space="0" w:color="auto"/>
        <w:bottom w:val="none" w:sz="0" w:space="0" w:color="auto"/>
        <w:right w:val="none" w:sz="0" w:space="0" w:color="auto"/>
      </w:divBdr>
    </w:div>
    <w:div w:id="1392655372">
      <w:bodyDiv w:val="1"/>
      <w:marLeft w:val="0"/>
      <w:marRight w:val="0"/>
      <w:marTop w:val="0"/>
      <w:marBottom w:val="0"/>
      <w:divBdr>
        <w:top w:val="none" w:sz="0" w:space="0" w:color="auto"/>
        <w:left w:val="none" w:sz="0" w:space="0" w:color="auto"/>
        <w:bottom w:val="none" w:sz="0" w:space="0" w:color="auto"/>
        <w:right w:val="none" w:sz="0" w:space="0" w:color="auto"/>
      </w:divBdr>
    </w:div>
    <w:div w:id="1419139178">
      <w:bodyDiv w:val="1"/>
      <w:marLeft w:val="0"/>
      <w:marRight w:val="0"/>
      <w:marTop w:val="0"/>
      <w:marBottom w:val="0"/>
      <w:divBdr>
        <w:top w:val="none" w:sz="0" w:space="0" w:color="auto"/>
        <w:left w:val="none" w:sz="0" w:space="0" w:color="auto"/>
        <w:bottom w:val="none" w:sz="0" w:space="0" w:color="auto"/>
        <w:right w:val="none" w:sz="0" w:space="0" w:color="auto"/>
      </w:divBdr>
    </w:div>
    <w:div w:id="1428697276">
      <w:bodyDiv w:val="1"/>
      <w:marLeft w:val="0"/>
      <w:marRight w:val="0"/>
      <w:marTop w:val="0"/>
      <w:marBottom w:val="0"/>
      <w:divBdr>
        <w:top w:val="none" w:sz="0" w:space="0" w:color="auto"/>
        <w:left w:val="none" w:sz="0" w:space="0" w:color="auto"/>
        <w:bottom w:val="none" w:sz="0" w:space="0" w:color="auto"/>
        <w:right w:val="none" w:sz="0" w:space="0" w:color="auto"/>
      </w:divBdr>
    </w:div>
    <w:div w:id="1429538727">
      <w:bodyDiv w:val="1"/>
      <w:marLeft w:val="0"/>
      <w:marRight w:val="0"/>
      <w:marTop w:val="0"/>
      <w:marBottom w:val="0"/>
      <w:divBdr>
        <w:top w:val="none" w:sz="0" w:space="0" w:color="auto"/>
        <w:left w:val="none" w:sz="0" w:space="0" w:color="auto"/>
        <w:bottom w:val="none" w:sz="0" w:space="0" w:color="auto"/>
        <w:right w:val="none" w:sz="0" w:space="0" w:color="auto"/>
      </w:divBdr>
    </w:div>
    <w:div w:id="1432584092">
      <w:bodyDiv w:val="1"/>
      <w:marLeft w:val="0"/>
      <w:marRight w:val="0"/>
      <w:marTop w:val="0"/>
      <w:marBottom w:val="0"/>
      <w:divBdr>
        <w:top w:val="none" w:sz="0" w:space="0" w:color="auto"/>
        <w:left w:val="none" w:sz="0" w:space="0" w:color="auto"/>
        <w:bottom w:val="none" w:sz="0" w:space="0" w:color="auto"/>
        <w:right w:val="none" w:sz="0" w:space="0" w:color="auto"/>
      </w:divBdr>
    </w:div>
    <w:div w:id="1433431763">
      <w:bodyDiv w:val="1"/>
      <w:marLeft w:val="0"/>
      <w:marRight w:val="0"/>
      <w:marTop w:val="0"/>
      <w:marBottom w:val="0"/>
      <w:divBdr>
        <w:top w:val="none" w:sz="0" w:space="0" w:color="auto"/>
        <w:left w:val="none" w:sz="0" w:space="0" w:color="auto"/>
        <w:bottom w:val="none" w:sz="0" w:space="0" w:color="auto"/>
        <w:right w:val="none" w:sz="0" w:space="0" w:color="auto"/>
      </w:divBdr>
    </w:div>
    <w:div w:id="1441923076">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53406202">
      <w:bodyDiv w:val="1"/>
      <w:marLeft w:val="0"/>
      <w:marRight w:val="0"/>
      <w:marTop w:val="0"/>
      <w:marBottom w:val="0"/>
      <w:divBdr>
        <w:top w:val="none" w:sz="0" w:space="0" w:color="auto"/>
        <w:left w:val="none" w:sz="0" w:space="0" w:color="auto"/>
        <w:bottom w:val="none" w:sz="0" w:space="0" w:color="auto"/>
        <w:right w:val="none" w:sz="0" w:space="0" w:color="auto"/>
      </w:divBdr>
    </w:div>
    <w:div w:id="1462110883">
      <w:bodyDiv w:val="1"/>
      <w:marLeft w:val="0"/>
      <w:marRight w:val="0"/>
      <w:marTop w:val="0"/>
      <w:marBottom w:val="0"/>
      <w:divBdr>
        <w:top w:val="none" w:sz="0" w:space="0" w:color="auto"/>
        <w:left w:val="none" w:sz="0" w:space="0" w:color="auto"/>
        <w:bottom w:val="none" w:sz="0" w:space="0" w:color="auto"/>
        <w:right w:val="none" w:sz="0" w:space="0" w:color="auto"/>
      </w:divBdr>
    </w:div>
    <w:div w:id="1465152816">
      <w:bodyDiv w:val="1"/>
      <w:marLeft w:val="0"/>
      <w:marRight w:val="0"/>
      <w:marTop w:val="0"/>
      <w:marBottom w:val="0"/>
      <w:divBdr>
        <w:top w:val="none" w:sz="0" w:space="0" w:color="auto"/>
        <w:left w:val="none" w:sz="0" w:space="0" w:color="auto"/>
        <w:bottom w:val="none" w:sz="0" w:space="0" w:color="auto"/>
        <w:right w:val="none" w:sz="0" w:space="0" w:color="auto"/>
      </w:divBdr>
    </w:div>
    <w:div w:id="1466655472">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70052459">
      <w:bodyDiv w:val="1"/>
      <w:marLeft w:val="0"/>
      <w:marRight w:val="0"/>
      <w:marTop w:val="0"/>
      <w:marBottom w:val="0"/>
      <w:divBdr>
        <w:top w:val="none" w:sz="0" w:space="0" w:color="auto"/>
        <w:left w:val="none" w:sz="0" w:space="0" w:color="auto"/>
        <w:bottom w:val="none" w:sz="0" w:space="0" w:color="auto"/>
        <w:right w:val="none" w:sz="0" w:space="0" w:color="auto"/>
      </w:divBdr>
    </w:div>
    <w:div w:id="1470320865">
      <w:bodyDiv w:val="1"/>
      <w:marLeft w:val="0"/>
      <w:marRight w:val="0"/>
      <w:marTop w:val="0"/>
      <w:marBottom w:val="0"/>
      <w:divBdr>
        <w:top w:val="none" w:sz="0" w:space="0" w:color="auto"/>
        <w:left w:val="none" w:sz="0" w:space="0" w:color="auto"/>
        <w:bottom w:val="none" w:sz="0" w:space="0" w:color="auto"/>
        <w:right w:val="none" w:sz="0" w:space="0" w:color="auto"/>
      </w:divBdr>
    </w:div>
    <w:div w:id="1491554705">
      <w:bodyDiv w:val="1"/>
      <w:marLeft w:val="0"/>
      <w:marRight w:val="0"/>
      <w:marTop w:val="0"/>
      <w:marBottom w:val="0"/>
      <w:divBdr>
        <w:top w:val="none" w:sz="0" w:space="0" w:color="auto"/>
        <w:left w:val="none" w:sz="0" w:space="0" w:color="auto"/>
        <w:bottom w:val="none" w:sz="0" w:space="0" w:color="auto"/>
        <w:right w:val="none" w:sz="0" w:space="0" w:color="auto"/>
      </w:divBdr>
    </w:div>
    <w:div w:id="1491602230">
      <w:bodyDiv w:val="1"/>
      <w:marLeft w:val="0"/>
      <w:marRight w:val="0"/>
      <w:marTop w:val="0"/>
      <w:marBottom w:val="0"/>
      <w:divBdr>
        <w:top w:val="none" w:sz="0" w:space="0" w:color="auto"/>
        <w:left w:val="none" w:sz="0" w:space="0" w:color="auto"/>
        <w:bottom w:val="none" w:sz="0" w:space="0" w:color="auto"/>
        <w:right w:val="none" w:sz="0" w:space="0" w:color="auto"/>
      </w:divBdr>
    </w:div>
    <w:div w:id="1497260223">
      <w:bodyDiv w:val="1"/>
      <w:marLeft w:val="0"/>
      <w:marRight w:val="0"/>
      <w:marTop w:val="0"/>
      <w:marBottom w:val="0"/>
      <w:divBdr>
        <w:top w:val="none" w:sz="0" w:space="0" w:color="auto"/>
        <w:left w:val="none" w:sz="0" w:space="0" w:color="auto"/>
        <w:bottom w:val="none" w:sz="0" w:space="0" w:color="auto"/>
        <w:right w:val="none" w:sz="0" w:space="0" w:color="auto"/>
      </w:divBdr>
    </w:div>
    <w:div w:id="1502507987">
      <w:bodyDiv w:val="1"/>
      <w:marLeft w:val="0"/>
      <w:marRight w:val="0"/>
      <w:marTop w:val="0"/>
      <w:marBottom w:val="0"/>
      <w:divBdr>
        <w:top w:val="none" w:sz="0" w:space="0" w:color="auto"/>
        <w:left w:val="none" w:sz="0" w:space="0" w:color="auto"/>
        <w:bottom w:val="none" w:sz="0" w:space="0" w:color="auto"/>
        <w:right w:val="none" w:sz="0" w:space="0" w:color="auto"/>
      </w:divBdr>
    </w:div>
    <w:div w:id="1509055244">
      <w:bodyDiv w:val="1"/>
      <w:marLeft w:val="0"/>
      <w:marRight w:val="0"/>
      <w:marTop w:val="0"/>
      <w:marBottom w:val="0"/>
      <w:divBdr>
        <w:top w:val="none" w:sz="0" w:space="0" w:color="auto"/>
        <w:left w:val="none" w:sz="0" w:space="0" w:color="auto"/>
        <w:bottom w:val="none" w:sz="0" w:space="0" w:color="auto"/>
        <w:right w:val="none" w:sz="0" w:space="0" w:color="auto"/>
      </w:divBdr>
    </w:div>
    <w:div w:id="1510170791">
      <w:bodyDiv w:val="1"/>
      <w:marLeft w:val="0"/>
      <w:marRight w:val="0"/>
      <w:marTop w:val="0"/>
      <w:marBottom w:val="0"/>
      <w:divBdr>
        <w:top w:val="none" w:sz="0" w:space="0" w:color="auto"/>
        <w:left w:val="none" w:sz="0" w:space="0" w:color="auto"/>
        <w:bottom w:val="none" w:sz="0" w:space="0" w:color="auto"/>
        <w:right w:val="none" w:sz="0" w:space="0" w:color="auto"/>
      </w:divBdr>
    </w:div>
    <w:div w:id="1511292463">
      <w:bodyDiv w:val="1"/>
      <w:marLeft w:val="0"/>
      <w:marRight w:val="0"/>
      <w:marTop w:val="0"/>
      <w:marBottom w:val="0"/>
      <w:divBdr>
        <w:top w:val="none" w:sz="0" w:space="0" w:color="auto"/>
        <w:left w:val="none" w:sz="0" w:space="0" w:color="auto"/>
        <w:bottom w:val="none" w:sz="0" w:space="0" w:color="auto"/>
        <w:right w:val="none" w:sz="0" w:space="0" w:color="auto"/>
      </w:divBdr>
    </w:div>
    <w:div w:id="1515532932">
      <w:bodyDiv w:val="1"/>
      <w:marLeft w:val="0"/>
      <w:marRight w:val="0"/>
      <w:marTop w:val="0"/>
      <w:marBottom w:val="0"/>
      <w:divBdr>
        <w:top w:val="none" w:sz="0" w:space="0" w:color="auto"/>
        <w:left w:val="none" w:sz="0" w:space="0" w:color="auto"/>
        <w:bottom w:val="none" w:sz="0" w:space="0" w:color="auto"/>
        <w:right w:val="none" w:sz="0" w:space="0" w:color="auto"/>
      </w:divBdr>
    </w:div>
    <w:div w:id="1519613500">
      <w:bodyDiv w:val="1"/>
      <w:marLeft w:val="0"/>
      <w:marRight w:val="0"/>
      <w:marTop w:val="0"/>
      <w:marBottom w:val="0"/>
      <w:divBdr>
        <w:top w:val="none" w:sz="0" w:space="0" w:color="auto"/>
        <w:left w:val="none" w:sz="0" w:space="0" w:color="auto"/>
        <w:bottom w:val="none" w:sz="0" w:space="0" w:color="auto"/>
        <w:right w:val="none" w:sz="0" w:space="0" w:color="auto"/>
      </w:divBdr>
    </w:div>
    <w:div w:id="1528985904">
      <w:bodyDiv w:val="1"/>
      <w:marLeft w:val="0"/>
      <w:marRight w:val="0"/>
      <w:marTop w:val="0"/>
      <w:marBottom w:val="0"/>
      <w:divBdr>
        <w:top w:val="none" w:sz="0" w:space="0" w:color="auto"/>
        <w:left w:val="none" w:sz="0" w:space="0" w:color="auto"/>
        <w:bottom w:val="none" w:sz="0" w:space="0" w:color="auto"/>
        <w:right w:val="none" w:sz="0" w:space="0" w:color="auto"/>
      </w:divBdr>
    </w:div>
    <w:div w:id="1533181319">
      <w:bodyDiv w:val="1"/>
      <w:marLeft w:val="0"/>
      <w:marRight w:val="0"/>
      <w:marTop w:val="0"/>
      <w:marBottom w:val="0"/>
      <w:divBdr>
        <w:top w:val="none" w:sz="0" w:space="0" w:color="auto"/>
        <w:left w:val="none" w:sz="0" w:space="0" w:color="auto"/>
        <w:bottom w:val="none" w:sz="0" w:space="0" w:color="auto"/>
        <w:right w:val="none" w:sz="0" w:space="0" w:color="auto"/>
      </w:divBdr>
    </w:div>
    <w:div w:id="1537548313">
      <w:bodyDiv w:val="1"/>
      <w:marLeft w:val="0"/>
      <w:marRight w:val="0"/>
      <w:marTop w:val="0"/>
      <w:marBottom w:val="0"/>
      <w:divBdr>
        <w:top w:val="none" w:sz="0" w:space="0" w:color="auto"/>
        <w:left w:val="none" w:sz="0" w:space="0" w:color="auto"/>
        <w:bottom w:val="none" w:sz="0" w:space="0" w:color="auto"/>
        <w:right w:val="none" w:sz="0" w:space="0" w:color="auto"/>
      </w:divBdr>
    </w:div>
    <w:div w:id="1546025173">
      <w:bodyDiv w:val="1"/>
      <w:marLeft w:val="0"/>
      <w:marRight w:val="0"/>
      <w:marTop w:val="0"/>
      <w:marBottom w:val="0"/>
      <w:divBdr>
        <w:top w:val="none" w:sz="0" w:space="0" w:color="auto"/>
        <w:left w:val="none" w:sz="0" w:space="0" w:color="auto"/>
        <w:bottom w:val="none" w:sz="0" w:space="0" w:color="auto"/>
        <w:right w:val="none" w:sz="0" w:space="0" w:color="auto"/>
      </w:divBdr>
      <w:divsChild>
        <w:div w:id="370158437">
          <w:marLeft w:val="0"/>
          <w:marRight w:val="0"/>
          <w:marTop w:val="0"/>
          <w:marBottom w:val="0"/>
          <w:divBdr>
            <w:top w:val="none" w:sz="0" w:space="0" w:color="auto"/>
            <w:left w:val="none" w:sz="0" w:space="0" w:color="auto"/>
            <w:bottom w:val="none" w:sz="0" w:space="0" w:color="auto"/>
            <w:right w:val="none" w:sz="0" w:space="0" w:color="auto"/>
          </w:divBdr>
          <w:divsChild>
            <w:div w:id="192317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00722">
      <w:bodyDiv w:val="1"/>
      <w:marLeft w:val="0"/>
      <w:marRight w:val="0"/>
      <w:marTop w:val="0"/>
      <w:marBottom w:val="0"/>
      <w:divBdr>
        <w:top w:val="none" w:sz="0" w:space="0" w:color="auto"/>
        <w:left w:val="none" w:sz="0" w:space="0" w:color="auto"/>
        <w:bottom w:val="none" w:sz="0" w:space="0" w:color="auto"/>
        <w:right w:val="none" w:sz="0" w:space="0" w:color="auto"/>
      </w:divBdr>
    </w:div>
    <w:div w:id="1552569888">
      <w:bodyDiv w:val="1"/>
      <w:marLeft w:val="0"/>
      <w:marRight w:val="0"/>
      <w:marTop w:val="0"/>
      <w:marBottom w:val="0"/>
      <w:divBdr>
        <w:top w:val="none" w:sz="0" w:space="0" w:color="auto"/>
        <w:left w:val="none" w:sz="0" w:space="0" w:color="auto"/>
        <w:bottom w:val="none" w:sz="0" w:space="0" w:color="auto"/>
        <w:right w:val="none" w:sz="0" w:space="0" w:color="auto"/>
      </w:divBdr>
    </w:div>
    <w:div w:id="1553229383">
      <w:bodyDiv w:val="1"/>
      <w:marLeft w:val="0"/>
      <w:marRight w:val="0"/>
      <w:marTop w:val="0"/>
      <w:marBottom w:val="0"/>
      <w:divBdr>
        <w:top w:val="none" w:sz="0" w:space="0" w:color="auto"/>
        <w:left w:val="none" w:sz="0" w:space="0" w:color="auto"/>
        <w:bottom w:val="none" w:sz="0" w:space="0" w:color="auto"/>
        <w:right w:val="none" w:sz="0" w:space="0" w:color="auto"/>
      </w:divBdr>
    </w:div>
    <w:div w:id="1557350835">
      <w:bodyDiv w:val="1"/>
      <w:marLeft w:val="0"/>
      <w:marRight w:val="0"/>
      <w:marTop w:val="0"/>
      <w:marBottom w:val="0"/>
      <w:divBdr>
        <w:top w:val="none" w:sz="0" w:space="0" w:color="auto"/>
        <w:left w:val="none" w:sz="0" w:space="0" w:color="auto"/>
        <w:bottom w:val="none" w:sz="0" w:space="0" w:color="auto"/>
        <w:right w:val="none" w:sz="0" w:space="0" w:color="auto"/>
      </w:divBdr>
    </w:div>
    <w:div w:id="1559706833">
      <w:bodyDiv w:val="1"/>
      <w:marLeft w:val="0"/>
      <w:marRight w:val="0"/>
      <w:marTop w:val="0"/>
      <w:marBottom w:val="0"/>
      <w:divBdr>
        <w:top w:val="none" w:sz="0" w:space="0" w:color="auto"/>
        <w:left w:val="none" w:sz="0" w:space="0" w:color="auto"/>
        <w:bottom w:val="none" w:sz="0" w:space="0" w:color="auto"/>
        <w:right w:val="none" w:sz="0" w:space="0" w:color="auto"/>
      </w:divBdr>
    </w:div>
    <w:div w:id="1563249501">
      <w:bodyDiv w:val="1"/>
      <w:marLeft w:val="0"/>
      <w:marRight w:val="0"/>
      <w:marTop w:val="0"/>
      <w:marBottom w:val="0"/>
      <w:divBdr>
        <w:top w:val="none" w:sz="0" w:space="0" w:color="auto"/>
        <w:left w:val="none" w:sz="0" w:space="0" w:color="auto"/>
        <w:bottom w:val="none" w:sz="0" w:space="0" w:color="auto"/>
        <w:right w:val="none" w:sz="0" w:space="0" w:color="auto"/>
      </w:divBdr>
    </w:div>
    <w:div w:id="1567644784">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579287835">
      <w:bodyDiv w:val="1"/>
      <w:marLeft w:val="0"/>
      <w:marRight w:val="0"/>
      <w:marTop w:val="0"/>
      <w:marBottom w:val="0"/>
      <w:divBdr>
        <w:top w:val="none" w:sz="0" w:space="0" w:color="auto"/>
        <w:left w:val="none" w:sz="0" w:space="0" w:color="auto"/>
        <w:bottom w:val="none" w:sz="0" w:space="0" w:color="auto"/>
        <w:right w:val="none" w:sz="0" w:space="0" w:color="auto"/>
      </w:divBdr>
    </w:div>
    <w:div w:id="1594631085">
      <w:bodyDiv w:val="1"/>
      <w:marLeft w:val="0"/>
      <w:marRight w:val="0"/>
      <w:marTop w:val="0"/>
      <w:marBottom w:val="0"/>
      <w:divBdr>
        <w:top w:val="none" w:sz="0" w:space="0" w:color="auto"/>
        <w:left w:val="none" w:sz="0" w:space="0" w:color="auto"/>
        <w:bottom w:val="none" w:sz="0" w:space="0" w:color="auto"/>
        <w:right w:val="none" w:sz="0" w:space="0" w:color="auto"/>
      </w:divBdr>
    </w:div>
    <w:div w:id="1604387152">
      <w:bodyDiv w:val="1"/>
      <w:marLeft w:val="0"/>
      <w:marRight w:val="0"/>
      <w:marTop w:val="0"/>
      <w:marBottom w:val="0"/>
      <w:divBdr>
        <w:top w:val="none" w:sz="0" w:space="0" w:color="auto"/>
        <w:left w:val="none" w:sz="0" w:space="0" w:color="auto"/>
        <w:bottom w:val="none" w:sz="0" w:space="0" w:color="auto"/>
        <w:right w:val="none" w:sz="0" w:space="0" w:color="auto"/>
      </w:divBdr>
    </w:div>
    <w:div w:id="1604877982">
      <w:bodyDiv w:val="1"/>
      <w:marLeft w:val="0"/>
      <w:marRight w:val="0"/>
      <w:marTop w:val="0"/>
      <w:marBottom w:val="0"/>
      <w:divBdr>
        <w:top w:val="none" w:sz="0" w:space="0" w:color="auto"/>
        <w:left w:val="none" w:sz="0" w:space="0" w:color="auto"/>
        <w:bottom w:val="none" w:sz="0" w:space="0" w:color="auto"/>
        <w:right w:val="none" w:sz="0" w:space="0" w:color="auto"/>
      </w:divBdr>
    </w:div>
    <w:div w:id="1630864600">
      <w:bodyDiv w:val="1"/>
      <w:marLeft w:val="0"/>
      <w:marRight w:val="0"/>
      <w:marTop w:val="0"/>
      <w:marBottom w:val="0"/>
      <w:divBdr>
        <w:top w:val="none" w:sz="0" w:space="0" w:color="auto"/>
        <w:left w:val="none" w:sz="0" w:space="0" w:color="auto"/>
        <w:bottom w:val="none" w:sz="0" w:space="0" w:color="auto"/>
        <w:right w:val="none" w:sz="0" w:space="0" w:color="auto"/>
      </w:divBdr>
    </w:div>
    <w:div w:id="1636909080">
      <w:bodyDiv w:val="1"/>
      <w:marLeft w:val="0"/>
      <w:marRight w:val="0"/>
      <w:marTop w:val="0"/>
      <w:marBottom w:val="0"/>
      <w:divBdr>
        <w:top w:val="none" w:sz="0" w:space="0" w:color="auto"/>
        <w:left w:val="none" w:sz="0" w:space="0" w:color="auto"/>
        <w:bottom w:val="none" w:sz="0" w:space="0" w:color="auto"/>
        <w:right w:val="none" w:sz="0" w:space="0" w:color="auto"/>
      </w:divBdr>
    </w:div>
    <w:div w:id="1637367832">
      <w:bodyDiv w:val="1"/>
      <w:marLeft w:val="0"/>
      <w:marRight w:val="0"/>
      <w:marTop w:val="0"/>
      <w:marBottom w:val="0"/>
      <w:divBdr>
        <w:top w:val="none" w:sz="0" w:space="0" w:color="auto"/>
        <w:left w:val="none" w:sz="0" w:space="0" w:color="auto"/>
        <w:bottom w:val="none" w:sz="0" w:space="0" w:color="auto"/>
        <w:right w:val="none" w:sz="0" w:space="0" w:color="auto"/>
      </w:divBdr>
    </w:div>
    <w:div w:id="1654024732">
      <w:bodyDiv w:val="1"/>
      <w:marLeft w:val="0"/>
      <w:marRight w:val="0"/>
      <w:marTop w:val="0"/>
      <w:marBottom w:val="0"/>
      <w:divBdr>
        <w:top w:val="none" w:sz="0" w:space="0" w:color="auto"/>
        <w:left w:val="none" w:sz="0" w:space="0" w:color="auto"/>
        <w:bottom w:val="none" w:sz="0" w:space="0" w:color="auto"/>
        <w:right w:val="none" w:sz="0" w:space="0" w:color="auto"/>
      </w:divBdr>
    </w:div>
    <w:div w:id="1662193750">
      <w:bodyDiv w:val="1"/>
      <w:marLeft w:val="0"/>
      <w:marRight w:val="0"/>
      <w:marTop w:val="0"/>
      <w:marBottom w:val="0"/>
      <w:divBdr>
        <w:top w:val="none" w:sz="0" w:space="0" w:color="auto"/>
        <w:left w:val="none" w:sz="0" w:space="0" w:color="auto"/>
        <w:bottom w:val="none" w:sz="0" w:space="0" w:color="auto"/>
        <w:right w:val="none" w:sz="0" w:space="0" w:color="auto"/>
      </w:divBdr>
    </w:div>
    <w:div w:id="1663849862">
      <w:bodyDiv w:val="1"/>
      <w:marLeft w:val="0"/>
      <w:marRight w:val="0"/>
      <w:marTop w:val="0"/>
      <w:marBottom w:val="0"/>
      <w:divBdr>
        <w:top w:val="none" w:sz="0" w:space="0" w:color="auto"/>
        <w:left w:val="none" w:sz="0" w:space="0" w:color="auto"/>
        <w:bottom w:val="none" w:sz="0" w:space="0" w:color="auto"/>
        <w:right w:val="none" w:sz="0" w:space="0" w:color="auto"/>
      </w:divBdr>
    </w:div>
    <w:div w:id="1666736128">
      <w:bodyDiv w:val="1"/>
      <w:marLeft w:val="0"/>
      <w:marRight w:val="0"/>
      <w:marTop w:val="0"/>
      <w:marBottom w:val="0"/>
      <w:divBdr>
        <w:top w:val="none" w:sz="0" w:space="0" w:color="auto"/>
        <w:left w:val="none" w:sz="0" w:space="0" w:color="auto"/>
        <w:bottom w:val="none" w:sz="0" w:space="0" w:color="auto"/>
        <w:right w:val="none" w:sz="0" w:space="0" w:color="auto"/>
      </w:divBdr>
    </w:div>
    <w:div w:id="1675768772">
      <w:bodyDiv w:val="1"/>
      <w:marLeft w:val="0"/>
      <w:marRight w:val="0"/>
      <w:marTop w:val="0"/>
      <w:marBottom w:val="0"/>
      <w:divBdr>
        <w:top w:val="none" w:sz="0" w:space="0" w:color="auto"/>
        <w:left w:val="none" w:sz="0" w:space="0" w:color="auto"/>
        <w:bottom w:val="none" w:sz="0" w:space="0" w:color="auto"/>
        <w:right w:val="none" w:sz="0" w:space="0" w:color="auto"/>
      </w:divBdr>
    </w:div>
    <w:div w:id="1677152501">
      <w:bodyDiv w:val="1"/>
      <w:marLeft w:val="0"/>
      <w:marRight w:val="0"/>
      <w:marTop w:val="0"/>
      <w:marBottom w:val="0"/>
      <w:divBdr>
        <w:top w:val="none" w:sz="0" w:space="0" w:color="auto"/>
        <w:left w:val="none" w:sz="0" w:space="0" w:color="auto"/>
        <w:bottom w:val="none" w:sz="0" w:space="0" w:color="auto"/>
        <w:right w:val="none" w:sz="0" w:space="0" w:color="auto"/>
      </w:divBdr>
    </w:div>
    <w:div w:id="1687441025">
      <w:bodyDiv w:val="1"/>
      <w:marLeft w:val="0"/>
      <w:marRight w:val="0"/>
      <w:marTop w:val="0"/>
      <w:marBottom w:val="0"/>
      <w:divBdr>
        <w:top w:val="none" w:sz="0" w:space="0" w:color="auto"/>
        <w:left w:val="none" w:sz="0" w:space="0" w:color="auto"/>
        <w:bottom w:val="none" w:sz="0" w:space="0" w:color="auto"/>
        <w:right w:val="none" w:sz="0" w:space="0" w:color="auto"/>
      </w:divBdr>
    </w:div>
    <w:div w:id="1687441678">
      <w:bodyDiv w:val="1"/>
      <w:marLeft w:val="0"/>
      <w:marRight w:val="0"/>
      <w:marTop w:val="0"/>
      <w:marBottom w:val="0"/>
      <w:divBdr>
        <w:top w:val="none" w:sz="0" w:space="0" w:color="auto"/>
        <w:left w:val="none" w:sz="0" w:space="0" w:color="auto"/>
        <w:bottom w:val="none" w:sz="0" w:space="0" w:color="auto"/>
        <w:right w:val="none" w:sz="0" w:space="0" w:color="auto"/>
      </w:divBdr>
    </w:div>
    <w:div w:id="1692684840">
      <w:bodyDiv w:val="1"/>
      <w:marLeft w:val="0"/>
      <w:marRight w:val="0"/>
      <w:marTop w:val="0"/>
      <w:marBottom w:val="0"/>
      <w:divBdr>
        <w:top w:val="none" w:sz="0" w:space="0" w:color="auto"/>
        <w:left w:val="none" w:sz="0" w:space="0" w:color="auto"/>
        <w:bottom w:val="none" w:sz="0" w:space="0" w:color="auto"/>
        <w:right w:val="none" w:sz="0" w:space="0" w:color="auto"/>
      </w:divBdr>
    </w:div>
    <w:div w:id="1734542267">
      <w:bodyDiv w:val="1"/>
      <w:marLeft w:val="0"/>
      <w:marRight w:val="0"/>
      <w:marTop w:val="0"/>
      <w:marBottom w:val="0"/>
      <w:divBdr>
        <w:top w:val="none" w:sz="0" w:space="0" w:color="auto"/>
        <w:left w:val="none" w:sz="0" w:space="0" w:color="auto"/>
        <w:bottom w:val="none" w:sz="0" w:space="0" w:color="auto"/>
        <w:right w:val="none" w:sz="0" w:space="0" w:color="auto"/>
      </w:divBdr>
    </w:div>
    <w:div w:id="1759324490">
      <w:bodyDiv w:val="1"/>
      <w:marLeft w:val="0"/>
      <w:marRight w:val="0"/>
      <w:marTop w:val="0"/>
      <w:marBottom w:val="0"/>
      <w:divBdr>
        <w:top w:val="none" w:sz="0" w:space="0" w:color="auto"/>
        <w:left w:val="none" w:sz="0" w:space="0" w:color="auto"/>
        <w:bottom w:val="none" w:sz="0" w:space="0" w:color="auto"/>
        <w:right w:val="none" w:sz="0" w:space="0" w:color="auto"/>
      </w:divBdr>
    </w:div>
    <w:div w:id="1760638636">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12014127">
      <w:bodyDiv w:val="1"/>
      <w:marLeft w:val="0"/>
      <w:marRight w:val="0"/>
      <w:marTop w:val="0"/>
      <w:marBottom w:val="0"/>
      <w:divBdr>
        <w:top w:val="none" w:sz="0" w:space="0" w:color="auto"/>
        <w:left w:val="none" w:sz="0" w:space="0" w:color="auto"/>
        <w:bottom w:val="none" w:sz="0" w:space="0" w:color="auto"/>
        <w:right w:val="none" w:sz="0" w:space="0" w:color="auto"/>
      </w:divBdr>
      <w:divsChild>
        <w:div w:id="1779789351">
          <w:marLeft w:val="0"/>
          <w:marRight w:val="0"/>
          <w:marTop w:val="0"/>
          <w:marBottom w:val="0"/>
          <w:divBdr>
            <w:top w:val="none" w:sz="0" w:space="0" w:color="auto"/>
            <w:left w:val="none" w:sz="0" w:space="0" w:color="auto"/>
            <w:bottom w:val="none" w:sz="0" w:space="0" w:color="auto"/>
            <w:right w:val="none" w:sz="0" w:space="0" w:color="auto"/>
          </w:divBdr>
          <w:divsChild>
            <w:div w:id="182793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7827">
      <w:bodyDiv w:val="1"/>
      <w:marLeft w:val="0"/>
      <w:marRight w:val="0"/>
      <w:marTop w:val="0"/>
      <w:marBottom w:val="0"/>
      <w:divBdr>
        <w:top w:val="none" w:sz="0" w:space="0" w:color="auto"/>
        <w:left w:val="none" w:sz="0" w:space="0" w:color="auto"/>
        <w:bottom w:val="none" w:sz="0" w:space="0" w:color="auto"/>
        <w:right w:val="none" w:sz="0" w:space="0" w:color="auto"/>
      </w:divBdr>
    </w:div>
    <w:div w:id="1815025747">
      <w:bodyDiv w:val="1"/>
      <w:marLeft w:val="0"/>
      <w:marRight w:val="0"/>
      <w:marTop w:val="0"/>
      <w:marBottom w:val="0"/>
      <w:divBdr>
        <w:top w:val="none" w:sz="0" w:space="0" w:color="auto"/>
        <w:left w:val="none" w:sz="0" w:space="0" w:color="auto"/>
        <w:bottom w:val="none" w:sz="0" w:space="0" w:color="auto"/>
        <w:right w:val="none" w:sz="0" w:space="0" w:color="auto"/>
      </w:divBdr>
    </w:div>
    <w:div w:id="1822384151">
      <w:bodyDiv w:val="1"/>
      <w:marLeft w:val="0"/>
      <w:marRight w:val="0"/>
      <w:marTop w:val="0"/>
      <w:marBottom w:val="0"/>
      <w:divBdr>
        <w:top w:val="none" w:sz="0" w:space="0" w:color="auto"/>
        <w:left w:val="none" w:sz="0" w:space="0" w:color="auto"/>
        <w:bottom w:val="none" w:sz="0" w:space="0" w:color="auto"/>
        <w:right w:val="none" w:sz="0" w:space="0" w:color="auto"/>
      </w:divBdr>
    </w:div>
    <w:div w:id="1830248788">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38105758">
      <w:bodyDiv w:val="1"/>
      <w:marLeft w:val="0"/>
      <w:marRight w:val="0"/>
      <w:marTop w:val="0"/>
      <w:marBottom w:val="0"/>
      <w:divBdr>
        <w:top w:val="none" w:sz="0" w:space="0" w:color="auto"/>
        <w:left w:val="none" w:sz="0" w:space="0" w:color="auto"/>
        <w:bottom w:val="none" w:sz="0" w:space="0" w:color="auto"/>
        <w:right w:val="none" w:sz="0" w:space="0" w:color="auto"/>
      </w:divBdr>
    </w:div>
    <w:div w:id="1842697583">
      <w:bodyDiv w:val="1"/>
      <w:marLeft w:val="0"/>
      <w:marRight w:val="0"/>
      <w:marTop w:val="0"/>
      <w:marBottom w:val="0"/>
      <w:divBdr>
        <w:top w:val="none" w:sz="0" w:space="0" w:color="auto"/>
        <w:left w:val="none" w:sz="0" w:space="0" w:color="auto"/>
        <w:bottom w:val="none" w:sz="0" w:space="0" w:color="auto"/>
        <w:right w:val="none" w:sz="0" w:space="0" w:color="auto"/>
      </w:divBdr>
    </w:div>
    <w:div w:id="1847479573">
      <w:bodyDiv w:val="1"/>
      <w:marLeft w:val="0"/>
      <w:marRight w:val="0"/>
      <w:marTop w:val="0"/>
      <w:marBottom w:val="0"/>
      <w:divBdr>
        <w:top w:val="none" w:sz="0" w:space="0" w:color="auto"/>
        <w:left w:val="none" w:sz="0" w:space="0" w:color="auto"/>
        <w:bottom w:val="none" w:sz="0" w:space="0" w:color="auto"/>
        <w:right w:val="none" w:sz="0" w:space="0" w:color="auto"/>
      </w:divBdr>
    </w:div>
    <w:div w:id="1861627683">
      <w:bodyDiv w:val="1"/>
      <w:marLeft w:val="0"/>
      <w:marRight w:val="0"/>
      <w:marTop w:val="0"/>
      <w:marBottom w:val="0"/>
      <w:divBdr>
        <w:top w:val="none" w:sz="0" w:space="0" w:color="auto"/>
        <w:left w:val="none" w:sz="0" w:space="0" w:color="auto"/>
        <w:bottom w:val="none" w:sz="0" w:space="0" w:color="auto"/>
        <w:right w:val="none" w:sz="0" w:space="0" w:color="auto"/>
      </w:divBdr>
    </w:div>
    <w:div w:id="1864854164">
      <w:bodyDiv w:val="1"/>
      <w:marLeft w:val="0"/>
      <w:marRight w:val="0"/>
      <w:marTop w:val="0"/>
      <w:marBottom w:val="0"/>
      <w:divBdr>
        <w:top w:val="none" w:sz="0" w:space="0" w:color="auto"/>
        <w:left w:val="none" w:sz="0" w:space="0" w:color="auto"/>
        <w:bottom w:val="none" w:sz="0" w:space="0" w:color="auto"/>
        <w:right w:val="none" w:sz="0" w:space="0" w:color="auto"/>
      </w:divBdr>
    </w:div>
    <w:div w:id="1879590172">
      <w:bodyDiv w:val="1"/>
      <w:marLeft w:val="0"/>
      <w:marRight w:val="0"/>
      <w:marTop w:val="0"/>
      <w:marBottom w:val="0"/>
      <w:divBdr>
        <w:top w:val="none" w:sz="0" w:space="0" w:color="auto"/>
        <w:left w:val="none" w:sz="0" w:space="0" w:color="auto"/>
        <w:bottom w:val="none" w:sz="0" w:space="0" w:color="auto"/>
        <w:right w:val="none" w:sz="0" w:space="0" w:color="auto"/>
      </w:divBdr>
    </w:div>
    <w:div w:id="1894195409">
      <w:bodyDiv w:val="1"/>
      <w:marLeft w:val="0"/>
      <w:marRight w:val="0"/>
      <w:marTop w:val="0"/>
      <w:marBottom w:val="0"/>
      <w:divBdr>
        <w:top w:val="none" w:sz="0" w:space="0" w:color="auto"/>
        <w:left w:val="none" w:sz="0" w:space="0" w:color="auto"/>
        <w:bottom w:val="none" w:sz="0" w:space="0" w:color="auto"/>
        <w:right w:val="none" w:sz="0" w:space="0" w:color="auto"/>
      </w:divBdr>
    </w:div>
    <w:div w:id="1899434711">
      <w:bodyDiv w:val="1"/>
      <w:marLeft w:val="0"/>
      <w:marRight w:val="0"/>
      <w:marTop w:val="0"/>
      <w:marBottom w:val="0"/>
      <w:divBdr>
        <w:top w:val="none" w:sz="0" w:space="0" w:color="auto"/>
        <w:left w:val="none" w:sz="0" w:space="0" w:color="auto"/>
        <w:bottom w:val="none" w:sz="0" w:space="0" w:color="auto"/>
        <w:right w:val="none" w:sz="0" w:space="0" w:color="auto"/>
      </w:divBdr>
    </w:div>
    <w:div w:id="1904482259">
      <w:bodyDiv w:val="1"/>
      <w:marLeft w:val="0"/>
      <w:marRight w:val="0"/>
      <w:marTop w:val="0"/>
      <w:marBottom w:val="0"/>
      <w:divBdr>
        <w:top w:val="none" w:sz="0" w:space="0" w:color="auto"/>
        <w:left w:val="none" w:sz="0" w:space="0" w:color="auto"/>
        <w:bottom w:val="none" w:sz="0" w:space="0" w:color="auto"/>
        <w:right w:val="none" w:sz="0" w:space="0" w:color="auto"/>
      </w:divBdr>
    </w:div>
    <w:div w:id="1906405669">
      <w:bodyDiv w:val="1"/>
      <w:marLeft w:val="0"/>
      <w:marRight w:val="0"/>
      <w:marTop w:val="0"/>
      <w:marBottom w:val="0"/>
      <w:divBdr>
        <w:top w:val="none" w:sz="0" w:space="0" w:color="auto"/>
        <w:left w:val="none" w:sz="0" w:space="0" w:color="auto"/>
        <w:bottom w:val="none" w:sz="0" w:space="0" w:color="auto"/>
        <w:right w:val="none" w:sz="0" w:space="0" w:color="auto"/>
      </w:divBdr>
    </w:div>
    <w:div w:id="1911382577">
      <w:bodyDiv w:val="1"/>
      <w:marLeft w:val="0"/>
      <w:marRight w:val="0"/>
      <w:marTop w:val="0"/>
      <w:marBottom w:val="0"/>
      <w:divBdr>
        <w:top w:val="none" w:sz="0" w:space="0" w:color="auto"/>
        <w:left w:val="none" w:sz="0" w:space="0" w:color="auto"/>
        <w:bottom w:val="none" w:sz="0" w:space="0" w:color="auto"/>
        <w:right w:val="none" w:sz="0" w:space="0" w:color="auto"/>
      </w:divBdr>
    </w:div>
    <w:div w:id="1916233180">
      <w:bodyDiv w:val="1"/>
      <w:marLeft w:val="0"/>
      <w:marRight w:val="0"/>
      <w:marTop w:val="0"/>
      <w:marBottom w:val="0"/>
      <w:divBdr>
        <w:top w:val="none" w:sz="0" w:space="0" w:color="auto"/>
        <w:left w:val="none" w:sz="0" w:space="0" w:color="auto"/>
        <w:bottom w:val="none" w:sz="0" w:space="0" w:color="auto"/>
        <w:right w:val="none" w:sz="0" w:space="0" w:color="auto"/>
      </w:divBdr>
    </w:div>
    <w:div w:id="1928340001">
      <w:bodyDiv w:val="1"/>
      <w:marLeft w:val="0"/>
      <w:marRight w:val="0"/>
      <w:marTop w:val="0"/>
      <w:marBottom w:val="0"/>
      <w:divBdr>
        <w:top w:val="none" w:sz="0" w:space="0" w:color="auto"/>
        <w:left w:val="none" w:sz="0" w:space="0" w:color="auto"/>
        <w:bottom w:val="none" w:sz="0" w:space="0" w:color="auto"/>
        <w:right w:val="none" w:sz="0" w:space="0" w:color="auto"/>
      </w:divBdr>
    </w:div>
    <w:div w:id="1930574806">
      <w:bodyDiv w:val="1"/>
      <w:marLeft w:val="0"/>
      <w:marRight w:val="0"/>
      <w:marTop w:val="0"/>
      <w:marBottom w:val="0"/>
      <w:divBdr>
        <w:top w:val="none" w:sz="0" w:space="0" w:color="auto"/>
        <w:left w:val="none" w:sz="0" w:space="0" w:color="auto"/>
        <w:bottom w:val="none" w:sz="0" w:space="0" w:color="auto"/>
        <w:right w:val="none" w:sz="0" w:space="0" w:color="auto"/>
      </w:divBdr>
    </w:div>
    <w:div w:id="1940983241">
      <w:bodyDiv w:val="1"/>
      <w:marLeft w:val="0"/>
      <w:marRight w:val="0"/>
      <w:marTop w:val="0"/>
      <w:marBottom w:val="0"/>
      <w:divBdr>
        <w:top w:val="none" w:sz="0" w:space="0" w:color="auto"/>
        <w:left w:val="none" w:sz="0" w:space="0" w:color="auto"/>
        <w:bottom w:val="none" w:sz="0" w:space="0" w:color="auto"/>
        <w:right w:val="none" w:sz="0" w:space="0" w:color="auto"/>
      </w:divBdr>
    </w:div>
    <w:div w:id="1953782139">
      <w:bodyDiv w:val="1"/>
      <w:marLeft w:val="0"/>
      <w:marRight w:val="0"/>
      <w:marTop w:val="0"/>
      <w:marBottom w:val="0"/>
      <w:divBdr>
        <w:top w:val="none" w:sz="0" w:space="0" w:color="auto"/>
        <w:left w:val="none" w:sz="0" w:space="0" w:color="auto"/>
        <w:bottom w:val="none" w:sz="0" w:space="0" w:color="auto"/>
        <w:right w:val="none" w:sz="0" w:space="0" w:color="auto"/>
      </w:divBdr>
    </w:div>
    <w:div w:id="1955096710">
      <w:bodyDiv w:val="1"/>
      <w:marLeft w:val="0"/>
      <w:marRight w:val="0"/>
      <w:marTop w:val="0"/>
      <w:marBottom w:val="0"/>
      <w:divBdr>
        <w:top w:val="none" w:sz="0" w:space="0" w:color="auto"/>
        <w:left w:val="none" w:sz="0" w:space="0" w:color="auto"/>
        <w:bottom w:val="none" w:sz="0" w:space="0" w:color="auto"/>
        <w:right w:val="none" w:sz="0" w:space="0" w:color="auto"/>
      </w:divBdr>
    </w:div>
    <w:div w:id="1959792055">
      <w:bodyDiv w:val="1"/>
      <w:marLeft w:val="0"/>
      <w:marRight w:val="0"/>
      <w:marTop w:val="0"/>
      <w:marBottom w:val="0"/>
      <w:divBdr>
        <w:top w:val="none" w:sz="0" w:space="0" w:color="auto"/>
        <w:left w:val="none" w:sz="0" w:space="0" w:color="auto"/>
        <w:bottom w:val="none" w:sz="0" w:space="0" w:color="auto"/>
        <w:right w:val="none" w:sz="0" w:space="0" w:color="auto"/>
      </w:divBdr>
    </w:div>
    <w:div w:id="1962229105">
      <w:bodyDiv w:val="1"/>
      <w:marLeft w:val="0"/>
      <w:marRight w:val="0"/>
      <w:marTop w:val="0"/>
      <w:marBottom w:val="0"/>
      <w:divBdr>
        <w:top w:val="none" w:sz="0" w:space="0" w:color="auto"/>
        <w:left w:val="none" w:sz="0" w:space="0" w:color="auto"/>
        <w:bottom w:val="none" w:sz="0" w:space="0" w:color="auto"/>
        <w:right w:val="none" w:sz="0" w:space="0" w:color="auto"/>
      </w:divBdr>
    </w:div>
    <w:div w:id="1963804576">
      <w:bodyDiv w:val="1"/>
      <w:marLeft w:val="0"/>
      <w:marRight w:val="0"/>
      <w:marTop w:val="0"/>
      <w:marBottom w:val="0"/>
      <w:divBdr>
        <w:top w:val="none" w:sz="0" w:space="0" w:color="auto"/>
        <w:left w:val="none" w:sz="0" w:space="0" w:color="auto"/>
        <w:bottom w:val="none" w:sz="0" w:space="0" w:color="auto"/>
        <w:right w:val="none" w:sz="0" w:space="0" w:color="auto"/>
      </w:divBdr>
    </w:div>
    <w:div w:id="1963877413">
      <w:bodyDiv w:val="1"/>
      <w:marLeft w:val="0"/>
      <w:marRight w:val="0"/>
      <w:marTop w:val="0"/>
      <w:marBottom w:val="0"/>
      <w:divBdr>
        <w:top w:val="none" w:sz="0" w:space="0" w:color="auto"/>
        <w:left w:val="none" w:sz="0" w:space="0" w:color="auto"/>
        <w:bottom w:val="none" w:sz="0" w:space="0" w:color="auto"/>
        <w:right w:val="none" w:sz="0" w:space="0" w:color="auto"/>
      </w:divBdr>
    </w:div>
    <w:div w:id="1968465488">
      <w:bodyDiv w:val="1"/>
      <w:marLeft w:val="0"/>
      <w:marRight w:val="0"/>
      <w:marTop w:val="0"/>
      <w:marBottom w:val="0"/>
      <w:divBdr>
        <w:top w:val="none" w:sz="0" w:space="0" w:color="auto"/>
        <w:left w:val="none" w:sz="0" w:space="0" w:color="auto"/>
        <w:bottom w:val="none" w:sz="0" w:space="0" w:color="auto"/>
        <w:right w:val="none" w:sz="0" w:space="0" w:color="auto"/>
      </w:divBdr>
    </w:div>
    <w:div w:id="1972468525">
      <w:bodyDiv w:val="1"/>
      <w:marLeft w:val="0"/>
      <w:marRight w:val="0"/>
      <w:marTop w:val="0"/>
      <w:marBottom w:val="0"/>
      <w:divBdr>
        <w:top w:val="none" w:sz="0" w:space="0" w:color="auto"/>
        <w:left w:val="none" w:sz="0" w:space="0" w:color="auto"/>
        <w:bottom w:val="none" w:sz="0" w:space="0" w:color="auto"/>
        <w:right w:val="none" w:sz="0" w:space="0" w:color="auto"/>
      </w:divBdr>
    </w:div>
    <w:div w:id="1974092572">
      <w:bodyDiv w:val="1"/>
      <w:marLeft w:val="0"/>
      <w:marRight w:val="0"/>
      <w:marTop w:val="0"/>
      <w:marBottom w:val="0"/>
      <w:divBdr>
        <w:top w:val="none" w:sz="0" w:space="0" w:color="auto"/>
        <w:left w:val="none" w:sz="0" w:space="0" w:color="auto"/>
        <w:bottom w:val="none" w:sz="0" w:space="0" w:color="auto"/>
        <w:right w:val="none" w:sz="0" w:space="0" w:color="auto"/>
      </w:divBdr>
    </w:div>
    <w:div w:id="1992446149">
      <w:bodyDiv w:val="1"/>
      <w:marLeft w:val="0"/>
      <w:marRight w:val="0"/>
      <w:marTop w:val="0"/>
      <w:marBottom w:val="0"/>
      <w:divBdr>
        <w:top w:val="none" w:sz="0" w:space="0" w:color="auto"/>
        <w:left w:val="none" w:sz="0" w:space="0" w:color="auto"/>
        <w:bottom w:val="none" w:sz="0" w:space="0" w:color="auto"/>
        <w:right w:val="none" w:sz="0" w:space="0" w:color="auto"/>
      </w:divBdr>
    </w:div>
    <w:div w:id="1993100290">
      <w:bodyDiv w:val="1"/>
      <w:marLeft w:val="0"/>
      <w:marRight w:val="0"/>
      <w:marTop w:val="0"/>
      <w:marBottom w:val="0"/>
      <w:divBdr>
        <w:top w:val="none" w:sz="0" w:space="0" w:color="auto"/>
        <w:left w:val="none" w:sz="0" w:space="0" w:color="auto"/>
        <w:bottom w:val="none" w:sz="0" w:space="0" w:color="auto"/>
        <w:right w:val="none" w:sz="0" w:space="0" w:color="auto"/>
      </w:divBdr>
    </w:div>
    <w:div w:id="1993219677">
      <w:bodyDiv w:val="1"/>
      <w:marLeft w:val="0"/>
      <w:marRight w:val="0"/>
      <w:marTop w:val="0"/>
      <w:marBottom w:val="0"/>
      <w:divBdr>
        <w:top w:val="none" w:sz="0" w:space="0" w:color="auto"/>
        <w:left w:val="none" w:sz="0" w:space="0" w:color="auto"/>
        <w:bottom w:val="none" w:sz="0" w:space="0" w:color="auto"/>
        <w:right w:val="none" w:sz="0" w:space="0" w:color="auto"/>
      </w:divBdr>
    </w:div>
    <w:div w:id="1993750341">
      <w:bodyDiv w:val="1"/>
      <w:marLeft w:val="0"/>
      <w:marRight w:val="0"/>
      <w:marTop w:val="0"/>
      <w:marBottom w:val="0"/>
      <w:divBdr>
        <w:top w:val="none" w:sz="0" w:space="0" w:color="auto"/>
        <w:left w:val="none" w:sz="0" w:space="0" w:color="auto"/>
        <w:bottom w:val="none" w:sz="0" w:space="0" w:color="auto"/>
        <w:right w:val="none" w:sz="0" w:space="0" w:color="auto"/>
      </w:divBdr>
    </w:div>
    <w:div w:id="1998530557">
      <w:bodyDiv w:val="1"/>
      <w:marLeft w:val="0"/>
      <w:marRight w:val="0"/>
      <w:marTop w:val="0"/>
      <w:marBottom w:val="0"/>
      <w:divBdr>
        <w:top w:val="none" w:sz="0" w:space="0" w:color="auto"/>
        <w:left w:val="none" w:sz="0" w:space="0" w:color="auto"/>
        <w:bottom w:val="none" w:sz="0" w:space="0" w:color="auto"/>
        <w:right w:val="none" w:sz="0" w:space="0" w:color="auto"/>
      </w:divBdr>
    </w:div>
    <w:div w:id="1998922269">
      <w:bodyDiv w:val="1"/>
      <w:marLeft w:val="0"/>
      <w:marRight w:val="0"/>
      <w:marTop w:val="0"/>
      <w:marBottom w:val="0"/>
      <w:divBdr>
        <w:top w:val="none" w:sz="0" w:space="0" w:color="auto"/>
        <w:left w:val="none" w:sz="0" w:space="0" w:color="auto"/>
        <w:bottom w:val="none" w:sz="0" w:space="0" w:color="auto"/>
        <w:right w:val="none" w:sz="0" w:space="0" w:color="auto"/>
      </w:divBdr>
    </w:div>
    <w:div w:id="2001501271">
      <w:bodyDiv w:val="1"/>
      <w:marLeft w:val="0"/>
      <w:marRight w:val="0"/>
      <w:marTop w:val="0"/>
      <w:marBottom w:val="0"/>
      <w:divBdr>
        <w:top w:val="none" w:sz="0" w:space="0" w:color="auto"/>
        <w:left w:val="none" w:sz="0" w:space="0" w:color="auto"/>
        <w:bottom w:val="none" w:sz="0" w:space="0" w:color="auto"/>
        <w:right w:val="none" w:sz="0" w:space="0" w:color="auto"/>
      </w:divBdr>
    </w:div>
    <w:div w:id="2019382572">
      <w:bodyDiv w:val="1"/>
      <w:marLeft w:val="0"/>
      <w:marRight w:val="0"/>
      <w:marTop w:val="0"/>
      <w:marBottom w:val="0"/>
      <w:divBdr>
        <w:top w:val="none" w:sz="0" w:space="0" w:color="auto"/>
        <w:left w:val="none" w:sz="0" w:space="0" w:color="auto"/>
        <w:bottom w:val="none" w:sz="0" w:space="0" w:color="auto"/>
        <w:right w:val="none" w:sz="0" w:space="0" w:color="auto"/>
      </w:divBdr>
    </w:div>
    <w:div w:id="2024891600">
      <w:bodyDiv w:val="1"/>
      <w:marLeft w:val="0"/>
      <w:marRight w:val="0"/>
      <w:marTop w:val="0"/>
      <w:marBottom w:val="0"/>
      <w:divBdr>
        <w:top w:val="none" w:sz="0" w:space="0" w:color="auto"/>
        <w:left w:val="none" w:sz="0" w:space="0" w:color="auto"/>
        <w:bottom w:val="none" w:sz="0" w:space="0" w:color="auto"/>
        <w:right w:val="none" w:sz="0" w:space="0" w:color="auto"/>
      </w:divBdr>
    </w:div>
    <w:div w:id="2032222546">
      <w:bodyDiv w:val="1"/>
      <w:marLeft w:val="0"/>
      <w:marRight w:val="0"/>
      <w:marTop w:val="0"/>
      <w:marBottom w:val="0"/>
      <w:divBdr>
        <w:top w:val="none" w:sz="0" w:space="0" w:color="auto"/>
        <w:left w:val="none" w:sz="0" w:space="0" w:color="auto"/>
        <w:bottom w:val="none" w:sz="0" w:space="0" w:color="auto"/>
        <w:right w:val="none" w:sz="0" w:space="0" w:color="auto"/>
      </w:divBdr>
    </w:div>
    <w:div w:id="2037731014">
      <w:bodyDiv w:val="1"/>
      <w:marLeft w:val="0"/>
      <w:marRight w:val="0"/>
      <w:marTop w:val="0"/>
      <w:marBottom w:val="0"/>
      <w:divBdr>
        <w:top w:val="none" w:sz="0" w:space="0" w:color="auto"/>
        <w:left w:val="none" w:sz="0" w:space="0" w:color="auto"/>
        <w:bottom w:val="none" w:sz="0" w:space="0" w:color="auto"/>
        <w:right w:val="none" w:sz="0" w:space="0" w:color="auto"/>
      </w:divBdr>
    </w:div>
    <w:div w:id="2051374203">
      <w:bodyDiv w:val="1"/>
      <w:marLeft w:val="0"/>
      <w:marRight w:val="0"/>
      <w:marTop w:val="0"/>
      <w:marBottom w:val="0"/>
      <w:divBdr>
        <w:top w:val="none" w:sz="0" w:space="0" w:color="auto"/>
        <w:left w:val="none" w:sz="0" w:space="0" w:color="auto"/>
        <w:bottom w:val="none" w:sz="0" w:space="0" w:color="auto"/>
        <w:right w:val="none" w:sz="0" w:space="0" w:color="auto"/>
      </w:divBdr>
    </w:div>
    <w:div w:id="2055419010">
      <w:bodyDiv w:val="1"/>
      <w:marLeft w:val="0"/>
      <w:marRight w:val="0"/>
      <w:marTop w:val="0"/>
      <w:marBottom w:val="0"/>
      <w:divBdr>
        <w:top w:val="none" w:sz="0" w:space="0" w:color="auto"/>
        <w:left w:val="none" w:sz="0" w:space="0" w:color="auto"/>
        <w:bottom w:val="none" w:sz="0" w:space="0" w:color="auto"/>
        <w:right w:val="none" w:sz="0" w:space="0" w:color="auto"/>
      </w:divBdr>
    </w:div>
    <w:div w:id="2087651477">
      <w:bodyDiv w:val="1"/>
      <w:marLeft w:val="0"/>
      <w:marRight w:val="0"/>
      <w:marTop w:val="0"/>
      <w:marBottom w:val="0"/>
      <w:divBdr>
        <w:top w:val="none" w:sz="0" w:space="0" w:color="auto"/>
        <w:left w:val="none" w:sz="0" w:space="0" w:color="auto"/>
        <w:bottom w:val="none" w:sz="0" w:space="0" w:color="auto"/>
        <w:right w:val="none" w:sz="0" w:space="0" w:color="auto"/>
      </w:divBdr>
    </w:div>
    <w:div w:id="2099325706">
      <w:bodyDiv w:val="1"/>
      <w:marLeft w:val="0"/>
      <w:marRight w:val="0"/>
      <w:marTop w:val="0"/>
      <w:marBottom w:val="0"/>
      <w:divBdr>
        <w:top w:val="none" w:sz="0" w:space="0" w:color="auto"/>
        <w:left w:val="none" w:sz="0" w:space="0" w:color="auto"/>
        <w:bottom w:val="none" w:sz="0" w:space="0" w:color="auto"/>
        <w:right w:val="none" w:sz="0" w:space="0" w:color="auto"/>
      </w:divBdr>
    </w:div>
    <w:div w:id="2107728963">
      <w:bodyDiv w:val="1"/>
      <w:marLeft w:val="0"/>
      <w:marRight w:val="0"/>
      <w:marTop w:val="0"/>
      <w:marBottom w:val="0"/>
      <w:divBdr>
        <w:top w:val="none" w:sz="0" w:space="0" w:color="auto"/>
        <w:left w:val="none" w:sz="0" w:space="0" w:color="auto"/>
        <w:bottom w:val="none" w:sz="0" w:space="0" w:color="auto"/>
        <w:right w:val="none" w:sz="0" w:space="0" w:color="auto"/>
      </w:divBdr>
    </w:div>
    <w:div w:id="2112623442">
      <w:bodyDiv w:val="1"/>
      <w:marLeft w:val="0"/>
      <w:marRight w:val="0"/>
      <w:marTop w:val="0"/>
      <w:marBottom w:val="0"/>
      <w:divBdr>
        <w:top w:val="none" w:sz="0" w:space="0" w:color="auto"/>
        <w:left w:val="none" w:sz="0" w:space="0" w:color="auto"/>
        <w:bottom w:val="none" w:sz="0" w:space="0" w:color="auto"/>
        <w:right w:val="none" w:sz="0" w:space="0" w:color="auto"/>
      </w:divBdr>
    </w:div>
    <w:div w:id="2114547726">
      <w:bodyDiv w:val="1"/>
      <w:marLeft w:val="0"/>
      <w:marRight w:val="0"/>
      <w:marTop w:val="0"/>
      <w:marBottom w:val="0"/>
      <w:divBdr>
        <w:top w:val="none" w:sz="0" w:space="0" w:color="auto"/>
        <w:left w:val="none" w:sz="0" w:space="0" w:color="auto"/>
        <w:bottom w:val="none" w:sz="0" w:space="0" w:color="auto"/>
        <w:right w:val="none" w:sz="0" w:space="0" w:color="auto"/>
      </w:divBdr>
    </w:div>
    <w:div w:id="2126537721">
      <w:bodyDiv w:val="1"/>
      <w:marLeft w:val="0"/>
      <w:marRight w:val="0"/>
      <w:marTop w:val="0"/>
      <w:marBottom w:val="0"/>
      <w:divBdr>
        <w:top w:val="none" w:sz="0" w:space="0" w:color="auto"/>
        <w:left w:val="none" w:sz="0" w:space="0" w:color="auto"/>
        <w:bottom w:val="none" w:sz="0" w:space="0" w:color="auto"/>
        <w:right w:val="none" w:sz="0" w:space="0" w:color="auto"/>
      </w:divBdr>
    </w:div>
    <w:div w:id="2127187062">
      <w:bodyDiv w:val="1"/>
      <w:marLeft w:val="0"/>
      <w:marRight w:val="0"/>
      <w:marTop w:val="0"/>
      <w:marBottom w:val="0"/>
      <w:divBdr>
        <w:top w:val="none" w:sz="0" w:space="0" w:color="auto"/>
        <w:left w:val="none" w:sz="0" w:space="0" w:color="auto"/>
        <w:bottom w:val="none" w:sz="0" w:space="0" w:color="auto"/>
        <w:right w:val="none" w:sz="0" w:space="0" w:color="auto"/>
      </w:divBdr>
    </w:div>
    <w:div w:id="2137942614">
      <w:bodyDiv w:val="1"/>
      <w:marLeft w:val="0"/>
      <w:marRight w:val="0"/>
      <w:marTop w:val="0"/>
      <w:marBottom w:val="0"/>
      <w:divBdr>
        <w:top w:val="none" w:sz="0" w:space="0" w:color="auto"/>
        <w:left w:val="none" w:sz="0" w:space="0" w:color="auto"/>
        <w:bottom w:val="none" w:sz="0" w:space="0" w:color="auto"/>
        <w:right w:val="none" w:sz="0" w:space="0" w:color="auto"/>
      </w:divBdr>
    </w:div>
    <w:div w:id="2142385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chart" Target="charts/chart2.xml"/><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python.org/ftp/python/3.6.0/Python-3.6.0.tgz" TargetMode="External"/><Relationship Id="rId29" Type="http://schemas.openxmlformats.org/officeDocument/2006/relationships/image" Target="media/image19.png"/><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chart" Target="charts/chart5.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chart" Target="charts/chart4.xm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chart" Target="charts/chart3.xml"/><Relationship Id="rId48" Type="http://schemas.openxmlformats.org/officeDocument/2006/relationships/image" Target="media/image32.png"/><Relationship Id="rId8" Type="http://schemas.openxmlformats.org/officeDocument/2006/relationships/image" Target="media/image2.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eb.nodesource.com/setup_9.x"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chart" Target="charts/chart6.xml"/><Relationship Id="rId20" Type="http://schemas.openxmlformats.org/officeDocument/2006/relationships/image" Target="media/image10.png"/><Relationship Id="rId41" Type="http://schemas.openxmlformats.org/officeDocument/2006/relationships/chart" Target="charts/chart1.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hanicz/dipterv1.git"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1000 kérés</c:v>
                </c:pt>
              </c:strCache>
            </c:strRef>
          </c:cat>
          <c:val>
            <c:numRef>
              <c:f>Sheet1!$B$2</c:f>
              <c:numCache>
                <c:formatCode>General</c:formatCode>
                <c:ptCount val="1"/>
                <c:pt idx="0">
                  <c:v>14</c:v>
                </c:pt>
              </c:numCache>
            </c:numRef>
          </c:val>
          <c:extLst>
            <c:ext xmlns:c16="http://schemas.microsoft.com/office/drawing/2014/chart" uri="{C3380CC4-5D6E-409C-BE32-E72D297353CC}">
              <c16:uniqueId val="{00000000-A808-4802-BFFD-FD9AB8AAAD36}"/>
            </c:ext>
          </c:extLst>
        </c:ser>
        <c:ser>
          <c:idx val="1"/>
          <c:order val="1"/>
          <c:tx>
            <c:strRef>
              <c:f>Sheet1!$C$1</c:f>
              <c:strCache>
                <c:ptCount val="1"/>
                <c:pt idx="0">
                  <c:v>PRI</c:v>
                </c:pt>
              </c:strCache>
            </c:strRef>
          </c:tx>
          <c:spPr>
            <a:solidFill>
              <a:schemeClr val="accent2"/>
            </a:solidFill>
            <a:ln>
              <a:noFill/>
            </a:ln>
            <a:effectLst/>
          </c:spPr>
          <c:invertIfNegative val="0"/>
          <c:dLbls>
            <c:dLbl>
              <c:idx val="0"/>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A808-4802-BFFD-FD9AB8AAAD3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1000 kérés</c:v>
                </c:pt>
              </c:strCache>
            </c:strRef>
          </c:cat>
          <c:val>
            <c:numRef>
              <c:f>Sheet1!$C$2</c:f>
              <c:numCache>
                <c:formatCode>General</c:formatCode>
                <c:ptCount val="1"/>
                <c:pt idx="0">
                  <c:v>55</c:v>
                </c:pt>
              </c:numCache>
            </c:numRef>
          </c:val>
          <c:extLst>
            <c:ext xmlns:c16="http://schemas.microsoft.com/office/drawing/2014/chart" uri="{C3380CC4-5D6E-409C-BE32-E72D297353CC}">
              <c16:uniqueId val="{00000001-A808-4802-BFFD-FD9AB8AAAD36}"/>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1000 kérés párhuzamosan</c:v>
                </c:pt>
              </c:strCache>
            </c:strRef>
          </c:cat>
          <c:val>
            <c:numRef>
              <c:f>Sheet1!$B$2</c:f>
              <c:numCache>
                <c:formatCode>General</c:formatCode>
                <c:ptCount val="1"/>
                <c:pt idx="0">
                  <c:v>6</c:v>
                </c:pt>
              </c:numCache>
            </c:numRef>
          </c:val>
          <c:extLst>
            <c:ext xmlns:c16="http://schemas.microsoft.com/office/drawing/2014/chart" uri="{C3380CC4-5D6E-409C-BE32-E72D297353CC}">
              <c16:uniqueId val="{00000000-9B70-4BF6-B7D7-7E90123A6DCA}"/>
            </c:ext>
          </c:extLst>
        </c:ser>
        <c:ser>
          <c:idx val="1"/>
          <c:order val="1"/>
          <c:tx>
            <c:strRef>
              <c:f>Sheet1!$C$1</c:f>
              <c:strCache>
                <c:ptCount val="1"/>
                <c:pt idx="0">
                  <c:v>PRI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1000 kérés párhuzamosan</c:v>
                </c:pt>
              </c:strCache>
            </c:strRef>
          </c:cat>
          <c:val>
            <c:numRef>
              <c:f>Sheet1!$C$2</c:f>
              <c:numCache>
                <c:formatCode>General</c:formatCode>
                <c:ptCount val="1"/>
                <c:pt idx="0">
                  <c:v>50</c:v>
                </c:pt>
              </c:numCache>
            </c:numRef>
          </c:val>
          <c:extLst>
            <c:ext xmlns:c16="http://schemas.microsoft.com/office/drawing/2014/chart" uri="{C3380CC4-5D6E-409C-BE32-E72D297353CC}">
              <c16:uniqueId val="{00000001-9B70-4BF6-B7D7-7E90123A6DCA}"/>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Sheet1!$B$2</c:f>
              <c:numCache>
                <c:formatCode>General</c:formatCode>
                <c:ptCount val="1"/>
                <c:pt idx="0">
                  <c:v>21</c:v>
                </c:pt>
              </c:numCache>
            </c:numRef>
          </c:val>
          <c:extLst>
            <c:ext xmlns:c16="http://schemas.microsoft.com/office/drawing/2014/chart" uri="{C3380CC4-5D6E-409C-BE32-E72D297353CC}">
              <c16:uniqueId val="{00000000-F659-4270-8A94-DF7F1F3CBA36}"/>
            </c:ext>
          </c:extLst>
        </c:ser>
        <c:ser>
          <c:idx val="1"/>
          <c:order val="1"/>
          <c:tx>
            <c:strRef>
              <c:f>Sheet1!$C$1</c:f>
              <c:strCache>
                <c:ptCount val="1"/>
                <c:pt idx="0">
                  <c:v>PRI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Sheet1!$C$2</c:f>
              <c:numCache>
                <c:formatCode>General</c:formatCode>
                <c:ptCount val="1"/>
                <c:pt idx="0">
                  <c:v>252</c:v>
                </c:pt>
              </c:numCache>
            </c:numRef>
          </c:val>
          <c:extLst>
            <c:ext xmlns:c16="http://schemas.microsoft.com/office/drawing/2014/chart" uri="{C3380CC4-5D6E-409C-BE32-E72D297353CC}">
              <c16:uniqueId val="{00000001-F659-4270-8A94-DF7F1F3CBA36}"/>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Letöltés</c:v>
                </c:pt>
              </c:strCache>
            </c:strRef>
          </c:cat>
          <c:val>
            <c:numRef>
              <c:f>Sheet1!$B$2</c:f>
              <c:numCache>
                <c:formatCode>General</c:formatCode>
                <c:ptCount val="1"/>
                <c:pt idx="0">
                  <c:v>15</c:v>
                </c:pt>
              </c:numCache>
            </c:numRef>
          </c:val>
          <c:extLst>
            <c:ext xmlns:c16="http://schemas.microsoft.com/office/drawing/2014/chart" uri="{C3380CC4-5D6E-409C-BE32-E72D297353CC}">
              <c16:uniqueId val="{00000000-0F28-4722-9B74-9C4DB7633FE2}"/>
            </c:ext>
          </c:extLst>
        </c:ser>
        <c:ser>
          <c:idx val="1"/>
          <c:order val="1"/>
          <c:tx>
            <c:strRef>
              <c:f>Sheet1!$C$1</c:f>
              <c:strCache>
                <c:ptCount val="1"/>
                <c:pt idx="0">
                  <c:v>PRI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Letöltés</c:v>
                </c:pt>
              </c:strCache>
            </c:strRef>
          </c:cat>
          <c:val>
            <c:numRef>
              <c:f>Sheet1!$C$2</c:f>
              <c:numCache>
                <c:formatCode>General</c:formatCode>
                <c:ptCount val="1"/>
                <c:pt idx="0">
                  <c:v>90</c:v>
                </c:pt>
              </c:numCache>
            </c:numRef>
          </c:val>
          <c:extLst>
            <c:ext xmlns:c16="http://schemas.microsoft.com/office/drawing/2014/chart" uri="{C3380CC4-5D6E-409C-BE32-E72D297353CC}">
              <c16:uniqueId val="{00000001-0F28-4722-9B74-9C4DB7633FE2}"/>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Sheet1!$B$2</c:f>
              <c:numCache>
                <c:formatCode>General</c:formatCode>
                <c:ptCount val="1"/>
                <c:pt idx="0">
                  <c:v>60</c:v>
                </c:pt>
              </c:numCache>
            </c:numRef>
          </c:val>
          <c:extLst>
            <c:ext xmlns:c16="http://schemas.microsoft.com/office/drawing/2014/chart" uri="{C3380CC4-5D6E-409C-BE32-E72D297353CC}">
              <c16:uniqueId val="{00000000-9718-4A67-9520-55A1DB74D9BE}"/>
            </c:ext>
          </c:extLst>
        </c:ser>
        <c:ser>
          <c:idx val="1"/>
          <c:order val="1"/>
          <c:tx>
            <c:strRef>
              <c:f>Sheet1!$C$1</c:f>
              <c:strCache>
                <c:ptCount val="1"/>
                <c:pt idx="0">
                  <c:v>PRI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Sheet1!$C$2</c:f>
              <c:numCache>
                <c:formatCode>General</c:formatCode>
                <c:ptCount val="1"/>
                <c:pt idx="0">
                  <c:v>810</c:v>
                </c:pt>
              </c:numCache>
            </c:numRef>
          </c:val>
          <c:extLst>
            <c:ext xmlns:c16="http://schemas.microsoft.com/office/drawing/2014/chart" uri="{C3380CC4-5D6E-409C-BE32-E72D297353CC}">
              <c16:uniqueId val="{00000001-9718-4A67-9520-55A1DB74D9BE}"/>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Letöltés</c:v>
                </c:pt>
              </c:strCache>
            </c:strRef>
          </c:cat>
          <c:val>
            <c:numRef>
              <c:f>Sheet1!$B$2</c:f>
              <c:numCache>
                <c:formatCode>General</c:formatCode>
                <c:ptCount val="1"/>
                <c:pt idx="0">
                  <c:v>45</c:v>
                </c:pt>
              </c:numCache>
            </c:numRef>
          </c:val>
          <c:extLst>
            <c:ext xmlns:c16="http://schemas.microsoft.com/office/drawing/2014/chart" uri="{C3380CC4-5D6E-409C-BE32-E72D297353CC}">
              <c16:uniqueId val="{00000000-5602-470B-B834-591C1DED3239}"/>
            </c:ext>
          </c:extLst>
        </c:ser>
        <c:ser>
          <c:idx val="1"/>
          <c:order val="1"/>
          <c:tx>
            <c:strRef>
              <c:f>Sheet1!$C$1</c:f>
              <c:strCache>
                <c:ptCount val="1"/>
                <c:pt idx="0">
                  <c:v>PRI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Letöltés</c:v>
                </c:pt>
              </c:strCache>
            </c:strRef>
          </c:cat>
          <c:val>
            <c:numRef>
              <c:f>Sheet1!$C$2</c:f>
              <c:numCache>
                <c:formatCode>General</c:formatCode>
                <c:ptCount val="1"/>
                <c:pt idx="0">
                  <c:v>280</c:v>
                </c:pt>
              </c:numCache>
            </c:numRef>
          </c:val>
          <c:extLst>
            <c:ext xmlns:c16="http://schemas.microsoft.com/office/drawing/2014/chart" uri="{C3380CC4-5D6E-409C-BE32-E72D297353CC}">
              <c16:uniqueId val="{00000001-5602-470B-B834-591C1DED3239}"/>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RPIOS</b:Tag>
    <b:SourceType>InternetSite</b:SourceType>
    <b:Guid>{1214E290-DE49-47DA-B7F6-CED8C10E3EC8}</b:Guid>
    <b:Title>Raspbian OS</b:Title>
    <b:YearAccessed>2017</b:YearAccessed>
    <b:MonthAccessed>November</b:MonthAccessed>
    <b:DayAccessed>6</b:DayAccessed>
    <b:URL>http://www.raspbian.org/</b:URL>
    <b:RefOrder>12</b:RefOrder>
  </b:Source>
  <b:Source>
    <b:Tag>DbAPI</b:Tag>
    <b:SourceType>InternetSite</b:SourceType>
    <b:Guid>{D74BC592-D7C6-450A-AFF2-A69127EC1EBF}</b:Guid>
    <b:Title>Dropbox Python API</b:Title>
    <b:YearAccessed>2017</b:YearAccessed>
    <b:MonthAccessed>november</b:MonthAccessed>
    <b:DayAccessed>6</b:DayAccessed>
    <b:URL>http://dropbox-sdk-python.readthedocs.io/en/latest/</b:URL>
    <b:RefOrder>10</b:RefOrder>
  </b:Source>
  <b:Source>
    <b:Tag>Flask</b:Tag>
    <b:SourceType>InternetSite</b:SourceType>
    <b:Guid>{064745C9-D7BA-4592-BC46-3217FB115A6E}</b:Guid>
    <b:Title>Flask</b:Title>
    <b:YearAccessed>2017</b:YearAccessed>
    <b:MonthAccessed>november</b:MonthAccessed>
    <b:DayAccessed>21</b:DayAccessed>
    <b:URL>http://flask.pocoo.org/docs/0.12/</b:URL>
    <b:RefOrder>5</b:RefOrder>
  </b:Source>
  <b:Source>
    <b:Tag>RPI17</b:Tag>
    <b:SourceType>InternetSite</b:SourceType>
    <b:Guid>{4269FF4B-8923-4BFD-B0A2-48AF32D44D76}</b:Guid>
    <b:Title>RPI</b:Title>
    <b:YearAccessed>2017</b:YearAccessed>
    <b:MonthAccessed>november</b:MonthAccessed>
    <b:DayAccessed>22</b:DayAccessed>
    <b:URL>https://www.raspberrypi.org/help/what-%20is-a-raspberry-pi/</b:URL>
    <b:RefOrder>11</b:RefOrder>
  </b:Source>
  <b:Source>
    <b:Tag>Pycharm</b:Tag>
    <b:SourceType>InternetSite</b:SourceType>
    <b:Guid>{442854C5-4113-4888-A70E-E574ACFB0A5B}</b:Guid>
    <b:Title>Pycharm</b:Title>
    <b:YearAccessed>2017</b:YearAccessed>
    <b:MonthAccessed>november</b:MonthAccessed>
    <b:DayAccessed>24</b:DayAccessed>
    <b:URL>https://www.jetbrains.com/pycharm/features/</b:URL>
    <b:RefOrder>14</b:RefOrder>
  </b:Source>
  <b:Source>
    <b:Tag>Postman</b:Tag>
    <b:SourceType>InternetSite</b:SourceType>
    <b:Guid>{D50E8CB0-F160-484D-AFD4-FC2170553E11}</b:Guid>
    <b:Title>Postman</b:Title>
    <b:YearAccessed>2017</b:YearAccessed>
    <b:MonthAccessed>november</b:MonthAccessed>
    <b:DayAccessed>24</b:DayAccessed>
    <b:URL>https://www.getpostman.com/</b:URL>
    <b:RefOrder>15</b:RefOrder>
  </b:Source>
  <b:Source>
    <b:Tag>DBBrowser</b:Tag>
    <b:SourceType>InternetSite</b:SourceType>
    <b:Guid>{4190E023-3BF1-4D39-B844-B50F6CA9F76E}</b:Guid>
    <b:Title>DB Browser for SQLite</b:Title>
    <b:YearAccessed>2017</b:YearAccessed>
    <b:MonthAccessed>november</b:MonthAccessed>
    <b:DayAccessed>24</b:DayAccessed>
    <b:URL>http://sqlitebrowser.org/</b:URL>
    <b:RefOrder>16</b:RefOrder>
  </b:Source>
  <b:Source>
    <b:Tag>VSCode</b:Tag>
    <b:SourceType>InternetSite</b:SourceType>
    <b:Guid>{11F147FE-B15D-47B2-A709-36F4C456D418}</b:Guid>
    <b:Title>VS Code</b:Title>
    <b:YearAccessed>2017</b:YearAccessed>
    <b:MonthAccessed>november</b:MonthAccessed>
    <b:DayAccessed>24</b:DayAccessed>
    <b:URL>https://code.visualstudio.com/</b:URL>
    <b:RefOrder>17</b:RefOrder>
  </b:Source>
  <b:Source>
    <b:Tag>SQLite</b:Tag>
    <b:SourceType>InternetSite</b:SourceType>
    <b:Guid>{FB7B8A75-DE48-408F-8925-DDF92876AC44}</b:Guid>
    <b:Title>SQLite</b:Title>
    <b:YearAccessed>2017</b:YearAccessed>
    <b:MonthAccessed>november</b:MonthAccessed>
    <b:DayAccessed>24</b:DayAccessed>
    <b:URL>https://www.sqlite.org/about.html</b:URL>
    <b:RefOrder>6</b:RefOrder>
  </b:Source>
  <b:Source>
    <b:Tag>Pyjwt</b:Tag>
    <b:SourceType>InternetSite</b:SourceType>
    <b:Guid>{1D492CEE-E14F-4304-B9B1-9D3114B09226}</b:Guid>
    <b:Title>Pyjwt</b:Title>
    <b:YearAccessed>2017</b:YearAccessed>
    <b:MonthAccessed>november</b:MonthAccessed>
    <b:DayAccessed>24</b:DayAccessed>
    <b:URL>https://pyjwt.readthedocs.io/en/latest/</b:URL>
    <b:RefOrder>9</b:RefOrder>
  </b:Source>
  <b:Source>
    <b:Tag>Passlib</b:Tag>
    <b:SourceType>InternetSite</b:SourceType>
    <b:Guid>{E252EDED-CE88-46AB-99DB-56DDE340EFC8}</b:Guid>
    <b:Title>Passlib</b:Title>
    <b:YearAccessed>2017</b:YearAccessed>
    <b:MonthAccessed>november</b:MonthAccessed>
    <b:DayAccessed>24</b:DayAccessed>
    <b:URL>https://passlib.readthedocs.io/en/stable/index.html</b:URL>
    <b:RefOrder>7</b:RefOrder>
  </b:Source>
  <b:Source>
    <b:Tag>SQLAlchemy</b:Tag>
    <b:SourceType>InternetSite</b:SourceType>
    <b:Guid>{880226DB-5258-4CF6-81C0-24C0A589E34E}</b:Guid>
    <b:Title>SQLAlchemy</b:Title>
    <b:YearAccessed>2017</b:YearAccessed>
    <b:MonthAccessed>november</b:MonthAccessed>
    <b:DayAccessed>24</b:DayAccessed>
    <b:URL>https://www.sqlalchemy.org/</b:URL>
    <b:RefOrder>8</b:RefOrder>
  </b:Source>
  <b:Source>
    <b:Tag>pip</b:Tag>
    <b:SourceType>InternetSite</b:SourceType>
    <b:Guid>{BE04C9D2-0E05-4C6C-B621-97E64E5EEFB0}</b:Guid>
    <b:Title>pip</b:Title>
    <b:YearAccessed>2017</b:YearAccessed>
    <b:MonthAccessed>november</b:MonthAccessed>
    <b:DayAccessed>24</b:DayAccessed>
    <b:URL>https://pip.pypa.io/en/stable/installing/</b:URL>
    <b:RefOrder>18</b:RefOrder>
  </b:Source>
  <b:Source>
    <b:Tag>Typescript</b:Tag>
    <b:SourceType>InternetSite</b:SourceType>
    <b:Guid>{FDCD74E4-219C-45C7-88AE-649DAE40E05D}</b:Guid>
    <b:Title>Typescript</b:Title>
    <b:YearAccessed>2017</b:YearAccessed>
    <b:MonthAccessed>november</b:MonthAccessed>
    <b:DayAccessed>25</b:DayAccessed>
    <b:URL>https://www.typescriptlang.org/</b:URL>
    <b:RefOrder>2</b:RefOrder>
  </b:Source>
  <b:Source>
    <b:Tag>Bootstrap</b:Tag>
    <b:SourceType>InternetSite</b:SourceType>
    <b:Guid>{B1205B9A-81CF-486F-9531-FF26F7ECE957}</b:Guid>
    <b:Title>Bootstrap</b:Title>
    <b:YearAccessed>2017</b:YearAccessed>
    <b:MonthAccessed>november</b:MonthAccessed>
    <b:DayAccessed>25</b:DayAccessed>
    <b:URL>https://getbootstrap.com/</b:URL>
    <b:RefOrder>4</b:RefOrder>
  </b:Source>
  <b:Source>
    <b:Tag>npm</b:Tag>
    <b:SourceType>InternetSite</b:SourceType>
    <b:Guid>{D3D21AE5-2475-4A7F-8118-80EF49C371C6}</b:Guid>
    <b:Title>npm</b:Title>
    <b:YearAccessed>2017</b:YearAccessed>
    <b:MonthAccessed>november</b:MonthAccessed>
    <b:DayAccessed>25</b:DayAccessed>
    <b:URL>https://www.npmjs.com/</b:URL>
    <b:RefOrder>1</b:RefOrder>
  </b:Source>
  <b:Source>
    <b:Tag>Angular</b:Tag>
    <b:SourceType>InternetSite</b:SourceType>
    <b:Guid>{556D5D1F-9D5C-4231-8556-583970F94DB6}</b:Guid>
    <b:Title>Angular</b:Title>
    <b:YearAccessed>2017</b:YearAccessed>
    <b:MonthAccessed>november</b:MonthAccessed>
    <b:DayAccessed>25</b:DayAccessed>
    <b:URL>https://angular.io/guide/architecture</b:URL>
    <b:RefOrder>3</b:RefOrder>
  </b:Source>
  <b:Source>
    <b:Tag>Lite</b:Tag>
    <b:SourceType>InternetSite</b:SourceType>
    <b:Guid>{E795FA10-0581-4F94-993A-B79F95307B93}</b:Guid>
    <b:Title>Lite server</b:Title>
    <b:YearAccessed>2017</b:YearAccessed>
    <b:MonthAccessed>december</b:MonthAccessed>
    <b:DayAccessed>4</b:DayAccessed>
    <b:URL>https://www.npmjs.com/package/lite-server</b:URL>
    <b:RefOrder>13</b:RefOrder>
  </b:Source>
</b:Sources>
</file>

<file path=customXml/itemProps1.xml><?xml version="1.0" encoding="utf-8"?>
<ds:datastoreItem xmlns:ds="http://schemas.openxmlformats.org/officeDocument/2006/customXml" ds:itemID="{CEE40173-D7F4-4E0B-86D4-7A1E08720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11379</TotalTime>
  <Pages>63</Pages>
  <Words>12848</Words>
  <Characters>73235</Characters>
  <Application>Microsoft Office Word</Application>
  <DocSecurity>0</DocSecurity>
  <Lines>610</Lines>
  <Paragraphs>171</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Diplomaterv útmutató</vt:lpstr>
      <vt:lpstr>Diplomaterv útmutató</vt:lpstr>
    </vt:vector>
  </TitlesOfParts>
  <Manager/>
  <Company>Automatizálási és Alkalmazott Informatikai Tanszék</Company>
  <LinksUpToDate>false</LinksUpToDate>
  <CharactersWithSpaces>85912</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
  <cp:lastModifiedBy>Hanicz Tamás</cp:lastModifiedBy>
  <cp:revision>106</cp:revision>
  <cp:lastPrinted>2002-07-08T12:51:00Z</cp:lastPrinted>
  <dcterms:created xsi:type="dcterms:W3CDTF">2015-10-19T08:48:00Z</dcterms:created>
  <dcterms:modified xsi:type="dcterms:W3CDTF">2017-12-05T18:55:00Z</dcterms:modified>
</cp:coreProperties>
</file>