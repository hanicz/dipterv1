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B548CF"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5A971818" w14:textId="5CD279F2" w:rsidR="00C015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006887" w:history="1">
        <w:r w:rsidR="00C015C1" w:rsidRPr="00833DE2">
          <w:rPr>
            <w:rStyle w:val="Hyperlink"/>
            <w:noProof/>
          </w:rPr>
          <w:t>Összefoglaló</w:t>
        </w:r>
        <w:r w:rsidR="00C015C1">
          <w:rPr>
            <w:noProof/>
            <w:webHidden/>
          </w:rPr>
          <w:tab/>
        </w:r>
        <w:r w:rsidR="00C015C1">
          <w:rPr>
            <w:noProof/>
            <w:webHidden/>
          </w:rPr>
          <w:fldChar w:fldCharType="begin"/>
        </w:r>
        <w:r w:rsidR="00C015C1">
          <w:rPr>
            <w:noProof/>
            <w:webHidden/>
          </w:rPr>
          <w:instrText xml:space="preserve"> PAGEREF _Toc500006887 \h </w:instrText>
        </w:r>
        <w:r w:rsidR="00C015C1">
          <w:rPr>
            <w:noProof/>
            <w:webHidden/>
          </w:rPr>
        </w:r>
        <w:r w:rsidR="00C015C1">
          <w:rPr>
            <w:noProof/>
            <w:webHidden/>
          </w:rPr>
          <w:fldChar w:fldCharType="separate"/>
        </w:r>
        <w:r w:rsidR="00C015C1">
          <w:rPr>
            <w:noProof/>
            <w:webHidden/>
          </w:rPr>
          <w:t>5</w:t>
        </w:r>
        <w:r w:rsidR="00C015C1">
          <w:rPr>
            <w:noProof/>
            <w:webHidden/>
          </w:rPr>
          <w:fldChar w:fldCharType="end"/>
        </w:r>
      </w:hyperlink>
    </w:p>
    <w:p w14:paraId="71844767" w14:textId="5A7669A9" w:rsidR="00C015C1" w:rsidRDefault="00B548CF">
      <w:pPr>
        <w:pStyle w:val="TOC1"/>
        <w:rPr>
          <w:rFonts w:asciiTheme="minorHAnsi" w:eastAsiaTheme="minorEastAsia" w:hAnsiTheme="minorHAnsi" w:cstheme="minorBidi"/>
          <w:b w:val="0"/>
          <w:noProof/>
          <w:sz w:val="22"/>
          <w:szCs w:val="22"/>
          <w:lang w:val="en-US"/>
        </w:rPr>
      </w:pPr>
      <w:hyperlink w:anchor="_Toc500006888" w:history="1">
        <w:r w:rsidR="00C015C1" w:rsidRPr="00833DE2">
          <w:rPr>
            <w:rStyle w:val="Hyperlink"/>
            <w:noProof/>
          </w:rPr>
          <w:t>Abstract</w:t>
        </w:r>
        <w:r w:rsidR="00C015C1">
          <w:rPr>
            <w:noProof/>
            <w:webHidden/>
          </w:rPr>
          <w:tab/>
        </w:r>
        <w:r w:rsidR="00C015C1">
          <w:rPr>
            <w:noProof/>
            <w:webHidden/>
          </w:rPr>
          <w:fldChar w:fldCharType="begin"/>
        </w:r>
        <w:r w:rsidR="00C015C1">
          <w:rPr>
            <w:noProof/>
            <w:webHidden/>
          </w:rPr>
          <w:instrText xml:space="preserve"> PAGEREF _Toc500006888 \h </w:instrText>
        </w:r>
        <w:r w:rsidR="00C015C1">
          <w:rPr>
            <w:noProof/>
            <w:webHidden/>
          </w:rPr>
        </w:r>
        <w:r w:rsidR="00C015C1">
          <w:rPr>
            <w:noProof/>
            <w:webHidden/>
          </w:rPr>
          <w:fldChar w:fldCharType="separate"/>
        </w:r>
        <w:r w:rsidR="00C015C1">
          <w:rPr>
            <w:noProof/>
            <w:webHidden/>
          </w:rPr>
          <w:t>6</w:t>
        </w:r>
        <w:r w:rsidR="00C015C1">
          <w:rPr>
            <w:noProof/>
            <w:webHidden/>
          </w:rPr>
          <w:fldChar w:fldCharType="end"/>
        </w:r>
      </w:hyperlink>
    </w:p>
    <w:p w14:paraId="7AB42FD4" w14:textId="0B7BDAFB" w:rsidR="00C015C1" w:rsidRDefault="00B548CF">
      <w:pPr>
        <w:pStyle w:val="TOC1"/>
        <w:rPr>
          <w:rFonts w:asciiTheme="minorHAnsi" w:eastAsiaTheme="minorEastAsia" w:hAnsiTheme="minorHAnsi" w:cstheme="minorBidi"/>
          <w:b w:val="0"/>
          <w:noProof/>
          <w:sz w:val="22"/>
          <w:szCs w:val="22"/>
          <w:lang w:val="en-US"/>
        </w:rPr>
      </w:pPr>
      <w:hyperlink w:anchor="_Toc500006889" w:history="1">
        <w:r w:rsidR="00C015C1" w:rsidRPr="00833DE2">
          <w:rPr>
            <w:rStyle w:val="Hyperlink"/>
            <w:noProof/>
          </w:rPr>
          <w:t>1 Bevezetés</w:t>
        </w:r>
        <w:r w:rsidR="00C015C1">
          <w:rPr>
            <w:noProof/>
            <w:webHidden/>
          </w:rPr>
          <w:tab/>
        </w:r>
        <w:r w:rsidR="00C015C1">
          <w:rPr>
            <w:noProof/>
            <w:webHidden/>
          </w:rPr>
          <w:fldChar w:fldCharType="begin"/>
        </w:r>
        <w:r w:rsidR="00C015C1">
          <w:rPr>
            <w:noProof/>
            <w:webHidden/>
          </w:rPr>
          <w:instrText xml:space="preserve"> PAGEREF _Toc500006889 \h </w:instrText>
        </w:r>
        <w:r w:rsidR="00C015C1">
          <w:rPr>
            <w:noProof/>
            <w:webHidden/>
          </w:rPr>
        </w:r>
        <w:r w:rsidR="00C015C1">
          <w:rPr>
            <w:noProof/>
            <w:webHidden/>
          </w:rPr>
          <w:fldChar w:fldCharType="separate"/>
        </w:r>
        <w:r w:rsidR="00C015C1">
          <w:rPr>
            <w:noProof/>
            <w:webHidden/>
          </w:rPr>
          <w:t>7</w:t>
        </w:r>
        <w:r w:rsidR="00C015C1">
          <w:rPr>
            <w:noProof/>
            <w:webHidden/>
          </w:rPr>
          <w:fldChar w:fldCharType="end"/>
        </w:r>
      </w:hyperlink>
    </w:p>
    <w:p w14:paraId="6D9BCA21" w14:textId="61A70A1E"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890" w:history="1">
        <w:r w:rsidR="00C015C1" w:rsidRPr="00833DE2">
          <w:rPr>
            <w:rStyle w:val="Hyperlink"/>
            <w:noProof/>
          </w:rPr>
          <w:t>1.1 Felhasználás</w:t>
        </w:r>
        <w:r w:rsidR="00C015C1">
          <w:rPr>
            <w:noProof/>
            <w:webHidden/>
          </w:rPr>
          <w:tab/>
        </w:r>
        <w:r w:rsidR="00C015C1">
          <w:rPr>
            <w:noProof/>
            <w:webHidden/>
          </w:rPr>
          <w:fldChar w:fldCharType="begin"/>
        </w:r>
        <w:r w:rsidR="00C015C1">
          <w:rPr>
            <w:noProof/>
            <w:webHidden/>
          </w:rPr>
          <w:instrText xml:space="preserve"> PAGEREF _Toc500006890 \h </w:instrText>
        </w:r>
        <w:r w:rsidR="00C015C1">
          <w:rPr>
            <w:noProof/>
            <w:webHidden/>
          </w:rPr>
        </w:r>
        <w:r w:rsidR="00C015C1">
          <w:rPr>
            <w:noProof/>
            <w:webHidden/>
          </w:rPr>
          <w:fldChar w:fldCharType="separate"/>
        </w:r>
        <w:r w:rsidR="00C015C1">
          <w:rPr>
            <w:noProof/>
            <w:webHidden/>
          </w:rPr>
          <w:t>8</w:t>
        </w:r>
        <w:r w:rsidR="00C015C1">
          <w:rPr>
            <w:noProof/>
            <w:webHidden/>
          </w:rPr>
          <w:fldChar w:fldCharType="end"/>
        </w:r>
      </w:hyperlink>
    </w:p>
    <w:p w14:paraId="0CA64668" w14:textId="234528B6" w:rsidR="00C015C1" w:rsidRDefault="00B548CF">
      <w:pPr>
        <w:pStyle w:val="TOC1"/>
        <w:rPr>
          <w:rFonts w:asciiTheme="minorHAnsi" w:eastAsiaTheme="minorEastAsia" w:hAnsiTheme="minorHAnsi" w:cstheme="minorBidi"/>
          <w:b w:val="0"/>
          <w:noProof/>
          <w:sz w:val="22"/>
          <w:szCs w:val="22"/>
          <w:lang w:val="en-US"/>
        </w:rPr>
      </w:pPr>
      <w:hyperlink w:anchor="_Toc500006891" w:history="1">
        <w:r w:rsidR="00C015C1" w:rsidRPr="00833DE2">
          <w:rPr>
            <w:rStyle w:val="Hyperlink"/>
            <w:noProof/>
          </w:rPr>
          <w:t>2 Technológiák</w:t>
        </w:r>
        <w:r w:rsidR="00C015C1">
          <w:rPr>
            <w:noProof/>
            <w:webHidden/>
          </w:rPr>
          <w:tab/>
        </w:r>
        <w:r w:rsidR="00C015C1">
          <w:rPr>
            <w:noProof/>
            <w:webHidden/>
          </w:rPr>
          <w:fldChar w:fldCharType="begin"/>
        </w:r>
        <w:r w:rsidR="00C015C1">
          <w:rPr>
            <w:noProof/>
            <w:webHidden/>
          </w:rPr>
          <w:instrText xml:space="preserve"> PAGEREF _Toc500006891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61E7C557" w14:textId="529EA5C8"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892" w:history="1">
        <w:r w:rsidR="00C015C1" w:rsidRPr="00833DE2">
          <w:rPr>
            <w:rStyle w:val="Hyperlink"/>
            <w:noProof/>
          </w:rPr>
          <w:t>2.1 Frontend</w:t>
        </w:r>
        <w:r w:rsidR="00C015C1">
          <w:rPr>
            <w:noProof/>
            <w:webHidden/>
          </w:rPr>
          <w:tab/>
        </w:r>
        <w:r w:rsidR="00C015C1">
          <w:rPr>
            <w:noProof/>
            <w:webHidden/>
          </w:rPr>
          <w:fldChar w:fldCharType="begin"/>
        </w:r>
        <w:r w:rsidR="00C015C1">
          <w:rPr>
            <w:noProof/>
            <w:webHidden/>
          </w:rPr>
          <w:instrText xml:space="preserve"> PAGEREF _Toc500006892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138A9857" w14:textId="5CAE0E74"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893" w:history="1">
        <w:r w:rsidR="00C015C1" w:rsidRPr="00833DE2">
          <w:rPr>
            <w:rStyle w:val="Hyperlink"/>
            <w:noProof/>
          </w:rPr>
          <w:t>2.2 Backend</w:t>
        </w:r>
        <w:r w:rsidR="00C015C1">
          <w:rPr>
            <w:noProof/>
            <w:webHidden/>
          </w:rPr>
          <w:tab/>
        </w:r>
        <w:r w:rsidR="00C015C1">
          <w:rPr>
            <w:noProof/>
            <w:webHidden/>
          </w:rPr>
          <w:fldChar w:fldCharType="begin"/>
        </w:r>
        <w:r w:rsidR="00C015C1">
          <w:rPr>
            <w:noProof/>
            <w:webHidden/>
          </w:rPr>
          <w:instrText xml:space="preserve"> PAGEREF _Toc500006893 \h </w:instrText>
        </w:r>
        <w:r w:rsidR="00C015C1">
          <w:rPr>
            <w:noProof/>
            <w:webHidden/>
          </w:rPr>
        </w:r>
        <w:r w:rsidR="00C015C1">
          <w:rPr>
            <w:noProof/>
            <w:webHidden/>
          </w:rPr>
          <w:fldChar w:fldCharType="separate"/>
        </w:r>
        <w:r w:rsidR="00C015C1">
          <w:rPr>
            <w:noProof/>
            <w:webHidden/>
          </w:rPr>
          <w:t>9</w:t>
        </w:r>
        <w:r w:rsidR="00C015C1">
          <w:rPr>
            <w:noProof/>
            <w:webHidden/>
          </w:rPr>
          <w:fldChar w:fldCharType="end"/>
        </w:r>
      </w:hyperlink>
    </w:p>
    <w:p w14:paraId="4702ED24" w14:textId="52889756"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894" w:history="1">
        <w:r w:rsidR="00C015C1" w:rsidRPr="00833DE2">
          <w:rPr>
            <w:rStyle w:val="Hyperlink"/>
            <w:noProof/>
          </w:rPr>
          <w:t>2.2.1 Könytárak</w:t>
        </w:r>
        <w:r w:rsidR="00C015C1">
          <w:rPr>
            <w:noProof/>
            <w:webHidden/>
          </w:rPr>
          <w:tab/>
        </w:r>
        <w:r w:rsidR="00C015C1">
          <w:rPr>
            <w:noProof/>
            <w:webHidden/>
          </w:rPr>
          <w:fldChar w:fldCharType="begin"/>
        </w:r>
        <w:r w:rsidR="00C015C1">
          <w:rPr>
            <w:noProof/>
            <w:webHidden/>
          </w:rPr>
          <w:instrText xml:space="preserve"> PAGEREF _Toc500006894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56504602" w14:textId="4CFD96D3"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895" w:history="1">
        <w:r w:rsidR="00C015C1" w:rsidRPr="00833DE2">
          <w:rPr>
            <w:rStyle w:val="Hyperlink"/>
            <w:noProof/>
          </w:rPr>
          <w:t>2.2.2 Dropbox</w:t>
        </w:r>
        <w:r w:rsidR="00C015C1">
          <w:rPr>
            <w:noProof/>
            <w:webHidden/>
          </w:rPr>
          <w:tab/>
        </w:r>
        <w:r w:rsidR="00C015C1">
          <w:rPr>
            <w:noProof/>
            <w:webHidden/>
          </w:rPr>
          <w:fldChar w:fldCharType="begin"/>
        </w:r>
        <w:r w:rsidR="00C015C1">
          <w:rPr>
            <w:noProof/>
            <w:webHidden/>
          </w:rPr>
          <w:instrText xml:space="preserve"> PAGEREF _Toc500006895 \h </w:instrText>
        </w:r>
        <w:r w:rsidR="00C015C1">
          <w:rPr>
            <w:noProof/>
            <w:webHidden/>
          </w:rPr>
        </w:r>
        <w:r w:rsidR="00C015C1">
          <w:rPr>
            <w:noProof/>
            <w:webHidden/>
          </w:rPr>
          <w:fldChar w:fldCharType="separate"/>
        </w:r>
        <w:r w:rsidR="00C015C1">
          <w:rPr>
            <w:noProof/>
            <w:webHidden/>
          </w:rPr>
          <w:t>10</w:t>
        </w:r>
        <w:r w:rsidR="00C015C1">
          <w:rPr>
            <w:noProof/>
            <w:webHidden/>
          </w:rPr>
          <w:fldChar w:fldCharType="end"/>
        </w:r>
      </w:hyperlink>
    </w:p>
    <w:p w14:paraId="609AA2F3" w14:textId="08726EAC"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896" w:history="1">
        <w:r w:rsidR="00C015C1" w:rsidRPr="00833DE2">
          <w:rPr>
            <w:rStyle w:val="Hyperlink"/>
            <w:noProof/>
          </w:rPr>
          <w:t>2.3 Raspberry PI</w:t>
        </w:r>
        <w:r w:rsidR="00C015C1">
          <w:rPr>
            <w:noProof/>
            <w:webHidden/>
          </w:rPr>
          <w:tab/>
        </w:r>
        <w:r w:rsidR="00C015C1">
          <w:rPr>
            <w:noProof/>
            <w:webHidden/>
          </w:rPr>
          <w:fldChar w:fldCharType="begin"/>
        </w:r>
        <w:r w:rsidR="00C015C1">
          <w:rPr>
            <w:noProof/>
            <w:webHidden/>
          </w:rPr>
          <w:instrText xml:space="preserve"> PAGEREF _Toc500006896 \h </w:instrText>
        </w:r>
        <w:r w:rsidR="00C015C1">
          <w:rPr>
            <w:noProof/>
            <w:webHidden/>
          </w:rPr>
        </w:r>
        <w:r w:rsidR="00C015C1">
          <w:rPr>
            <w:noProof/>
            <w:webHidden/>
          </w:rPr>
          <w:fldChar w:fldCharType="separate"/>
        </w:r>
        <w:r w:rsidR="00C015C1">
          <w:rPr>
            <w:noProof/>
            <w:webHidden/>
          </w:rPr>
          <w:t>11</w:t>
        </w:r>
        <w:r w:rsidR="00C015C1">
          <w:rPr>
            <w:noProof/>
            <w:webHidden/>
          </w:rPr>
          <w:fldChar w:fldCharType="end"/>
        </w:r>
      </w:hyperlink>
    </w:p>
    <w:p w14:paraId="276A3785" w14:textId="7D60FD8E"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897" w:history="1">
        <w:r w:rsidR="00C015C1" w:rsidRPr="00833DE2">
          <w:rPr>
            <w:rStyle w:val="Hyperlink"/>
            <w:noProof/>
          </w:rPr>
          <w:t>2.3.1 Raspbian</w:t>
        </w:r>
        <w:r w:rsidR="00C015C1">
          <w:rPr>
            <w:noProof/>
            <w:webHidden/>
          </w:rPr>
          <w:tab/>
        </w:r>
        <w:r w:rsidR="00C015C1">
          <w:rPr>
            <w:noProof/>
            <w:webHidden/>
          </w:rPr>
          <w:fldChar w:fldCharType="begin"/>
        </w:r>
        <w:r w:rsidR="00C015C1">
          <w:rPr>
            <w:noProof/>
            <w:webHidden/>
          </w:rPr>
          <w:instrText xml:space="preserve"> PAGEREF _Toc500006897 \h </w:instrText>
        </w:r>
        <w:r w:rsidR="00C015C1">
          <w:rPr>
            <w:noProof/>
            <w:webHidden/>
          </w:rPr>
        </w:r>
        <w:r w:rsidR="00C015C1">
          <w:rPr>
            <w:noProof/>
            <w:webHidden/>
          </w:rPr>
          <w:fldChar w:fldCharType="separate"/>
        </w:r>
        <w:r w:rsidR="00C015C1">
          <w:rPr>
            <w:noProof/>
            <w:webHidden/>
          </w:rPr>
          <w:t>12</w:t>
        </w:r>
        <w:r w:rsidR="00C015C1">
          <w:rPr>
            <w:noProof/>
            <w:webHidden/>
          </w:rPr>
          <w:fldChar w:fldCharType="end"/>
        </w:r>
      </w:hyperlink>
    </w:p>
    <w:p w14:paraId="30E0AABB" w14:textId="383E5200" w:rsidR="00C015C1" w:rsidRDefault="00B548CF">
      <w:pPr>
        <w:pStyle w:val="TOC1"/>
        <w:rPr>
          <w:rFonts w:asciiTheme="minorHAnsi" w:eastAsiaTheme="minorEastAsia" w:hAnsiTheme="minorHAnsi" w:cstheme="minorBidi"/>
          <w:b w:val="0"/>
          <w:noProof/>
          <w:sz w:val="22"/>
          <w:szCs w:val="22"/>
          <w:lang w:val="en-US"/>
        </w:rPr>
      </w:pPr>
      <w:hyperlink w:anchor="_Toc500006898" w:history="1">
        <w:r w:rsidR="00C015C1" w:rsidRPr="00833DE2">
          <w:rPr>
            <w:rStyle w:val="Hyperlink"/>
            <w:noProof/>
          </w:rPr>
          <w:t>3 Specifikáció</w:t>
        </w:r>
        <w:r w:rsidR="00C015C1">
          <w:rPr>
            <w:noProof/>
            <w:webHidden/>
          </w:rPr>
          <w:tab/>
        </w:r>
        <w:r w:rsidR="00C015C1">
          <w:rPr>
            <w:noProof/>
            <w:webHidden/>
          </w:rPr>
          <w:fldChar w:fldCharType="begin"/>
        </w:r>
        <w:r w:rsidR="00C015C1">
          <w:rPr>
            <w:noProof/>
            <w:webHidden/>
          </w:rPr>
          <w:instrText xml:space="preserve"> PAGEREF _Toc500006898 \h </w:instrText>
        </w:r>
        <w:r w:rsidR="00C015C1">
          <w:rPr>
            <w:noProof/>
            <w:webHidden/>
          </w:rPr>
        </w:r>
        <w:r w:rsidR="00C015C1">
          <w:rPr>
            <w:noProof/>
            <w:webHidden/>
          </w:rPr>
          <w:fldChar w:fldCharType="separate"/>
        </w:r>
        <w:r w:rsidR="00C015C1">
          <w:rPr>
            <w:noProof/>
            <w:webHidden/>
          </w:rPr>
          <w:t>13</w:t>
        </w:r>
        <w:r w:rsidR="00C015C1">
          <w:rPr>
            <w:noProof/>
            <w:webHidden/>
          </w:rPr>
          <w:fldChar w:fldCharType="end"/>
        </w:r>
      </w:hyperlink>
    </w:p>
    <w:p w14:paraId="3602915D" w14:textId="77F6BA6F"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899" w:history="1">
        <w:r w:rsidR="00C015C1" w:rsidRPr="00833DE2">
          <w:rPr>
            <w:rStyle w:val="Hyperlink"/>
            <w:noProof/>
          </w:rPr>
          <w:t>3.1 Use Case</w:t>
        </w:r>
        <w:r w:rsidR="00C015C1">
          <w:rPr>
            <w:noProof/>
            <w:webHidden/>
          </w:rPr>
          <w:tab/>
        </w:r>
        <w:r w:rsidR="00C015C1">
          <w:rPr>
            <w:noProof/>
            <w:webHidden/>
          </w:rPr>
          <w:fldChar w:fldCharType="begin"/>
        </w:r>
        <w:r w:rsidR="00C015C1">
          <w:rPr>
            <w:noProof/>
            <w:webHidden/>
          </w:rPr>
          <w:instrText xml:space="preserve"> PAGEREF _Toc500006899 \h </w:instrText>
        </w:r>
        <w:r w:rsidR="00C015C1">
          <w:rPr>
            <w:noProof/>
            <w:webHidden/>
          </w:rPr>
        </w:r>
        <w:r w:rsidR="00C015C1">
          <w:rPr>
            <w:noProof/>
            <w:webHidden/>
          </w:rPr>
          <w:fldChar w:fldCharType="separate"/>
        </w:r>
        <w:r w:rsidR="00C015C1">
          <w:rPr>
            <w:noProof/>
            <w:webHidden/>
          </w:rPr>
          <w:t>15</w:t>
        </w:r>
        <w:r w:rsidR="00C015C1">
          <w:rPr>
            <w:noProof/>
            <w:webHidden/>
          </w:rPr>
          <w:fldChar w:fldCharType="end"/>
        </w:r>
      </w:hyperlink>
    </w:p>
    <w:p w14:paraId="1B8F76ED" w14:textId="09008EEE" w:rsidR="00C015C1" w:rsidRDefault="00B548CF">
      <w:pPr>
        <w:pStyle w:val="TOC1"/>
        <w:rPr>
          <w:rFonts w:asciiTheme="minorHAnsi" w:eastAsiaTheme="minorEastAsia" w:hAnsiTheme="minorHAnsi" w:cstheme="minorBidi"/>
          <w:b w:val="0"/>
          <w:noProof/>
          <w:sz w:val="22"/>
          <w:szCs w:val="22"/>
          <w:lang w:val="en-US"/>
        </w:rPr>
      </w:pPr>
      <w:hyperlink w:anchor="_Toc500006900" w:history="1">
        <w:r w:rsidR="00C015C1" w:rsidRPr="00833DE2">
          <w:rPr>
            <w:rStyle w:val="Hyperlink"/>
            <w:noProof/>
          </w:rPr>
          <w:t>4 Tervezés és fejlesztés</w:t>
        </w:r>
        <w:r w:rsidR="00C015C1">
          <w:rPr>
            <w:noProof/>
            <w:webHidden/>
          </w:rPr>
          <w:tab/>
        </w:r>
        <w:r w:rsidR="00C015C1">
          <w:rPr>
            <w:noProof/>
            <w:webHidden/>
          </w:rPr>
          <w:fldChar w:fldCharType="begin"/>
        </w:r>
        <w:r w:rsidR="00C015C1">
          <w:rPr>
            <w:noProof/>
            <w:webHidden/>
          </w:rPr>
          <w:instrText xml:space="preserve"> PAGEREF _Toc500006900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69D22947" w14:textId="0C74B982"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01" w:history="1">
        <w:r w:rsidR="00C015C1" w:rsidRPr="00833DE2">
          <w:rPr>
            <w:rStyle w:val="Hyperlink"/>
            <w:noProof/>
          </w:rPr>
          <w:t>4.1 Architektúra</w:t>
        </w:r>
        <w:r w:rsidR="00C015C1">
          <w:rPr>
            <w:noProof/>
            <w:webHidden/>
          </w:rPr>
          <w:tab/>
        </w:r>
        <w:r w:rsidR="00C015C1">
          <w:rPr>
            <w:noProof/>
            <w:webHidden/>
          </w:rPr>
          <w:fldChar w:fldCharType="begin"/>
        </w:r>
        <w:r w:rsidR="00C015C1">
          <w:rPr>
            <w:noProof/>
            <w:webHidden/>
          </w:rPr>
          <w:instrText xml:space="preserve"> PAGEREF _Toc500006901 \h </w:instrText>
        </w:r>
        <w:r w:rsidR="00C015C1">
          <w:rPr>
            <w:noProof/>
            <w:webHidden/>
          </w:rPr>
        </w:r>
        <w:r w:rsidR="00C015C1">
          <w:rPr>
            <w:noProof/>
            <w:webHidden/>
          </w:rPr>
          <w:fldChar w:fldCharType="separate"/>
        </w:r>
        <w:r w:rsidR="00C015C1">
          <w:rPr>
            <w:noProof/>
            <w:webHidden/>
          </w:rPr>
          <w:t>18</w:t>
        </w:r>
        <w:r w:rsidR="00C015C1">
          <w:rPr>
            <w:noProof/>
            <w:webHidden/>
          </w:rPr>
          <w:fldChar w:fldCharType="end"/>
        </w:r>
      </w:hyperlink>
    </w:p>
    <w:p w14:paraId="3E867810" w14:textId="70BE1CDC"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02" w:history="1">
        <w:r w:rsidR="00C015C1" w:rsidRPr="00833DE2">
          <w:rPr>
            <w:rStyle w:val="Hyperlink"/>
            <w:noProof/>
          </w:rPr>
          <w:t>4.2 Fejlesztőkörnyezet bemutatása</w:t>
        </w:r>
        <w:r w:rsidR="00C015C1">
          <w:rPr>
            <w:noProof/>
            <w:webHidden/>
          </w:rPr>
          <w:tab/>
        </w:r>
        <w:r w:rsidR="00C015C1">
          <w:rPr>
            <w:noProof/>
            <w:webHidden/>
          </w:rPr>
          <w:fldChar w:fldCharType="begin"/>
        </w:r>
        <w:r w:rsidR="00C015C1">
          <w:rPr>
            <w:noProof/>
            <w:webHidden/>
          </w:rPr>
          <w:instrText xml:space="preserve"> PAGEREF _Toc500006902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47B8CD89" w14:textId="7290C0C4"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03" w:history="1">
        <w:r w:rsidR="00C015C1" w:rsidRPr="00833DE2">
          <w:rPr>
            <w:rStyle w:val="Hyperlink"/>
            <w:noProof/>
          </w:rPr>
          <w:t>4.3 Telepítő script</w:t>
        </w:r>
        <w:r w:rsidR="00C015C1">
          <w:rPr>
            <w:noProof/>
            <w:webHidden/>
          </w:rPr>
          <w:tab/>
        </w:r>
        <w:r w:rsidR="00C015C1">
          <w:rPr>
            <w:noProof/>
            <w:webHidden/>
          </w:rPr>
          <w:fldChar w:fldCharType="begin"/>
        </w:r>
        <w:r w:rsidR="00C015C1">
          <w:rPr>
            <w:noProof/>
            <w:webHidden/>
          </w:rPr>
          <w:instrText xml:space="preserve"> PAGEREF _Toc500006903 \h </w:instrText>
        </w:r>
        <w:r w:rsidR="00C015C1">
          <w:rPr>
            <w:noProof/>
            <w:webHidden/>
          </w:rPr>
        </w:r>
        <w:r w:rsidR="00C015C1">
          <w:rPr>
            <w:noProof/>
            <w:webHidden/>
          </w:rPr>
          <w:fldChar w:fldCharType="separate"/>
        </w:r>
        <w:r w:rsidR="00C015C1">
          <w:rPr>
            <w:noProof/>
            <w:webHidden/>
          </w:rPr>
          <w:t>19</w:t>
        </w:r>
        <w:r w:rsidR="00C015C1">
          <w:rPr>
            <w:noProof/>
            <w:webHidden/>
          </w:rPr>
          <w:fldChar w:fldCharType="end"/>
        </w:r>
      </w:hyperlink>
    </w:p>
    <w:p w14:paraId="17B1E4CD" w14:textId="278C6757"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04" w:history="1">
        <w:r w:rsidR="00C015C1" w:rsidRPr="00833DE2">
          <w:rPr>
            <w:rStyle w:val="Hyperlink"/>
            <w:noProof/>
          </w:rPr>
          <w:t>4.4 Adatbázis</w:t>
        </w:r>
        <w:r w:rsidR="00C015C1">
          <w:rPr>
            <w:noProof/>
            <w:webHidden/>
          </w:rPr>
          <w:tab/>
        </w:r>
        <w:r w:rsidR="00C015C1">
          <w:rPr>
            <w:noProof/>
            <w:webHidden/>
          </w:rPr>
          <w:fldChar w:fldCharType="begin"/>
        </w:r>
        <w:r w:rsidR="00C015C1">
          <w:rPr>
            <w:noProof/>
            <w:webHidden/>
          </w:rPr>
          <w:instrText xml:space="preserve"> PAGEREF _Toc500006904 \h </w:instrText>
        </w:r>
        <w:r w:rsidR="00C015C1">
          <w:rPr>
            <w:noProof/>
            <w:webHidden/>
          </w:rPr>
        </w:r>
        <w:r w:rsidR="00C015C1">
          <w:rPr>
            <w:noProof/>
            <w:webHidden/>
          </w:rPr>
          <w:fldChar w:fldCharType="separate"/>
        </w:r>
        <w:r w:rsidR="00C015C1">
          <w:rPr>
            <w:noProof/>
            <w:webHidden/>
          </w:rPr>
          <w:t>21</w:t>
        </w:r>
        <w:r w:rsidR="00C015C1">
          <w:rPr>
            <w:noProof/>
            <w:webHidden/>
          </w:rPr>
          <w:fldChar w:fldCharType="end"/>
        </w:r>
      </w:hyperlink>
    </w:p>
    <w:p w14:paraId="1EA352C2" w14:textId="4E3AEE7C"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05" w:history="1">
        <w:r w:rsidR="00C015C1" w:rsidRPr="00833DE2">
          <w:rPr>
            <w:rStyle w:val="Hyperlink"/>
            <w:noProof/>
          </w:rPr>
          <w:t>4.4.1 User</w:t>
        </w:r>
        <w:r w:rsidR="00C015C1">
          <w:rPr>
            <w:noProof/>
            <w:webHidden/>
          </w:rPr>
          <w:tab/>
        </w:r>
        <w:r w:rsidR="00C015C1">
          <w:rPr>
            <w:noProof/>
            <w:webHidden/>
          </w:rPr>
          <w:fldChar w:fldCharType="begin"/>
        </w:r>
        <w:r w:rsidR="00C015C1">
          <w:rPr>
            <w:noProof/>
            <w:webHidden/>
          </w:rPr>
          <w:instrText xml:space="preserve"> PAGEREF _Toc500006905 \h </w:instrText>
        </w:r>
        <w:r w:rsidR="00C015C1">
          <w:rPr>
            <w:noProof/>
            <w:webHidden/>
          </w:rPr>
        </w:r>
        <w:r w:rsidR="00C015C1">
          <w:rPr>
            <w:noProof/>
            <w:webHidden/>
          </w:rPr>
          <w:fldChar w:fldCharType="separate"/>
        </w:r>
        <w:r w:rsidR="00C015C1">
          <w:rPr>
            <w:noProof/>
            <w:webHidden/>
          </w:rPr>
          <w:t>22</w:t>
        </w:r>
        <w:r w:rsidR="00C015C1">
          <w:rPr>
            <w:noProof/>
            <w:webHidden/>
          </w:rPr>
          <w:fldChar w:fldCharType="end"/>
        </w:r>
      </w:hyperlink>
    </w:p>
    <w:p w14:paraId="7AAA9E7C" w14:textId="21A6913A"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06" w:history="1">
        <w:r w:rsidR="00C015C1" w:rsidRPr="00833DE2">
          <w:rPr>
            <w:rStyle w:val="Hyperlink"/>
            <w:noProof/>
          </w:rPr>
          <w:t>4.4.2 File</w:t>
        </w:r>
        <w:r w:rsidR="00C015C1">
          <w:rPr>
            <w:noProof/>
            <w:webHidden/>
          </w:rPr>
          <w:tab/>
        </w:r>
        <w:r w:rsidR="00C015C1">
          <w:rPr>
            <w:noProof/>
            <w:webHidden/>
          </w:rPr>
          <w:fldChar w:fldCharType="begin"/>
        </w:r>
        <w:r w:rsidR="00C015C1">
          <w:rPr>
            <w:noProof/>
            <w:webHidden/>
          </w:rPr>
          <w:instrText xml:space="preserve"> PAGEREF _Toc500006906 \h </w:instrText>
        </w:r>
        <w:r w:rsidR="00C015C1">
          <w:rPr>
            <w:noProof/>
            <w:webHidden/>
          </w:rPr>
        </w:r>
        <w:r w:rsidR="00C015C1">
          <w:rPr>
            <w:noProof/>
            <w:webHidden/>
          </w:rPr>
          <w:fldChar w:fldCharType="separate"/>
        </w:r>
        <w:r w:rsidR="00C015C1">
          <w:rPr>
            <w:noProof/>
            <w:webHidden/>
          </w:rPr>
          <w:t>23</w:t>
        </w:r>
        <w:r w:rsidR="00C015C1">
          <w:rPr>
            <w:noProof/>
            <w:webHidden/>
          </w:rPr>
          <w:fldChar w:fldCharType="end"/>
        </w:r>
      </w:hyperlink>
    </w:p>
    <w:p w14:paraId="7E8EFC38" w14:textId="133B7D7D"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07" w:history="1">
        <w:r w:rsidR="00C015C1" w:rsidRPr="00833DE2">
          <w:rPr>
            <w:rStyle w:val="Hyperlink"/>
            <w:noProof/>
          </w:rPr>
          <w:t>4.4.3 Folder</w:t>
        </w:r>
        <w:r w:rsidR="00C015C1">
          <w:rPr>
            <w:noProof/>
            <w:webHidden/>
          </w:rPr>
          <w:tab/>
        </w:r>
        <w:r w:rsidR="00C015C1">
          <w:rPr>
            <w:noProof/>
            <w:webHidden/>
          </w:rPr>
          <w:fldChar w:fldCharType="begin"/>
        </w:r>
        <w:r w:rsidR="00C015C1">
          <w:rPr>
            <w:noProof/>
            <w:webHidden/>
          </w:rPr>
          <w:instrText xml:space="preserve"> PAGEREF _Toc500006907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4E6EF63D" w14:textId="0D56F4EC"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08" w:history="1">
        <w:r w:rsidR="00C015C1" w:rsidRPr="00833DE2">
          <w:rPr>
            <w:rStyle w:val="Hyperlink"/>
            <w:noProof/>
          </w:rPr>
          <w:t>4.4.4 File share</w:t>
        </w:r>
        <w:r w:rsidR="00C015C1">
          <w:rPr>
            <w:noProof/>
            <w:webHidden/>
          </w:rPr>
          <w:tab/>
        </w:r>
        <w:r w:rsidR="00C015C1">
          <w:rPr>
            <w:noProof/>
            <w:webHidden/>
          </w:rPr>
          <w:fldChar w:fldCharType="begin"/>
        </w:r>
        <w:r w:rsidR="00C015C1">
          <w:rPr>
            <w:noProof/>
            <w:webHidden/>
          </w:rPr>
          <w:instrText xml:space="preserve"> PAGEREF _Toc500006908 \h </w:instrText>
        </w:r>
        <w:r w:rsidR="00C015C1">
          <w:rPr>
            <w:noProof/>
            <w:webHidden/>
          </w:rPr>
        </w:r>
        <w:r w:rsidR="00C015C1">
          <w:rPr>
            <w:noProof/>
            <w:webHidden/>
          </w:rPr>
          <w:fldChar w:fldCharType="separate"/>
        </w:r>
        <w:r w:rsidR="00C015C1">
          <w:rPr>
            <w:noProof/>
            <w:webHidden/>
          </w:rPr>
          <w:t>24</w:t>
        </w:r>
        <w:r w:rsidR="00C015C1">
          <w:rPr>
            <w:noProof/>
            <w:webHidden/>
          </w:rPr>
          <w:fldChar w:fldCharType="end"/>
        </w:r>
      </w:hyperlink>
    </w:p>
    <w:p w14:paraId="11E972C8" w14:textId="5ADB7868"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09" w:history="1">
        <w:r w:rsidR="00C015C1" w:rsidRPr="00833DE2">
          <w:rPr>
            <w:rStyle w:val="Hyperlink"/>
            <w:noProof/>
          </w:rPr>
          <w:t>4.4.5 Role</w:t>
        </w:r>
        <w:r w:rsidR="00C015C1">
          <w:rPr>
            <w:noProof/>
            <w:webHidden/>
          </w:rPr>
          <w:tab/>
        </w:r>
        <w:r w:rsidR="00C015C1">
          <w:rPr>
            <w:noProof/>
            <w:webHidden/>
          </w:rPr>
          <w:fldChar w:fldCharType="begin"/>
        </w:r>
        <w:r w:rsidR="00C015C1">
          <w:rPr>
            <w:noProof/>
            <w:webHidden/>
          </w:rPr>
          <w:instrText xml:space="preserve"> PAGEREF _Toc500006909 \h </w:instrText>
        </w:r>
        <w:r w:rsidR="00C015C1">
          <w:rPr>
            <w:noProof/>
            <w:webHidden/>
          </w:rPr>
        </w:r>
        <w:r w:rsidR="00C015C1">
          <w:rPr>
            <w:noProof/>
            <w:webHidden/>
          </w:rPr>
          <w:fldChar w:fldCharType="separate"/>
        </w:r>
        <w:r w:rsidR="00C015C1">
          <w:rPr>
            <w:noProof/>
            <w:webHidden/>
          </w:rPr>
          <w:t>25</w:t>
        </w:r>
        <w:r w:rsidR="00C015C1">
          <w:rPr>
            <w:noProof/>
            <w:webHidden/>
          </w:rPr>
          <w:fldChar w:fldCharType="end"/>
        </w:r>
      </w:hyperlink>
    </w:p>
    <w:p w14:paraId="43E5165B" w14:textId="7149436F"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0" w:history="1">
        <w:r w:rsidR="00C015C1" w:rsidRPr="00833DE2">
          <w:rPr>
            <w:rStyle w:val="Hyperlink"/>
            <w:noProof/>
          </w:rPr>
          <w:t>4.4.6 Credential store</w:t>
        </w:r>
        <w:r w:rsidR="00C015C1">
          <w:rPr>
            <w:noProof/>
            <w:webHidden/>
          </w:rPr>
          <w:tab/>
        </w:r>
        <w:r w:rsidR="00C015C1">
          <w:rPr>
            <w:noProof/>
            <w:webHidden/>
          </w:rPr>
          <w:fldChar w:fldCharType="begin"/>
        </w:r>
        <w:r w:rsidR="00C015C1">
          <w:rPr>
            <w:noProof/>
            <w:webHidden/>
          </w:rPr>
          <w:instrText xml:space="preserve"> PAGEREF _Toc500006910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469787A3" w14:textId="5A867F0D"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1" w:history="1">
        <w:r w:rsidR="00C015C1" w:rsidRPr="00833DE2">
          <w:rPr>
            <w:rStyle w:val="Hyperlink"/>
            <w:noProof/>
          </w:rPr>
          <w:t>4.4.7 Log</w:t>
        </w:r>
        <w:r w:rsidR="00C015C1">
          <w:rPr>
            <w:noProof/>
            <w:webHidden/>
          </w:rPr>
          <w:tab/>
        </w:r>
        <w:r w:rsidR="00C015C1">
          <w:rPr>
            <w:noProof/>
            <w:webHidden/>
          </w:rPr>
          <w:fldChar w:fldCharType="begin"/>
        </w:r>
        <w:r w:rsidR="00C015C1">
          <w:rPr>
            <w:noProof/>
            <w:webHidden/>
          </w:rPr>
          <w:instrText xml:space="preserve"> PAGEREF _Toc500006911 \h </w:instrText>
        </w:r>
        <w:r w:rsidR="00C015C1">
          <w:rPr>
            <w:noProof/>
            <w:webHidden/>
          </w:rPr>
        </w:r>
        <w:r w:rsidR="00C015C1">
          <w:rPr>
            <w:noProof/>
            <w:webHidden/>
          </w:rPr>
          <w:fldChar w:fldCharType="separate"/>
        </w:r>
        <w:r w:rsidR="00C015C1">
          <w:rPr>
            <w:noProof/>
            <w:webHidden/>
          </w:rPr>
          <w:t>26</w:t>
        </w:r>
        <w:r w:rsidR="00C015C1">
          <w:rPr>
            <w:noProof/>
            <w:webHidden/>
          </w:rPr>
          <w:fldChar w:fldCharType="end"/>
        </w:r>
      </w:hyperlink>
    </w:p>
    <w:p w14:paraId="3E3B453E" w14:textId="56897B5B"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12" w:history="1">
        <w:r w:rsidR="00C015C1" w:rsidRPr="00833DE2">
          <w:rPr>
            <w:rStyle w:val="Hyperlink"/>
            <w:noProof/>
          </w:rPr>
          <w:t>4.5 Végpontok</w:t>
        </w:r>
        <w:r w:rsidR="00C015C1">
          <w:rPr>
            <w:noProof/>
            <w:webHidden/>
          </w:rPr>
          <w:tab/>
        </w:r>
        <w:r w:rsidR="00C015C1">
          <w:rPr>
            <w:noProof/>
            <w:webHidden/>
          </w:rPr>
          <w:fldChar w:fldCharType="begin"/>
        </w:r>
        <w:r w:rsidR="00C015C1">
          <w:rPr>
            <w:noProof/>
            <w:webHidden/>
          </w:rPr>
          <w:instrText xml:space="preserve"> PAGEREF _Toc500006912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02DC2AE0" w14:textId="681905DD"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3" w:history="1">
        <w:r w:rsidR="00C015C1" w:rsidRPr="00833DE2">
          <w:rPr>
            <w:rStyle w:val="Hyperlink"/>
            <w:noProof/>
          </w:rPr>
          <w:t>4.5.1 Autentikáció</w:t>
        </w:r>
        <w:r w:rsidR="00C015C1">
          <w:rPr>
            <w:noProof/>
            <w:webHidden/>
          </w:rPr>
          <w:tab/>
        </w:r>
        <w:r w:rsidR="00C015C1">
          <w:rPr>
            <w:noProof/>
            <w:webHidden/>
          </w:rPr>
          <w:fldChar w:fldCharType="begin"/>
        </w:r>
        <w:r w:rsidR="00C015C1">
          <w:rPr>
            <w:noProof/>
            <w:webHidden/>
          </w:rPr>
          <w:instrText xml:space="preserve"> PAGEREF _Toc500006913 \h </w:instrText>
        </w:r>
        <w:r w:rsidR="00C015C1">
          <w:rPr>
            <w:noProof/>
            <w:webHidden/>
          </w:rPr>
        </w:r>
        <w:r w:rsidR="00C015C1">
          <w:rPr>
            <w:noProof/>
            <w:webHidden/>
          </w:rPr>
          <w:fldChar w:fldCharType="separate"/>
        </w:r>
        <w:r w:rsidR="00C015C1">
          <w:rPr>
            <w:noProof/>
            <w:webHidden/>
          </w:rPr>
          <w:t>27</w:t>
        </w:r>
        <w:r w:rsidR="00C015C1">
          <w:rPr>
            <w:noProof/>
            <w:webHidden/>
          </w:rPr>
          <w:fldChar w:fldCharType="end"/>
        </w:r>
      </w:hyperlink>
    </w:p>
    <w:p w14:paraId="53659490" w14:textId="3BEDE430"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4" w:history="1">
        <w:r w:rsidR="00C015C1" w:rsidRPr="00833DE2">
          <w:rPr>
            <w:rStyle w:val="Hyperlink"/>
            <w:noProof/>
          </w:rPr>
          <w:t>4.5.2 Adatok ellenőrzése</w:t>
        </w:r>
        <w:r w:rsidR="00C015C1">
          <w:rPr>
            <w:noProof/>
            <w:webHidden/>
          </w:rPr>
          <w:tab/>
        </w:r>
        <w:r w:rsidR="00C015C1">
          <w:rPr>
            <w:noProof/>
            <w:webHidden/>
          </w:rPr>
          <w:fldChar w:fldCharType="begin"/>
        </w:r>
        <w:r w:rsidR="00C015C1">
          <w:rPr>
            <w:noProof/>
            <w:webHidden/>
          </w:rPr>
          <w:instrText xml:space="preserve"> PAGEREF _Toc500006914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B013333" w14:textId="72406DB5"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5" w:history="1">
        <w:r w:rsidR="00C015C1" w:rsidRPr="00833DE2">
          <w:rPr>
            <w:rStyle w:val="Hyperlink"/>
            <w:noProof/>
          </w:rPr>
          <w:t>4.5.3 UsersAPI</w:t>
        </w:r>
        <w:r w:rsidR="00C015C1">
          <w:rPr>
            <w:noProof/>
            <w:webHidden/>
          </w:rPr>
          <w:tab/>
        </w:r>
        <w:r w:rsidR="00C015C1">
          <w:rPr>
            <w:noProof/>
            <w:webHidden/>
          </w:rPr>
          <w:fldChar w:fldCharType="begin"/>
        </w:r>
        <w:r w:rsidR="00C015C1">
          <w:rPr>
            <w:noProof/>
            <w:webHidden/>
          </w:rPr>
          <w:instrText xml:space="preserve"> PAGEREF _Toc500006915 \h </w:instrText>
        </w:r>
        <w:r w:rsidR="00C015C1">
          <w:rPr>
            <w:noProof/>
            <w:webHidden/>
          </w:rPr>
        </w:r>
        <w:r w:rsidR="00C015C1">
          <w:rPr>
            <w:noProof/>
            <w:webHidden/>
          </w:rPr>
          <w:fldChar w:fldCharType="separate"/>
        </w:r>
        <w:r w:rsidR="00C015C1">
          <w:rPr>
            <w:noProof/>
            <w:webHidden/>
          </w:rPr>
          <w:t>28</w:t>
        </w:r>
        <w:r w:rsidR="00C015C1">
          <w:rPr>
            <w:noProof/>
            <w:webHidden/>
          </w:rPr>
          <w:fldChar w:fldCharType="end"/>
        </w:r>
      </w:hyperlink>
    </w:p>
    <w:p w14:paraId="78162907" w14:textId="399FBEF2"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6" w:history="1">
        <w:r w:rsidR="00C015C1" w:rsidRPr="00833DE2">
          <w:rPr>
            <w:rStyle w:val="Hyperlink"/>
            <w:noProof/>
          </w:rPr>
          <w:t>4.5.4 RolesAPI</w:t>
        </w:r>
        <w:r w:rsidR="00C015C1">
          <w:rPr>
            <w:noProof/>
            <w:webHidden/>
          </w:rPr>
          <w:tab/>
        </w:r>
        <w:r w:rsidR="00C015C1">
          <w:rPr>
            <w:noProof/>
            <w:webHidden/>
          </w:rPr>
          <w:fldChar w:fldCharType="begin"/>
        </w:r>
        <w:r w:rsidR="00C015C1">
          <w:rPr>
            <w:noProof/>
            <w:webHidden/>
          </w:rPr>
          <w:instrText xml:space="preserve"> PAGEREF _Toc500006916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0530FB57" w14:textId="753E8C35"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7" w:history="1">
        <w:r w:rsidR="00C015C1" w:rsidRPr="00833DE2">
          <w:rPr>
            <w:rStyle w:val="Hyperlink"/>
            <w:noProof/>
          </w:rPr>
          <w:t>4.5.5 LogsAPI</w:t>
        </w:r>
        <w:r w:rsidR="00C015C1">
          <w:rPr>
            <w:noProof/>
            <w:webHidden/>
          </w:rPr>
          <w:tab/>
        </w:r>
        <w:r w:rsidR="00C015C1">
          <w:rPr>
            <w:noProof/>
            <w:webHidden/>
          </w:rPr>
          <w:fldChar w:fldCharType="begin"/>
        </w:r>
        <w:r w:rsidR="00C015C1">
          <w:rPr>
            <w:noProof/>
            <w:webHidden/>
          </w:rPr>
          <w:instrText xml:space="preserve"> PAGEREF _Toc500006917 \h </w:instrText>
        </w:r>
        <w:r w:rsidR="00C015C1">
          <w:rPr>
            <w:noProof/>
            <w:webHidden/>
          </w:rPr>
        </w:r>
        <w:r w:rsidR="00C015C1">
          <w:rPr>
            <w:noProof/>
            <w:webHidden/>
          </w:rPr>
          <w:fldChar w:fldCharType="separate"/>
        </w:r>
        <w:r w:rsidR="00C015C1">
          <w:rPr>
            <w:noProof/>
            <w:webHidden/>
          </w:rPr>
          <w:t>29</w:t>
        </w:r>
        <w:r w:rsidR="00C015C1">
          <w:rPr>
            <w:noProof/>
            <w:webHidden/>
          </w:rPr>
          <w:fldChar w:fldCharType="end"/>
        </w:r>
      </w:hyperlink>
    </w:p>
    <w:p w14:paraId="4326ED94" w14:textId="1B8AE7F3"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8" w:history="1">
        <w:r w:rsidR="00C015C1" w:rsidRPr="00833DE2">
          <w:rPr>
            <w:rStyle w:val="Hyperlink"/>
            <w:noProof/>
          </w:rPr>
          <w:t>4.5.6 NotesAPI</w:t>
        </w:r>
        <w:r w:rsidR="00C015C1">
          <w:rPr>
            <w:noProof/>
            <w:webHidden/>
          </w:rPr>
          <w:tab/>
        </w:r>
        <w:r w:rsidR="00C015C1">
          <w:rPr>
            <w:noProof/>
            <w:webHidden/>
          </w:rPr>
          <w:fldChar w:fldCharType="begin"/>
        </w:r>
        <w:r w:rsidR="00C015C1">
          <w:rPr>
            <w:noProof/>
            <w:webHidden/>
          </w:rPr>
          <w:instrText xml:space="preserve"> PAGEREF _Toc500006918 \h </w:instrText>
        </w:r>
        <w:r w:rsidR="00C015C1">
          <w:rPr>
            <w:noProof/>
            <w:webHidden/>
          </w:rPr>
        </w:r>
        <w:r w:rsidR="00C015C1">
          <w:rPr>
            <w:noProof/>
            <w:webHidden/>
          </w:rPr>
          <w:fldChar w:fldCharType="separate"/>
        </w:r>
        <w:r w:rsidR="00C015C1">
          <w:rPr>
            <w:noProof/>
            <w:webHidden/>
          </w:rPr>
          <w:t>30</w:t>
        </w:r>
        <w:r w:rsidR="00C015C1">
          <w:rPr>
            <w:noProof/>
            <w:webHidden/>
          </w:rPr>
          <w:fldChar w:fldCharType="end"/>
        </w:r>
      </w:hyperlink>
    </w:p>
    <w:p w14:paraId="477530B7" w14:textId="0F2F495E"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19" w:history="1">
        <w:r w:rsidR="00C015C1" w:rsidRPr="00833DE2">
          <w:rPr>
            <w:rStyle w:val="Hyperlink"/>
            <w:noProof/>
          </w:rPr>
          <w:t>4.5.7 DropboxAPI</w:t>
        </w:r>
        <w:r w:rsidR="00C015C1">
          <w:rPr>
            <w:noProof/>
            <w:webHidden/>
          </w:rPr>
          <w:tab/>
        </w:r>
        <w:r w:rsidR="00C015C1">
          <w:rPr>
            <w:noProof/>
            <w:webHidden/>
          </w:rPr>
          <w:fldChar w:fldCharType="begin"/>
        </w:r>
        <w:r w:rsidR="00C015C1">
          <w:rPr>
            <w:noProof/>
            <w:webHidden/>
          </w:rPr>
          <w:instrText xml:space="preserve"> PAGEREF _Toc500006919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75DAB02C" w14:textId="226D251D"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0" w:history="1">
        <w:r w:rsidR="00C015C1" w:rsidRPr="00833DE2">
          <w:rPr>
            <w:rStyle w:val="Hyperlink"/>
            <w:noProof/>
          </w:rPr>
          <w:t>4.5.8 FilesharesAPI</w:t>
        </w:r>
        <w:r w:rsidR="00C015C1">
          <w:rPr>
            <w:noProof/>
            <w:webHidden/>
          </w:rPr>
          <w:tab/>
        </w:r>
        <w:r w:rsidR="00C015C1">
          <w:rPr>
            <w:noProof/>
            <w:webHidden/>
          </w:rPr>
          <w:fldChar w:fldCharType="begin"/>
        </w:r>
        <w:r w:rsidR="00C015C1">
          <w:rPr>
            <w:noProof/>
            <w:webHidden/>
          </w:rPr>
          <w:instrText xml:space="preserve"> PAGEREF _Toc500006920 \h </w:instrText>
        </w:r>
        <w:r w:rsidR="00C015C1">
          <w:rPr>
            <w:noProof/>
            <w:webHidden/>
          </w:rPr>
        </w:r>
        <w:r w:rsidR="00C015C1">
          <w:rPr>
            <w:noProof/>
            <w:webHidden/>
          </w:rPr>
          <w:fldChar w:fldCharType="separate"/>
        </w:r>
        <w:r w:rsidR="00C015C1">
          <w:rPr>
            <w:noProof/>
            <w:webHidden/>
          </w:rPr>
          <w:t>31</w:t>
        </w:r>
        <w:r w:rsidR="00C015C1">
          <w:rPr>
            <w:noProof/>
            <w:webHidden/>
          </w:rPr>
          <w:fldChar w:fldCharType="end"/>
        </w:r>
      </w:hyperlink>
    </w:p>
    <w:p w14:paraId="61A58410" w14:textId="22E14ADA"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1" w:history="1">
        <w:r w:rsidR="00C015C1" w:rsidRPr="00833DE2">
          <w:rPr>
            <w:rStyle w:val="Hyperlink"/>
            <w:noProof/>
          </w:rPr>
          <w:t>4.5.9 FilesAPI</w:t>
        </w:r>
        <w:r w:rsidR="00C015C1">
          <w:rPr>
            <w:noProof/>
            <w:webHidden/>
          </w:rPr>
          <w:tab/>
        </w:r>
        <w:r w:rsidR="00C015C1">
          <w:rPr>
            <w:noProof/>
            <w:webHidden/>
          </w:rPr>
          <w:fldChar w:fldCharType="begin"/>
        </w:r>
        <w:r w:rsidR="00C015C1">
          <w:rPr>
            <w:noProof/>
            <w:webHidden/>
          </w:rPr>
          <w:instrText xml:space="preserve"> PAGEREF _Toc500006921 \h </w:instrText>
        </w:r>
        <w:r w:rsidR="00C015C1">
          <w:rPr>
            <w:noProof/>
            <w:webHidden/>
          </w:rPr>
        </w:r>
        <w:r w:rsidR="00C015C1">
          <w:rPr>
            <w:noProof/>
            <w:webHidden/>
          </w:rPr>
          <w:fldChar w:fldCharType="separate"/>
        </w:r>
        <w:r w:rsidR="00C015C1">
          <w:rPr>
            <w:noProof/>
            <w:webHidden/>
          </w:rPr>
          <w:t>32</w:t>
        </w:r>
        <w:r w:rsidR="00C015C1">
          <w:rPr>
            <w:noProof/>
            <w:webHidden/>
          </w:rPr>
          <w:fldChar w:fldCharType="end"/>
        </w:r>
      </w:hyperlink>
    </w:p>
    <w:p w14:paraId="25C85239" w14:textId="284BADD5"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22" w:history="1">
        <w:r w:rsidR="00C015C1" w:rsidRPr="00833DE2">
          <w:rPr>
            <w:rStyle w:val="Hyperlink"/>
            <w:noProof/>
          </w:rPr>
          <w:t>4.6 Modell</w:t>
        </w:r>
        <w:r w:rsidR="00C015C1">
          <w:rPr>
            <w:noProof/>
            <w:webHidden/>
          </w:rPr>
          <w:tab/>
        </w:r>
        <w:r w:rsidR="00C015C1">
          <w:rPr>
            <w:noProof/>
            <w:webHidden/>
          </w:rPr>
          <w:fldChar w:fldCharType="begin"/>
        </w:r>
        <w:r w:rsidR="00C015C1">
          <w:rPr>
            <w:noProof/>
            <w:webHidden/>
          </w:rPr>
          <w:instrText xml:space="preserve"> PAGEREF _Toc500006922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11072A94" w14:textId="0868D452"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3" w:history="1">
        <w:r w:rsidR="00C015C1" w:rsidRPr="00833DE2">
          <w:rPr>
            <w:rStyle w:val="Hyperlink"/>
            <w:noProof/>
          </w:rPr>
          <w:t>4.6.1 DropboxModel</w:t>
        </w:r>
        <w:r w:rsidR="00C015C1">
          <w:rPr>
            <w:noProof/>
            <w:webHidden/>
          </w:rPr>
          <w:tab/>
        </w:r>
        <w:r w:rsidR="00C015C1">
          <w:rPr>
            <w:noProof/>
            <w:webHidden/>
          </w:rPr>
          <w:fldChar w:fldCharType="begin"/>
        </w:r>
        <w:r w:rsidR="00C015C1">
          <w:rPr>
            <w:noProof/>
            <w:webHidden/>
          </w:rPr>
          <w:instrText xml:space="preserve"> PAGEREF _Toc500006923 \h </w:instrText>
        </w:r>
        <w:r w:rsidR="00C015C1">
          <w:rPr>
            <w:noProof/>
            <w:webHidden/>
          </w:rPr>
        </w:r>
        <w:r w:rsidR="00C015C1">
          <w:rPr>
            <w:noProof/>
            <w:webHidden/>
          </w:rPr>
          <w:fldChar w:fldCharType="separate"/>
        </w:r>
        <w:r w:rsidR="00C015C1">
          <w:rPr>
            <w:noProof/>
            <w:webHidden/>
          </w:rPr>
          <w:t>34</w:t>
        </w:r>
        <w:r w:rsidR="00C015C1">
          <w:rPr>
            <w:noProof/>
            <w:webHidden/>
          </w:rPr>
          <w:fldChar w:fldCharType="end"/>
        </w:r>
      </w:hyperlink>
    </w:p>
    <w:p w14:paraId="5AF92962" w14:textId="525CE3D2"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4" w:history="1">
        <w:r w:rsidR="00C015C1" w:rsidRPr="00833DE2">
          <w:rPr>
            <w:rStyle w:val="Hyperlink"/>
            <w:noProof/>
          </w:rPr>
          <w:t>4.6.2 CredentialstoreModel</w:t>
        </w:r>
        <w:r w:rsidR="00C015C1">
          <w:rPr>
            <w:noProof/>
            <w:webHidden/>
          </w:rPr>
          <w:tab/>
        </w:r>
        <w:r w:rsidR="00C015C1">
          <w:rPr>
            <w:noProof/>
            <w:webHidden/>
          </w:rPr>
          <w:fldChar w:fldCharType="begin"/>
        </w:r>
        <w:r w:rsidR="00C015C1">
          <w:rPr>
            <w:noProof/>
            <w:webHidden/>
          </w:rPr>
          <w:instrText xml:space="preserve"> PAGEREF _Toc500006924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23B58898" w14:textId="165D2C57"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5" w:history="1">
        <w:r w:rsidR="00C015C1" w:rsidRPr="00833DE2">
          <w:rPr>
            <w:rStyle w:val="Hyperlink"/>
            <w:noProof/>
          </w:rPr>
          <w:t>4.6.3 UsersModel</w:t>
        </w:r>
        <w:r w:rsidR="00C015C1">
          <w:rPr>
            <w:noProof/>
            <w:webHidden/>
          </w:rPr>
          <w:tab/>
        </w:r>
        <w:r w:rsidR="00C015C1">
          <w:rPr>
            <w:noProof/>
            <w:webHidden/>
          </w:rPr>
          <w:fldChar w:fldCharType="begin"/>
        </w:r>
        <w:r w:rsidR="00C015C1">
          <w:rPr>
            <w:noProof/>
            <w:webHidden/>
          </w:rPr>
          <w:instrText xml:space="preserve"> PAGEREF _Toc500006925 \h </w:instrText>
        </w:r>
        <w:r w:rsidR="00C015C1">
          <w:rPr>
            <w:noProof/>
            <w:webHidden/>
          </w:rPr>
        </w:r>
        <w:r w:rsidR="00C015C1">
          <w:rPr>
            <w:noProof/>
            <w:webHidden/>
          </w:rPr>
          <w:fldChar w:fldCharType="separate"/>
        </w:r>
        <w:r w:rsidR="00C015C1">
          <w:rPr>
            <w:noProof/>
            <w:webHidden/>
          </w:rPr>
          <w:t>35</w:t>
        </w:r>
        <w:r w:rsidR="00C015C1">
          <w:rPr>
            <w:noProof/>
            <w:webHidden/>
          </w:rPr>
          <w:fldChar w:fldCharType="end"/>
        </w:r>
      </w:hyperlink>
    </w:p>
    <w:p w14:paraId="0645E997" w14:textId="7DD6C069"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6" w:history="1">
        <w:r w:rsidR="00C015C1" w:rsidRPr="00833DE2">
          <w:rPr>
            <w:rStyle w:val="Hyperlink"/>
            <w:noProof/>
          </w:rPr>
          <w:t>4.6.4 RolesModel</w:t>
        </w:r>
        <w:r w:rsidR="00C015C1">
          <w:rPr>
            <w:noProof/>
            <w:webHidden/>
          </w:rPr>
          <w:tab/>
        </w:r>
        <w:r w:rsidR="00C015C1">
          <w:rPr>
            <w:noProof/>
            <w:webHidden/>
          </w:rPr>
          <w:fldChar w:fldCharType="begin"/>
        </w:r>
        <w:r w:rsidR="00C015C1">
          <w:rPr>
            <w:noProof/>
            <w:webHidden/>
          </w:rPr>
          <w:instrText xml:space="preserve"> PAGEREF _Toc500006926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431F0C70" w14:textId="56425B43"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7" w:history="1">
        <w:r w:rsidR="00C015C1" w:rsidRPr="00833DE2">
          <w:rPr>
            <w:rStyle w:val="Hyperlink"/>
            <w:noProof/>
          </w:rPr>
          <w:t>4.6.5 NotesModel</w:t>
        </w:r>
        <w:r w:rsidR="00C015C1">
          <w:rPr>
            <w:noProof/>
            <w:webHidden/>
          </w:rPr>
          <w:tab/>
        </w:r>
        <w:r w:rsidR="00C015C1">
          <w:rPr>
            <w:noProof/>
            <w:webHidden/>
          </w:rPr>
          <w:fldChar w:fldCharType="begin"/>
        </w:r>
        <w:r w:rsidR="00C015C1">
          <w:rPr>
            <w:noProof/>
            <w:webHidden/>
          </w:rPr>
          <w:instrText xml:space="preserve"> PAGEREF _Toc500006927 \h </w:instrText>
        </w:r>
        <w:r w:rsidR="00C015C1">
          <w:rPr>
            <w:noProof/>
            <w:webHidden/>
          </w:rPr>
        </w:r>
        <w:r w:rsidR="00C015C1">
          <w:rPr>
            <w:noProof/>
            <w:webHidden/>
          </w:rPr>
          <w:fldChar w:fldCharType="separate"/>
        </w:r>
        <w:r w:rsidR="00C015C1">
          <w:rPr>
            <w:noProof/>
            <w:webHidden/>
          </w:rPr>
          <w:t>36</w:t>
        </w:r>
        <w:r w:rsidR="00C015C1">
          <w:rPr>
            <w:noProof/>
            <w:webHidden/>
          </w:rPr>
          <w:fldChar w:fldCharType="end"/>
        </w:r>
      </w:hyperlink>
    </w:p>
    <w:p w14:paraId="192D0293" w14:textId="4E7B5ED4"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8" w:history="1">
        <w:r w:rsidR="00C015C1" w:rsidRPr="00833DE2">
          <w:rPr>
            <w:rStyle w:val="Hyperlink"/>
            <w:noProof/>
          </w:rPr>
          <w:t>4.6.6 LogsModel</w:t>
        </w:r>
        <w:r w:rsidR="00C015C1">
          <w:rPr>
            <w:noProof/>
            <w:webHidden/>
          </w:rPr>
          <w:tab/>
        </w:r>
        <w:r w:rsidR="00C015C1">
          <w:rPr>
            <w:noProof/>
            <w:webHidden/>
          </w:rPr>
          <w:fldChar w:fldCharType="begin"/>
        </w:r>
        <w:r w:rsidR="00C015C1">
          <w:rPr>
            <w:noProof/>
            <w:webHidden/>
          </w:rPr>
          <w:instrText xml:space="preserve"> PAGEREF _Toc500006928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6EC88BBB" w14:textId="0C569895"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29" w:history="1">
        <w:r w:rsidR="00C015C1" w:rsidRPr="00833DE2">
          <w:rPr>
            <w:rStyle w:val="Hyperlink"/>
            <w:noProof/>
          </w:rPr>
          <w:t>4.6.7 FilesModel</w:t>
        </w:r>
        <w:r w:rsidR="00C015C1">
          <w:rPr>
            <w:noProof/>
            <w:webHidden/>
          </w:rPr>
          <w:tab/>
        </w:r>
        <w:r w:rsidR="00C015C1">
          <w:rPr>
            <w:noProof/>
            <w:webHidden/>
          </w:rPr>
          <w:fldChar w:fldCharType="begin"/>
        </w:r>
        <w:r w:rsidR="00C015C1">
          <w:rPr>
            <w:noProof/>
            <w:webHidden/>
          </w:rPr>
          <w:instrText xml:space="preserve"> PAGEREF _Toc500006929 \h </w:instrText>
        </w:r>
        <w:r w:rsidR="00C015C1">
          <w:rPr>
            <w:noProof/>
            <w:webHidden/>
          </w:rPr>
        </w:r>
        <w:r w:rsidR="00C015C1">
          <w:rPr>
            <w:noProof/>
            <w:webHidden/>
          </w:rPr>
          <w:fldChar w:fldCharType="separate"/>
        </w:r>
        <w:r w:rsidR="00C015C1">
          <w:rPr>
            <w:noProof/>
            <w:webHidden/>
          </w:rPr>
          <w:t>37</w:t>
        </w:r>
        <w:r w:rsidR="00C015C1">
          <w:rPr>
            <w:noProof/>
            <w:webHidden/>
          </w:rPr>
          <w:fldChar w:fldCharType="end"/>
        </w:r>
      </w:hyperlink>
    </w:p>
    <w:p w14:paraId="1EA565F8" w14:textId="7DF9FB71"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0" w:history="1">
        <w:r w:rsidR="00C015C1" w:rsidRPr="00833DE2">
          <w:rPr>
            <w:rStyle w:val="Hyperlink"/>
            <w:noProof/>
          </w:rPr>
          <w:t>4.6.8 FilesharesModel</w:t>
        </w:r>
        <w:r w:rsidR="00C015C1">
          <w:rPr>
            <w:noProof/>
            <w:webHidden/>
          </w:rPr>
          <w:tab/>
        </w:r>
        <w:r w:rsidR="00C015C1">
          <w:rPr>
            <w:noProof/>
            <w:webHidden/>
          </w:rPr>
          <w:fldChar w:fldCharType="begin"/>
        </w:r>
        <w:r w:rsidR="00C015C1">
          <w:rPr>
            <w:noProof/>
            <w:webHidden/>
          </w:rPr>
          <w:instrText xml:space="preserve"> PAGEREF _Toc500006930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4A459743" w14:textId="1F0AF78C"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1" w:history="1">
        <w:r w:rsidR="00C015C1" w:rsidRPr="00833DE2">
          <w:rPr>
            <w:rStyle w:val="Hyperlink"/>
            <w:noProof/>
          </w:rPr>
          <w:t>4.6.9 TokensModel</w:t>
        </w:r>
        <w:r w:rsidR="00C015C1">
          <w:rPr>
            <w:noProof/>
            <w:webHidden/>
          </w:rPr>
          <w:tab/>
        </w:r>
        <w:r w:rsidR="00C015C1">
          <w:rPr>
            <w:noProof/>
            <w:webHidden/>
          </w:rPr>
          <w:fldChar w:fldCharType="begin"/>
        </w:r>
        <w:r w:rsidR="00C015C1">
          <w:rPr>
            <w:noProof/>
            <w:webHidden/>
          </w:rPr>
          <w:instrText xml:space="preserve"> PAGEREF _Toc500006931 \h </w:instrText>
        </w:r>
        <w:r w:rsidR="00C015C1">
          <w:rPr>
            <w:noProof/>
            <w:webHidden/>
          </w:rPr>
        </w:r>
        <w:r w:rsidR="00C015C1">
          <w:rPr>
            <w:noProof/>
            <w:webHidden/>
          </w:rPr>
          <w:fldChar w:fldCharType="separate"/>
        </w:r>
        <w:r w:rsidR="00C015C1">
          <w:rPr>
            <w:noProof/>
            <w:webHidden/>
          </w:rPr>
          <w:t>40</w:t>
        </w:r>
        <w:r w:rsidR="00C015C1">
          <w:rPr>
            <w:noProof/>
            <w:webHidden/>
          </w:rPr>
          <w:fldChar w:fldCharType="end"/>
        </w:r>
      </w:hyperlink>
    </w:p>
    <w:p w14:paraId="6AC8B9B5" w14:textId="7853A97D"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2" w:history="1">
        <w:r w:rsidR="00C015C1" w:rsidRPr="00833DE2">
          <w:rPr>
            <w:rStyle w:val="Hyperlink"/>
            <w:noProof/>
          </w:rPr>
          <w:t>4.6.10 Felhasználói limitek</w:t>
        </w:r>
        <w:r w:rsidR="00C015C1">
          <w:rPr>
            <w:noProof/>
            <w:webHidden/>
          </w:rPr>
          <w:tab/>
        </w:r>
        <w:r w:rsidR="00C015C1">
          <w:rPr>
            <w:noProof/>
            <w:webHidden/>
          </w:rPr>
          <w:fldChar w:fldCharType="begin"/>
        </w:r>
        <w:r w:rsidR="00C015C1">
          <w:rPr>
            <w:noProof/>
            <w:webHidden/>
          </w:rPr>
          <w:instrText xml:space="preserve"> PAGEREF _Toc500006932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318942D3" w14:textId="5298C2F5"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3" w:history="1">
        <w:r w:rsidR="00C015C1" w:rsidRPr="00833DE2">
          <w:rPr>
            <w:rStyle w:val="Hyperlink"/>
            <w:noProof/>
          </w:rPr>
          <w:t>4.6.11 Logolás</w:t>
        </w:r>
        <w:r w:rsidR="00C015C1">
          <w:rPr>
            <w:noProof/>
            <w:webHidden/>
          </w:rPr>
          <w:tab/>
        </w:r>
        <w:r w:rsidR="00C015C1">
          <w:rPr>
            <w:noProof/>
            <w:webHidden/>
          </w:rPr>
          <w:fldChar w:fldCharType="begin"/>
        </w:r>
        <w:r w:rsidR="00C015C1">
          <w:rPr>
            <w:noProof/>
            <w:webHidden/>
          </w:rPr>
          <w:instrText xml:space="preserve"> PAGEREF _Toc500006933 \h </w:instrText>
        </w:r>
        <w:r w:rsidR="00C015C1">
          <w:rPr>
            <w:noProof/>
            <w:webHidden/>
          </w:rPr>
        </w:r>
        <w:r w:rsidR="00C015C1">
          <w:rPr>
            <w:noProof/>
            <w:webHidden/>
          </w:rPr>
          <w:fldChar w:fldCharType="separate"/>
        </w:r>
        <w:r w:rsidR="00C015C1">
          <w:rPr>
            <w:noProof/>
            <w:webHidden/>
          </w:rPr>
          <w:t>41</w:t>
        </w:r>
        <w:r w:rsidR="00C015C1">
          <w:rPr>
            <w:noProof/>
            <w:webHidden/>
          </w:rPr>
          <w:fldChar w:fldCharType="end"/>
        </w:r>
      </w:hyperlink>
    </w:p>
    <w:p w14:paraId="79D56C0B" w14:textId="41CE5ECF"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34" w:history="1">
        <w:r w:rsidR="00C015C1" w:rsidRPr="00833DE2">
          <w:rPr>
            <w:rStyle w:val="Hyperlink"/>
            <w:noProof/>
          </w:rPr>
          <w:t>4.7 UI</w:t>
        </w:r>
        <w:r w:rsidR="00C015C1">
          <w:rPr>
            <w:noProof/>
            <w:webHidden/>
          </w:rPr>
          <w:tab/>
        </w:r>
        <w:r w:rsidR="00C015C1">
          <w:rPr>
            <w:noProof/>
            <w:webHidden/>
          </w:rPr>
          <w:fldChar w:fldCharType="begin"/>
        </w:r>
        <w:r w:rsidR="00C015C1">
          <w:rPr>
            <w:noProof/>
            <w:webHidden/>
          </w:rPr>
          <w:instrText xml:space="preserve"> PAGEREF _Toc500006934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0B9EE892" w14:textId="6F2F1820"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5" w:history="1">
        <w:r w:rsidR="00C015C1" w:rsidRPr="00833DE2">
          <w:rPr>
            <w:rStyle w:val="Hyperlink"/>
            <w:noProof/>
          </w:rPr>
          <w:t>4.7.1 Művelet sikeressége</w:t>
        </w:r>
        <w:r w:rsidR="00C015C1">
          <w:rPr>
            <w:noProof/>
            <w:webHidden/>
          </w:rPr>
          <w:tab/>
        </w:r>
        <w:r w:rsidR="00C015C1">
          <w:rPr>
            <w:noProof/>
            <w:webHidden/>
          </w:rPr>
          <w:fldChar w:fldCharType="begin"/>
        </w:r>
        <w:r w:rsidR="00C015C1">
          <w:rPr>
            <w:noProof/>
            <w:webHidden/>
          </w:rPr>
          <w:instrText xml:space="preserve"> PAGEREF _Toc500006935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6A4CE534" w14:textId="29347391"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6" w:history="1">
        <w:r w:rsidR="00C015C1" w:rsidRPr="00833DE2">
          <w:rPr>
            <w:rStyle w:val="Hyperlink"/>
            <w:noProof/>
          </w:rPr>
          <w:t>4.7.2 Bejelentkezés</w:t>
        </w:r>
        <w:r w:rsidR="00C015C1">
          <w:rPr>
            <w:noProof/>
            <w:webHidden/>
          </w:rPr>
          <w:tab/>
        </w:r>
        <w:r w:rsidR="00C015C1">
          <w:rPr>
            <w:noProof/>
            <w:webHidden/>
          </w:rPr>
          <w:fldChar w:fldCharType="begin"/>
        </w:r>
        <w:r w:rsidR="00C015C1">
          <w:rPr>
            <w:noProof/>
            <w:webHidden/>
          </w:rPr>
          <w:instrText xml:space="preserve"> PAGEREF _Toc500006936 \h </w:instrText>
        </w:r>
        <w:r w:rsidR="00C015C1">
          <w:rPr>
            <w:noProof/>
            <w:webHidden/>
          </w:rPr>
        </w:r>
        <w:r w:rsidR="00C015C1">
          <w:rPr>
            <w:noProof/>
            <w:webHidden/>
          </w:rPr>
          <w:fldChar w:fldCharType="separate"/>
        </w:r>
        <w:r w:rsidR="00C015C1">
          <w:rPr>
            <w:noProof/>
            <w:webHidden/>
          </w:rPr>
          <w:t>42</w:t>
        </w:r>
        <w:r w:rsidR="00C015C1">
          <w:rPr>
            <w:noProof/>
            <w:webHidden/>
          </w:rPr>
          <w:fldChar w:fldCharType="end"/>
        </w:r>
      </w:hyperlink>
    </w:p>
    <w:p w14:paraId="2301F6A0" w14:textId="756C827E"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7" w:history="1">
        <w:r w:rsidR="00C015C1" w:rsidRPr="00833DE2">
          <w:rPr>
            <w:rStyle w:val="Hyperlink"/>
            <w:noProof/>
          </w:rPr>
          <w:t>4.7.3 Regisztráció</w:t>
        </w:r>
        <w:r w:rsidR="00C015C1">
          <w:rPr>
            <w:noProof/>
            <w:webHidden/>
          </w:rPr>
          <w:tab/>
        </w:r>
        <w:r w:rsidR="00C015C1">
          <w:rPr>
            <w:noProof/>
            <w:webHidden/>
          </w:rPr>
          <w:fldChar w:fldCharType="begin"/>
        </w:r>
        <w:r w:rsidR="00C015C1">
          <w:rPr>
            <w:noProof/>
            <w:webHidden/>
          </w:rPr>
          <w:instrText xml:space="preserve"> PAGEREF _Toc500006937 \h </w:instrText>
        </w:r>
        <w:r w:rsidR="00C015C1">
          <w:rPr>
            <w:noProof/>
            <w:webHidden/>
          </w:rPr>
        </w:r>
        <w:r w:rsidR="00C015C1">
          <w:rPr>
            <w:noProof/>
            <w:webHidden/>
          </w:rPr>
          <w:fldChar w:fldCharType="separate"/>
        </w:r>
        <w:r w:rsidR="00C015C1">
          <w:rPr>
            <w:noProof/>
            <w:webHidden/>
          </w:rPr>
          <w:t>43</w:t>
        </w:r>
        <w:r w:rsidR="00C015C1">
          <w:rPr>
            <w:noProof/>
            <w:webHidden/>
          </w:rPr>
          <w:fldChar w:fldCharType="end"/>
        </w:r>
      </w:hyperlink>
    </w:p>
    <w:p w14:paraId="1D5F1FD5" w14:textId="6E60D776"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8" w:history="1">
        <w:r w:rsidR="00C015C1" w:rsidRPr="00833DE2">
          <w:rPr>
            <w:rStyle w:val="Hyperlink"/>
            <w:noProof/>
          </w:rPr>
          <w:t>4.7.4 Files menü</w:t>
        </w:r>
        <w:r w:rsidR="00C015C1">
          <w:rPr>
            <w:noProof/>
            <w:webHidden/>
          </w:rPr>
          <w:tab/>
        </w:r>
        <w:r w:rsidR="00C015C1">
          <w:rPr>
            <w:noProof/>
            <w:webHidden/>
          </w:rPr>
          <w:fldChar w:fldCharType="begin"/>
        </w:r>
        <w:r w:rsidR="00C015C1">
          <w:rPr>
            <w:noProof/>
            <w:webHidden/>
          </w:rPr>
          <w:instrText xml:space="preserve"> PAGEREF _Toc500006938 \h </w:instrText>
        </w:r>
        <w:r w:rsidR="00C015C1">
          <w:rPr>
            <w:noProof/>
            <w:webHidden/>
          </w:rPr>
        </w:r>
        <w:r w:rsidR="00C015C1">
          <w:rPr>
            <w:noProof/>
            <w:webHidden/>
          </w:rPr>
          <w:fldChar w:fldCharType="separate"/>
        </w:r>
        <w:r w:rsidR="00C015C1">
          <w:rPr>
            <w:noProof/>
            <w:webHidden/>
          </w:rPr>
          <w:t>44</w:t>
        </w:r>
        <w:r w:rsidR="00C015C1">
          <w:rPr>
            <w:noProof/>
            <w:webHidden/>
          </w:rPr>
          <w:fldChar w:fldCharType="end"/>
        </w:r>
      </w:hyperlink>
    </w:p>
    <w:p w14:paraId="655501B2" w14:textId="51CC4B01"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39" w:history="1">
        <w:r w:rsidR="00C015C1" w:rsidRPr="00833DE2">
          <w:rPr>
            <w:rStyle w:val="Hyperlink"/>
            <w:noProof/>
          </w:rPr>
          <w:t>4.7.5 Notes menü</w:t>
        </w:r>
        <w:r w:rsidR="00C015C1">
          <w:rPr>
            <w:noProof/>
            <w:webHidden/>
          </w:rPr>
          <w:tab/>
        </w:r>
        <w:r w:rsidR="00C015C1">
          <w:rPr>
            <w:noProof/>
            <w:webHidden/>
          </w:rPr>
          <w:fldChar w:fldCharType="begin"/>
        </w:r>
        <w:r w:rsidR="00C015C1">
          <w:rPr>
            <w:noProof/>
            <w:webHidden/>
          </w:rPr>
          <w:instrText xml:space="preserve"> PAGEREF _Toc500006939 \h </w:instrText>
        </w:r>
        <w:r w:rsidR="00C015C1">
          <w:rPr>
            <w:noProof/>
            <w:webHidden/>
          </w:rPr>
        </w:r>
        <w:r w:rsidR="00C015C1">
          <w:rPr>
            <w:noProof/>
            <w:webHidden/>
          </w:rPr>
          <w:fldChar w:fldCharType="separate"/>
        </w:r>
        <w:r w:rsidR="00C015C1">
          <w:rPr>
            <w:noProof/>
            <w:webHidden/>
          </w:rPr>
          <w:t>49</w:t>
        </w:r>
        <w:r w:rsidR="00C015C1">
          <w:rPr>
            <w:noProof/>
            <w:webHidden/>
          </w:rPr>
          <w:fldChar w:fldCharType="end"/>
        </w:r>
      </w:hyperlink>
    </w:p>
    <w:p w14:paraId="092F0945" w14:textId="104C67B5" w:rsidR="00C015C1" w:rsidRDefault="00B548CF">
      <w:pPr>
        <w:pStyle w:val="TOC3"/>
        <w:tabs>
          <w:tab w:val="right" w:leader="dot" w:pos="8494"/>
        </w:tabs>
        <w:rPr>
          <w:rFonts w:asciiTheme="minorHAnsi" w:eastAsiaTheme="minorEastAsia" w:hAnsiTheme="minorHAnsi" w:cstheme="minorBidi"/>
          <w:noProof/>
          <w:sz w:val="22"/>
          <w:szCs w:val="22"/>
          <w:lang w:val="en-US"/>
        </w:rPr>
      </w:pPr>
      <w:hyperlink w:anchor="_Toc500006940" w:history="1">
        <w:r w:rsidR="00C015C1" w:rsidRPr="00833DE2">
          <w:rPr>
            <w:rStyle w:val="Hyperlink"/>
            <w:noProof/>
          </w:rPr>
          <w:t>4.7.6 User menü</w:t>
        </w:r>
        <w:r w:rsidR="00C015C1">
          <w:rPr>
            <w:noProof/>
            <w:webHidden/>
          </w:rPr>
          <w:tab/>
        </w:r>
        <w:r w:rsidR="00C015C1">
          <w:rPr>
            <w:noProof/>
            <w:webHidden/>
          </w:rPr>
          <w:fldChar w:fldCharType="begin"/>
        </w:r>
        <w:r w:rsidR="00C015C1">
          <w:rPr>
            <w:noProof/>
            <w:webHidden/>
          </w:rPr>
          <w:instrText xml:space="preserve"> PAGEREF _Toc500006940 \h </w:instrText>
        </w:r>
        <w:r w:rsidR="00C015C1">
          <w:rPr>
            <w:noProof/>
            <w:webHidden/>
          </w:rPr>
        </w:r>
        <w:r w:rsidR="00C015C1">
          <w:rPr>
            <w:noProof/>
            <w:webHidden/>
          </w:rPr>
          <w:fldChar w:fldCharType="separate"/>
        </w:r>
        <w:r w:rsidR="00C015C1">
          <w:rPr>
            <w:noProof/>
            <w:webHidden/>
          </w:rPr>
          <w:t>51</w:t>
        </w:r>
        <w:r w:rsidR="00C015C1">
          <w:rPr>
            <w:noProof/>
            <w:webHidden/>
          </w:rPr>
          <w:fldChar w:fldCharType="end"/>
        </w:r>
      </w:hyperlink>
    </w:p>
    <w:p w14:paraId="6C835C5A" w14:textId="3AFCDB1A" w:rsidR="00C015C1" w:rsidRDefault="00B548CF">
      <w:pPr>
        <w:pStyle w:val="TOC1"/>
        <w:rPr>
          <w:rFonts w:asciiTheme="minorHAnsi" w:eastAsiaTheme="minorEastAsia" w:hAnsiTheme="minorHAnsi" w:cstheme="minorBidi"/>
          <w:b w:val="0"/>
          <w:noProof/>
          <w:sz w:val="22"/>
          <w:szCs w:val="22"/>
          <w:lang w:val="en-US"/>
        </w:rPr>
      </w:pPr>
      <w:hyperlink w:anchor="_Toc500006941" w:history="1">
        <w:r w:rsidR="00C015C1" w:rsidRPr="00833DE2">
          <w:rPr>
            <w:rStyle w:val="Hyperlink"/>
            <w:noProof/>
          </w:rPr>
          <w:t>5 Mérések</w:t>
        </w:r>
        <w:r w:rsidR="00C015C1">
          <w:rPr>
            <w:noProof/>
            <w:webHidden/>
          </w:rPr>
          <w:tab/>
        </w:r>
        <w:r w:rsidR="00C015C1">
          <w:rPr>
            <w:noProof/>
            <w:webHidden/>
          </w:rPr>
          <w:fldChar w:fldCharType="begin"/>
        </w:r>
        <w:r w:rsidR="00C015C1">
          <w:rPr>
            <w:noProof/>
            <w:webHidden/>
          </w:rPr>
          <w:instrText xml:space="preserve"> PAGEREF _Toc500006941 \h </w:instrText>
        </w:r>
        <w:r w:rsidR="00C015C1">
          <w:rPr>
            <w:noProof/>
            <w:webHidden/>
          </w:rPr>
        </w:r>
        <w:r w:rsidR="00C015C1">
          <w:rPr>
            <w:noProof/>
            <w:webHidden/>
          </w:rPr>
          <w:fldChar w:fldCharType="separate"/>
        </w:r>
        <w:r w:rsidR="00C015C1">
          <w:rPr>
            <w:noProof/>
            <w:webHidden/>
          </w:rPr>
          <w:t>54</w:t>
        </w:r>
        <w:r w:rsidR="00C015C1">
          <w:rPr>
            <w:noProof/>
            <w:webHidden/>
          </w:rPr>
          <w:fldChar w:fldCharType="end"/>
        </w:r>
      </w:hyperlink>
    </w:p>
    <w:p w14:paraId="067AE30F" w14:textId="3554593D" w:rsidR="00C015C1" w:rsidRDefault="00B548CF">
      <w:pPr>
        <w:pStyle w:val="TOC1"/>
        <w:rPr>
          <w:rFonts w:asciiTheme="minorHAnsi" w:eastAsiaTheme="minorEastAsia" w:hAnsiTheme="minorHAnsi" w:cstheme="minorBidi"/>
          <w:b w:val="0"/>
          <w:noProof/>
          <w:sz w:val="22"/>
          <w:szCs w:val="22"/>
          <w:lang w:val="en-US"/>
        </w:rPr>
      </w:pPr>
      <w:hyperlink w:anchor="_Toc500006942" w:history="1">
        <w:r w:rsidR="00C015C1" w:rsidRPr="00833DE2">
          <w:rPr>
            <w:rStyle w:val="Hyperlink"/>
            <w:noProof/>
          </w:rPr>
          <w:t>6 Összefoglalás</w:t>
        </w:r>
        <w:r w:rsidR="00C015C1">
          <w:rPr>
            <w:noProof/>
            <w:webHidden/>
          </w:rPr>
          <w:tab/>
        </w:r>
        <w:r w:rsidR="00C015C1">
          <w:rPr>
            <w:noProof/>
            <w:webHidden/>
          </w:rPr>
          <w:fldChar w:fldCharType="begin"/>
        </w:r>
        <w:r w:rsidR="00C015C1">
          <w:rPr>
            <w:noProof/>
            <w:webHidden/>
          </w:rPr>
          <w:instrText xml:space="preserve"> PAGEREF _Toc500006942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33655B64" w14:textId="7280124B" w:rsidR="00C015C1" w:rsidRDefault="00B548CF">
      <w:pPr>
        <w:pStyle w:val="TOC2"/>
        <w:tabs>
          <w:tab w:val="right" w:leader="dot" w:pos="8494"/>
        </w:tabs>
        <w:rPr>
          <w:rFonts w:asciiTheme="minorHAnsi" w:eastAsiaTheme="minorEastAsia" w:hAnsiTheme="minorHAnsi" w:cstheme="minorBidi"/>
          <w:noProof/>
          <w:sz w:val="22"/>
          <w:szCs w:val="22"/>
          <w:lang w:val="en-US"/>
        </w:rPr>
      </w:pPr>
      <w:hyperlink w:anchor="_Toc500006943" w:history="1">
        <w:r w:rsidR="00C015C1" w:rsidRPr="00833DE2">
          <w:rPr>
            <w:rStyle w:val="Hyperlink"/>
            <w:noProof/>
          </w:rPr>
          <w:t>6.1 Továbbfejlesztés</w:t>
        </w:r>
        <w:r w:rsidR="00C015C1">
          <w:rPr>
            <w:noProof/>
            <w:webHidden/>
          </w:rPr>
          <w:tab/>
        </w:r>
        <w:r w:rsidR="00C015C1">
          <w:rPr>
            <w:noProof/>
            <w:webHidden/>
          </w:rPr>
          <w:fldChar w:fldCharType="begin"/>
        </w:r>
        <w:r w:rsidR="00C015C1">
          <w:rPr>
            <w:noProof/>
            <w:webHidden/>
          </w:rPr>
          <w:instrText xml:space="preserve"> PAGEREF _Toc500006943 \h </w:instrText>
        </w:r>
        <w:r w:rsidR="00C015C1">
          <w:rPr>
            <w:noProof/>
            <w:webHidden/>
          </w:rPr>
        </w:r>
        <w:r w:rsidR="00C015C1">
          <w:rPr>
            <w:noProof/>
            <w:webHidden/>
          </w:rPr>
          <w:fldChar w:fldCharType="separate"/>
        </w:r>
        <w:r w:rsidR="00C015C1">
          <w:rPr>
            <w:noProof/>
            <w:webHidden/>
          </w:rPr>
          <w:t>58</w:t>
        </w:r>
        <w:r w:rsidR="00C015C1">
          <w:rPr>
            <w:noProof/>
            <w:webHidden/>
          </w:rPr>
          <w:fldChar w:fldCharType="end"/>
        </w:r>
      </w:hyperlink>
    </w:p>
    <w:p w14:paraId="526FD3DC" w14:textId="77BAC3C1" w:rsidR="00C015C1" w:rsidRDefault="00B548CF">
      <w:pPr>
        <w:pStyle w:val="TOC1"/>
        <w:rPr>
          <w:rFonts w:asciiTheme="minorHAnsi" w:eastAsiaTheme="minorEastAsia" w:hAnsiTheme="minorHAnsi" w:cstheme="minorBidi"/>
          <w:b w:val="0"/>
          <w:noProof/>
          <w:sz w:val="22"/>
          <w:szCs w:val="22"/>
          <w:lang w:val="en-US"/>
        </w:rPr>
      </w:pPr>
      <w:hyperlink w:anchor="_Toc500006944" w:history="1">
        <w:r w:rsidR="00C015C1" w:rsidRPr="00833DE2">
          <w:rPr>
            <w:rStyle w:val="Hyperlink"/>
            <w:noProof/>
          </w:rPr>
          <w:t>7 Irodalomjegyzék</w:t>
        </w:r>
        <w:r w:rsidR="00C015C1">
          <w:rPr>
            <w:noProof/>
            <w:webHidden/>
          </w:rPr>
          <w:tab/>
        </w:r>
        <w:r w:rsidR="00C015C1">
          <w:rPr>
            <w:noProof/>
            <w:webHidden/>
          </w:rPr>
          <w:fldChar w:fldCharType="begin"/>
        </w:r>
        <w:r w:rsidR="00C015C1">
          <w:rPr>
            <w:noProof/>
            <w:webHidden/>
          </w:rPr>
          <w:instrText xml:space="preserve"> PAGEREF _Toc500006944 \h </w:instrText>
        </w:r>
        <w:r w:rsidR="00C015C1">
          <w:rPr>
            <w:noProof/>
            <w:webHidden/>
          </w:rPr>
        </w:r>
        <w:r w:rsidR="00C015C1">
          <w:rPr>
            <w:noProof/>
            <w:webHidden/>
          </w:rPr>
          <w:fldChar w:fldCharType="separate"/>
        </w:r>
        <w:r w:rsidR="00C015C1">
          <w:rPr>
            <w:noProof/>
            <w:webHidden/>
          </w:rPr>
          <w:t>61</w:t>
        </w:r>
        <w:r w:rsidR="00C015C1">
          <w:rPr>
            <w:noProof/>
            <w:webHidden/>
          </w:rPr>
          <w:fldChar w:fldCharType="end"/>
        </w:r>
      </w:hyperlink>
    </w:p>
    <w:p w14:paraId="45012F29" w14:textId="4C1B9E5C"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006887"/>
      <w:r w:rsidRPr="00BB07F9">
        <w:lastRenderedPageBreak/>
        <w:t>Összefoglaló</w:t>
      </w:r>
      <w:bookmarkEnd w:id="0"/>
    </w:p>
    <w:p w14:paraId="1E81E437" w14:textId="17BA2CA6"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2959F9">
        <w:t>esetleg több tárhelyért kell csak fizetni.</w:t>
      </w:r>
      <w:r w:rsidR="00A3314E">
        <w:t xml:space="preserve"> Egy ilyen rendszer követelményeihez tartozik, hogy bármikor elérhető legyen egy egyszerű böngészővel, kényelmesen lehessen </w:t>
      </w:r>
      <w:r w:rsidR="00A32415">
        <w:t>használni és a felhasználónak ne kelljen egy regisztrációnál többet tennie</w:t>
      </w:r>
      <w:r w:rsidR="00F83C9A">
        <w:t>, ha használni szeretné a szolgáltatást</w:t>
      </w:r>
      <w:r w:rsidR="00A32415">
        <w:t>.</w:t>
      </w:r>
    </w:p>
    <w:p w14:paraId="6B9B5999" w14:textId="77777777"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p>
    <w:p w14:paraId="32EED39E" w14:textId="6B018859"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Fejlesztetem hozzá egy REST API-t</w:t>
      </w:r>
      <w:r w:rsidR="005C68DF">
        <w:t xml:space="preserve"> Python nyelvben</w:t>
      </w:r>
      <w:r w:rsidR="00F83C9A">
        <w:t xml:space="preserve">, amely segítségével az adatbázisban található adatok lekrédezhetőek és módosíthatóak.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006888"/>
      <w:r w:rsidRPr="00BB07F9">
        <w:lastRenderedPageBreak/>
        <w:t>Abstract</w:t>
      </w:r>
      <w:bookmarkEnd w:id="1"/>
    </w:p>
    <w:p w14:paraId="7F6AA784" w14:textId="5D6AFC30" w:rsidR="00476FB2" w:rsidRDefault="00A32415" w:rsidP="00476FB2">
      <w:r>
        <w:t xml:space="preserve">Nowadays the filesharing portals are very popular, they offer a big variety of functions, the users have almost unlimited storage and </w:t>
      </w:r>
      <w:r w:rsidR="00301AB2">
        <w:t>these portals</w:t>
      </w:r>
      <w:r>
        <w:t xml:space="preserve"> are easy to use and manage the uploaded files</w:t>
      </w:r>
      <w:r w:rsidR="00301AB2">
        <w:t xml:space="preserve"> on them</w:t>
      </w:r>
      <w:r>
        <w:t xml:space="preserve">. </w:t>
      </w:r>
      <w:r w:rsidR="00573201">
        <w:t>These services in most cases are free</w:t>
      </w:r>
      <w:r w:rsidR="00327D25">
        <w:t>, although</w:t>
      </w:r>
      <w:r w:rsidR="00573201">
        <w:t xml:space="preserve"> </w:t>
      </w:r>
      <w:r w:rsidR="00327D25">
        <w:t>sometimes it requires some additional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09B9154D"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006889"/>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p w14:paraId="777C3366" w14:textId="77777777" w:rsidR="008605BB" w:rsidRPr="00BB07F9" w:rsidRDefault="008605BB" w:rsidP="008605BB"/>
    <w:p w14:paraId="3E0C4A33" w14:textId="77777777" w:rsidR="00E843B7" w:rsidRPr="00BB07F9" w:rsidRDefault="00E843B7" w:rsidP="00E843B7">
      <w:pPr>
        <w:pStyle w:val="Heading2"/>
      </w:pPr>
      <w:bookmarkStart w:id="6" w:name="_Toc500006890"/>
      <w:bookmarkEnd w:id="4"/>
      <w:r w:rsidRPr="00BB07F9">
        <w:lastRenderedPageBreak/>
        <w:t>Felhasználás</w:t>
      </w:r>
      <w:bookmarkEnd w:id="6"/>
    </w:p>
    <w:p w14:paraId="788756D9" w14:textId="4E656AA8" w:rsidR="00E843B7" w:rsidRPr="00BB07F9" w:rsidRDefault="00E843B7" w:rsidP="00E843B7">
      <w:r>
        <w:t>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006891"/>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006892"/>
      <w:r w:rsidRPr="00BB07F9">
        <w:t>Frontend</w:t>
      </w:r>
      <w:bookmarkEnd w:id="8"/>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7E90C016"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B548CF" w:rsidRPr="00B548CF">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4DEB4DB5" w14:textId="3CC6DE97" w:rsidR="00205806" w:rsidRPr="00205806" w:rsidRDefault="003A19C7" w:rsidP="00205806">
      <w:r w:rsidRPr="003A19C7">
        <w:rPr>
          <w:u w:val="single"/>
        </w:rPr>
        <w:t>Angular</w:t>
      </w:r>
      <w:r>
        <w:t xml:space="preserve">: </w:t>
      </w:r>
      <w:r w:rsidR="00A3314E">
        <w:t xml:space="preserve">Az Angular </w:t>
      </w:r>
      <w:sdt>
        <w:sdtPr>
          <w:id w:val="2937966"/>
          <w:citation/>
        </w:sdtPr>
        <w:sdtContent>
          <w:r w:rsidR="00A3314E">
            <w:fldChar w:fldCharType="begin"/>
          </w:r>
          <w:r w:rsidR="00A3314E">
            <w:rPr>
              <w:lang w:val="en-US"/>
            </w:rPr>
            <w:instrText xml:space="preserve"> CITATION Angular \l 1033 </w:instrText>
          </w:r>
          <w:r w:rsidR="00A3314E">
            <w:fldChar w:fldCharType="separate"/>
          </w:r>
          <w:r w:rsidR="00B548CF" w:rsidRPr="00B548CF">
            <w:rPr>
              <w:noProof/>
              <w:lang w:val="en-US"/>
            </w:rPr>
            <w:t>[2]</w:t>
          </w:r>
          <w:r w:rsidR="00A3314E">
            <w:fldChar w:fldCharType="end"/>
          </w:r>
        </w:sdtContent>
      </w:sdt>
      <w:r w:rsidR="00A3314E">
        <w:t xml:space="preserve"> egy platform, ami megkönnyíti webes alklamazások készítését </w:t>
      </w:r>
    </w:p>
    <w:p w14:paraId="5B634EF5" w14:textId="68A17986" w:rsidR="00205806" w:rsidRP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B548CF" w:rsidRPr="00B548CF">
            <w:rPr>
              <w:noProof/>
              <w:lang w:val="en-US"/>
            </w:rPr>
            <w:t>[3]</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209F03D9" w14:textId="17957B78"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B548CF" w:rsidRPr="00B548CF">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006893"/>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A REST szolgáltatás azt jelenti, hogy a rendszerben definiált erőforrásokhoz elérési pontokon keresztül lehet hozzáférni, azokat módosítani vagy törölni. A kommunikáció JSON objektumok segítségével történik, ezek reprezentálják az egyes erőforr</w:t>
      </w:r>
      <w:r w:rsidR="00FF7D21">
        <w:t>ásokat.</w:t>
      </w:r>
    </w:p>
    <w:p w14:paraId="7D47AF72" w14:textId="1B0EC77F" w:rsidR="001E5C7A" w:rsidRDefault="00FF7D21" w:rsidP="00FF7D21">
      <w:r w:rsidRPr="00FF7D21">
        <w:rPr>
          <w:u w:val="single"/>
        </w:rPr>
        <w:lastRenderedPageBreak/>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B548CF" w:rsidRPr="00B548CF">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206844F"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B548CF" w:rsidRPr="00B548CF">
            <w:rPr>
              <w:noProof/>
              <w:lang w:val="en-US"/>
            </w:rPr>
            <w:t>[6]</w:t>
          </w:r>
          <w:r w:rsidR="00877F73">
            <w:fldChar w:fldCharType="end"/>
          </w:r>
        </w:sdtContent>
      </w:sdt>
      <w:r w:rsidRPr="00BB07F9">
        <w:t xml:space="preserve"> esett annak gyorsasága és egyszerűsége miatt.</w:t>
      </w:r>
    </w:p>
    <w:p w14:paraId="4222A672" w14:textId="0D1C3B51" w:rsidR="001E5C7A" w:rsidRPr="00BB07F9" w:rsidRDefault="00E746A8" w:rsidP="001E5C7A">
      <w:pPr>
        <w:pStyle w:val="Heading3"/>
      </w:pPr>
      <w:bookmarkStart w:id="10" w:name="_Toc500006894"/>
      <w:r>
        <w:t>Könytárak</w:t>
      </w:r>
      <w:bookmarkEnd w:id="10"/>
    </w:p>
    <w:p w14:paraId="46582AF8" w14:textId="76F853E6"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B548CF" w:rsidRPr="00B548CF">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05591219"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B548CF" w:rsidRPr="00B548CF">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78D701E0"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B548CF" w:rsidRPr="00B548CF">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1E5C7A">
      <w:pPr>
        <w:pStyle w:val="Heading3"/>
      </w:pPr>
      <w:bookmarkStart w:id="11" w:name="_Toc500006895"/>
      <w:r w:rsidRPr="00BB07F9">
        <w:t>Dropbox</w:t>
      </w:r>
      <w:bookmarkEnd w:id="11"/>
    </w:p>
    <w:p w14:paraId="0431A0CC" w14:textId="54465D01" w:rsidR="000C5D4F" w:rsidRP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xml:space="preserve">. Az oldal ingyenes verzió esetén 2GB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alkalmazást 500 db felhasználóhoz lehet hozzárendelni amíg fejlesztés állapotban van a szoftver</w:t>
      </w:r>
      <w:r w:rsidR="00D33114">
        <w:t>, több beállítást nem igényel</w:t>
      </w:r>
      <w:r w:rsidR="00043FE0">
        <w:t>.</w:t>
      </w:r>
    </w:p>
    <w:p w14:paraId="1148FB82" w14:textId="77777777" w:rsidR="001E5C7A" w:rsidRPr="00BB07F9" w:rsidRDefault="001E5C7A" w:rsidP="001E5C7A">
      <w:pPr>
        <w:pStyle w:val="Heading2"/>
      </w:pPr>
      <w:bookmarkStart w:id="12" w:name="_Toc500006896"/>
      <w:r w:rsidRPr="00BB07F9">
        <w:lastRenderedPageBreak/>
        <w:t>Raspberry PI</w:t>
      </w:r>
      <w:bookmarkEnd w:id="12"/>
    </w:p>
    <w:p w14:paraId="37E55B4E" w14:textId="005EA547"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B548CF" w:rsidRPr="00B548CF">
            <w:rPr>
              <w:noProof/>
              <w:lang w:val="en-US"/>
            </w:rPr>
            <w:t>[10]</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49190139" wp14:editId="558B6EF0">
            <wp:extent cx="5400040" cy="4050030"/>
            <wp:effectExtent l="0" t="0" r="0" b="762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04D4C3C2" wp14:editId="5ACFE3B0">
            <wp:extent cx="5400040" cy="4050030"/>
            <wp:effectExtent l="0" t="0" r="0" b="762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3" w:name="_Toc500006897"/>
      <w:r>
        <w:t>Raspbian</w:t>
      </w:r>
      <w:bookmarkEnd w:id="13"/>
    </w:p>
    <w:p w14:paraId="38B03D6F" w14:textId="17DBF50F"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B548CF">
            <w:rPr>
              <w:noProof/>
            </w:rPr>
            <w:t>[11]</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4" w:name="_Toc500006898"/>
      <w:r w:rsidRPr="00BB07F9">
        <w:lastRenderedPageBreak/>
        <w:t>Specifikáció</w:t>
      </w:r>
      <w:bookmarkEnd w:id="14"/>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05029372"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B548CF">
            <w:rPr>
              <w:noProof/>
            </w:rPr>
            <w:t>[12]</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77777777" w:rsidR="009540AC" w:rsidRPr="00BB07F9" w:rsidRDefault="009540AC" w:rsidP="009540AC">
      <w:pPr>
        <w:pStyle w:val="Heading2"/>
      </w:pPr>
      <w:bookmarkStart w:id="15" w:name="_Toc500006899"/>
      <w:r w:rsidRPr="00BB07F9">
        <w:lastRenderedPageBreak/>
        <w:t>Use Case</w:t>
      </w:r>
      <w:bookmarkEnd w:id="15"/>
    </w:p>
    <w:p w14:paraId="48766893" w14:textId="60F4C71F"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60911B9" w:rsidR="00DF45B1" w:rsidRPr="00415625" w:rsidRDefault="00DF45B1" w:rsidP="00DF45B1">
      <w:pPr>
        <w:ind w:firstLine="0"/>
      </w:pPr>
      <w:r w:rsidRPr="00DF45B1">
        <w:rPr>
          <w:b/>
        </w:rPr>
        <w:t>Note-okon végzett műveletek</w:t>
      </w:r>
      <w:r>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fldSimple w:instr=" SEQ Kép \* ARABIC ">
        <w:r w:rsidR="0041054F">
          <w:rPr>
            <w:noProof/>
          </w:rPr>
          <w:t>5</w:t>
        </w:r>
      </w:fldSimple>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6" w:name="_Toc500006900"/>
      <w:r w:rsidRPr="00BB07F9">
        <w:lastRenderedPageBreak/>
        <w:t>Tervezés és fejlesztés</w:t>
      </w:r>
      <w:bookmarkEnd w:id="16"/>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7" w:name="_Toc500006901"/>
      <w:r>
        <w:t>Architektúra</w:t>
      </w:r>
      <w:bookmarkEnd w:id="17"/>
    </w:p>
    <w:p w14:paraId="6DD6FBEB" w14:textId="24210C9B" w:rsidR="00256F6F" w:rsidRDefault="00252BE0" w:rsidP="00256F6F">
      <w:r>
        <w:t>A rendszer több rétegből épül fel,</w:t>
      </w:r>
      <w:r w:rsidR="00D92832">
        <w:t xml:space="preserve"> </w:t>
      </w:r>
      <w:r>
        <w:t>amely fejlesztés szempontjából jól elkülöníthető két fő részre, frontend</w:t>
      </w:r>
      <w:r w:rsidR="00D92832">
        <w:t>-re</w:t>
      </w:r>
      <w:r>
        <w:t xml:space="preserve"> és backend</w:t>
      </w:r>
      <w:r w:rsidR="00D92832">
        <w:t>-re</w:t>
      </w:r>
      <w:r>
        <w:t>.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372375A"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ami lényegéb</w:t>
      </w:r>
      <w:r w:rsidR="001877E6">
        <w:t>en egy sablon.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0D5218ED" w:rsidR="00396D1C" w:rsidRDefault="00396D1C" w:rsidP="002C05E0">
      <w:r>
        <w:t xml:space="preserve">A backend felépítése is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20F81DF9" w:rsidR="00877B5B" w:rsidRPr="00256F6F" w:rsidRDefault="00877B5B" w:rsidP="002C05E0">
      <w:r>
        <w:t>A frontend futtatására Lite szervert haszná</w:t>
      </w:r>
      <w:r w:rsidR="00F65DAD">
        <w:t>lok</w:t>
      </w:r>
      <w:r w:rsidR="00B75229">
        <w:t>,</w:t>
      </w:r>
      <w:r w:rsidR="00F65DAD">
        <w:t xml:space="preserve"> míg a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8" w:name="_Toc500006902"/>
      <w:r w:rsidRPr="00BB07F9">
        <w:lastRenderedPageBreak/>
        <w:t>Fejlesztőkörnyezet bemutatása</w:t>
      </w:r>
      <w:bookmarkEnd w:id="18"/>
    </w:p>
    <w:p w14:paraId="28FFB41C" w14:textId="3E371C06" w:rsidR="00337AFC" w:rsidRPr="00337AFC" w:rsidRDefault="00337AFC" w:rsidP="00337AFC">
      <w:r>
        <w:t>Az alkalmazást a saját gépemen készítettem és teszteltem</w:t>
      </w:r>
      <w:r w:rsidR="00B75229">
        <w:t>,</w:t>
      </w:r>
      <w:r>
        <w:t xml:space="preserve"> majd töltöttem át a Raspberry PI eszk</w:t>
      </w:r>
      <w:r w:rsidR="00B75229">
        <w:t>özre további tesztelés céljából. A</w:t>
      </w:r>
      <w:r>
        <w:t xml:space="preserve"> szoftver szempontjából csak néhány beállításbeli különbség van, </w:t>
      </w:r>
      <w:r w:rsidR="0063186B">
        <w:t xml:space="preserve">attól függően, </w:t>
      </w:r>
      <w:r>
        <w:t>hogy éppen hol fut.</w:t>
      </w:r>
    </w:p>
    <w:p w14:paraId="49E1ABCA" w14:textId="15A4E8CF"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B548CF" w:rsidRPr="00B548CF">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B548CF" w:rsidRPr="00B548CF">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7376BCCA"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B548CF" w:rsidRPr="00B548CF">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466AD35F"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B548CF" w:rsidRPr="00B548CF">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9" w:name="_Toc500006903"/>
      <w:r>
        <w:t>Telepítő script</w:t>
      </w:r>
      <w:bookmarkEnd w:id="19"/>
    </w:p>
    <w:p w14:paraId="296B9640" w14:textId="59BF0F7B"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is igénybe vehet a r</w:t>
      </w:r>
      <w:r w:rsidR="0063186B">
        <w:t>endszer frissítése és az újabb</w:t>
      </w:r>
      <w:r w:rsidR="000C551C">
        <w:t xml:space="preserve"> Python telepítése miatt</w:t>
      </w:r>
      <w:r w:rsidR="00444B2D">
        <w:t>, továbbá a /home/pi mappából kell indítani</w:t>
      </w:r>
      <w:r w:rsidR="002832BC">
        <w:t>, természetesen ez változtatha</w:t>
      </w:r>
      <w:r w:rsidR="00CE1320">
        <w:t>tó, de a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lastRenderedPageBreak/>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73659A26"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B548CF" w:rsidRPr="00B548CF">
            <w:rPr>
              <w:noProof/>
              <w:lang w:val="en-US"/>
            </w:rPr>
            <w:t>[17]</w:t>
          </w:r>
          <w:r>
            <w:fldChar w:fldCharType="end"/>
          </w:r>
        </w:sdtContent>
      </w:sdt>
      <w:r>
        <w:t xml:space="preserve"> egy Pythonhoz használt csomag menedzselő, </w:t>
      </w:r>
      <w:r w:rsidR="00D23555">
        <w:t>amellyel</w:t>
      </w:r>
      <w:r>
        <w:t xml:space="preserve"> gyorsan lehet a kívánt könyvtárakat feltelepíteni.</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3CBC146A" w:rsidR="008713F1" w:rsidRDefault="00E76E29" w:rsidP="00182539">
      <w:pPr>
        <w:pStyle w:val="ListParagraph"/>
        <w:ind w:left="1440" w:firstLine="0"/>
      </w:pPr>
      <w:r>
        <w:t xml:space="preserve">A fentebb látható linken egy script </w:t>
      </w:r>
      <w:r w:rsidR="00236893">
        <w:t>fájl érhető el, amelyet lement</w:t>
      </w:r>
      <w:r>
        <w:t xml:space="preserve"> egy fájlba, majd e</w:t>
      </w:r>
      <w:r w:rsidR="00236893">
        <w:t>zt a script futtatva lefrissíti</w:t>
      </w:r>
      <w:r>
        <w:t xml:space="preserve"> a nodejs</w:t>
      </w:r>
      <w:r w:rsidR="00D16480">
        <w:t>-t és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113BAE70" w:rsidR="00D33C26" w:rsidRPr="00D33C26" w:rsidRDefault="00D33C26" w:rsidP="00D33C26">
      <w:pPr>
        <w:pStyle w:val="ListParagraph"/>
        <w:ind w:left="1440" w:firstLine="0"/>
      </w:pPr>
      <w:r w:rsidRPr="00D33C26">
        <w:t>Feltelepíti a frontend-hez szükséges függőségeket, a parancsot a frontend projekt mappájában kell kaidni.</w:t>
      </w:r>
    </w:p>
    <w:p w14:paraId="59C39E17" w14:textId="16B8AD4E" w:rsidR="00F66B78" w:rsidRPr="007609D6" w:rsidRDefault="00EC1330" w:rsidP="00F84D6A">
      <w:pPr>
        <w:pStyle w:val="ListParagraph"/>
        <w:numPr>
          <w:ilvl w:val="0"/>
          <w:numId w:val="45"/>
        </w:numPr>
      </w:pPr>
      <w:r>
        <w:t>Létrehozza</w:t>
      </w:r>
      <w:r w:rsidR="007E7134">
        <w:t xml:space="preserve"> az SQLite adatbázis fájlt</w:t>
      </w:r>
      <w:r>
        <w:t>,</w:t>
      </w:r>
      <w:r w:rsidR="007E7134">
        <w:t xml:space="preserve"> és létrehozza benne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t xml:space="preserve"> A Role tábla az előre definiált </w:t>
      </w:r>
      <w:r>
        <w:lastRenderedPageBreak/>
        <w:t>jogosultságokat tartalmazza, míg a Credential_Store tábla a rendszer működéséshez elengedhetetlen kódokat</w:t>
      </w:r>
      <w:r w:rsidR="00387DCA">
        <w:t>, ezeket a script futás</w:t>
      </w:r>
      <w:r w:rsidR="00B5213E">
        <w:t>a során kéri be a scriptet futtatótól</w:t>
      </w:r>
      <w:r>
        <w:t xml:space="preserve">. Ezek </w:t>
      </w:r>
      <w:r w:rsidR="0033301E">
        <w:t xml:space="preserve">a táblák </w:t>
      </w:r>
      <w:r>
        <w:t>az adatbázis fejezetben r</w:t>
      </w:r>
      <w:r w:rsidR="00BE45C7">
        <w:t>észletesebben be lesznek mutatva</w:t>
      </w:r>
      <w:r>
        <w:t>.</w:t>
      </w:r>
    </w:p>
    <w:p w14:paraId="2152D914" w14:textId="43388B9E" w:rsidR="00C43FED" w:rsidRDefault="00C43FED" w:rsidP="00C43FED">
      <w:pPr>
        <w:pStyle w:val="Heading2"/>
      </w:pPr>
      <w:bookmarkStart w:id="20" w:name="_Toc500006904"/>
      <w:r w:rsidRPr="00BB07F9">
        <w:t>Adatbázis</w:t>
      </w:r>
      <w:bookmarkEnd w:id="20"/>
    </w:p>
    <w:p w14:paraId="2BC7A748" w14:textId="17EB9964"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024F04C" w:rsidR="001E7D56" w:rsidRPr="00BB07F9"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Végül a második megoldás mellett döntöttem, mert később, ha a rendszert szeretném továbbfejleszteni, akkor ebből még előnyöm származhat. </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77777777" w:rsidR="00E86289" w:rsidRDefault="001C2B94" w:rsidP="00E86289">
      <w:pPr>
        <w:keepNext/>
        <w:ind w:firstLine="0"/>
        <w:jc w:val="center"/>
      </w:pPr>
      <w:r w:rsidRPr="00BB07F9">
        <w:rPr>
          <w:noProof/>
          <w:lang w:val="en-US"/>
        </w:rPr>
        <w:lastRenderedPageBreak/>
        <w:drawing>
          <wp:inline distT="0" distB="0" distL="0" distR="0" wp14:anchorId="0B44F730" wp14:editId="4EDC2210">
            <wp:extent cx="5400040" cy="5116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16195"/>
                    </a:xfrm>
                    <a:prstGeom prst="rect">
                      <a:avLst/>
                    </a:prstGeom>
                  </pic:spPr>
                </pic:pic>
              </a:graphicData>
            </a:graphic>
          </wp:inline>
        </w:drawing>
      </w:r>
    </w:p>
    <w:p w14:paraId="488ACC89" w14:textId="7B87FE35" w:rsidR="008D3512" w:rsidRPr="00BB07F9" w:rsidRDefault="00E86289" w:rsidP="0041054F">
      <w:pPr>
        <w:pStyle w:val="Caption"/>
      </w:pPr>
      <w:r>
        <w:t xml:space="preserve">Kép </w:t>
      </w:r>
      <w:fldSimple w:instr=" SEQ Kép \* ARABIC ">
        <w:r w:rsidR="0041054F">
          <w:rPr>
            <w:noProof/>
          </w:rPr>
          <w:t>6</w:t>
        </w:r>
      </w:fldSimple>
      <w:r>
        <w:t xml:space="preserve"> Adatbázis struktúra</w:t>
      </w:r>
    </w:p>
    <w:p w14:paraId="117BFF6E" w14:textId="46F31ED5" w:rsidR="002B65DB" w:rsidRPr="00BB07F9" w:rsidRDefault="002B65DB" w:rsidP="002B65DB">
      <w:pPr>
        <w:pStyle w:val="Heading3"/>
      </w:pPr>
      <w:bookmarkStart w:id="21" w:name="_Toc500006905"/>
      <w:r w:rsidRPr="00BB07F9">
        <w:t>User</w:t>
      </w:r>
      <w:bookmarkEnd w:id="21"/>
    </w:p>
    <w:p w14:paraId="023D0C46" w14:textId="57DDDDD5" w:rsidR="005C2931" w:rsidRPr="00BB07F9" w:rsidRDefault="002B65DB" w:rsidP="002B65DB">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r w:rsidR="00812D32" w:rsidRPr="00BB07F9">
        <w:t xml:space="preserve"> </w:t>
      </w:r>
    </w:p>
    <w:p w14:paraId="77F2B8ED" w14:textId="59682529" w:rsidR="002B65DB" w:rsidRDefault="005C2931" w:rsidP="002B65DB">
      <w:r w:rsidRPr="00BB07F9">
        <w:t>Atttribútumok:</w:t>
      </w:r>
    </w:p>
    <w:tbl>
      <w:tblPr>
        <w:tblStyle w:val="TableGrid"/>
        <w:tblW w:w="0" w:type="auto"/>
        <w:jc w:val="center"/>
        <w:tblLook w:val="04A0" w:firstRow="1" w:lastRow="0" w:firstColumn="1" w:lastColumn="0" w:noHBand="0" w:noVBand="1"/>
      </w:tblPr>
      <w:tblGrid>
        <w:gridCol w:w="1701"/>
        <w:gridCol w:w="3821"/>
      </w:tblGrid>
      <w:tr w:rsidR="00473BEE" w14:paraId="0C5BEEDA" w14:textId="77777777" w:rsidTr="00E65188">
        <w:trPr>
          <w:trHeight w:val="477"/>
          <w:jc w:val="center"/>
        </w:trPr>
        <w:tc>
          <w:tcPr>
            <w:tcW w:w="1701" w:type="dxa"/>
            <w:vAlign w:val="center"/>
          </w:tcPr>
          <w:p w14:paraId="62C263A8" w14:textId="4E755EAB" w:rsidR="00473BEE" w:rsidRDefault="00473BEE" w:rsidP="00A22570">
            <w:pPr>
              <w:ind w:firstLine="0"/>
              <w:jc w:val="center"/>
            </w:pPr>
            <w:r>
              <w:t>id</w:t>
            </w:r>
          </w:p>
        </w:tc>
        <w:tc>
          <w:tcPr>
            <w:tcW w:w="3821" w:type="dxa"/>
            <w:vAlign w:val="center"/>
          </w:tcPr>
          <w:p w14:paraId="56761DA4" w14:textId="0D8B6E0C" w:rsidR="00473BEE" w:rsidRDefault="00473BEE" w:rsidP="00A22570">
            <w:pPr>
              <w:ind w:firstLine="0"/>
              <w:jc w:val="center"/>
            </w:pPr>
            <w:r w:rsidRPr="00BB07F9">
              <w:t>felhasználó egyedi azonosítója</w:t>
            </w:r>
          </w:p>
        </w:tc>
      </w:tr>
      <w:tr w:rsidR="00473BEE" w14:paraId="064F05D7" w14:textId="77777777" w:rsidTr="00E65188">
        <w:trPr>
          <w:trHeight w:val="403"/>
          <w:jc w:val="center"/>
        </w:trPr>
        <w:tc>
          <w:tcPr>
            <w:tcW w:w="1701" w:type="dxa"/>
            <w:vAlign w:val="center"/>
          </w:tcPr>
          <w:p w14:paraId="517D32DD" w14:textId="28727F74" w:rsidR="00473BEE" w:rsidRDefault="00473BEE" w:rsidP="00A22570">
            <w:pPr>
              <w:ind w:firstLine="0"/>
              <w:jc w:val="center"/>
            </w:pPr>
            <w:r>
              <w:t>name</w:t>
            </w:r>
          </w:p>
        </w:tc>
        <w:tc>
          <w:tcPr>
            <w:tcW w:w="3821" w:type="dxa"/>
            <w:vAlign w:val="center"/>
          </w:tcPr>
          <w:p w14:paraId="4B152C3D" w14:textId="556A6693" w:rsidR="00473BEE" w:rsidRPr="00BB07F9" w:rsidRDefault="00473BEE" w:rsidP="00A22570">
            <w:pPr>
              <w:ind w:firstLine="0"/>
              <w:jc w:val="center"/>
            </w:pPr>
            <w:r w:rsidRPr="00BB07F9">
              <w:t>választott név</w:t>
            </w:r>
          </w:p>
        </w:tc>
      </w:tr>
      <w:tr w:rsidR="00473BEE" w14:paraId="05E9EC2F" w14:textId="77777777" w:rsidTr="00E65188">
        <w:trPr>
          <w:trHeight w:val="403"/>
          <w:jc w:val="center"/>
        </w:trPr>
        <w:tc>
          <w:tcPr>
            <w:tcW w:w="1701" w:type="dxa"/>
            <w:vAlign w:val="center"/>
          </w:tcPr>
          <w:p w14:paraId="0CF03E3F" w14:textId="5929AAA0" w:rsidR="00473BEE" w:rsidRDefault="00473BEE" w:rsidP="00A22570">
            <w:pPr>
              <w:ind w:firstLine="0"/>
              <w:jc w:val="center"/>
            </w:pPr>
            <w:r>
              <w:lastRenderedPageBreak/>
              <w:t>email</w:t>
            </w:r>
          </w:p>
        </w:tc>
        <w:tc>
          <w:tcPr>
            <w:tcW w:w="3821" w:type="dxa"/>
            <w:vAlign w:val="center"/>
          </w:tcPr>
          <w:p w14:paraId="7790B7D9" w14:textId="660B8F28" w:rsidR="00473BEE" w:rsidRPr="00BB07F9" w:rsidRDefault="00473BEE" w:rsidP="00A22570">
            <w:pPr>
              <w:ind w:firstLine="0"/>
              <w:jc w:val="center"/>
            </w:pPr>
            <w:r w:rsidRPr="00BB07F9">
              <w:t>e-mail cím, amire az aktiváló e-mail megy</w:t>
            </w:r>
          </w:p>
        </w:tc>
      </w:tr>
      <w:tr w:rsidR="00473BEE" w14:paraId="117DA159" w14:textId="77777777" w:rsidTr="00E65188">
        <w:trPr>
          <w:trHeight w:val="403"/>
          <w:jc w:val="center"/>
        </w:trPr>
        <w:tc>
          <w:tcPr>
            <w:tcW w:w="1701" w:type="dxa"/>
            <w:vAlign w:val="center"/>
          </w:tcPr>
          <w:p w14:paraId="03CD4E2C" w14:textId="19A81172" w:rsidR="00473BEE" w:rsidRDefault="00473BEE" w:rsidP="00A22570">
            <w:pPr>
              <w:ind w:firstLine="0"/>
              <w:jc w:val="center"/>
            </w:pPr>
            <w:r>
              <w:t>password_hash</w:t>
            </w:r>
          </w:p>
        </w:tc>
        <w:tc>
          <w:tcPr>
            <w:tcW w:w="3821" w:type="dxa"/>
            <w:vAlign w:val="center"/>
          </w:tcPr>
          <w:p w14:paraId="763CB1CB" w14:textId="0CD321A3" w:rsidR="00473BEE" w:rsidRPr="00BB07F9" w:rsidRDefault="00473BEE" w:rsidP="00A22570">
            <w:pPr>
              <w:ind w:firstLine="0"/>
              <w:jc w:val="center"/>
            </w:pPr>
            <w:r w:rsidRPr="00BB07F9">
              <w:t>jelszó „hashelve”</w:t>
            </w:r>
          </w:p>
        </w:tc>
      </w:tr>
      <w:tr w:rsidR="00473BEE" w14:paraId="53069846" w14:textId="77777777" w:rsidTr="00E65188">
        <w:trPr>
          <w:trHeight w:val="403"/>
          <w:jc w:val="center"/>
        </w:trPr>
        <w:tc>
          <w:tcPr>
            <w:tcW w:w="1701" w:type="dxa"/>
            <w:vAlign w:val="center"/>
          </w:tcPr>
          <w:p w14:paraId="57AEA20F" w14:textId="67F3ED35" w:rsidR="00473BEE" w:rsidRDefault="00473BEE" w:rsidP="00A22570">
            <w:pPr>
              <w:ind w:firstLine="0"/>
              <w:jc w:val="center"/>
            </w:pPr>
            <w:r w:rsidRPr="00BB07F9">
              <w:t>activation_link</w:t>
            </w:r>
          </w:p>
        </w:tc>
        <w:tc>
          <w:tcPr>
            <w:tcW w:w="3821" w:type="dxa"/>
            <w:vAlign w:val="center"/>
          </w:tcPr>
          <w:p w14:paraId="618C00C6" w14:textId="49295E08" w:rsidR="00473BEE" w:rsidRPr="00BB07F9" w:rsidRDefault="00473BEE" w:rsidP="009164ED">
            <w:pPr>
              <w:ind w:firstLine="0"/>
              <w:jc w:val="center"/>
            </w:pPr>
            <w:r w:rsidRPr="00BB07F9">
              <w:t>a token, amivel a felhasználó aktiválni tudja a regisztrációját</w:t>
            </w:r>
          </w:p>
        </w:tc>
      </w:tr>
      <w:tr w:rsidR="00473BEE" w14:paraId="45D3A5D3" w14:textId="77777777" w:rsidTr="00E65188">
        <w:trPr>
          <w:trHeight w:val="403"/>
          <w:jc w:val="center"/>
        </w:trPr>
        <w:tc>
          <w:tcPr>
            <w:tcW w:w="1701" w:type="dxa"/>
            <w:vAlign w:val="center"/>
          </w:tcPr>
          <w:p w14:paraId="0F24110B" w14:textId="0E59495A" w:rsidR="00473BEE" w:rsidRPr="00BB07F9" w:rsidRDefault="00473BEE" w:rsidP="00A22570">
            <w:pPr>
              <w:ind w:firstLine="0"/>
              <w:jc w:val="center"/>
            </w:pPr>
            <w:r w:rsidRPr="00BB07F9">
              <w:t>created</w:t>
            </w:r>
          </w:p>
        </w:tc>
        <w:tc>
          <w:tcPr>
            <w:tcW w:w="3821" w:type="dxa"/>
            <w:vAlign w:val="center"/>
          </w:tcPr>
          <w:p w14:paraId="75AE9694" w14:textId="545A0F14" w:rsidR="00473BEE" w:rsidRPr="00BB07F9" w:rsidRDefault="00473BEE" w:rsidP="00A22570">
            <w:pPr>
              <w:ind w:firstLine="0"/>
              <w:jc w:val="center"/>
            </w:pPr>
            <w:r w:rsidRPr="00BB07F9">
              <w:t>a létrehozás pontos dátuma</w:t>
            </w:r>
          </w:p>
        </w:tc>
      </w:tr>
      <w:tr w:rsidR="00473BEE" w14:paraId="1DD18C88" w14:textId="77777777" w:rsidTr="00E65188">
        <w:trPr>
          <w:trHeight w:val="403"/>
          <w:jc w:val="center"/>
        </w:trPr>
        <w:tc>
          <w:tcPr>
            <w:tcW w:w="1701" w:type="dxa"/>
            <w:vAlign w:val="center"/>
          </w:tcPr>
          <w:p w14:paraId="06A99DBB" w14:textId="7E8D0C15" w:rsidR="00473BEE" w:rsidRPr="00BB07F9" w:rsidRDefault="00473BEE" w:rsidP="00A22570">
            <w:pPr>
              <w:ind w:firstLine="0"/>
              <w:jc w:val="center"/>
            </w:pPr>
            <w:r w:rsidRPr="00BB07F9">
              <w:t>failed_attempts</w:t>
            </w:r>
          </w:p>
        </w:tc>
        <w:tc>
          <w:tcPr>
            <w:tcW w:w="3821" w:type="dxa"/>
            <w:vAlign w:val="center"/>
          </w:tcPr>
          <w:p w14:paraId="3414D238" w14:textId="6FD7FBEC" w:rsidR="00473BEE" w:rsidRPr="00BB07F9" w:rsidRDefault="00473BEE" w:rsidP="00A22570">
            <w:pPr>
              <w:ind w:firstLine="0"/>
              <w:jc w:val="center"/>
            </w:pPr>
            <w:r w:rsidRPr="00BB07F9">
              <w:t>hibás jelszó próbálkozások</w:t>
            </w:r>
          </w:p>
        </w:tc>
      </w:tr>
      <w:tr w:rsidR="00473BEE" w14:paraId="7CB395F6" w14:textId="77777777" w:rsidTr="00E65188">
        <w:trPr>
          <w:trHeight w:val="403"/>
          <w:jc w:val="center"/>
        </w:trPr>
        <w:tc>
          <w:tcPr>
            <w:tcW w:w="1701" w:type="dxa"/>
            <w:vAlign w:val="center"/>
          </w:tcPr>
          <w:p w14:paraId="69938A69" w14:textId="1E98CBA7" w:rsidR="00473BEE" w:rsidRPr="00BB07F9" w:rsidRDefault="00473BEE" w:rsidP="00A22570">
            <w:pPr>
              <w:ind w:firstLine="0"/>
              <w:jc w:val="center"/>
            </w:pPr>
            <w:r w:rsidRPr="00BB07F9">
              <w:t>dropbox_auth</w:t>
            </w:r>
          </w:p>
        </w:tc>
        <w:tc>
          <w:tcPr>
            <w:tcW w:w="3821" w:type="dxa"/>
            <w:vAlign w:val="center"/>
          </w:tcPr>
          <w:p w14:paraId="5C31C731" w14:textId="01591778" w:rsidR="00473BEE" w:rsidRPr="00BB07F9" w:rsidRDefault="00473BEE" w:rsidP="00A22570">
            <w:pPr>
              <w:ind w:firstLine="0"/>
              <w:jc w:val="center"/>
            </w:pPr>
            <w:r w:rsidRPr="00BB07F9">
              <w:t>amennyiben összekötötte dropbox-szal a fiókját, a token itt kerül eltárolásra</w:t>
            </w:r>
          </w:p>
        </w:tc>
      </w:tr>
      <w:tr w:rsidR="00473BEE" w14:paraId="1BAC2866" w14:textId="77777777" w:rsidTr="00E65188">
        <w:trPr>
          <w:trHeight w:val="403"/>
          <w:jc w:val="center"/>
        </w:trPr>
        <w:tc>
          <w:tcPr>
            <w:tcW w:w="1701" w:type="dxa"/>
            <w:vAlign w:val="center"/>
          </w:tcPr>
          <w:p w14:paraId="3B8ED4F0" w14:textId="2BB210A6" w:rsidR="00473BEE" w:rsidRPr="00BB07F9" w:rsidRDefault="00473BEE" w:rsidP="00A22570">
            <w:pPr>
              <w:ind w:firstLine="0"/>
              <w:jc w:val="center"/>
            </w:pPr>
            <w:r w:rsidRPr="00BB07F9">
              <w:t>main_folder</w:t>
            </w:r>
          </w:p>
        </w:tc>
        <w:tc>
          <w:tcPr>
            <w:tcW w:w="3821" w:type="dxa"/>
            <w:vAlign w:val="center"/>
          </w:tcPr>
          <w:p w14:paraId="718BCFB4" w14:textId="2C81B989" w:rsidR="00473BEE" w:rsidRPr="00BB07F9" w:rsidRDefault="00473BEE" w:rsidP="00E86289">
            <w:pPr>
              <w:keepNext/>
              <w:ind w:firstLine="0"/>
              <w:jc w:val="center"/>
            </w:pPr>
            <w:r w:rsidRPr="00BB07F9">
              <w:t>a felhasználó fő mappájának egyedi azonosítója;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2" w:name="_Toc500006906"/>
      <w:r w:rsidRPr="00BB07F9">
        <w:t>File</w:t>
      </w:r>
      <w:bookmarkEnd w:id="22"/>
    </w:p>
    <w:p w14:paraId="6BC64DB2" w14:textId="37C1B7EF" w:rsidR="002B65DB" w:rsidRPr="00BB07F9" w:rsidRDefault="002B65DB" w:rsidP="00D83075">
      <w:r w:rsidRPr="00BB07F9">
        <w:t>A File tábla a felhasználók által feltö</w:t>
      </w:r>
      <w:r w:rsidR="006E6321" w:rsidRPr="00BB07F9">
        <w:t>ltö</w:t>
      </w:r>
      <w:r w:rsidRPr="00BB07F9">
        <w:t xml:space="preserve">tt fájlokról tárol információkat. </w:t>
      </w:r>
    </w:p>
    <w:p w14:paraId="1DBA2404" w14:textId="093DE1D5"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963"/>
        <w:gridCol w:w="3821"/>
      </w:tblGrid>
      <w:tr w:rsidR="00DA6656" w14:paraId="315F67E2" w14:textId="77777777" w:rsidTr="00E65188">
        <w:trPr>
          <w:trHeight w:val="477"/>
          <w:jc w:val="center"/>
        </w:trPr>
        <w:tc>
          <w:tcPr>
            <w:tcW w:w="1701" w:type="dxa"/>
            <w:vAlign w:val="center"/>
          </w:tcPr>
          <w:p w14:paraId="36665D4B" w14:textId="77777777" w:rsidR="00DA6656" w:rsidRDefault="00DA6656" w:rsidP="009B63EF">
            <w:pPr>
              <w:ind w:firstLine="0"/>
              <w:jc w:val="center"/>
            </w:pPr>
            <w:r>
              <w:t>id</w:t>
            </w:r>
          </w:p>
        </w:tc>
        <w:tc>
          <w:tcPr>
            <w:tcW w:w="3821" w:type="dxa"/>
            <w:vAlign w:val="center"/>
          </w:tcPr>
          <w:p w14:paraId="1015DA2B" w14:textId="3571AFF6" w:rsidR="00DA6656" w:rsidRDefault="00DA6656" w:rsidP="009B63EF">
            <w:pPr>
              <w:ind w:firstLine="0"/>
              <w:jc w:val="center"/>
            </w:pPr>
            <w:r w:rsidRPr="00BB07F9">
              <w:t>fájl egyedi azonosítója</w:t>
            </w:r>
          </w:p>
        </w:tc>
      </w:tr>
      <w:tr w:rsidR="00DA6656" w14:paraId="2176A483" w14:textId="77777777" w:rsidTr="00E65188">
        <w:trPr>
          <w:trHeight w:val="403"/>
          <w:jc w:val="center"/>
        </w:trPr>
        <w:tc>
          <w:tcPr>
            <w:tcW w:w="1701" w:type="dxa"/>
            <w:vAlign w:val="center"/>
          </w:tcPr>
          <w:p w14:paraId="34210EC9" w14:textId="6A1BC554" w:rsidR="00DA6656" w:rsidRDefault="00DA6656" w:rsidP="009B63EF">
            <w:pPr>
              <w:ind w:firstLine="0"/>
              <w:jc w:val="center"/>
            </w:pPr>
            <w:r w:rsidRPr="00BB07F9">
              <w:t>user_id</w:t>
            </w:r>
          </w:p>
        </w:tc>
        <w:tc>
          <w:tcPr>
            <w:tcW w:w="3821" w:type="dxa"/>
            <w:vAlign w:val="center"/>
          </w:tcPr>
          <w:p w14:paraId="73410C02" w14:textId="3689023C" w:rsidR="00DA6656" w:rsidRPr="00BB07F9" w:rsidRDefault="00DA6656" w:rsidP="009B63EF">
            <w:pPr>
              <w:ind w:firstLine="0"/>
              <w:jc w:val="center"/>
            </w:pPr>
            <w:r w:rsidRPr="00BB07F9">
              <w:t>fájl tulajdonosa, külső kulcs a User táblából</w:t>
            </w:r>
          </w:p>
        </w:tc>
      </w:tr>
      <w:tr w:rsidR="00DA6656" w14:paraId="530BFC49" w14:textId="77777777" w:rsidTr="00E65188">
        <w:trPr>
          <w:trHeight w:val="403"/>
          <w:jc w:val="center"/>
        </w:trPr>
        <w:tc>
          <w:tcPr>
            <w:tcW w:w="1701" w:type="dxa"/>
            <w:vAlign w:val="center"/>
          </w:tcPr>
          <w:p w14:paraId="5F91EBC3" w14:textId="6BEAD437" w:rsidR="00DA6656" w:rsidRDefault="00DA6656" w:rsidP="009B63EF">
            <w:pPr>
              <w:ind w:firstLine="0"/>
              <w:jc w:val="center"/>
            </w:pPr>
            <w:r w:rsidRPr="00BB07F9">
              <w:t>file_name</w:t>
            </w:r>
          </w:p>
        </w:tc>
        <w:tc>
          <w:tcPr>
            <w:tcW w:w="3821" w:type="dxa"/>
            <w:vAlign w:val="center"/>
          </w:tcPr>
          <w:p w14:paraId="7C0E7E30" w14:textId="528AD7D1" w:rsidR="00DA6656" w:rsidRPr="00BB07F9" w:rsidRDefault="00DA6656" w:rsidP="009B63EF">
            <w:pPr>
              <w:ind w:firstLine="0"/>
              <w:jc w:val="center"/>
            </w:pPr>
            <w:r w:rsidRPr="00BB07F9">
              <w:t>a felhasználó által választott név</w:t>
            </w:r>
          </w:p>
        </w:tc>
      </w:tr>
      <w:tr w:rsidR="00DA6656" w14:paraId="55CF0844" w14:textId="77777777" w:rsidTr="00E65188">
        <w:trPr>
          <w:trHeight w:val="403"/>
          <w:jc w:val="center"/>
        </w:trPr>
        <w:tc>
          <w:tcPr>
            <w:tcW w:w="1701" w:type="dxa"/>
            <w:vAlign w:val="center"/>
          </w:tcPr>
          <w:p w14:paraId="0DDA584F" w14:textId="328819B7" w:rsidR="00DA6656" w:rsidRDefault="00DA6656" w:rsidP="009B63EF">
            <w:pPr>
              <w:ind w:firstLine="0"/>
              <w:jc w:val="center"/>
            </w:pPr>
            <w:r w:rsidRPr="00BB07F9">
              <w:t>system_file_name</w:t>
            </w:r>
          </w:p>
        </w:tc>
        <w:tc>
          <w:tcPr>
            <w:tcW w:w="3821" w:type="dxa"/>
            <w:vAlign w:val="center"/>
          </w:tcPr>
          <w:p w14:paraId="0C7A95BC" w14:textId="30045AA3" w:rsidR="00DA6656" w:rsidRPr="00BB07F9" w:rsidRDefault="00DA6656" w:rsidP="009B63EF">
            <w:pPr>
              <w:ind w:firstLine="0"/>
              <w:jc w:val="center"/>
            </w:pPr>
            <w:r w:rsidRPr="00BB07F9">
              <w:t>a név ahogy a rendszeren van eltárolva</w:t>
            </w:r>
          </w:p>
        </w:tc>
      </w:tr>
      <w:tr w:rsidR="00DA6656" w14:paraId="6307E0B1" w14:textId="77777777" w:rsidTr="00E65188">
        <w:trPr>
          <w:trHeight w:val="403"/>
          <w:jc w:val="center"/>
        </w:trPr>
        <w:tc>
          <w:tcPr>
            <w:tcW w:w="1701" w:type="dxa"/>
            <w:vAlign w:val="center"/>
          </w:tcPr>
          <w:p w14:paraId="055CB848" w14:textId="51286A2B" w:rsidR="00DA6656" w:rsidRPr="00BB07F9" w:rsidRDefault="00DA6656" w:rsidP="009B63EF">
            <w:pPr>
              <w:ind w:firstLine="0"/>
              <w:jc w:val="center"/>
            </w:pPr>
            <w:r>
              <w:t>created</w:t>
            </w:r>
          </w:p>
        </w:tc>
        <w:tc>
          <w:tcPr>
            <w:tcW w:w="3821" w:type="dxa"/>
            <w:vAlign w:val="center"/>
          </w:tcPr>
          <w:p w14:paraId="51166404" w14:textId="6F93F21F" w:rsidR="00DA6656" w:rsidRPr="00BB07F9" w:rsidRDefault="00DA6656" w:rsidP="009B63EF">
            <w:pPr>
              <w:ind w:firstLine="0"/>
              <w:jc w:val="center"/>
            </w:pPr>
            <w:r>
              <w:t>a fájl létrehozásának dátuma</w:t>
            </w:r>
          </w:p>
        </w:tc>
      </w:tr>
      <w:tr w:rsidR="00DA6656" w14:paraId="6C5CB851" w14:textId="77777777" w:rsidTr="00E65188">
        <w:trPr>
          <w:trHeight w:val="403"/>
          <w:jc w:val="center"/>
        </w:trPr>
        <w:tc>
          <w:tcPr>
            <w:tcW w:w="1701" w:type="dxa"/>
            <w:vAlign w:val="center"/>
          </w:tcPr>
          <w:p w14:paraId="7BC63865" w14:textId="37B5E97F" w:rsidR="00DA6656" w:rsidRDefault="00DA6656" w:rsidP="009B63EF">
            <w:pPr>
              <w:ind w:firstLine="0"/>
              <w:jc w:val="center"/>
            </w:pPr>
            <w:r>
              <w:t>public_link</w:t>
            </w:r>
          </w:p>
        </w:tc>
        <w:tc>
          <w:tcPr>
            <w:tcW w:w="3821" w:type="dxa"/>
            <w:vAlign w:val="center"/>
          </w:tcPr>
          <w:p w14:paraId="7E6E666F" w14:textId="60D3A1D2" w:rsidR="00DA6656" w:rsidRDefault="00DA6656" w:rsidP="009B63EF">
            <w:pPr>
              <w:ind w:firstLine="0"/>
              <w:jc w:val="center"/>
            </w:pPr>
            <w:r>
              <w:t>publikus fájl esetén egy egyedi token</w:t>
            </w:r>
          </w:p>
        </w:tc>
      </w:tr>
      <w:tr w:rsidR="00DA6656" w14:paraId="30CF727A" w14:textId="77777777" w:rsidTr="00E65188">
        <w:trPr>
          <w:trHeight w:val="403"/>
          <w:jc w:val="center"/>
        </w:trPr>
        <w:tc>
          <w:tcPr>
            <w:tcW w:w="1701" w:type="dxa"/>
            <w:vAlign w:val="center"/>
          </w:tcPr>
          <w:p w14:paraId="5EAC2193" w14:textId="03188D1E" w:rsidR="00DA6656" w:rsidRDefault="00DA6656" w:rsidP="009B63EF">
            <w:pPr>
              <w:ind w:firstLine="0"/>
              <w:jc w:val="center"/>
            </w:pPr>
            <w:r>
              <w:t>content</w:t>
            </w:r>
          </w:p>
        </w:tc>
        <w:tc>
          <w:tcPr>
            <w:tcW w:w="3821" w:type="dxa"/>
            <w:vAlign w:val="center"/>
          </w:tcPr>
          <w:p w14:paraId="0C90F9E5" w14:textId="4CE35A2D" w:rsidR="00DA6656" w:rsidRDefault="00DA6656" w:rsidP="009B63EF">
            <w:pPr>
              <w:ind w:firstLine="0"/>
              <w:jc w:val="center"/>
            </w:pPr>
            <w:r w:rsidRPr="00BB07F9">
              <w:t>ha ez a fájl egy note akkor van kitöltve</w:t>
            </w:r>
          </w:p>
        </w:tc>
      </w:tr>
      <w:tr w:rsidR="00DA6656" w14:paraId="5F5078DD" w14:textId="77777777" w:rsidTr="00E65188">
        <w:trPr>
          <w:trHeight w:val="403"/>
          <w:jc w:val="center"/>
        </w:trPr>
        <w:tc>
          <w:tcPr>
            <w:tcW w:w="1701" w:type="dxa"/>
            <w:vAlign w:val="center"/>
          </w:tcPr>
          <w:p w14:paraId="2D89BC25" w14:textId="0CC03F2E" w:rsidR="00DA6656" w:rsidRDefault="00DA6656" w:rsidP="009B63EF">
            <w:pPr>
              <w:ind w:firstLine="0"/>
              <w:jc w:val="center"/>
            </w:pPr>
            <w:r w:rsidRPr="00BB07F9">
              <w:lastRenderedPageBreak/>
              <w:t>folder_id</w:t>
            </w:r>
          </w:p>
        </w:tc>
        <w:tc>
          <w:tcPr>
            <w:tcW w:w="3821" w:type="dxa"/>
            <w:vAlign w:val="center"/>
          </w:tcPr>
          <w:p w14:paraId="1803A7FE" w14:textId="40412384" w:rsidR="00DA6656" w:rsidRPr="00BB07F9" w:rsidRDefault="00DA6656" w:rsidP="009B63EF">
            <w:pPr>
              <w:ind w:firstLine="0"/>
              <w:jc w:val="center"/>
            </w:pPr>
            <w:r w:rsidRPr="00BB07F9">
              <w:t>a fájlt tartalmazó mappa, külső kulcs a Folder mappából</w:t>
            </w:r>
          </w:p>
        </w:tc>
      </w:tr>
      <w:tr w:rsidR="00DA6656" w14:paraId="7439A977" w14:textId="77777777" w:rsidTr="00E65188">
        <w:trPr>
          <w:trHeight w:val="403"/>
          <w:jc w:val="center"/>
        </w:trPr>
        <w:tc>
          <w:tcPr>
            <w:tcW w:w="1701" w:type="dxa"/>
            <w:vAlign w:val="center"/>
          </w:tcPr>
          <w:p w14:paraId="5ED02D28" w14:textId="7773EDD6" w:rsidR="00DA6656" w:rsidRPr="00BB07F9" w:rsidRDefault="00DA6656" w:rsidP="009B63EF">
            <w:pPr>
              <w:ind w:firstLine="0"/>
              <w:jc w:val="center"/>
            </w:pPr>
            <w:r w:rsidRPr="00BB07F9">
              <w:t>delete_date</w:t>
            </w:r>
          </w:p>
        </w:tc>
        <w:tc>
          <w:tcPr>
            <w:tcW w:w="3821" w:type="dxa"/>
            <w:vAlign w:val="center"/>
          </w:tcPr>
          <w:p w14:paraId="73613BA2" w14:textId="6E8D180B" w:rsidR="00DA6656" w:rsidRPr="00BB07F9" w:rsidRDefault="00DA6656" w:rsidP="009B63EF">
            <w:pPr>
              <w:ind w:firstLine="0"/>
              <w:jc w:val="center"/>
            </w:pPr>
            <w:r w:rsidRPr="00BB07F9">
              <w:t>ha a fájlt kijelölte a tulajdonos törlésre, akkor ide bekerül a törlés ideje</w:t>
            </w:r>
          </w:p>
        </w:tc>
      </w:tr>
      <w:tr w:rsidR="00DA6656" w14:paraId="7204374C" w14:textId="77777777" w:rsidTr="00E65188">
        <w:trPr>
          <w:trHeight w:val="403"/>
          <w:jc w:val="center"/>
        </w:trPr>
        <w:tc>
          <w:tcPr>
            <w:tcW w:w="1701" w:type="dxa"/>
            <w:vAlign w:val="center"/>
          </w:tcPr>
          <w:p w14:paraId="117CE003" w14:textId="08EFFE89" w:rsidR="00DA6656" w:rsidRPr="00BB07F9" w:rsidRDefault="00DA6656" w:rsidP="009B63EF">
            <w:pPr>
              <w:ind w:firstLine="0"/>
              <w:jc w:val="center"/>
            </w:pPr>
            <w:r w:rsidRPr="00BB07F9">
              <w:t>version</w:t>
            </w:r>
          </w:p>
        </w:tc>
        <w:tc>
          <w:tcPr>
            <w:tcW w:w="3821" w:type="dxa"/>
            <w:vAlign w:val="center"/>
          </w:tcPr>
          <w:p w14:paraId="7EAA9ADE" w14:textId="280FF7DB" w:rsidR="00DA6656" w:rsidRPr="00BB07F9" w:rsidRDefault="00DA6656" w:rsidP="00C0551D">
            <w:pPr>
              <w:keepNext/>
              <w:ind w:firstLine="0"/>
              <w:jc w:val="center"/>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3" w:name="_Toc500006907"/>
      <w:r w:rsidRPr="00BB07F9">
        <w:t>Folder</w:t>
      </w:r>
      <w:bookmarkEnd w:id="23"/>
    </w:p>
    <w:p w14:paraId="44DE6197" w14:textId="32CE28D6" w:rsidR="005C2931" w:rsidRPr="00BB07F9" w:rsidRDefault="006D4C78" w:rsidP="00823BD6">
      <w:r w:rsidRPr="00BB07F9">
        <w:t>A mappákat reprezentálja és táro</w:t>
      </w:r>
      <w:r w:rsidR="00474FD1" w:rsidRPr="00BB07F9">
        <w:t>l róluk információt azok azonosí</w:t>
      </w:r>
      <w:r w:rsidRPr="00BB07F9">
        <w:t xml:space="preserve">tása és megtalálása érdekében. </w:t>
      </w:r>
    </w:p>
    <w:p w14:paraId="56BC1C90" w14:textId="4C44F436" w:rsidR="00823BD6" w:rsidRDefault="005C2931" w:rsidP="00823BD6">
      <w:r w:rsidRPr="00BB07F9">
        <w:t>Atttribútumok:</w:t>
      </w:r>
    </w:p>
    <w:tbl>
      <w:tblPr>
        <w:tblStyle w:val="TableGrid"/>
        <w:tblW w:w="0" w:type="auto"/>
        <w:jc w:val="center"/>
        <w:tblLook w:val="04A0" w:firstRow="1" w:lastRow="0" w:firstColumn="1" w:lastColumn="0" w:noHBand="0" w:noVBand="1"/>
      </w:tblPr>
      <w:tblGrid>
        <w:gridCol w:w="1701"/>
        <w:gridCol w:w="3821"/>
      </w:tblGrid>
      <w:tr w:rsidR="00FF4359" w:rsidRPr="00BB07F9" w14:paraId="0C452073" w14:textId="77777777" w:rsidTr="00E65188">
        <w:trPr>
          <w:trHeight w:val="403"/>
          <w:jc w:val="center"/>
        </w:trPr>
        <w:tc>
          <w:tcPr>
            <w:tcW w:w="1701" w:type="dxa"/>
            <w:vAlign w:val="center"/>
          </w:tcPr>
          <w:p w14:paraId="05A204FE" w14:textId="3A9E8EF8" w:rsidR="00FF4359" w:rsidRDefault="00FF4359" w:rsidP="009B63EF">
            <w:pPr>
              <w:ind w:firstLine="0"/>
              <w:jc w:val="center"/>
            </w:pPr>
            <w:r w:rsidRPr="00BB07F9">
              <w:t>id</w:t>
            </w:r>
          </w:p>
        </w:tc>
        <w:tc>
          <w:tcPr>
            <w:tcW w:w="3821" w:type="dxa"/>
            <w:vAlign w:val="center"/>
          </w:tcPr>
          <w:p w14:paraId="33A6422A" w14:textId="52A9811E" w:rsidR="00FF4359" w:rsidRPr="00BB07F9" w:rsidRDefault="00FF4359" w:rsidP="009B63EF">
            <w:pPr>
              <w:ind w:firstLine="0"/>
              <w:jc w:val="center"/>
            </w:pPr>
            <w:r w:rsidRPr="00BB07F9">
              <w:t>a mappa egyedi azonosítója</w:t>
            </w:r>
          </w:p>
        </w:tc>
      </w:tr>
      <w:tr w:rsidR="00FF4359" w:rsidRPr="00BB07F9" w14:paraId="1CCB02BE" w14:textId="77777777" w:rsidTr="00E65188">
        <w:trPr>
          <w:trHeight w:val="403"/>
          <w:jc w:val="center"/>
        </w:trPr>
        <w:tc>
          <w:tcPr>
            <w:tcW w:w="1701" w:type="dxa"/>
            <w:vAlign w:val="center"/>
          </w:tcPr>
          <w:p w14:paraId="52FA916D" w14:textId="104450C5" w:rsidR="00FF4359" w:rsidRDefault="00FF4359" w:rsidP="00FF4359">
            <w:pPr>
              <w:ind w:firstLine="0"/>
              <w:jc w:val="center"/>
            </w:pPr>
            <w:r>
              <w:t>user_id</w:t>
            </w:r>
          </w:p>
        </w:tc>
        <w:tc>
          <w:tcPr>
            <w:tcW w:w="3821" w:type="dxa"/>
            <w:vAlign w:val="center"/>
          </w:tcPr>
          <w:p w14:paraId="71A9DE88" w14:textId="2B4CC2D6" w:rsidR="00FF4359" w:rsidRPr="00BB07F9" w:rsidRDefault="00FF4359" w:rsidP="009B63EF">
            <w:pPr>
              <w:ind w:firstLine="0"/>
              <w:jc w:val="center"/>
            </w:pPr>
            <w:r w:rsidRPr="00BB07F9">
              <w:t>a mappa tulajdonosa, külső kulcs a User táblából</w:t>
            </w:r>
          </w:p>
        </w:tc>
      </w:tr>
      <w:tr w:rsidR="00FF4359" w:rsidRPr="00BB07F9" w14:paraId="1FD6B840" w14:textId="77777777" w:rsidTr="00E65188">
        <w:trPr>
          <w:trHeight w:val="403"/>
          <w:jc w:val="center"/>
        </w:trPr>
        <w:tc>
          <w:tcPr>
            <w:tcW w:w="1701" w:type="dxa"/>
            <w:vAlign w:val="center"/>
          </w:tcPr>
          <w:p w14:paraId="3334E5E7" w14:textId="19EC2DEA" w:rsidR="00FF4359" w:rsidRPr="00BB07F9" w:rsidRDefault="00576B51" w:rsidP="009B63EF">
            <w:pPr>
              <w:ind w:firstLine="0"/>
              <w:jc w:val="center"/>
            </w:pPr>
            <w:r w:rsidRPr="00BB07F9">
              <w:t>parent_folder</w:t>
            </w:r>
          </w:p>
        </w:tc>
        <w:tc>
          <w:tcPr>
            <w:tcW w:w="3821" w:type="dxa"/>
            <w:vAlign w:val="center"/>
          </w:tcPr>
          <w:p w14:paraId="0F648F36" w14:textId="1D72189F" w:rsidR="00FF4359" w:rsidRPr="00BB07F9" w:rsidRDefault="00576B51" w:rsidP="009B63EF">
            <w:pPr>
              <w:ind w:firstLine="0"/>
              <w:jc w:val="center"/>
            </w:pPr>
            <w:r w:rsidRPr="00BB07F9">
              <w:t>a mappa szülő mappájának azonosítója</w:t>
            </w:r>
          </w:p>
        </w:tc>
      </w:tr>
      <w:tr w:rsidR="00FF4359" w:rsidRPr="00BB07F9" w14:paraId="06694242" w14:textId="77777777" w:rsidTr="00E65188">
        <w:trPr>
          <w:trHeight w:val="403"/>
          <w:jc w:val="center"/>
        </w:trPr>
        <w:tc>
          <w:tcPr>
            <w:tcW w:w="1701" w:type="dxa"/>
            <w:vAlign w:val="center"/>
          </w:tcPr>
          <w:p w14:paraId="0B673A7B" w14:textId="49D92023" w:rsidR="00FF4359" w:rsidRPr="00BB07F9" w:rsidRDefault="00576B51" w:rsidP="009B63EF">
            <w:pPr>
              <w:ind w:firstLine="0"/>
              <w:jc w:val="center"/>
            </w:pPr>
            <w:r w:rsidRPr="00BB07F9">
              <w:t>folder_name</w:t>
            </w:r>
          </w:p>
        </w:tc>
        <w:tc>
          <w:tcPr>
            <w:tcW w:w="3821" w:type="dxa"/>
            <w:vAlign w:val="center"/>
          </w:tcPr>
          <w:p w14:paraId="123B4240" w14:textId="2BB28321" w:rsidR="00FF4359" w:rsidRPr="00BB07F9" w:rsidRDefault="00576B51" w:rsidP="009B63EF">
            <w:pPr>
              <w:ind w:firstLine="0"/>
              <w:jc w:val="center"/>
            </w:pPr>
            <w:r w:rsidRPr="00BB07F9">
              <w:t>a felhasználó által választott mappa név</w:t>
            </w:r>
          </w:p>
        </w:tc>
      </w:tr>
      <w:tr w:rsidR="00FF4359" w:rsidRPr="00BB07F9" w14:paraId="24648C8B" w14:textId="77777777" w:rsidTr="00E65188">
        <w:trPr>
          <w:trHeight w:val="403"/>
          <w:jc w:val="center"/>
        </w:trPr>
        <w:tc>
          <w:tcPr>
            <w:tcW w:w="1701" w:type="dxa"/>
            <w:vAlign w:val="center"/>
          </w:tcPr>
          <w:p w14:paraId="0F1F8983" w14:textId="675B33D4" w:rsidR="00FF4359" w:rsidRPr="00BB07F9" w:rsidRDefault="00576B51" w:rsidP="009B63EF">
            <w:pPr>
              <w:ind w:firstLine="0"/>
              <w:jc w:val="center"/>
            </w:pPr>
            <w:r w:rsidRPr="00BB07F9">
              <w:t>path</w:t>
            </w:r>
          </w:p>
        </w:tc>
        <w:tc>
          <w:tcPr>
            <w:tcW w:w="3821" w:type="dxa"/>
            <w:vAlign w:val="center"/>
          </w:tcPr>
          <w:p w14:paraId="47EB2E85" w14:textId="4CE58E64" w:rsidR="00FF4359" w:rsidRPr="00BB07F9" w:rsidRDefault="00576B51" w:rsidP="009B63EF">
            <w:pPr>
              <w:ind w:firstLine="0"/>
              <w:jc w:val="center"/>
            </w:pPr>
            <w:r w:rsidRPr="00BB07F9">
              <w:t>a mappa fizikai elérésének útvonala</w:t>
            </w:r>
          </w:p>
        </w:tc>
      </w:tr>
      <w:tr w:rsidR="00FF4359" w:rsidRPr="00BB07F9" w14:paraId="62E71950" w14:textId="77777777" w:rsidTr="00E65188">
        <w:trPr>
          <w:trHeight w:val="403"/>
          <w:jc w:val="center"/>
        </w:trPr>
        <w:tc>
          <w:tcPr>
            <w:tcW w:w="1701" w:type="dxa"/>
            <w:vAlign w:val="center"/>
          </w:tcPr>
          <w:p w14:paraId="40707D5F" w14:textId="547516AF" w:rsidR="00FF4359" w:rsidRPr="00BB07F9" w:rsidRDefault="00576B51" w:rsidP="00576B51">
            <w:pPr>
              <w:ind w:firstLine="0"/>
              <w:jc w:val="center"/>
            </w:pPr>
            <w:r w:rsidRPr="00BB07F9">
              <w:t>created</w:t>
            </w:r>
          </w:p>
        </w:tc>
        <w:tc>
          <w:tcPr>
            <w:tcW w:w="3821" w:type="dxa"/>
            <w:vAlign w:val="center"/>
          </w:tcPr>
          <w:p w14:paraId="36868D4A" w14:textId="776E94A3" w:rsidR="00FF4359" w:rsidRPr="00BB07F9" w:rsidRDefault="00576B51" w:rsidP="009B63EF">
            <w:pPr>
              <w:ind w:firstLine="0"/>
              <w:jc w:val="center"/>
            </w:pPr>
            <w:r w:rsidRPr="00BB07F9">
              <w:t>a mappa létrehozásának dátuma</w:t>
            </w:r>
          </w:p>
        </w:tc>
      </w:tr>
      <w:tr w:rsidR="00576B51" w:rsidRPr="00BB07F9" w14:paraId="345DEFE5" w14:textId="77777777" w:rsidTr="00E65188">
        <w:trPr>
          <w:trHeight w:val="403"/>
          <w:jc w:val="center"/>
        </w:trPr>
        <w:tc>
          <w:tcPr>
            <w:tcW w:w="1701" w:type="dxa"/>
            <w:vAlign w:val="center"/>
          </w:tcPr>
          <w:p w14:paraId="5865AF24" w14:textId="5C878203" w:rsidR="00576B51" w:rsidRPr="00BB07F9" w:rsidRDefault="00576B51" w:rsidP="00576B51">
            <w:pPr>
              <w:ind w:firstLine="0"/>
              <w:jc w:val="center"/>
            </w:pPr>
            <w:r w:rsidRPr="00BB07F9">
              <w:t>delete_date</w:t>
            </w:r>
          </w:p>
        </w:tc>
        <w:tc>
          <w:tcPr>
            <w:tcW w:w="3821" w:type="dxa"/>
            <w:vAlign w:val="center"/>
          </w:tcPr>
          <w:p w14:paraId="4FFCE805" w14:textId="5F335AB9" w:rsidR="00576B51" w:rsidRPr="00BB07F9" w:rsidRDefault="00576B51" w:rsidP="00C0551D">
            <w:pPr>
              <w:keepNext/>
              <w:ind w:firstLine="0"/>
              <w:jc w:val="center"/>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4" w:name="_Toc500006908"/>
      <w:r w:rsidRPr="00BB07F9">
        <w:t>File share</w:t>
      </w:r>
      <w:bookmarkEnd w:id="24"/>
    </w:p>
    <w:p w14:paraId="092BB2C4" w14:textId="65944941" w:rsidR="005C2931" w:rsidRPr="00BB07F9" w:rsidRDefault="00526CF5" w:rsidP="005C2931">
      <w:r w:rsidRPr="00BB07F9">
        <w:t>A fájlok megosztásának tárolásáért felelős tábla, melynek minden rekordja egy fájl hozzárendelésre egy új felhasználóhoz valamilyen jogosultsággal.</w:t>
      </w:r>
    </w:p>
    <w:p w14:paraId="4415A123" w14:textId="52425BD6" w:rsidR="008B4FF1" w:rsidRDefault="005C2931" w:rsidP="005C2931">
      <w:r w:rsidRPr="00BB07F9">
        <w:lastRenderedPageBreak/>
        <w:t>Atttribútumok:</w:t>
      </w:r>
    </w:p>
    <w:tbl>
      <w:tblPr>
        <w:tblStyle w:val="TableGrid"/>
        <w:tblW w:w="0" w:type="auto"/>
        <w:jc w:val="center"/>
        <w:tblLook w:val="04A0" w:firstRow="1" w:lastRow="0" w:firstColumn="1" w:lastColumn="0" w:noHBand="0" w:noVBand="1"/>
      </w:tblPr>
      <w:tblGrid>
        <w:gridCol w:w="1701"/>
        <w:gridCol w:w="3821"/>
      </w:tblGrid>
      <w:tr w:rsidR="000E5402" w:rsidRPr="00BB07F9" w14:paraId="083FAC78" w14:textId="77777777" w:rsidTr="00E2138A">
        <w:trPr>
          <w:trHeight w:val="403"/>
          <w:jc w:val="center"/>
        </w:trPr>
        <w:tc>
          <w:tcPr>
            <w:tcW w:w="1701" w:type="dxa"/>
            <w:vAlign w:val="center"/>
          </w:tcPr>
          <w:p w14:paraId="5415D9E5" w14:textId="77777777" w:rsidR="000E5402" w:rsidRDefault="000E5402" w:rsidP="009B63EF">
            <w:pPr>
              <w:ind w:firstLine="0"/>
              <w:jc w:val="center"/>
            </w:pPr>
            <w:r w:rsidRPr="00BB07F9">
              <w:t>id</w:t>
            </w:r>
          </w:p>
        </w:tc>
        <w:tc>
          <w:tcPr>
            <w:tcW w:w="3821" w:type="dxa"/>
            <w:vAlign w:val="center"/>
          </w:tcPr>
          <w:p w14:paraId="6554FB75" w14:textId="74DA32ED" w:rsidR="000E5402" w:rsidRPr="00BB07F9" w:rsidRDefault="000E5402" w:rsidP="009B63EF">
            <w:pPr>
              <w:ind w:firstLine="0"/>
              <w:jc w:val="center"/>
            </w:pPr>
            <w:r w:rsidRPr="00BB07F9">
              <w:t>a megosztás egyedi azonosítója</w:t>
            </w:r>
          </w:p>
        </w:tc>
      </w:tr>
      <w:tr w:rsidR="000E5402" w:rsidRPr="00BB07F9" w14:paraId="3E693BB9" w14:textId="77777777" w:rsidTr="00E2138A">
        <w:trPr>
          <w:trHeight w:val="403"/>
          <w:jc w:val="center"/>
        </w:trPr>
        <w:tc>
          <w:tcPr>
            <w:tcW w:w="1701" w:type="dxa"/>
            <w:vAlign w:val="center"/>
          </w:tcPr>
          <w:p w14:paraId="0DC83FD4" w14:textId="4D5AD187" w:rsidR="000E5402" w:rsidRDefault="000E5402" w:rsidP="009B63EF">
            <w:pPr>
              <w:ind w:firstLine="0"/>
              <w:jc w:val="center"/>
            </w:pPr>
            <w:r w:rsidRPr="00BB07F9">
              <w:t>file_id</w:t>
            </w:r>
          </w:p>
        </w:tc>
        <w:tc>
          <w:tcPr>
            <w:tcW w:w="3821" w:type="dxa"/>
            <w:vAlign w:val="center"/>
          </w:tcPr>
          <w:p w14:paraId="56455F63" w14:textId="3A06ED42" w:rsidR="000E5402" w:rsidRPr="00BB07F9" w:rsidRDefault="000E5402" w:rsidP="009B63EF">
            <w:pPr>
              <w:ind w:firstLine="0"/>
              <w:jc w:val="center"/>
            </w:pPr>
            <w:r w:rsidRPr="00BB07F9">
              <w:t>a fájl azonosítója, külső kulcs a File táblából</w:t>
            </w:r>
          </w:p>
        </w:tc>
      </w:tr>
      <w:tr w:rsidR="000E5402" w:rsidRPr="00BB07F9" w14:paraId="4E2F71C1" w14:textId="77777777" w:rsidTr="00E2138A">
        <w:trPr>
          <w:trHeight w:val="403"/>
          <w:jc w:val="center"/>
        </w:trPr>
        <w:tc>
          <w:tcPr>
            <w:tcW w:w="1701" w:type="dxa"/>
            <w:vAlign w:val="center"/>
          </w:tcPr>
          <w:p w14:paraId="6624EB1E" w14:textId="7B47DF59" w:rsidR="000E5402" w:rsidRPr="00BB07F9" w:rsidRDefault="000E5402" w:rsidP="009B63EF">
            <w:pPr>
              <w:ind w:firstLine="0"/>
              <w:jc w:val="center"/>
            </w:pPr>
            <w:r w:rsidRPr="00BB07F9">
              <w:t>user_id</w:t>
            </w:r>
          </w:p>
        </w:tc>
        <w:tc>
          <w:tcPr>
            <w:tcW w:w="3821" w:type="dxa"/>
            <w:vAlign w:val="center"/>
          </w:tcPr>
          <w:p w14:paraId="315CBF9B" w14:textId="1EC8B25F" w:rsidR="000E5402" w:rsidRPr="00BB07F9" w:rsidRDefault="000E5402" w:rsidP="009B63EF">
            <w:pPr>
              <w:ind w:firstLine="0"/>
              <w:jc w:val="center"/>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E2138A">
        <w:trPr>
          <w:trHeight w:val="403"/>
          <w:jc w:val="center"/>
        </w:trPr>
        <w:tc>
          <w:tcPr>
            <w:tcW w:w="1701" w:type="dxa"/>
            <w:vAlign w:val="center"/>
          </w:tcPr>
          <w:p w14:paraId="0D2BC7CB" w14:textId="19E7E493" w:rsidR="000E5402" w:rsidRPr="00BB07F9" w:rsidRDefault="000E5402" w:rsidP="009B63EF">
            <w:pPr>
              <w:ind w:firstLine="0"/>
              <w:jc w:val="center"/>
            </w:pPr>
            <w:r w:rsidRPr="00BB07F9">
              <w:t>role_id</w:t>
            </w:r>
          </w:p>
        </w:tc>
        <w:tc>
          <w:tcPr>
            <w:tcW w:w="3821" w:type="dxa"/>
            <w:vAlign w:val="center"/>
          </w:tcPr>
          <w:p w14:paraId="639C5F95" w14:textId="361B8836" w:rsidR="000E5402" w:rsidRPr="00BB07F9" w:rsidRDefault="000E5402" w:rsidP="009B63EF">
            <w:pPr>
              <w:ind w:firstLine="0"/>
              <w:jc w:val="center"/>
            </w:pPr>
            <w:r w:rsidRPr="00BB07F9">
              <w:t>a jogosultság azonosítója, külső kulcs a Role táblából</w:t>
            </w:r>
          </w:p>
        </w:tc>
      </w:tr>
      <w:tr w:rsidR="000E5402" w:rsidRPr="00BB07F9" w14:paraId="702C8B4C" w14:textId="77777777" w:rsidTr="00E2138A">
        <w:trPr>
          <w:trHeight w:val="403"/>
          <w:jc w:val="center"/>
        </w:trPr>
        <w:tc>
          <w:tcPr>
            <w:tcW w:w="1701" w:type="dxa"/>
            <w:vAlign w:val="center"/>
          </w:tcPr>
          <w:p w14:paraId="38884C28" w14:textId="19C116FC" w:rsidR="000E5402" w:rsidRPr="00BB07F9" w:rsidRDefault="000E5402" w:rsidP="009B63EF">
            <w:pPr>
              <w:ind w:firstLine="0"/>
              <w:jc w:val="center"/>
            </w:pPr>
            <w:r w:rsidRPr="00BB07F9">
              <w:t>created</w:t>
            </w:r>
          </w:p>
        </w:tc>
        <w:tc>
          <w:tcPr>
            <w:tcW w:w="3821" w:type="dxa"/>
            <w:vAlign w:val="center"/>
          </w:tcPr>
          <w:p w14:paraId="5FDE59EC" w14:textId="685B9F9B" w:rsidR="000E5402" w:rsidRPr="00BB07F9" w:rsidRDefault="000E5402" w:rsidP="00C0551D">
            <w:pPr>
              <w:keepNext/>
              <w:ind w:firstLine="0"/>
              <w:jc w:val="center"/>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5" w:name="_Toc500006909"/>
      <w:r w:rsidRPr="00BB07F9">
        <w:t>Role</w:t>
      </w:r>
      <w:bookmarkEnd w:id="25"/>
    </w:p>
    <w:p w14:paraId="35C5FA34" w14:textId="573538DF" w:rsidR="00023263" w:rsidRPr="00BB07F9" w:rsidRDefault="007F75C5" w:rsidP="00023263">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7273433D" w14:textId="1FF30A16"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41EE79D7" w14:textId="77777777" w:rsidTr="00E2138A">
        <w:trPr>
          <w:trHeight w:val="403"/>
          <w:jc w:val="center"/>
        </w:trPr>
        <w:tc>
          <w:tcPr>
            <w:tcW w:w="1701" w:type="dxa"/>
            <w:vAlign w:val="center"/>
          </w:tcPr>
          <w:p w14:paraId="416734F8" w14:textId="77777777" w:rsidR="00E2138A" w:rsidRDefault="00E2138A" w:rsidP="009B63EF">
            <w:pPr>
              <w:ind w:firstLine="0"/>
              <w:jc w:val="center"/>
            </w:pPr>
            <w:r w:rsidRPr="00BB07F9">
              <w:t>id</w:t>
            </w:r>
          </w:p>
        </w:tc>
        <w:tc>
          <w:tcPr>
            <w:tcW w:w="3821" w:type="dxa"/>
            <w:vAlign w:val="center"/>
          </w:tcPr>
          <w:p w14:paraId="2F67F353" w14:textId="5A249B93" w:rsidR="00E2138A" w:rsidRPr="00BB07F9" w:rsidRDefault="00E2138A" w:rsidP="009B63EF">
            <w:pPr>
              <w:ind w:firstLine="0"/>
              <w:jc w:val="center"/>
            </w:pPr>
            <w:r w:rsidRPr="00BB07F9">
              <w:t>egyedi azonosító</w:t>
            </w:r>
          </w:p>
        </w:tc>
      </w:tr>
      <w:tr w:rsidR="00E2138A" w:rsidRPr="00BB07F9" w14:paraId="6F59B1E7" w14:textId="77777777" w:rsidTr="00E2138A">
        <w:trPr>
          <w:trHeight w:val="403"/>
          <w:jc w:val="center"/>
        </w:trPr>
        <w:tc>
          <w:tcPr>
            <w:tcW w:w="1701" w:type="dxa"/>
            <w:vAlign w:val="center"/>
          </w:tcPr>
          <w:p w14:paraId="74C4F9E7" w14:textId="39DB73E0" w:rsidR="00E2138A" w:rsidRDefault="00E2138A" w:rsidP="009B63EF">
            <w:pPr>
              <w:ind w:firstLine="0"/>
              <w:jc w:val="center"/>
            </w:pPr>
            <w:r w:rsidRPr="00BB07F9">
              <w:t>name</w:t>
            </w:r>
          </w:p>
        </w:tc>
        <w:tc>
          <w:tcPr>
            <w:tcW w:w="3821" w:type="dxa"/>
            <w:vAlign w:val="center"/>
          </w:tcPr>
          <w:p w14:paraId="43B41A17" w14:textId="22F59776" w:rsidR="00E2138A" w:rsidRPr="00BB07F9" w:rsidRDefault="00E2138A" w:rsidP="009B63EF">
            <w:pPr>
              <w:ind w:firstLine="0"/>
              <w:jc w:val="center"/>
            </w:pPr>
            <w:r w:rsidRPr="00BB07F9">
              <w:t>a jogosultság szöveges neve</w:t>
            </w:r>
          </w:p>
        </w:tc>
      </w:tr>
      <w:tr w:rsidR="00E2138A" w:rsidRPr="00BB07F9" w14:paraId="1DDD6111" w14:textId="77777777" w:rsidTr="00E2138A">
        <w:trPr>
          <w:trHeight w:val="403"/>
          <w:jc w:val="center"/>
        </w:trPr>
        <w:tc>
          <w:tcPr>
            <w:tcW w:w="1701" w:type="dxa"/>
            <w:vAlign w:val="center"/>
          </w:tcPr>
          <w:p w14:paraId="5F0AEB0B" w14:textId="6B3F2B45" w:rsidR="00E2138A" w:rsidRPr="00BB07F9" w:rsidRDefault="00E2138A" w:rsidP="009B63EF">
            <w:pPr>
              <w:ind w:firstLine="0"/>
              <w:jc w:val="center"/>
            </w:pPr>
            <w:r w:rsidRPr="00BB07F9">
              <w:t>priority</w:t>
            </w:r>
          </w:p>
        </w:tc>
        <w:tc>
          <w:tcPr>
            <w:tcW w:w="3821" w:type="dxa"/>
            <w:vAlign w:val="center"/>
          </w:tcPr>
          <w:p w14:paraId="40E7F637" w14:textId="36C1D551" w:rsidR="00E2138A" w:rsidRPr="00BB07F9" w:rsidRDefault="00E2138A" w:rsidP="00C0551D">
            <w:pPr>
              <w:keepNext/>
              <w:ind w:firstLine="0"/>
              <w:jc w:val="center"/>
            </w:pPr>
            <w:r w:rsidRPr="00BB07F9">
              <w:t>egy olyan érték, mely meghatározza az adott jogosultság erősségét a későbbi adatbázis műveletek könnyítésére</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6" w:name="_Toc500006910"/>
      <w:r w:rsidRPr="00BB07F9">
        <w:lastRenderedPageBreak/>
        <w:t>Credential store</w:t>
      </w:r>
      <w:bookmarkEnd w:id="26"/>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65FAD6C0" w:rsidR="005C2931"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E2138A" w:rsidRPr="00BB07F9" w14:paraId="500427D6" w14:textId="77777777" w:rsidTr="009B63EF">
        <w:trPr>
          <w:trHeight w:val="403"/>
          <w:jc w:val="center"/>
        </w:trPr>
        <w:tc>
          <w:tcPr>
            <w:tcW w:w="1701" w:type="dxa"/>
            <w:vAlign w:val="center"/>
          </w:tcPr>
          <w:p w14:paraId="0248AE37" w14:textId="77777777" w:rsidR="00E2138A" w:rsidRDefault="00E2138A" w:rsidP="009B63EF">
            <w:pPr>
              <w:ind w:firstLine="0"/>
              <w:jc w:val="center"/>
            </w:pPr>
            <w:r w:rsidRPr="00BB07F9">
              <w:t>id</w:t>
            </w:r>
          </w:p>
        </w:tc>
        <w:tc>
          <w:tcPr>
            <w:tcW w:w="3821" w:type="dxa"/>
            <w:vAlign w:val="center"/>
          </w:tcPr>
          <w:p w14:paraId="39501360" w14:textId="77777777" w:rsidR="00E2138A" w:rsidRPr="00BB07F9" w:rsidRDefault="00E2138A" w:rsidP="009B63EF">
            <w:pPr>
              <w:ind w:firstLine="0"/>
              <w:jc w:val="center"/>
            </w:pPr>
            <w:r w:rsidRPr="00BB07F9">
              <w:t>egyedi azonosító</w:t>
            </w:r>
          </w:p>
        </w:tc>
      </w:tr>
      <w:tr w:rsidR="00E2138A" w:rsidRPr="00BB07F9" w14:paraId="19D41DC3" w14:textId="77777777" w:rsidTr="009B63EF">
        <w:trPr>
          <w:trHeight w:val="403"/>
          <w:jc w:val="center"/>
        </w:trPr>
        <w:tc>
          <w:tcPr>
            <w:tcW w:w="1701" w:type="dxa"/>
            <w:vAlign w:val="center"/>
          </w:tcPr>
          <w:p w14:paraId="4A79250B" w14:textId="1DEB3205" w:rsidR="00E2138A" w:rsidRDefault="00E2138A" w:rsidP="009B63EF">
            <w:pPr>
              <w:ind w:firstLine="0"/>
              <w:jc w:val="center"/>
            </w:pPr>
            <w:r w:rsidRPr="00BB07F9">
              <w:t>environment</w:t>
            </w:r>
          </w:p>
        </w:tc>
        <w:tc>
          <w:tcPr>
            <w:tcW w:w="3821" w:type="dxa"/>
            <w:vAlign w:val="center"/>
          </w:tcPr>
          <w:p w14:paraId="248EEAD8" w14:textId="578AD667" w:rsidR="00E2138A" w:rsidRPr="00BB07F9" w:rsidRDefault="00E2138A" w:rsidP="009B63EF">
            <w:pPr>
              <w:ind w:firstLine="0"/>
              <w:jc w:val="center"/>
            </w:pPr>
            <w:r w:rsidRPr="00BB07F9">
              <w:t>szöveges név, ami leírja melyik ez a jelszó pontosan</w:t>
            </w:r>
          </w:p>
        </w:tc>
      </w:tr>
      <w:tr w:rsidR="00E2138A" w:rsidRPr="00BB07F9" w14:paraId="7F69B9E3" w14:textId="77777777" w:rsidTr="009B63EF">
        <w:trPr>
          <w:trHeight w:val="403"/>
          <w:jc w:val="center"/>
        </w:trPr>
        <w:tc>
          <w:tcPr>
            <w:tcW w:w="1701" w:type="dxa"/>
            <w:vAlign w:val="center"/>
          </w:tcPr>
          <w:p w14:paraId="79868BA4" w14:textId="5A9DE7F3" w:rsidR="00E2138A" w:rsidRPr="00BB07F9" w:rsidRDefault="00E2138A" w:rsidP="009B63EF">
            <w:pPr>
              <w:ind w:firstLine="0"/>
              <w:jc w:val="center"/>
            </w:pPr>
            <w:r w:rsidRPr="00BB07F9">
              <w:t>code</w:t>
            </w:r>
          </w:p>
        </w:tc>
        <w:tc>
          <w:tcPr>
            <w:tcW w:w="3821" w:type="dxa"/>
            <w:vAlign w:val="center"/>
          </w:tcPr>
          <w:p w14:paraId="39A80F8F" w14:textId="34864E5E" w:rsidR="00E2138A" w:rsidRPr="00BB07F9" w:rsidRDefault="00E2138A" w:rsidP="00C0551D">
            <w:pPr>
              <w:keepNext/>
              <w:ind w:firstLine="0"/>
              <w:jc w:val="center"/>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7" w:name="_Toc500006911"/>
      <w:r w:rsidRPr="00BB07F9">
        <w:t>Log</w:t>
      </w:r>
      <w:bookmarkEnd w:id="27"/>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6B7C3FAD" w:rsidR="007161E5" w:rsidRDefault="005C2931" w:rsidP="005C2931">
      <w:r w:rsidRPr="00BB07F9">
        <w:t>Atttribútumok:</w:t>
      </w:r>
    </w:p>
    <w:tbl>
      <w:tblPr>
        <w:tblStyle w:val="TableGrid"/>
        <w:tblW w:w="0" w:type="auto"/>
        <w:jc w:val="center"/>
        <w:tblLook w:val="04A0" w:firstRow="1" w:lastRow="0" w:firstColumn="1" w:lastColumn="0" w:noHBand="0" w:noVBand="1"/>
      </w:tblPr>
      <w:tblGrid>
        <w:gridCol w:w="1701"/>
        <w:gridCol w:w="3821"/>
      </w:tblGrid>
      <w:tr w:rsidR="007B166C" w:rsidRPr="00BB07F9" w14:paraId="49532DE0" w14:textId="77777777" w:rsidTr="009B63EF">
        <w:trPr>
          <w:trHeight w:val="403"/>
          <w:jc w:val="center"/>
        </w:trPr>
        <w:tc>
          <w:tcPr>
            <w:tcW w:w="1701" w:type="dxa"/>
            <w:vAlign w:val="center"/>
          </w:tcPr>
          <w:p w14:paraId="3CE14310" w14:textId="77777777" w:rsidR="007B166C" w:rsidRDefault="007B166C" w:rsidP="009B63EF">
            <w:pPr>
              <w:ind w:firstLine="0"/>
              <w:jc w:val="center"/>
            </w:pPr>
            <w:r w:rsidRPr="00BB07F9">
              <w:t>id</w:t>
            </w:r>
          </w:p>
        </w:tc>
        <w:tc>
          <w:tcPr>
            <w:tcW w:w="3821" w:type="dxa"/>
            <w:vAlign w:val="center"/>
          </w:tcPr>
          <w:p w14:paraId="28D68904" w14:textId="111FD449" w:rsidR="007B166C" w:rsidRPr="00BB07F9" w:rsidRDefault="007B166C" w:rsidP="009B63EF">
            <w:pPr>
              <w:ind w:firstLine="0"/>
              <w:jc w:val="center"/>
            </w:pPr>
            <w:r w:rsidRPr="00BB07F9">
              <w:t>a log bejegyzés egyedi azonosítója</w:t>
            </w:r>
          </w:p>
        </w:tc>
      </w:tr>
      <w:tr w:rsidR="007B166C" w:rsidRPr="00BB07F9" w14:paraId="682960E1" w14:textId="77777777" w:rsidTr="009B63EF">
        <w:trPr>
          <w:trHeight w:val="403"/>
          <w:jc w:val="center"/>
        </w:trPr>
        <w:tc>
          <w:tcPr>
            <w:tcW w:w="1701" w:type="dxa"/>
            <w:vAlign w:val="center"/>
          </w:tcPr>
          <w:p w14:paraId="1713D8E6" w14:textId="6F14A28E" w:rsidR="007B166C" w:rsidRDefault="007B166C" w:rsidP="009B63EF">
            <w:pPr>
              <w:ind w:firstLine="0"/>
              <w:jc w:val="center"/>
            </w:pPr>
            <w:r w:rsidRPr="00BB07F9">
              <w:t>user_id</w:t>
            </w:r>
          </w:p>
        </w:tc>
        <w:tc>
          <w:tcPr>
            <w:tcW w:w="3821" w:type="dxa"/>
            <w:vAlign w:val="center"/>
          </w:tcPr>
          <w:p w14:paraId="6F749FF5" w14:textId="6756E220" w:rsidR="007B166C" w:rsidRPr="00BB07F9" w:rsidRDefault="007B166C" w:rsidP="009B63EF">
            <w:pPr>
              <w:ind w:firstLine="0"/>
              <w:jc w:val="center"/>
            </w:pPr>
            <w:r w:rsidRPr="00BB07F9">
              <w:t>a felhasználó akihez a log tartozik, külső kulcsa a User táblából</w:t>
            </w:r>
          </w:p>
        </w:tc>
      </w:tr>
      <w:tr w:rsidR="007B166C" w:rsidRPr="00BB07F9" w14:paraId="0FA98BFF" w14:textId="77777777" w:rsidTr="009B63EF">
        <w:trPr>
          <w:trHeight w:val="403"/>
          <w:jc w:val="center"/>
        </w:trPr>
        <w:tc>
          <w:tcPr>
            <w:tcW w:w="1701" w:type="dxa"/>
            <w:vAlign w:val="center"/>
          </w:tcPr>
          <w:p w14:paraId="167680B7" w14:textId="27E583A7" w:rsidR="007B166C" w:rsidRPr="00BB07F9" w:rsidRDefault="007B166C" w:rsidP="009B63EF">
            <w:pPr>
              <w:ind w:firstLine="0"/>
              <w:jc w:val="center"/>
            </w:pPr>
            <w:r w:rsidRPr="00BB07F9">
              <w:t>file_id</w:t>
            </w:r>
          </w:p>
        </w:tc>
        <w:tc>
          <w:tcPr>
            <w:tcW w:w="3821" w:type="dxa"/>
            <w:vAlign w:val="center"/>
          </w:tcPr>
          <w:p w14:paraId="5B34B250" w14:textId="01CC84FA" w:rsidR="007B166C" w:rsidRPr="00BB07F9" w:rsidRDefault="007B166C" w:rsidP="009B63EF">
            <w:pPr>
              <w:ind w:firstLine="0"/>
              <w:jc w:val="center"/>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9B63EF">
        <w:trPr>
          <w:trHeight w:val="403"/>
          <w:jc w:val="center"/>
        </w:trPr>
        <w:tc>
          <w:tcPr>
            <w:tcW w:w="1701" w:type="dxa"/>
            <w:vAlign w:val="center"/>
          </w:tcPr>
          <w:p w14:paraId="1D00E7DB" w14:textId="4CBBB8DA" w:rsidR="007B166C" w:rsidRPr="00BB07F9" w:rsidRDefault="007B166C" w:rsidP="009B63EF">
            <w:pPr>
              <w:ind w:firstLine="0"/>
              <w:jc w:val="center"/>
            </w:pPr>
            <w:r w:rsidRPr="00BB07F9">
              <w:lastRenderedPageBreak/>
              <w:t>folder_id</w:t>
            </w:r>
          </w:p>
        </w:tc>
        <w:tc>
          <w:tcPr>
            <w:tcW w:w="3821" w:type="dxa"/>
            <w:vAlign w:val="center"/>
          </w:tcPr>
          <w:p w14:paraId="46CB6D6A" w14:textId="24F65D73" w:rsidR="007B166C" w:rsidRPr="00BB07F9" w:rsidRDefault="007B166C" w:rsidP="009B63EF">
            <w:pPr>
              <w:ind w:firstLine="0"/>
              <w:jc w:val="center"/>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9B63EF">
        <w:trPr>
          <w:trHeight w:val="403"/>
          <w:jc w:val="center"/>
        </w:trPr>
        <w:tc>
          <w:tcPr>
            <w:tcW w:w="1701" w:type="dxa"/>
            <w:vAlign w:val="center"/>
          </w:tcPr>
          <w:p w14:paraId="644ED82D" w14:textId="0C5804B0" w:rsidR="007B166C" w:rsidRPr="00BB07F9" w:rsidRDefault="007B166C" w:rsidP="009B63EF">
            <w:pPr>
              <w:ind w:firstLine="0"/>
              <w:jc w:val="center"/>
            </w:pPr>
            <w:r>
              <w:t>c</w:t>
            </w:r>
            <w:r w:rsidRPr="00BB07F9">
              <w:t>reated</w:t>
            </w:r>
          </w:p>
        </w:tc>
        <w:tc>
          <w:tcPr>
            <w:tcW w:w="3821" w:type="dxa"/>
            <w:vAlign w:val="center"/>
          </w:tcPr>
          <w:p w14:paraId="3FC81A3A" w14:textId="08DDB948" w:rsidR="007B166C" w:rsidRPr="00BB07F9" w:rsidRDefault="007B166C" w:rsidP="009B63EF">
            <w:pPr>
              <w:ind w:firstLine="0"/>
              <w:jc w:val="center"/>
            </w:pPr>
            <w:r w:rsidRPr="00BB07F9">
              <w:t>az esemény dátuma</w:t>
            </w:r>
          </w:p>
        </w:tc>
      </w:tr>
      <w:tr w:rsidR="007B166C" w:rsidRPr="00BB07F9" w14:paraId="0DB95859" w14:textId="77777777" w:rsidTr="009B63EF">
        <w:trPr>
          <w:trHeight w:val="403"/>
          <w:jc w:val="center"/>
        </w:trPr>
        <w:tc>
          <w:tcPr>
            <w:tcW w:w="1701" w:type="dxa"/>
            <w:vAlign w:val="center"/>
          </w:tcPr>
          <w:p w14:paraId="18CA1B98" w14:textId="680324A2" w:rsidR="007B166C" w:rsidRPr="00BB07F9" w:rsidRDefault="007B166C" w:rsidP="009B63EF">
            <w:pPr>
              <w:ind w:firstLine="0"/>
              <w:jc w:val="center"/>
            </w:pPr>
            <w:r w:rsidRPr="00BB07F9">
              <w:t>message</w:t>
            </w:r>
          </w:p>
        </w:tc>
        <w:tc>
          <w:tcPr>
            <w:tcW w:w="3821" w:type="dxa"/>
            <w:vAlign w:val="center"/>
          </w:tcPr>
          <w:p w14:paraId="1C915011" w14:textId="44E98DE3" w:rsidR="007B166C" w:rsidRPr="00BB07F9" w:rsidRDefault="007B166C" w:rsidP="00C0551D">
            <w:pPr>
              <w:keepNext/>
              <w:ind w:firstLine="0"/>
              <w:jc w:val="center"/>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8" w:name="_Toc500006912"/>
      <w:r>
        <w:t>Végpontok</w:t>
      </w:r>
      <w:bookmarkEnd w:id="28"/>
    </w:p>
    <w:p w14:paraId="2AC58DFC" w14:textId="6F09C63D" w:rsidR="00532BF6" w:rsidRPr="00BB07F9" w:rsidRDefault="009F576B" w:rsidP="00532BF6">
      <w:r>
        <w:t>A webes réteg</w:t>
      </w:r>
      <w:r w:rsidR="00532BF6" w:rsidRPr="00BB07F9">
        <w:t xml:space="preserve"> úgynevezett route-okat</w:t>
      </w:r>
      <w:r>
        <w:t xml:space="preserve"> vagy 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2313C73A" w:rsidR="004A3B8E" w:rsidRPr="00BB07F9" w:rsidRDefault="00B04880" w:rsidP="0042171B">
      <w:pPr>
        <w:pStyle w:val="ListParagraph"/>
        <w:numPr>
          <w:ilvl w:val="0"/>
          <w:numId w:val="12"/>
        </w:numPr>
      </w:pPr>
      <w:r w:rsidRPr="00BB07F9">
        <w:t>GET : adatok lekérdezése</w:t>
      </w:r>
    </w:p>
    <w:p w14:paraId="3D31ABFD" w14:textId="5B2D8654" w:rsidR="00220BE1" w:rsidRPr="00BB07F9" w:rsidRDefault="004A3B8E" w:rsidP="0042171B">
      <w:pPr>
        <w:pStyle w:val="ListParagraph"/>
        <w:numPr>
          <w:ilvl w:val="0"/>
          <w:numId w:val="12"/>
        </w:numPr>
      </w:pPr>
      <w:r w:rsidRPr="00BB07F9">
        <w:t xml:space="preserve">POST : </w:t>
      </w:r>
      <w:r w:rsidR="00B04880" w:rsidRPr="00BB07F9">
        <w:t>új 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4BCFB61B" w:rsidR="004A3B8E" w:rsidRPr="00BB07F9" w:rsidRDefault="00B04880" w:rsidP="0042171B">
      <w:pPr>
        <w:pStyle w:val="ListParagraph"/>
        <w:numPr>
          <w:ilvl w:val="0"/>
          <w:numId w:val="12"/>
        </w:numPr>
      </w:pPr>
      <w:r w:rsidRPr="00BB07F9">
        <w:t>DELETE : adatok törlése</w:t>
      </w:r>
    </w:p>
    <w:p w14:paraId="3696A4BC" w14:textId="77777777" w:rsidR="00220BE1" w:rsidRPr="00BB07F9" w:rsidRDefault="00220BE1" w:rsidP="00220BE1"/>
    <w:p w14:paraId="4787DFA1" w14:textId="0D7AFB36" w:rsidR="00686CBB" w:rsidRPr="00BB07F9" w:rsidRDefault="00686CBB">
      <w:pPr>
        <w:pStyle w:val="Heading3"/>
      </w:pPr>
      <w:bookmarkStart w:id="29" w:name="_Toc500006913"/>
      <w:r w:rsidRPr="00BB07F9">
        <w:t>Autentikáció</w:t>
      </w:r>
      <w:bookmarkEnd w:id="29"/>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1C099453" w:rsidR="00F669C6" w:rsidRPr="00BB07F9" w:rsidRDefault="00F669C6" w:rsidP="00F669C6">
      <w:r w:rsidRPr="00BB07F9">
        <w:t xml:space="preserve">Néhány route-ot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a a kérést a megfelelő route-ra, ellenkező esetben a válaszban jelzi, hogy problémát talált.</w:t>
      </w:r>
      <w:r w:rsidR="00E30B92" w:rsidRPr="00BB07F9">
        <w:t xml:space="preserve"> </w:t>
      </w:r>
    </w:p>
    <w:p w14:paraId="6066823A" w14:textId="15063715" w:rsidR="0098084B" w:rsidRPr="00BB07F9" w:rsidRDefault="0098084B" w:rsidP="00F669C6">
      <w:r w:rsidRPr="00BB07F9">
        <w:lastRenderedPageBreak/>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30" w:name="_Toc500006914"/>
      <w:r w:rsidRPr="00BB07F9">
        <w:t>Adatok ellenőrzése</w:t>
      </w:r>
      <w:bookmarkEnd w:id="30"/>
    </w:p>
    <w:p w14:paraId="47379CE4" w14:textId="3A32AD29" w:rsidR="00411E52" w:rsidRPr="00BB07F9" w:rsidRDefault="005A69F6" w:rsidP="00411E52">
      <w:r w:rsidRPr="00BB07F9">
        <w:t>Minden route-ban sp</w:t>
      </w:r>
      <w:r w:rsidR="00F35B86" w:rsidRPr="00BB07F9">
        <w:t>e</w:t>
      </w:r>
      <w:r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1" w:name="_Toc500006915"/>
      <w:r w:rsidRPr="00BB07F9">
        <w:t>User</w:t>
      </w:r>
      <w:r w:rsidR="00136FDE" w:rsidRPr="00BB07F9">
        <w:t>s</w:t>
      </w:r>
      <w:r w:rsidRPr="00BB07F9">
        <w:t>API</w:t>
      </w:r>
      <w:bookmarkEnd w:id="31"/>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CB726C8" w:rsidR="00411E52" w:rsidRPr="00BB07F9" w:rsidRDefault="00A95335" w:rsidP="0042171B">
      <w:pPr>
        <w:pStyle w:val="ListParagraph"/>
        <w:numPr>
          <w:ilvl w:val="0"/>
          <w:numId w:val="21"/>
        </w:numPr>
      </w:pPr>
      <w:r w:rsidRPr="00BB07F9">
        <w:rPr>
          <w:u w:val="single"/>
        </w:rPr>
        <w:t>/users/register</w:t>
      </w:r>
      <w:r w:rsidRPr="00BB07F9">
        <w:t>: Új fehasználókat lehet létrehozni ezen a route-on 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7A37651D"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 xml:space="preserve">mail címre egy linket, amely segítségével új jelszót </w:t>
      </w:r>
      <w:r w:rsidR="002A7A1D" w:rsidRPr="00BB07F9">
        <w:lastRenderedPageBreak/>
        <w:t>lehet megadni. A body-ba</w:t>
      </w:r>
      <w:r w:rsidR="00A43822">
        <w:t>n</w:t>
      </w:r>
      <w:r w:rsidR="002A7A1D" w:rsidRPr="00BB07F9">
        <w:t xml:space="preserve"> az 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1C938DCD"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g ezen a route-on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06B77456"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Lehetőség van kijelentkezni ezen a route-on.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2" w:name="_Toc500006916"/>
      <w:r w:rsidRPr="00BB07F9">
        <w:t>RolesAPI</w:t>
      </w:r>
      <w:bookmarkEnd w:id="32"/>
    </w:p>
    <w:p w14:paraId="41917715" w14:textId="6A8E8755" w:rsidR="00D14394" w:rsidRPr="00BB07F9" w:rsidRDefault="00927F40" w:rsidP="00D14394">
      <w:r w:rsidRPr="00BB07F9">
        <w:t>A tárolt fájlok és note-ok megosztásához szükséges jogok kérdezhetők le.</w:t>
      </w:r>
    </w:p>
    <w:p w14:paraId="7F643C51" w14:textId="4D1266F1" w:rsidR="00C72DF4" w:rsidRPr="00BB07F9" w:rsidRDefault="00C72DF4" w:rsidP="0042171B">
      <w:pPr>
        <w:pStyle w:val="ListParagraph"/>
        <w:numPr>
          <w:ilvl w:val="0"/>
          <w:numId w:val="22"/>
        </w:numPr>
      </w:pPr>
      <w:r w:rsidRPr="00BB07F9">
        <w:rPr>
          <w:u w:val="single"/>
        </w:rPr>
        <w:t>/roles</w:t>
      </w:r>
      <w:r w:rsidRPr="00BB07F9">
        <w:t xml:space="preserve">: Ezen a route-on keresztül kérhetőek le a rendszerben található jogok. </w:t>
      </w:r>
    </w:p>
    <w:p w14:paraId="0770A266" w14:textId="0123B1FA" w:rsidR="00136FDE" w:rsidRPr="00BB07F9" w:rsidRDefault="00136FDE">
      <w:pPr>
        <w:pStyle w:val="Heading3"/>
      </w:pPr>
      <w:bookmarkStart w:id="33" w:name="_Toc500006917"/>
      <w:r w:rsidRPr="00BB07F9">
        <w:t>LogsAPI</w:t>
      </w:r>
      <w:bookmarkEnd w:id="33"/>
    </w:p>
    <w:p w14:paraId="7CA92A95" w14:textId="77777777" w:rsidR="006673CE" w:rsidRPr="00BB07F9" w:rsidRDefault="006673CE" w:rsidP="001E2A48">
      <w:r w:rsidRPr="00BB07F9">
        <w:t>Ezeken a route-okon keresztül lehet lekérni a felhasználókhoz tartozó logokat. Van lehetőség csak egy adott fájlra vagy mappára vonatkozó bejegyzéseket lekérni.</w:t>
      </w:r>
    </w:p>
    <w:p w14:paraId="516F6A68" w14:textId="4014AA3C" w:rsidR="001E2A48" w:rsidRPr="00BB07F9" w:rsidRDefault="006673CE" w:rsidP="0042171B">
      <w:pPr>
        <w:pStyle w:val="ListParagraph"/>
        <w:numPr>
          <w:ilvl w:val="0"/>
          <w:numId w:val="22"/>
        </w:numPr>
      </w:pPr>
      <w:r w:rsidRPr="00BB07F9">
        <w:rPr>
          <w:u w:val="single"/>
        </w:rPr>
        <w:t>/logs</w:t>
      </w:r>
      <w:r w:rsidR="0076209E" w:rsidRPr="00BB07F9">
        <w:t xml:space="preserve">: Ezen a route-on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4" w:name="_Toc500006918"/>
      <w:r w:rsidRPr="00BB07F9">
        <w:lastRenderedPageBreak/>
        <w:t>NotesAPI</w:t>
      </w:r>
      <w:bookmarkEnd w:id="34"/>
    </w:p>
    <w:p w14:paraId="5C7A7EDE" w14:textId="105C2940" w:rsidR="003612D9" w:rsidRPr="00BB07F9" w:rsidRDefault="003612D9" w:rsidP="003612D9">
      <w:r w:rsidRPr="00BB07F9">
        <w:t>Az alkalmazás képes note-okat is tárolni, melyek nem a fájlrendszerben, hanem az adatbázisban vannak tárolva, hiszen csak szöveges tartalomból állnak. Ezek a note-ok később törölhetőek, módosíthatóak és megoszthatóak is a route-okon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375F59C4" w:rsidR="00D678F3" w:rsidRPr="00BB07F9" w:rsidRDefault="00D678F3" w:rsidP="0042171B">
      <w:pPr>
        <w:pStyle w:val="ListParagraph"/>
        <w:numPr>
          <w:ilvl w:val="0"/>
          <w:numId w:val="23"/>
        </w:numPr>
      </w:pPr>
      <w:r w:rsidRPr="00BB07F9">
        <w:rPr>
          <w:u w:val="single"/>
        </w:rPr>
        <w:t>/notes/note</w:t>
      </w:r>
      <w:r w:rsidRPr="00BB07F9">
        <w:t xml:space="preserve">: </w:t>
      </w:r>
      <w:r w:rsidR="0038616B" w:rsidRPr="00BB07F9">
        <w:t>Ezen a route-on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1D1BCCD"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zt tudják megtenni ezen a route-on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5" w:name="_Toc500006919"/>
      <w:r w:rsidRPr="00BB07F9">
        <w:lastRenderedPageBreak/>
        <w:t>DropboxAPI</w:t>
      </w:r>
      <w:bookmarkEnd w:id="35"/>
    </w:p>
    <w:p w14:paraId="0372F3AD" w14:textId="2FA101DE" w:rsidR="002632C3" w:rsidRPr="00BB07F9" w:rsidRDefault="00670652" w:rsidP="002632C3">
      <w:r w:rsidRPr="00BB07F9">
        <w:t>Ezeken a route-okon keresztül lehet műv</w:t>
      </w:r>
      <w:r w:rsidR="00905514">
        <w:t>eleteket végezni a felhasználó D</w:t>
      </w:r>
      <w:r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1F1D5E92"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route-ra. </w:t>
      </w:r>
    </w:p>
    <w:p w14:paraId="44C1DBC8" w14:textId="75C323C1" w:rsidR="00FB7C65" w:rsidRPr="00BB07F9" w:rsidRDefault="00FB7C65" w:rsidP="0042171B">
      <w:pPr>
        <w:pStyle w:val="ListParagraph"/>
        <w:numPr>
          <w:ilvl w:val="0"/>
          <w:numId w:val="24"/>
        </w:numPr>
      </w:pPr>
      <w:r w:rsidRPr="00BB07F9">
        <w:rPr>
          <w:u w:val="single"/>
        </w:rPr>
        <w:t>/dropbox/upload/&lt;file_id&gt;</w:t>
      </w:r>
      <w:r w:rsidRPr="00BB07F9">
        <w:t>: Ezen a route-on 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6" w:name="_Toc500006920"/>
      <w:r w:rsidRPr="00BB07F9">
        <w:t>FilesharesAPI</w:t>
      </w:r>
      <w:bookmarkEnd w:id="36"/>
    </w:p>
    <w:p w14:paraId="66E1C589" w14:textId="51B30EE1" w:rsidR="005078F6" w:rsidRPr="00BB07F9" w:rsidRDefault="005078F6" w:rsidP="005078F6">
      <w:r w:rsidRPr="00BB07F9">
        <w:t>A fájlok megosztásához szükséges funkcionalitás érhető el ezeken a route-okon. A hozzáféréseket törölni is lehet utólag.</w:t>
      </w:r>
    </w:p>
    <w:p w14:paraId="5D4E9D9C" w14:textId="43DA3A24"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lastRenderedPageBreak/>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7" w:name="_Toc500006921"/>
      <w:r w:rsidRPr="00BB07F9">
        <w:t>FilesAPI</w:t>
      </w:r>
      <w:bookmarkEnd w:id="37"/>
    </w:p>
    <w:p w14:paraId="3E25E61E" w14:textId="0047D325" w:rsidR="00165A78" w:rsidRPr="00BB07F9" w:rsidRDefault="006E2C61" w:rsidP="00165A78">
      <w:r w:rsidRPr="00BB07F9">
        <w:t xml:space="preserve">A fájlokkal kapcsolatos műveletek végezhetőek el az alábbiakban bemutatott route-okon.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09679B49"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route-hoz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0B70F03B" w:rsidR="00B00D53" w:rsidRPr="00BB07F9" w:rsidRDefault="00B00D53" w:rsidP="0042171B">
      <w:pPr>
        <w:pStyle w:val="ListParagraph"/>
        <w:numPr>
          <w:ilvl w:val="0"/>
          <w:numId w:val="26"/>
        </w:numPr>
      </w:pPr>
      <w:r w:rsidRPr="00BB07F9">
        <w:rPr>
          <w:u w:val="single"/>
        </w:rPr>
        <w:t>/files/file/&lt;folder_id&gt;</w:t>
      </w:r>
      <w:r w:rsidRPr="00BB07F9">
        <w:t xml:space="preserve"> (POST): Ez a route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w:t>
      </w:r>
      <w:r w:rsidRPr="00BB07F9">
        <w:lastRenderedPageBreak/>
        <w:t>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53E22A99"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A publikussá tett fájlok ezen a route-on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355748FC"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0C634E" w:rsidRPr="00BB07F9">
        <w:t xml:space="preserve">Ezen a route-on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76AB763B"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route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lastRenderedPageBreak/>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8" w:name="_Toc500006922"/>
      <w:r w:rsidRPr="00BB07F9">
        <w:t>Modell</w:t>
      </w:r>
      <w:bookmarkEnd w:id="38"/>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9" w:name="_Toc500006923"/>
      <w:r w:rsidRPr="00BB07F9">
        <w:t>Dropbox</w:t>
      </w:r>
      <w:r w:rsidR="001B7BA2" w:rsidRPr="00BB07F9">
        <w:t>Model</w:t>
      </w:r>
      <w:bookmarkEnd w:id="39"/>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lastRenderedPageBreak/>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40" w:name="_Toc500006924"/>
      <w:r w:rsidRPr="00BB07F9">
        <w:t>CredentialstoreModel</w:t>
      </w:r>
      <w:bookmarkEnd w:id="40"/>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1" w:name="_Toc500006925"/>
      <w:r w:rsidRPr="00BB07F9">
        <w:t>UsersModel</w:t>
      </w:r>
      <w:bookmarkEnd w:id="41"/>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lastRenderedPageBreak/>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2" w:name="_Toc500006926"/>
      <w:r w:rsidRPr="00BB07F9">
        <w:t>RolesModel</w:t>
      </w:r>
      <w:bookmarkEnd w:id="42"/>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3" w:name="_Toc500006927"/>
      <w:r w:rsidRPr="00BB07F9">
        <w:t>NotesModel</w:t>
      </w:r>
      <w:bookmarkEnd w:id="43"/>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lastRenderedPageBreak/>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4" w:name="_Toc500006928"/>
      <w:r w:rsidRPr="00BB07F9">
        <w:t>LogsModel</w:t>
      </w:r>
      <w:bookmarkEnd w:id="44"/>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5" w:name="_Toc500006929"/>
      <w:r w:rsidRPr="00BB07F9">
        <w:t>FilesModel</w:t>
      </w:r>
      <w:bookmarkEnd w:id="45"/>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lastRenderedPageBreak/>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lastRenderedPageBreak/>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lastRenderedPageBreak/>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6" w:name="_Toc500006930"/>
      <w:r w:rsidRPr="00BB07F9">
        <w:t>FilesharesModel</w:t>
      </w:r>
      <w:bookmarkEnd w:id="46"/>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7" w:name="_Toc500006931"/>
      <w:r w:rsidRPr="00BB07F9">
        <w:t>TokensModel</w:t>
      </w:r>
      <w:bookmarkEnd w:id="47"/>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lastRenderedPageBreak/>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38AAB94D"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Megvizsgálja, hogy melyik route-ra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767570CE" w14:textId="27A197DA" w:rsidR="004E4265" w:rsidRDefault="004E4265">
      <w:pPr>
        <w:pStyle w:val="Heading3"/>
      </w:pPr>
      <w:bookmarkStart w:id="48" w:name="_Toc500006932"/>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5947E8F9" w:rsidR="00387060" w:rsidRDefault="00387060" w:rsidP="00387060">
      <w:r>
        <w:t>Ezek betartásáért létrehoztam két függvényt, amelyek a megfelelő route-ok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006933"/>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 xml:space="preserve">Mivel az </w:t>
      </w:r>
      <w:r w:rsidR="00641D82">
        <w:lastRenderedPageBreak/>
        <w:t>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006934"/>
      <w:r w:rsidRPr="00BB07F9">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006935"/>
      <w:r>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006936"/>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lastRenderedPageBreak/>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006937"/>
      <w:r w:rsidRPr="00BB07F9">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w:t>
      </w:r>
      <w:bookmarkStart w:id="54" w:name="_GoBack"/>
      <w:bookmarkEnd w:id="54"/>
      <w:r w:rsidR="00EF2529" w:rsidRPr="00BB07F9">
        <w: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5" w:name="_Toc500006938"/>
      <w:r>
        <w:t>Files m</w:t>
      </w:r>
      <w:r w:rsidR="00195459">
        <w:t>enü</w:t>
      </w:r>
      <w:bookmarkEnd w:id="55"/>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6" w:name="_Toc500006939"/>
      <w:r>
        <w:t>Notes menü</w:t>
      </w:r>
      <w:bookmarkEnd w:id="56"/>
    </w:p>
    <w:p w14:paraId="3D1B78CE" w14:textId="775C352D" w:rsidR="00E436C7" w:rsidRPr="00E436C7" w:rsidRDefault="00DF297D" w:rsidP="00DF297D">
      <w:r>
        <w:t xml:space="preserve">A menüsor második a eleme a „Notes” ahol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16BBF8C1" w:rsidR="00DF297D" w:rsidRDefault="00DF297D" w:rsidP="00DF297D">
      <w:r>
        <w:t>Az első menüpont a „My Notes” ahol a felhasználó a saját note-jain tud műveletek végezni vagy teljesen újat létrehozni.</w:t>
      </w:r>
      <w:r w:rsidR="00216C43">
        <w:t xml:space="preserve"> </w:t>
      </w:r>
      <w:r w:rsidR="00BB4149">
        <w:t>Felül e</w:t>
      </w:r>
      <w:r w:rsidR="00216C43">
        <w:t xml:space="preserve">gy listát láthat a note-jaiból, amelyben az egyes elemek kiválaszthatóak. Kiválasztás után az adott note adatai jelennek meg. </w:t>
      </w:r>
      <w:r w:rsidR="00BB4149">
        <w:t>A lehetséges műveletek:</w:t>
      </w:r>
    </w:p>
    <w:p w14:paraId="2B885768" w14:textId="07874CBF" w:rsidR="00216C43" w:rsidRDefault="00216C43" w:rsidP="00216C43">
      <w:pPr>
        <w:pStyle w:val="ListParagraph"/>
        <w:numPr>
          <w:ilvl w:val="0"/>
          <w:numId w:val="37"/>
        </w:numPr>
      </w:pPr>
      <w:r>
        <w:t>Ha még nincs kiválasztva egy note sem akkor a a név és tartalom megadása után a „New” gombra kattintva létrejön az új note. Amennyiben ki van választva egy már létező</w:t>
      </w:r>
      <w:r w:rsidR="004055C3">
        <w:t>,</w:t>
      </w:r>
      <w:r>
        <w:t xml:space="preserve"> akkor a „New” gombra kattintva </w:t>
      </w:r>
      <w:r w:rsidR="004055C3">
        <w:t>törlődik a kiválasztás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fldSimple w:instr=" SEQ Kép \* ARABIC ">
        <w:r w:rsidR="0041054F">
          <w:rPr>
            <w:noProof/>
          </w:rPr>
          <w:t>22</w:t>
        </w:r>
      </w:fldSimple>
      <w:r>
        <w:t xml:space="preserve"> Felhasználóhoz tartozó note-ok</w:t>
      </w:r>
    </w:p>
    <w:p w14:paraId="64BC803A" w14:textId="733EB268" w:rsidR="00F71990" w:rsidRDefault="00F71990" w:rsidP="00F71990">
      <w:r>
        <w:t xml:space="preserve">A második menüpont a „Shared with me” ahol a felhasnálóval megosztott note-ok tekinthetőek meg. Az oldal kialakítása hasonló az előzőhöz azonban itt csak két műveletre van lehetőség. Az egyik a módosítás az „Update” gombbal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fldSimple w:instr=" SEQ Kép \* ARABIC ">
        <w:r w:rsidR="0041054F">
          <w:rPr>
            <w:noProof/>
          </w:rPr>
          <w:t>23</w:t>
        </w:r>
      </w:fldSimple>
      <w:r>
        <w:t xml:space="preserve"> Felhasználóval megoszott note-ok</w:t>
      </w:r>
    </w:p>
    <w:p w14:paraId="2D780EC6" w14:textId="772F15BB" w:rsidR="008F23F9" w:rsidRDefault="008F23F9">
      <w:pPr>
        <w:pStyle w:val="Heading3"/>
      </w:pPr>
      <w:bookmarkStart w:id="57" w:name="_Toc500006940"/>
      <w:r>
        <w:lastRenderedPageBreak/>
        <w:t>User menü</w:t>
      </w:r>
      <w:bookmarkEnd w:id="57"/>
    </w:p>
    <w:p w14:paraId="6461A58F" w14:textId="5CD97819" w:rsidR="00653CF6" w:rsidRPr="00653CF6" w:rsidRDefault="00653CF6" w:rsidP="00653CF6">
      <w:r>
        <w:t>A menüsor utolsó eleme a „User” menü, itt a felhasználóval kapcsolatos műveletek végezhetőek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2748A831" w:rsidR="0065280A" w:rsidRDefault="0065280A" w:rsidP="0065280A">
      <w:r>
        <w:t xml:space="preserve">Az első menüpont a „Change Data”, amelyre kattintva a felhasználó a </w:t>
      </w:r>
      <w:r w:rsidR="00A03B5D">
        <w:t xml:space="preserve">meg tudja változtatni az e-mail címét és/vagy a a jelszavát. A jelenlegi jeslzavát mindenképp meg kell adnia helyesen ahhoz, hogy a művelet sikeres legyen.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0E1358EA" w:rsidR="00901FA3" w:rsidRDefault="00901FA3" w:rsidP="00901FA3">
      <w:r>
        <w:t>A következő menüpont a „Dropbox” ahol a felhasználó össze tudja kötni a Dropboxos és az itteni fiókját. Az oldalon egy linket lát ahova átnavigálva, be kell lépni a Dropboxos regisztrációjába, majd ott engedélyezni tudja az alkalmazás számára a hozzáférést. A művelet végén kap egy hozzáférési tokent, amelyet az oldalra be kell másolnia és megnyomnia az „Authorize” gombot, ezek után a két regisztráció össze lesz kötve.</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2F66CE2E" w:rsidR="00B34D14" w:rsidRDefault="00B34D14" w:rsidP="00B34D14">
      <w:r>
        <w:t>A harmadik menüpont a lenyíló listában a „Logs” ahol az összes felhasználóhoz kapcsolódó log bejegyzés megtekinthető. Itt lehetnek sikeres és sikertelen bejelentkezési kísérletek vagy a felhasználóhoz tartozó mappákon és fájlokon végzett műveletek. A bejegyzések nem módosíthatóak és nem törölhetőek.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5077E12A" w:rsidR="00F92DED" w:rsidRDefault="00F92DED" w:rsidP="00F92DED">
      <w:r>
        <w:t xml:space="preserve">Az utolsó előtti menüpont a „Logout”, amelyre kattintva a felhasználó kijelentkezik a rendszerből és visszakerül a bejelentkező oldalra. Az utolsó pedig a „Delete Account”, ahol törölni törölni tudja a regisztrációját. Kattintás után felugrik egy </w:t>
      </w:r>
      <w:r>
        <w:lastRenderedPageBreak/>
        <w:t>megerősítő ablak ahol az „OK”-ra kattintva a felhasználó fiókja törlődik véglege</w:t>
      </w:r>
      <w:r w:rsidR="00207BF8">
        <w:t>sen, tehát 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8" w:name="_Toc500006941"/>
      <w:r w:rsidRPr="00BB07F9">
        <w:lastRenderedPageBreak/>
        <w:t>Mérések</w:t>
      </w:r>
      <w:bookmarkEnd w:id="58"/>
    </w:p>
    <w:p w14:paraId="317A53A4" w14:textId="746E2AEE" w:rsidR="00C97BB8" w:rsidRDefault="00F93963" w:rsidP="00F93963">
      <w:r>
        <w:t>A fejezetben olyan mérések eredményét és összehasonlítását fogom bemutatni, amelyeket először elvégeztem a sa</w:t>
      </w:r>
      <w:r w:rsidR="007742A4">
        <w:t xml:space="preserve">ját gépemen, ahol a fejlesztés történt </w:t>
      </w:r>
      <w:r>
        <w:t>majd a Raspberry PI eszközön is</w:t>
      </w:r>
      <w:r w:rsidR="00FF2ACB">
        <w:t>. A kéréseket egy harmadik külön gépről indítottam</w:t>
      </w:r>
      <w:r>
        <w:t xml:space="preserve">. A cél bemutatni, hogy milyen teljesítmény csökenéssel jár a kérések kiszolgálása a lassabb eszközön. </w:t>
      </w:r>
      <w:r w:rsidR="007742A4">
        <w:t>Az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29885689" w:rsidR="00C97BB8" w:rsidRDefault="00EF65C5" w:rsidP="00EF65C5">
      <w:r>
        <w:t>Amiről még szót kell ejteni hogy az RPI eszköznek mik a pontos írási és olvasási limitei. Hálózat esetén tehát 100Mbit-re képes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8E4333A" w:rsidR="00EF65C5" w:rsidRDefault="00EF65C5" w:rsidP="00EF65C5">
      <w:pPr>
        <w:ind w:firstLine="0"/>
      </w:pPr>
      <w:r>
        <w:t>A kapott érték írásra 16.8MB/s, míg olvasásra 22.6MB/s, tehát mindkét esetben a hálózat az ami korlátozni fog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28954102" w:rsidR="009023D6" w:rsidRDefault="009023D6" w:rsidP="009023D6">
      <w:r>
        <w:t>A kiválasztott route /files/folder/&lt;folder_id&gt;, amelyet azért választottam, mert van benne adatbázis elérés így jobb képet kapunk.</w:t>
      </w:r>
      <w:r w:rsidR="007136E8">
        <w:t xml:space="preserve"> Arra ügyeltem, hogy az adatbázisban található rekordok azonosak legyenek, tehát azonos a két mappa tartalma.</w:t>
      </w:r>
      <w:r>
        <w:t xml:space="preserve"> A kapott eredmények </w:t>
      </w:r>
      <w:r w:rsidR="00944A6F">
        <w:t>átlagolva</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49556A17">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3A9E5CB1" w:rsidR="00215CDC" w:rsidRDefault="00215CDC" w:rsidP="00215CDC">
      <w:r>
        <w:t xml:space="preserve">A route ugyanaz mint az előző mérés során </w:t>
      </w:r>
      <w:r w:rsidR="004C12F7">
        <w:t>a változás annyi, hogy a kérések több szálon futnak a szerver felé. Összesen 3 szálat használtam és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4C3D1DE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3413C1F3" w:rsidR="000E2590" w:rsidRDefault="000E2590" w:rsidP="00215CDC">
      <w:r>
        <w:t xml:space="preserve">Jól látható javulást értünk </w:t>
      </w:r>
      <w:r w:rsidR="00F31408">
        <w:t>el</w:t>
      </w:r>
      <w:r>
        <w:t xml:space="preserve"> PC esetén</w:t>
      </w:r>
      <w:r w:rsidR="00A23319">
        <w:t>,</w:t>
      </w:r>
      <w:r>
        <w:t xml:space="preserve"> azonban az RPI szinte semmilyen pozitív elváltozást nem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2306756C"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pedig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3D4E63BA" w:rsidR="00346C76" w:rsidRDefault="00520124" w:rsidP="00B3777E">
      <w:r>
        <w:t>Ugyanezt a fájlt ezekután letöltöttem.</w:t>
      </w:r>
    </w:p>
    <w:p w14:paraId="0354B86E" w14:textId="40324ACF" w:rsidR="00520124" w:rsidRDefault="00520124" w:rsidP="00B3777E">
      <w:r>
        <w:rPr>
          <w:noProof/>
          <w:lang w:val="en-US"/>
        </w:rPr>
        <w:drawing>
          <wp:inline distT="0" distB="0" distL="0" distR="0" wp14:anchorId="646CB20D" wp14:editId="3AAD9E22">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712576E7" w:rsidR="00520124" w:rsidRDefault="00F7411D" w:rsidP="00B3777E">
      <w:r>
        <w:t>PC esetén 15 másodperc elég volt ahhoz, hogy letöltsem a fájlt ez átszámítva 63</w:t>
      </w:r>
      <w:r w:rsidR="00895566">
        <w:t xml:space="preserve"> </w:t>
      </w:r>
      <w:r>
        <w:t xml:space="preserve">MB/s-es letöltési sebességet jelent. Míg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3BEBE66C"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74DB06" w14:textId="0C9BD8AC" w:rsidR="0020748C" w:rsidRDefault="0020748C" w:rsidP="00D4066B">
      <w:pPr>
        <w:pStyle w:val="ListParagraph"/>
        <w:ind w:left="720" w:firstLine="0"/>
      </w:pPr>
      <w:r>
        <w:t>PC feltöltés:</w:t>
      </w:r>
      <w:r w:rsidR="00F1535E">
        <w:t xml:space="preserve"> 60 másodperc</w:t>
      </w:r>
      <w:r w:rsidR="00895566">
        <w:t xml:space="preserve"> 48 MB/s</w:t>
      </w:r>
    </w:p>
    <w:p w14:paraId="7014F7C5" w14:textId="171CD23B" w:rsidR="00EB28D2" w:rsidRDefault="00EB28D2" w:rsidP="00EB28D2">
      <w:pPr>
        <w:pStyle w:val="ListParagraph"/>
        <w:ind w:left="720" w:firstLine="0"/>
      </w:pPr>
      <w:r>
        <w:t xml:space="preserve">RPI feltöltés </w:t>
      </w:r>
      <w:r w:rsidR="00F1535E">
        <w:t>810 másodperc</w:t>
      </w:r>
      <w:r w:rsidR="00895566">
        <w:t xml:space="preserve"> 3.6 MB/s</w:t>
      </w:r>
    </w:p>
    <w:p w14:paraId="1C4D9FEB" w14:textId="32BB589E" w:rsidR="0020748C" w:rsidRDefault="0020748C" w:rsidP="00D4066B">
      <w:pPr>
        <w:pStyle w:val="ListParagraph"/>
        <w:ind w:left="720" w:firstLine="0"/>
      </w:pPr>
      <w:r>
        <w:rPr>
          <w:noProof/>
          <w:lang w:val="en-US"/>
        </w:rPr>
        <w:drawing>
          <wp:inline distT="0" distB="0" distL="0" distR="0" wp14:anchorId="58436C21" wp14:editId="1CDAB54D">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DD5404" w14:textId="7B88B78D" w:rsidR="00EB28D2" w:rsidRDefault="00EB28D2" w:rsidP="00EB28D2">
      <w:pPr>
        <w:pStyle w:val="ListParagraph"/>
        <w:ind w:left="720" w:firstLine="0"/>
      </w:pPr>
      <w:r>
        <w:t xml:space="preserve">PC letöltés: </w:t>
      </w:r>
      <w:r w:rsidR="00F1535E">
        <w:t>45 másodperc</w:t>
      </w:r>
      <w:r w:rsidR="00FE5C44">
        <w:t xml:space="preserve"> 64 MB/s</w:t>
      </w:r>
    </w:p>
    <w:p w14:paraId="41A468A2" w14:textId="534D6BE8" w:rsidR="00D4066B" w:rsidRDefault="00D4066B" w:rsidP="00D4066B">
      <w:pPr>
        <w:pStyle w:val="ListParagraph"/>
        <w:ind w:left="720" w:firstLine="0"/>
      </w:pPr>
      <w:r>
        <w:t xml:space="preserve">RPI </w:t>
      </w:r>
      <w:r w:rsidR="00EB28D2">
        <w:t>letöltés:</w:t>
      </w:r>
      <w:r>
        <w:t xml:space="preserve"> </w:t>
      </w:r>
      <w:r w:rsidR="00F1535E">
        <w:t>280</w:t>
      </w:r>
      <w:r>
        <w:t xml:space="preserve"> </w:t>
      </w:r>
      <w:r w:rsidR="00F1535E">
        <w:t>másodperc</w:t>
      </w:r>
      <w:r w:rsidR="00FE5C44">
        <w:t xml:space="preserve"> 10.3 MB/s</w:t>
      </w:r>
    </w:p>
    <w:p w14:paraId="7FC2BCE2" w14:textId="77777777" w:rsidR="00842439" w:rsidRDefault="00842439" w:rsidP="00842439"/>
    <w:p w14:paraId="30680766" w14:textId="21306727" w:rsidR="00C52DD6" w:rsidRDefault="00C52DD6" w:rsidP="00C97BB8">
      <w:pPr>
        <w:pStyle w:val="ListParagraph"/>
        <w:numPr>
          <w:ilvl w:val="0"/>
          <w:numId w:val="41"/>
        </w:numPr>
      </w:pPr>
      <w:r>
        <w:t>2 darab 1GB-os fájl feltöltése</w:t>
      </w:r>
      <w:r w:rsidR="00332BE2">
        <w:t xml:space="preserve"> majd</w:t>
      </w:r>
      <w:r w:rsidR="00A76BD6">
        <w:t xml:space="preserve"> letöltése</w:t>
      </w:r>
      <w:r>
        <w:t xml:space="preserve"> egy időben:</w:t>
      </w:r>
    </w:p>
    <w:p w14:paraId="542DA776" w14:textId="45083EB3" w:rsidR="00C97BB8" w:rsidRPr="00F93963" w:rsidRDefault="00C97BB8" w:rsidP="007658C0">
      <w:pPr>
        <w:ind w:left="360" w:firstLine="0"/>
      </w:pPr>
    </w:p>
    <w:p w14:paraId="7F3A2D49" w14:textId="7CF22FBB" w:rsidR="00A72F58" w:rsidRDefault="001E5C7A">
      <w:pPr>
        <w:pStyle w:val="Heading1"/>
      </w:pPr>
      <w:bookmarkStart w:id="59" w:name="_Toc500006942"/>
      <w:r w:rsidRPr="00BB07F9">
        <w:lastRenderedPageBreak/>
        <w:t>Összefoglalás</w:t>
      </w:r>
      <w:bookmarkEnd w:id="59"/>
    </w:p>
    <w:p w14:paraId="721E0CB2" w14:textId="313088C7" w:rsidR="00720017" w:rsidRDefault="00D76D40" w:rsidP="00720017">
      <w:r>
        <w:t>A projekt tervezés</w:t>
      </w:r>
      <w:r w:rsidR="00ED1E6D">
        <w:t>e</w:t>
      </w:r>
      <w:r>
        <w:t xml:space="preserve"> és fejlesztés</w:t>
      </w:r>
      <w:r w:rsidR="00ED1E6D">
        <w:t>e</w:t>
      </w:r>
      <w:r>
        <w:t xml:space="preserve"> alatt megismerkedtem új technológiákkal, így sokat tanultam és fejlődtem szakmailag. A feladat megoldása során több problémába is ütköztem, ahol mérlegelnem kellett több lehetséges megoldást, majd kiválasztani a szerintem legjobbat.</w:t>
      </w:r>
    </w:p>
    <w:p w14:paraId="36EF0A5A" w14:textId="461E6385" w:rsidR="006A047C" w:rsidRDefault="006A047C" w:rsidP="00720017">
      <w:r>
        <w:t xml:space="preserve">A project végére elkészítettem egy jól működő fájlmegosztó portált, amely egy egyszerű felhasználó számára minden igényt kielégít ahhoz, hogy fájljait </w:t>
      </w:r>
      <w:r w:rsidR="00ED1E6D">
        <w:t>ott tárolja és megossza másokkal. A szoftvert összekötöttem egy másik népszerű portállal, úgy ,hogy lehessen oda feltölteni fájlokat</w:t>
      </w:r>
      <w:r w:rsidR="00905E19">
        <w:t>,</w:t>
      </w:r>
      <w:r w:rsidR="00ED1E6D">
        <w:t xml:space="preserve"> illetve onnan letölteni. </w:t>
      </w:r>
    </w:p>
    <w:p w14:paraId="16DCC288" w14:textId="75E9B133" w:rsidR="000C3A5C" w:rsidRPr="00720017" w:rsidRDefault="000C3A5C" w:rsidP="00720017">
      <w:r>
        <w:t>Mesimerkedtem a Raspberry PI eszközzel és sikeresen telepítettem rá az elkészült s</w:t>
      </w:r>
      <w:r w:rsidR="002E385F">
        <w:t>z</w:t>
      </w:r>
      <w:r>
        <w:t>oftvert. Méréseket végeztem, hogy átfogó képet kapjak arról mekkora lassulással jár, ha az alkalmazás az RPI-n fut</w:t>
      </w:r>
      <w:r w:rsidR="0014372D">
        <w:t>,</w:t>
      </w:r>
      <w:r>
        <w:t xml:space="preserve"> nem pedig egy jóval erősebb gépen</w:t>
      </w:r>
      <w:r w:rsidR="002E385F">
        <w:t xml:space="preserve"> asztali gépen</w:t>
      </w:r>
      <w:r>
        <w:t>.</w:t>
      </w:r>
    </w:p>
    <w:p w14:paraId="5FF26BAC" w14:textId="3840C9D5" w:rsidR="00E10887" w:rsidRPr="00BB07F9" w:rsidRDefault="00E10887" w:rsidP="00E10887">
      <w:pPr>
        <w:pStyle w:val="Heading2"/>
      </w:pPr>
      <w:bookmarkStart w:id="60" w:name="_Toc500006943"/>
      <w:r w:rsidRPr="00BB07F9">
        <w:t>Továbbfejlesztés</w:t>
      </w:r>
      <w:bookmarkEnd w:id="60"/>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41AB4524"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7910AC">
        <w:t>működik, hogy, ha egy fájl feltöltésre kerül a rendszerre akkor azt a cach</w:t>
      </w:r>
      <w:r w:rsidR="00D7269E">
        <w:t>e</w:t>
      </w:r>
      <w:r w:rsidR="007910AC">
        <w:t>-be eltár</w:t>
      </w:r>
      <w:r w:rsidR="003E787B">
        <w:t>olja addig amíg tudja, majd mindig felszabadít annyit, hogy a következő beérkező részletet is be tudja tenni.</w:t>
      </w:r>
      <w:r w:rsidR="00B0397D">
        <w:t xml:space="preserve"> Addig amíg nem kell felszabadítania a feltöltés gyorsabb mint amikor már fel kell szabadítania, ez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tab/>
        <w:t>A memória állapota a backend indítása után:</w:t>
      </w:r>
    </w:p>
    <w:p w14:paraId="4EBD1995" w14:textId="77777777" w:rsidR="007F10CB" w:rsidRDefault="003E787B" w:rsidP="0075609E">
      <w:pPr>
        <w:keepNext/>
        <w:ind w:firstLine="0"/>
      </w:pPr>
      <w:r>
        <w:rPr>
          <w:noProof/>
          <w:lang w:val="en-US"/>
        </w:rPr>
        <w:lastRenderedPageBreak/>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52D54347" w:rsidR="00A60D92" w:rsidRDefault="00A60D92" w:rsidP="003E787B">
      <w:r>
        <w:tab/>
        <w:t>A memória állapota</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2D760088" w:rsidR="00261D60" w:rsidRDefault="00261D60" w:rsidP="00261D60">
      <w:pPr>
        <w:ind w:left="1440" w:firstLine="0"/>
      </w:pPr>
      <w:r>
        <w:t xml:space="preserve">A képen jól látható, hogy a tényleges szabad memória közel ~600MB (második sor free oszlop), azonban a cached memória ~550MB. A cél az lenne, hogy az eszköznek ne kelljen </w:t>
      </w:r>
      <w:r w:rsidR="004566DB">
        <w:t>a cache-</w:t>
      </w:r>
      <w:r w:rsidR="00E12032">
        <w:t>e</w:t>
      </w:r>
      <w:r w:rsidR="004566DB">
        <w:t>lt memóriából kijelölnie új területet, hanem a szof</w:t>
      </w:r>
      <w:r w:rsidR="00E12032">
        <w:t xml:space="preserve">tver programozottan ürítené azt, majd </w:t>
      </w:r>
      <w:r w:rsidR="004566DB">
        <w:t>megmérni, hogy milyen gyorsulás érhető el így.</w:t>
      </w:r>
    </w:p>
    <w:p w14:paraId="0B20473C" w14:textId="0E350FBE" w:rsidR="00E10887" w:rsidRPr="00BB07F9" w:rsidRDefault="005E34D2" w:rsidP="0042171B">
      <w:pPr>
        <w:pStyle w:val="ListParagraph"/>
        <w:numPr>
          <w:ilvl w:val="0"/>
          <w:numId w:val="34"/>
        </w:numPr>
      </w:pPr>
      <w:r>
        <w:t>Kérés menedzsment: Ha az eszköznek sok kérést kell kiszolgálni például sok fájl feltöltése, akkor előfordulhat hogy ténylegesen elfogy a memória ami a rendszer összeomlásához vezethet. A terv az lenne, hogy egy feltöltés</w:t>
      </w:r>
      <w:r w:rsidR="00385E1E">
        <w:t>, letöltés vagy dropboxos művelet</w:t>
      </w:r>
      <w:r>
        <w:t xml:space="preserve"> elkezdése előtt a szoftver ellenőrízné a szabad memóriát és csak akkor </w:t>
      </w:r>
      <w:r w:rsidR="00385E1E">
        <w:t>engedélyezi, ha van legalább ~150</w:t>
      </w:r>
      <w:r>
        <w:t>MB szabad.</w:t>
      </w:r>
    </w:p>
    <w:p w14:paraId="32E71D41" w14:textId="77F0A260" w:rsidR="00E10887" w:rsidRPr="00BB07F9" w:rsidRDefault="00E10887" w:rsidP="0042171B">
      <w:pPr>
        <w:pStyle w:val="ListParagraph"/>
        <w:numPr>
          <w:ilvl w:val="0"/>
          <w:numId w:val="34"/>
        </w:numPr>
      </w:pPr>
      <w:r w:rsidRPr="00BB07F9">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044D5BA3" w:rsidR="00E10887" w:rsidRDefault="003F4343" w:rsidP="0042171B">
      <w:pPr>
        <w:pStyle w:val="ListParagraph"/>
        <w:numPr>
          <w:ilvl w:val="0"/>
          <w:numId w:val="34"/>
        </w:numPr>
      </w:pPr>
      <w:r>
        <w:lastRenderedPageBreak/>
        <w:t>Tárhelybővítés:</w:t>
      </w:r>
      <w:r w:rsidR="009F2BD2">
        <w:t xml:space="preserve"> </w:t>
      </w:r>
      <w:r w:rsidR="006A047C">
        <w:t xml:space="preserve">Az eszköz jelenleg egy 16 GB-os </w:t>
      </w:r>
      <w:r w:rsidR="006A047C" w:rsidRPr="00BB07F9">
        <w:rPr>
          <w:color w:val="333333"/>
        </w:rPr>
        <w:t xml:space="preserve">microSD </w:t>
      </w:r>
      <w:r w:rsidR="006A047C">
        <w:t xml:space="preserve">kártáyval rendelkezik csak, amely sajnos kis mozgásteret ad. Szeretném kibővíteni és megszűntetni a rendszerben található felhasználói limiteket. </w:t>
      </w:r>
    </w:p>
    <w:p w14:paraId="2CCBA93E" w14:textId="7121DBCE" w:rsidR="003F4343" w:rsidRDefault="003F4343" w:rsidP="0042171B">
      <w:pPr>
        <w:pStyle w:val="ListParagraph"/>
        <w:numPr>
          <w:ilvl w:val="0"/>
          <w:numId w:val="34"/>
        </w:numPr>
      </w:pPr>
      <w:r>
        <w:t>Nginx:</w:t>
      </w:r>
      <w:r w:rsidR="00440097">
        <w:t xml:space="preserve"> </w:t>
      </w:r>
      <w:r w:rsidR="005615FB">
        <w:t>Nginx websze</w:t>
      </w:r>
      <w:r w:rsidR="00AB26E6">
        <w:t>rver feltelepítése az eszközre és bekonfigurálása, hogy a be és kimenő forgalom csak rajta menjen keresztül.</w:t>
      </w:r>
    </w:p>
    <w:p w14:paraId="194B5024" w14:textId="28E53008"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 ezért nem nevezhető biztonságosnak. Https bevezetésével szeretném ezt a problémát kiküszöbölni a későbbiekben.</w:t>
      </w:r>
    </w:p>
    <w:p w14:paraId="2D5A2739" w14:textId="5E5D650C"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 szerveroldalon. Biztonsági okokból viszont jó lenne ennek a megvalósítása.</w:t>
      </w:r>
    </w:p>
    <w:bookmarkStart w:id="61" w:name="_Toc500006944"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61"/>
        </w:p>
        <w:sdt>
          <w:sdtPr>
            <w:id w:val="111145805"/>
            <w:bibliography/>
          </w:sdtPr>
          <w:sdtContent>
            <w:p w14:paraId="6A7DBBE8" w14:textId="77777777" w:rsidR="00B548CF"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B548CF" w14:paraId="2C4BEC36" w14:textId="77777777">
                <w:trPr>
                  <w:divId w:val="821626741"/>
                  <w:tblCellSpacing w:w="15" w:type="dxa"/>
                </w:trPr>
                <w:tc>
                  <w:tcPr>
                    <w:tcW w:w="50" w:type="pct"/>
                    <w:hideMark/>
                  </w:tcPr>
                  <w:p w14:paraId="163688E7" w14:textId="49E17CCE" w:rsidR="00B548CF" w:rsidRDefault="00B548CF">
                    <w:pPr>
                      <w:pStyle w:val="Bibliography"/>
                    </w:pPr>
                    <w:r>
                      <w:t xml:space="preserve">[1] </w:t>
                    </w:r>
                  </w:p>
                </w:tc>
                <w:tc>
                  <w:tcPr>
                    <w:tcW w:w="0" w:type="auto"/>
                    <w:hideMark/>
                  </w:tcPr>
                  <w:p w14:paraId="452EB7BF" w14:textId="77777777" w:rsidR="00B548CF" w:rsidRDefault="00B548CF">
                    <w:pPr>
                      <w:pStyle w:val="Bibliography"/>
                    </w:pPr>
                    <w:r>
                      <w:t>„npm,” [Online]. Available: https://www.npmjs.com/. [Hozzáférés dátuma: 25 november 2017].</w:t>
                    </w:r>
                  </w:p>
                </w:tc>
              </w:tr>
              <w:tr w:rsidR="00B548CF" w14:paraId="2D5ECB30" w14:textId="77777777">
                <w:trPr>
                  <w:divId w:val="821626741"/>
                  <w:tblCellSpacing w:w="15" w:type="dxa"/>
                </w:trPr>
                <w:tc>
                  <w:tcPr>
                    <w:tcW w:w="50" w:type="pct"/>
                    <w:hideMark/>
                  </w:tcPr>
                  <w:p w14:paraId="77B19494" w14:textId="77777777" w:rsidR="00B548CF" w:rsidRDefault="00B548CF">
                    <w:pPr>
                      <w:pStyle w:val="Bibliography"/>
                    </w:pPr>
                    <w:r>
                      <w:t xml:space="preserve">[2] </w:t>
                    </w:r>
                  </w:p>
                </w:tc>
                <w:tc>
                  <w:tcPr>
                    <w:tcW w:w="0" w:type="auto"/>
                    <w:hideMark/>
                  </w:tcPr>
                  <w:p w14:paraId="729DDE1C" w14:textId="77777777" w:rsidR="00B548CF" w:rsidRDefault="00B548CF">
                    <w:pPr>
                      <w:pStyle w:val="Bibliography"/>
                    </w:pPr>
                    <w:r>
                      <w:t>„Angular,” [Online]. Available: https://angular.io/docs. [Hozzáférés dátuma: 25 november 2017].</w:t>
                    </w:r>
                  </w:p>
                </w:tc>
              </w:tr>
              <w:tr w:rsidR="00B548CF" w14:paraId="5301BBAE" w14:textId="77777777">
                <w:trPr>
                  <w:divId w:val="821626741"/>
                  <w:tblCellSpacing w:w="15" w:type="dxa"/>
                </w:trPr>
                <w:tc>
                  <w:tcPr>
                    <w:tcW w:w="50" w:type="pct"/>
                    <w:hideMark/>
                  </w:tcPr>
                  <w:p w14:paraId="28A5C363" w14:textId="77777777" w:rsidR="00B548CF" w:rsidRDefault="00B548CF">
                    <w:pPr>
                      <w:pStyle w:val="Bibliography"/>
                    </w:pPr>
                    <w:r>
                      <w:t xml:space="preserve">[3] </w:t>
                    </w:r>
                  </w:p>
                </w:tc>
                <w:tc>
                  <w:tcPr>
                    <w:tcW w:w="0" w:type="auto"/>
                    <w:hideMark/>
                  </w:tcPr>
                  <w:p w14:paraId="7A45635C" w14:textId="77777777" w:rsidR="00B548CF" w:rsidRDefault="00B548CF">
                    <w:pPr>
                      <w:pStyle w:val="Bibliography"/>
                    </w:pPr>
                    <w:r>
                      <w:t>„Typescript,” [Online]. Available: https://www.typescriptlang.org/. [Hozzáférés dátuma: 25 november 2017].</w:t>
                    </w:r>
                  </w:p>
                </w:tc>
              </w:tr>
              <w:tr w:rsidR="00B548CF" w14:paraId="2C2CBB3C" w14:textId="77777777">
                <w:trPr>
                  <w:divId w:val="821626741"/>
                  <w:tblCellSpacing w:w="15" w:type="dxa"/>
                </w:trPr>
                <w:tc>
                  <w:tcPr>
                    <w:tcW w:w="50" w:type="pct"/>
                    <w:hideMark/>
                  </w:tcPr>
                  <w:p w14:paraId="0489D469" w14:textId="77777777" w:rsidR="00B548CF" w:rsidRDefault="00B548CF">
                    <w:pPr>
                      <w:pStyle w:val="Bibliography"/>
                    </w:pPr>
                    <w:r>
                      <w:t xml:space="preserve">[4] </w:t>
                    </w:r>
                  </w:p>
                </w:tc>
                <w:tc>
                  <w:tcPr>
                    <w:tcW w:w="0" w:type="auto"/>
                    <w:hideMark/>
                  </w:tcPr>
                  <w:p w14:paraId="36A67D96" w14:textId="77777777" w:rsidR="00B548CF" w:rsidRDefault="00B548CF">
                    <w:pPr>
                      <w:pStyle w:val="Bibliography"/>
                    </w:pPr>
                    <w:r>
                      <w:t>„Bootstrap,” [Online]. Available: https://getbootstrap.com/. [Hozzáférés dátuma: 25 november 2017].</w:t>
                    </w:r>
                  </w:p>
                </w:tc>
              </w:tr>
              <w:tr w:rsidR="00B548CF" w14:paraId="53AD9095" w14:textId="77777777">
                <w:trPr>
                  <w:divId w:val="821626741"/>
                  <w:tblCellSpacing w:w="15" w:type="dxa"/>
                </w:trPr>
                <w:tc>
                  <w:tcPr>
                    <w:tcW w:w="50" w:type="pct"/>
                    <w:hideMark/>
                  </w:tcPr>
                  <w:p w14:paraId="4B17BB2C" w14:textId="77777777" w:rsidR="00B548CF" w:rsidRDefault="00B548CF">
                    <w:pPr>
                      <w:pStyle w:val="Bibliography"/>
                    </w:pPr>
                    <w:r>
                      <w:t xml:space="preserve">[5] </w:t>
                    </w:r>
                  </w:p>
                </w:tc>
                <w:tc>
                  <w:tcPr>
                    <w:tcW w:w="0" w:type="auto"/>
                    <w:hideMark/>
                  </w:tcPr>
                  <w:p w14:paraId="687460AC" w14:textId="77777777" w:rsidR="00B548CF" w:rsidRDefault="00B548CF">
                    <w:pPr>
                      <w:pStyle w:val="Bibliography"/>
                    </w:pPr>
                    <w:r>
                      <w:t>„Flask,” [Online]. Available: http://flask.pocoo.org/docs/0.12/. [Hozzáférés dátuma: 21 november 2017].</w:t>
                    </w:r>
                  </w:p>
                </w:tc>
              </w:tr>
              <w:tr w:rsidR="00B548CF" w14:paraId="78EA9138" w14:textId="77777777">
                <w:trPr>
                  <w:divId w:val="821626741"/>
                  <w:tblCellSpacing w:w="15" w:type="dxa"/>
                </w:trPr>
                <w:tc>
                  <w:tcPr>
                    <w:tcW w:w="50" w:type="pct"/>
                    <w:hideMark/>
                  </w:tcPr>
                  <w:p w14:paraId="449085C3" w14:textId="77777777" w:rsidR="00B548CF" w:rsidRDefault="00B548CF">
                    <w:pPr>
                      <w:pStyle w:val="Bibliography"/>
                    </w:pPr>
                    <w:r>
                      <w:t xml:space="preserve">[6] </w:t>
                    </w:r>
                  </w:p>
                </w:tc>
                <w:tc>
                  <w:tcPr>
                    <w:tcW w:w="0" w:type="auto"/>
                    <w:hideMark/>
                  </w:tcPr>
                  <w:p w14:paraId="77685750" w14:textId="77777777" w:rsidR="00B548CF" w:rsidRDefault="00B548CF">
                    <w:pPr>
                      <w:pStyle w:val="Bibliography"/>
                    </w:pPr>
                    <w:r>
                      <w:t>„SQLite,” [Online]. Available: https://www.sqlite.org/about.html. [Hozzáférés dátuma: 24 november 2017].</w:t>
                    </w:r>
                  </w:p>
                </w:tc>
              </w:tr>
              <w:tr w:rsidR="00B548CF" w14:paraId="62072BA1" w14:textId="77777777">
                <w:trPr>
                  <w:divId w:val="821626741"/>
                  <w:tblCellSpacing w:w="15" w:type="dxa"/>
                </w:trPr>
                <w:tc>
                  <w:tcPr>
                    <w:tcW w:w="50" w:type="pct"/>
                    <w:hideMark/>
                  </w:tcPr>
                  <w:p w14:paraId="59D2069B" w14:textId="77777777" w:rsidR="00B548CF" w:rsidRDefault="00B548CF">
                    <w:pPr>
                      <w:pStyle w:val="Bibliography"/>
                    </w:pPr>
                    <w:r>
                      <w:t xml:space="preserve">[7] </w:t>
                    </w:r>
                  </w:p>
                </w:tc>
                <w:tc>
                  <w:tcPr>
                    <w:tcW w:w="0" w:type="auto"/>
                    <w:hideMark/>
                  </w:tcPr>
                  <w:p w14:paraId="69544C7C" w14:textId="77777777" w:rsidR="00B548CF" w:rsidRDefault="00B548CF">
                    <w:pPr>
                      <w:pStyle w:val="Bibliography"/>
                    </w:pPr>
                    <w:r>
                      <w:t>„Passlib,” [Online]. Available: https://passlib.readthedocs.io/en/stable/index.html. [Hozzáférés dátuma: 24 november 2017].</w:t>
                    </w:r>
                  </w:p>
                </w:tc>
              </w:tr>
              <w:tr w:rsidR="00B548CF" w14:paraId="7F2FB2A4" w14:textId="77777777">
                <w:trPr>
                  <w:divId w:val="821626741"/>
                  <w:tblCellSpacing w:w="15" w:type="dxa"/>
                </w:trPr>
                <w:tc>
                  <w:tcPr>
                    <w:tcW w:w="50" w:type="pct"/>
                    <w:hideMark/>
                  </w:tcPr>
                  <w:p w14:paraId="48219F9F" w14:textId="77777777" w:rsidR="00B548CF" w:rsidRDefault="00B548CF">
                    <w:pPr>
                      <w:pStyle w:val="Bibliography"/>
                    </w:pPr>
                    <w:r>
                      <w:t xml:space="preserve">[8] </w:t>
                    </w:r>
                  </w:p>
                </w:tc>
                <w:tc>
                  <w:tcPr>
                    <w:tcW w:w="0" w:type="auto"/>
                    <w:hideMark/>
                  </w:tcPr>
                  <w:p w14:paraId="4CF57253" w14:textId="77777777" w:rsidR="00B548CF" w:rsidRDefault="00B548CF">
                    <w:pPr>
                      <w:pStyle w:val="Bibliography"/>
                    </w:pPr>
                    <w:r>
                      <w:t>„SQLAlchemy,” [Online]. Available: https://www.sqlalchemy.org/. [Hozzáférés dátuma: 24 november 2017].</w:t>
                    </w:r>
                  </w:p>
                </w:tc>
              </w:tr>
              <w:tr w:rsidR="00B548CF" w14:paraId="1DB68BEA" w14:textId="77777777">
                <w:trPr>
                  <w:divId w:val="821626741"/>
                  <w:tblCellSpacing w:w="15" w:type="dxa"/>
                </w:trPr>
                <w:tc>
                  <w:tcPr>
                    <w:tcW w:w="50" w:type="pct"/>
                    <w:hideMark/>
                  </w:tcPr>
                  <w:p w14:paraId="63E52B45" w14:textId="77777777" w:rsidR="00B548CF" w:rsidRDefault="00B548CF">
                    <w:pPr>
                      <w:pStyle w:val="Bibliography"/>
                    </w:pPr>
                    <w:r>
                      <w:t xml:space="preserve">[9] </w:t>
                    </w:r>
                  </w:p>
                </w:tc>
                <w:tc>
                  <w:tcPr>
                    <w:tcW w:w="0" w:type="auto"/>
                    <w:hideMark/>
                  </w:tcPr>
                  <w:p w14:paraId="69B9F345" w14:textId="77777777" w:rsidR="00B548CF" w:rsidRDefault="00B548CF">
                    <w:pPr>
                      <w:pStyle w:val="Bibliography"/>
                    </w:pPr>
                    <w:r>
                      <w:t>„Pyjwt,” [Online]. Available: https://pyjwt.readthedocs.io/en/latest/. [Hozzáférés dátuma: 24 november 2017].</w:t>
                    </w:r>
                  </w:p>
                </w:tc>
              </w:tr>
              <w:tr w:rsidR="00B548CF" w14:paraId="1D3A7946" w14:textId="77777777">
                <w:trPr>
                  <w:divId w:val="821626741"/>
                  <w:tblCellSpacing w:w="15" w:type="dxa"/>
                </w:trPr>
                <w:tc>
                  <w:tcPr>
                    <w:tcW w:w="50" w:type="pct"/>
                    <w:hideMark/>
                  </w:tcPr>
                  <w:p w14:paraId="7F224E6B" w14:textId="77777777" w:rsidR="00B548CF" w:rsidRDefault="00B548CF">
                    <w:pPr>
                      <w:pStyle w:val="Bibliography"/>
                    </w:pPr>
                    <w:r>
                      <w:t xml:space="preserve">[10] </w:t>
                    </w:r>
                  </w:p>
                </w:tc>
                <w:tc>
                  <w:tcPr>
                    <w:tcW w:w="0" w:type="auto"/>
                    <w:hideMark/>
                  </w:tcPr>
                  <w:p w14:paraId="62276AD6" w14:textId="77777777" w:rsidR="00B548CF" w:rsidRDefault="00B548CF">
                    <w:pPr>
                      <w:pStyle w:val="Bibliography"/>
                    </w:pPr>
                    <w:r>
                      <w:t>„RPI,” [Online]. Available: https://www.raspberrypi.org/help/what-%20is-a-raspberry-pi/. [Hozzáférés dátuma: 22 november 2017].</w:t>
                    </w:r>
                  </w:p>
                </w:tc>
              </w:tr>
              <w:tr w:rsidR="00B548CF" w14:paraId="5E3DA724" w14:textId="77777777">
                <w:trPr>
                  <w:divId w:val="821626741"/>
                  <w:tblCellSpacing w:w="15" w:type="dxa"/>
                </w:trPr>
                <w:tc>
                  <w:tcPr>
                    <w:tcW w:w="50" w:type="pct"/>
                    <w:hideMark/>
                  </w:tcPr>
                  <w:p w14:paraId="674B2AA0" w14:textId="77777777" w:rsidR="00B548CF" w:rsidRDefault="00B548CF">
                    <w:pPr>
                      <w:pStyle w:val="Bibliography"/>
                    </w:pPr>
                    <w:r>
                      <w:t xml:space="preserve">[11] </w:t>
                    </w:r>
                  </w:p>
                </w:tc>
                <w:tc>
                  <w:tcPr>
                    <w:tcW w:w="0" w:type="auto"/>
                    <w:hideMark/>
                  </w:tcPr>
                  <w:p w14:paraId="49AF1ECE" w14:textId="77777777" w:rsidR="00B548CF" w:rsidRDefault="00B548CF">
                    <w:pPr>
                      <w:pStyle w:val="Bibliography"/>
                    </w:pPr>
                    <w:r>
                      <w:t>„Raspbian OS,” [Online]. Available: http://www.raspbian.org/. [Hozzáférés dátuma: 6 November 2017].</w:t>
                    </w:r>
                  </w:p>
                </w:tc>
              </w:tr>
              <w:tr w:rsidR="00B548CF" w14:paraId="2A9EE40B" w14:textId="77777777">
                <w:trPr>
                  <w:divId w:val="821626741"/>
                  <w:tblCellSpacing w:w="15" w:type="dxa"/>
                </w:trPr>
                <w:tc>
                  <w:tcPr>
                    <w:tcW w:w="50" w:type="pct"/>
                    <w:hideMark/>
                  </w:tcPr>
                  <w:p w14:paraId="7E41F5E7" w14:textId="77777777" w:rsidR="00B548CF" w:rsidRDefault="00B548CF">
                    <w:pPr>
                      <w:pStyle w:val="Bibliography"/>
                    </w:pPr>
                    <w:r>
                      <w:t xml:space="preserve">[12] </w:t>
                    </w:r>
                  </w:p>
                </w:tc>
                <w:tc>
                  <w:tcPr>
                    <w:tcW w:w="0" w:type="auto"/>
                    <w:hideMark/>
                  </w:tcPr>
                  <w:p w14:paraId="4383995A" w14:textId="77777777" w:rsidR="00B548CF" w:rsidRDefault="00B548CF">
                    <w:pPr>
                      <w:pStyle w:val="Bibliography"/>
                    </w:pPr>
                    <w:r>
                      <w:t>„Dropbox Python API,” [Online]. Available: http://dropbox-sdk-python.readthedocs.io/en/latest/. [Hozzáférés dátuma: 6 november 2017].</w:t>
                    </w:r>
                  </w:p>
                </w:tc>
              </w:tr>
              <w:tr w:rsidR="00B548CF" w14:paraId="17668901" w14:textId="77777777">
                <w:trPr>
                  <w:divId w:val="821626741"/>
                  <w:tblCellSpacing w:w="15" w:type="dxa"/>
                </w:trPr>
                <w:tc>
                  <w:tcPr>
                    <w:tcW w:w="50" w:type="pct"/>
                    <w:hideMark/>
                  </w:tcPr>
                  <w:p w14:paraId="2C9F4560" w14:textId="77777777" w:rsidR="00B548CF" w:rsidRDefault="00B548CF">
                    <w:pPr>
                      <w:pStyle w:val="Bibliography"/>
                    </w:pPr>
                    <w:r>
                      <w:lastRenderedPageBreak/>
                      <w:t xml:space="preserve">[13] </w:t>
                    </w:r>
                  </w:p>
                </w:tc>
                <w:tc>
                  <w:tcPr>
                    <w:tcW w:w="0" w:type="auto"/>
                    <w:hideMark/>
                  </w:tcPr>
                  <w:p w14:paraId="7535435F" w14:textId="77777777" w:rsidR="00B548CF" w:rsidRDefault="00B548CF">
                    <w:pPr>
                      <w:pStyle w:val="Bibliography"/>
                    </w:pPr>
                    <w:r>
                      <w:t>„Pycharm,” [Online]. Available: https://www.jetbrains.com/pycharm/features/. [Hozzáférés dátuma: 24 november 2017].</w:t>
                    </w:r>
                  </w:p>
                </w:tc>
              </w:tr>
              <w:tr w:rsidR="00B548CF" w14:paraId="6AC9492D" w14:textId="77777777">
                <w:trPr>
                  <w:divId w:val="821626741"/>
                  <w:tblCellSpacing w:w="15" w:type="dxa"/>
                </w:trPr>
                <w:tc>
                  <w:tcPr>
                    <w:tcW w:w="50" w:type="pct"/>
                    <w:hideMark/>
                  </w:tcPr>
                  <w:p w14:paraId="53A297A5" w14:textId="77777777" w:rsidR="00B548CF" w:rsidRDefault="00B548CF">
                    <w:pPr>
                      <w:pStyle w:val="Bibliography"/>
                    </w:pPr>
                    <w:r>
                      <w:t xml:space="preserve">[14] </w:t>
                    </w:r>
                  </w:p>
                </w:tc>
                <w:tc>
                  <w:tcPr>
                    <w:tcW w:w="0" w:type="auto"/>
                    <w:hideMark/>
                  </w:tcPr>
                  <w:p w14:paraId="1FA07C32" w14:textId="77777777" w:rsidR="00B548CF" w:rsidRDefault="00B548CF">
                    <w:pPr>
                      <w:pStyle w:val="Bibliography"/>
                    </w:pPr>
                    <w:r>
                      <w:t>„Postman,” [Online]. Available: https://www.getpostman.com/. [Hozzáférés dátuma: 24 november 2017].</w:t>
                    </w:r>
                  </w:p>
                </w:tc>
              </w:tr>
              <w:tr w:rsidR="00B548CF" w14:paraId="1E57CF08" w14:textId="77777777">
                <w:trPr>
                  <w:divId w:val="821626741"/>
                  <w:tblCellSpacing w:w="15" w:type="dxa"/>
                </w:trPr>
                <w:tc>
                  <w:tcPr>
                    <w:tcW w:w="50" w:type="pct"/>
                    <w:hideMark/>
                  </w:tcPr>
                  <w:p w14:paraId="47093A55" w14:textId="77777777" w:rsidR="00B548CF" w:rsidRDefault="00B548CF">
                    <w:pPr>
                      <w:pStyle w:val="Bibliography"/>
                    </w:pPr>
                    <w:r>
                      <w:t xml:space="preserve">[15] </w:t>
                    </w:r>
                  </w:p>
                </w:tc>
                <w:tc>
                  <w:tcPr>
                    <w:tcW w:w="0" w:type="auto"/>
                    <w:hideMark/>
                  </w:tcPr>
                  <w:p w14:paraId="480FB9CD" w14:textId="77777777" w:rsidR="00B548CF" w:rsidRDefault="00B548CF">
                    <w:pPr>
                      <w:pStyle w:val="Bibliography"/>
                    </w:pPr>
                    <w:r>
                      <w:t>„DB Browser for SQLite,” [Online]. Available: http://sqlitebrowser.org/. [Hozzáférés dátuma: 24 november 2017].</w:t>
                    </w:r>
                  </w:p>
                </w:tc>
              </w:tr>
              <w:tr w:rsidR="00B548CF" w14:paraId="5C3EE50C" w14:textId="77777777">
                <w:trPr>
                  <w:divId w:val="821626741"/>
                  <w:tblCellSpacing w:w="15" w:type="dxa"/>
                </w:trPr>
                <w:tc>
                  <w:tcPr>
                    <w:tcW w:w="50" w:type="pct"/>
                    <w:hideMark/>
                  </w:tcPr>
                  <w:p w14:paraId="29AE2C6A" w14:textId="77777777" w:rsidR="00B548CF" w:rsidRDefault="00B548CF">
                    <w:pPr>
                      <w:pStyle w:val="Bibliography"/>
                    </w:pPr>
                    <w:r>
                      <w:t xml:space="preserve">[16] </w:t>
                    </w:r>
                  </w:p>
                </w:tc>
                <w:tc>
                  <w:tcPr>
                    <w:tcW w:w="0" w:type="auto"/>
                    <w:hideMark/>
                  </w:tcPr>
                  <w:p w14:paraId="19EAB56D" w14:textId="77777777" w:rsidR="00B548CF" w:rsidRDefault="00B548CF">
                    <w:pPr>
                      <w:pStyle w:val="Bibliography"/>
                    </w:pPr>
                    <w:r>
                      <w:t>„VS Code,” [Online]. Available: https://code.visualstudio.com/. [Hozzáférés dátuma: 24 november 2017].</w:t>
                    </w:r>
                  </w:p>
                </w:tc>
              </w:tr>
              <w:tr w:rsidR="00B548CF" w14:paraId="463FCF0B" w14:textId="77777777">
                <w:trPr>
                  <w:divId w:val="821626741"/>
                  <w:tblCellSpacing w:w="15" w:type="dxa"/>
                </w:trPr>
                <w:tc>
                  <w:tcPr>
                    <w:tcW w:w="50" w:type="pct"/>
                    <w:hideMark/>
                  </w:tcPr>
                  <w:p w14:paraId="73E5DE04" w14:textId="77777777" w:rsidR="00B548CF" w:rsidRDefault="00B548CF">
                    <w:pPr>
                      <w:pStyle w:val="Bibliography"/>
                    </w:pPr>
                    <w:r>
                      <w:t xml:space="preserve">[17] </w:t>
                    </w:r>
                  </w:p>
                </w:tc>
                <w:tc>
                  <w:tcPr>
                    <w:tcW w:w="0" w:type="auto"/>
                    <w:hideMark/>
                  </w:tcPr>
                  <w:p w14:paraId="5483256E" w14:textId="77777777" w:rsidR="00B548CF" w:rsidRDefault="00B548CF">
                    <w:pPr>
                      <w:pStyle w:val="Bibliography"/>
                    </w:pPr>
                    <w:r>
                      <w:t>„pip,” [Online]. Available: https://pip.pypa.io/en/stable/installing/. [Hozzáférés dátuma: 24 november 2017].</w:t>
                    </w:r>
                  </w:p>
                </w:tc>
              </w:tr>
            </w:tbl>
            <w:p w14:paraId="18F6A9EC" w14:textId="77777777" w:rsidR="00B548CF" w:rsidRDefault="00B548CF">
              <w:pPr>
                <w:divId w:val="821626741"/>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4E78BF24"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01E35" w14:textId="77777777" w:rsidR="001F38DF" w:rsidRDefault="001F38DF">
      <w:r>
        <w:separator/>
      </w:r>
    </w:p>
  </w:endnote>
  <w:endnote w:type="continuationSeparator" w:id="0">
    <w:p w14:paraId="54EA14AC" w14:textId="77777777" w:rsidR="001F38DF" w:rsidRDefault="001F3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B548CF" w:rsidRDefault="00B548C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3E417D52" w:rsidR="00B548CF" w:rsidRDefault="00B548CF"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4140F7">
      <w:rPr>
        <w:rStyle w:val="PageNumber"/>
        <w:noProof/>
      </w:rPr>
      <w:t>46</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54DAE" w14:textId="77777777" w:rsidR="001F38DF" w:rsidRDefault="001F38DF">
      <w:r>
        <w:separator/>
      </w:r>
    </w:p>
  </w:footnote>
  <w:footnote w:type="continuationSeparator" w:id="0">
    <w:p w14:paraId="18554E77" w14:textId="77777777" w:rsidR="001F38DF" w:rsidRDefault="001F38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B548CF" w:rsidRDefault="00B548CF"/>
  <w:p w14:paraId="2C6DFBBE" w14:textId="77777777" w:rsidR="00B548CF" w:rsidRDefault="00B548CF"/>
  <w:p w14:paraId="125F8157" w14:textId="77777777" w:rsidR="00B548CF" w:rsidRDefault="00B548C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45pt;height:15.4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4"/>
  </w:num>
  <w:num w:numId="3">
    <w:abstractNumId w:val="6"/>
  </w:num>
  <w:num w:numId="4">
    <w:abstractNumId w:val="23"/>
  </w:num>
  <w:num w:numId="5">
    <w:abstractNumId w:val="27"/>
  </w:num>
  <w:num w:numId="6">
    <w:abstractNumId w:val="35"/>
  </w:num>
  <w:num w:numId="7">
    <w:abstractNumId w:val="19"/>
  </w:num>
  <w:num w:numId="8">
    <w:abstractNumId w:val="21"/>
  </w:num>
  <w:num w:numId="9">
    <w:abstractNumId w:val="22"/>
  </w:num>
  <w:num w:numId="10">
    <w:abstractNumId w:val="9"/>
  </w:num>
  <w:num w:numId="11">
    <w:abstractNumId w:val="10"/>
  </w:num>
  <w:num w:numId="12">
    <w:abstractNumId w:val="26"/>
  </w:num>
  <w:num w:numId="13">
    <w:abstractNumId w:val="25"/>
  </w:num>
  <w:num w:numId="14">
    <w:abstractNumId w:val="13"/>
  </w:num>
  <w:num w:numId="15">
    <w:abstractNumId w:val="5"/>
  </w:num>
  <w:num w:numId="16">
    <w:abstractNumId w:val="41"/>
  </w:num>
  <w:num w:numId="17">
    <w:abstractNumId w:val="1"/>
  </w:num>
  <w:num w:numId="18">
    <w:abstractNumId w:val="33"/>
  </w:num>
  <w:num w:numId="19">
    <w:abstractNumId w:val="36"/>
  </w:num>
  <w:num w:numId="20">
    <w:abstractNumId w:val="37"/>
  </w:num>
  <w:num w:numId="21">
    <w:abstractNumId w:val="7"/>
  </w:num>
  <w:num w:numId="22">
    <w:abstractNumId w:val="2"/>
  </w:num>
  <w:num w:numId="23">
    <w:abstractNumId w:val="34"/>
  </w:num>
  <w:num w:numId="24">
    <w:abstractNumId w:val="20"/>
  </w:num>
  <w:num w:numId="25">
    <w:abstractNumId w:val="32"/>
  </w:num>
  <w:num w:numId="26">
    <w:abstractNumId w:val="12"/>
  </w:num>
  <w:num w:numId="27">
    <w:abstractNumId w:val="3"/>
  </w:num>
  <w:num w:numId="28">
    <w:abstractNumId w:val="43"/>
  </w:num>
  <w:num w:numId="29">
    <w:abstractNumId w:val="15"/>
  </w:num>
  <w:num w:numId="30">
    <w:abstractNumId w:val="14"/>
  </w:num>
  <w:num w:numId="31">
    <w:abstractNumId w:val="16"/>
  </w:num>
  <w:num w:numId="32">
    <w:abstractNumId w:val="39"/>
  </w:num>
  <w:num w:numId="33">
    <w:abstractNumId w:val="18"/>
  </w:num>
  <w:num w:numId="34">
    <w:abstractNumId w:val="40"/>
  </w:num>
  <w:num w:numId="35">
    <w:abstractNumId w:val="28"/>
  </w:num>
  <w:num w:numId="36">
    <w:abstractNumId w:val="42"/>
  </w:num>
  <w:num w:numId="37">
    <w:abstractNumId w:val="38"/>
  </w:num>
  <w:num w:numId="38">
    <w:abstractNumId w:val="30"/>
  </w:num>
  <w:num w:numId="39">
    <w:abstractNumId w:val="31"/>
  </w:num>
  <w:num w:numId="40">
    <w:abstractNumId w:val="11"/>
  </w:num>
  <w:num w:numId="41">
    <w:abstractNumId w:val="8"/>
  </w:num>
  <w:num w:numId="42">
    <w:abstractNumId w:val="24"/>
  </w:num>
  <w:num w:numId="43">
    <w:abstractNumId w:val="17"/>
  </w:num>
  <w:num w:numId="44">
    <w:abstractNumId w:val="4"/>
  </w:num>
  <w:num w:numId="45">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32694"/>
    <w:rsid w:val="00032E89"/>
    <w:rsid w:val="00033DEE"/>
    <w:rsid w:val="0003623B"/>
    <w:rsid w:val="0003799B"/>
    <w:rsid w:val="00040D50"/>
    <w:rsid w:val="000415EE"/>
    <w:rsid w:val="00043FE0"/>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61E8"/>
    <w:rsid w:val="000A7483"/>
    <w:rsid w:val="000B110B"/>
    <w:rsid w:val="000B18D8"/>
    <w:rsid w:val="000B2C03"/>
    <w:rsid w:val="000B3871"/>
    <w:rsid w:val="000B53E0"/>
    <w:rsid w:val="000B554D"/>
    <w:rsid w:val="000B59B9"/>
    <w:rsid w:val="000B6A23"/>
    <w:rsid w:val="000C1BCC"/>
    <w:rsid w:val="000C3A5C"/>
    <w:rsid w:val="000C551C"/>
    <w:rsid w:val="000C5D4F"/>
    <w:rsid w:val="000C634E"/>
    <w:rsid w:val="000C65D4"/>
    <w:rsid w:val="000C66AA"/>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62512"/>
    <w:rsid w:val="001630ED"/>
    <w:rsid w:val="0016482C"/>
    <w:rsid w:val="00165A78"/>
    <w:rsid w:val="00171054"/>
    <w:rsid w:val="00172467"/>
    <w:rsid w:val="001738E3"/>
    <w:rsid w:val="001807D7"/>
    <w:rsid w:val="00182539"/>
    <w:rsid w:val="00184EF9"/>
    <w:rsid w:val="001877E6"/>
    <w:rsid w:val="001929BB"/>
    <w:rsid w:val="0019472F"/>
    <w:rsid w:val="00195459"/>
    <w:rsid w:val="00196559"/>
    <w:rsid w:val="001A0C21"/>
    <w:rsid w:val="001A2EBA"/>
    <w:rsid w:val="001A4C3A"/>
    <w:rsid w:val="001A4EC0"/>
    <w:rsid w:val="001A57BC"/>
    <w:rsid w:val="001A58F2"/>
    <w:rsid w:val="001B3A7A"/>
    <w:rsid w:val="001B427E"/>
    <w:rsid w:val="001B7BA2"/>
    <w:rsid w:val="001C0C05"/>
    <w:rsid w:val="001C1ACA"/>
    <w:rsid w:val="001C2B94"/>
    <w:rsid w:val="001C48E3"/>
    <w:rsid w:val="001C5C60"/>
    <w:rsid w:val="001D15E6"/>
    <w:rsid w:val="001D4FF2"/>
    <w:rsid w:val="001D66A0"/>
    <w:rsid w:val="001E0370"/>
    <w:rsid w:val="001E2A48"/>
    <w:rsid w:val="001E5A13"/>
    <w:rsid w:val="001E5C7A"/>
    <w:rsid w:val="001E7D56"/>
    <w:rsid w:val="001F38DF"/>
    <w:rsid w:val="001F55E5"/>
    <w:rsid w:val="001F62AC"/>
    <w:rsid w:val="002007E5"/>
    <w:rsid w:val="00203E00"/>
    <w:rsid w:val="00205806"/>
    <w:rsid w:val="0020748C"/>
    <w:rsid w:val="00207BF8"/>
    <w:rsid w:val="002102C3"/>
    <w:rsid w:val="00212764"/>
    <w:rsid w:val="00215CDC"/>
    <w:rsid w:val="002166F7"/>
    <w:rsid w:val="00216C43"/>
    <w:rsid w:val="00217F2E"/>
    <w:rsid w:val="00220BE1"/>
    <w:rsid w:val="002231D7"/>
    <w:rsid w:val="002239B0"/>
    <w:rsid w:val="00225F65"/>
    <w:rsid w:val="00227347"/>
    <w:rsid w:val="00235B04"/>
    <w:rsid w:val="00235E18"/>
    <w:rsid w:val="00236893"/>
    <w:rsid w:val="00237327"/>
    <w:rsid w:val="0024122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5AE9"/>
    <w:rsid w:val="00327D25"/>
    <w:rsid w:val="003309A6"/>
    <w:rsid w:val="00332BE2"/>
    <w:rsid w:val="0033301E"/>
    <w:rsid w:val="003361C0"/>
    <w:rsid w:val="00337AFC"/>
    <w:rsid w:val="003401FA"/>
    <w:rsid w:val="00342723"/>
    <w:rsid w:val="00343A8C"/>
    <w:rsid w:val="0034529A"/>
    <w:rsid w:val="003457D8"/>
    <w:rsid w:val="00346C76"/>
    <w:rsid w:val="00350AEC"/>
    <w:rsid w:val="00350BF9"/>
    <w:rsid w:val="003536D7"/>
    <w:rsid w:val="003556AA"/>
    <w:rsid w:val="00355D7B"/>
    <w:rsid w:val="00355DEA"/>
    <w:rsid w:val="003612D9"/>
    <w:rsid w:val="003616E4"/>
    <w:rsid w:val="00362FA3"/>
    <w:rsid w:val="00363D3F"/>
    <w:rsid w:val="00370C0A"/>
    <w:rsid w:val="00371949"/>
    <w:rsid w:val="0037381F"/>
    <w:rsid w:val="003753A0"/>
    <w:rsid w:val="00376832"/>
    <w:rsid w:val="0038239F"/>
    <w:rsid w:val="00385E1E"/>
    <w:rsid w:val="0038616B"/>
    <w:rsid w:val="00387060"/>
    <w:rsid w:val="00387DCA"/>
    <w:rsid w:val="003900BD"/>
    <w:rsid w:val="00390B4F"/>
    <w:rsid w:val="003938B1"/>
    <w:rsid w:val="0039515E"/>
    <w:rsid w:val="00396766"/>
    <w:rsid w:val="00396D1C"/>
    <w:rsid w:val="003A19C7"/>
    <w:rsid w:val="003A4CDB"/>
    <w:rsid w:val="003B3B58"/>
    <w:rsid w:val="003B77D0"/>
    <w:rsid w:val="003B7EE7"/>
    <w:rsid w:val="003C000D"/>
    <w:rsid w:val="003C08F5"/>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524FC"/>
    <w:rsid w:val="00553629"/>
    <w:rsid w:val="00554668"/>
    <w:rsid w:val="00555DCE"/>
    <w:rsid w:val="00556519"/>
    <w:rsid w:val="005615FB"/>
    <w:rsid w:val="00563A07"/>
    <w:rsid w:val="00564EDE"/>
    <w:rsid w:val="00570D05"/>
    <w:rsid w:val="00570D18"/>
    <w:rsid w:val="00573201"/>
    <w:rsid w:val="00576495"/>
    <w:rsid w:val="00576B51"/>
    <w:rsid w:val="005807A0"/>
    <w:rsid w:val="00596832"/>
    <w:rsid w:val="00597404"/>
    <w:rsid w:val="005A0320"/>
    <w:rsid w:val="005A0A07"/>
    <w:rsid w:val="005A17F7"/>
    <w:rsid w:val="005A3C5E"/>
    <w:rsid w:val="005A45E5"/>
    <w:rsid w:val="005A69F6"/>
    <w:rsid w:val="005B3CB8"/>
    <w:rsid w:val="005B47B8"/>
    <w:rsid w:val="005B4E60"/>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6991"/>
    <w:rsid w:val="00730B3C"/>
    <w:rsid w:val="00735715"/>
    <w:rsid w:val="0073640A"/>
    <w:rsid w:val="007407FF"/>
    <w:rsid w:val="00741920"/>
    <w:rsid w:val="0074329A"/>
    <w:rsid w:val="0075320E"/>
    <w:rsid w:val="0075609E"/>
    <w:rsid w:val="007562C3"/>
    <w:rsid w:val="00756D62"/>
    <w:rsid w:val="007609D6"/>
    <w:rsid w:val="0076209E"/>
    <w:rsid w:val="007658C0"/>
    <w:rsid w:val="00766851"/>
    <w:rsid w:val="0076742E"/>
    <w:rsid w:val="007742A4"/>
    <w:rsid w:val="007779DF"/>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4602"/>
    <w:rsid w:val="00895566"/>
    <w:rsid w:val="00897648"/>
    <w:rsid w:val="008A20B4"/>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1CA"/>
    <w:rsid w:val="00920349"/>
    <w:rsid w:val="0092342B"/>
    <w:rsid w:val="0092403F"/>
    <w:rsid w:val="00926046"/>
    <w:rsid w:val="00927481"/>
    <w:rsid w:val="00927F40"/>
    <w:rsid w:val="00930A38"/>
    <w:rsid w:val="0093338D"/>
    <w:rsid w:val="00940CB1"/>
    <w:rsid w:val="00941200"/>
    <w:rsid w:val="00944A28"/>
    <w:rsid w:val="00944A6F"/>
    <w:rsid w:val="009458A2"/>
    <w:rsid w:val="00947C7C"/>
    <w:rsid w:val="00950F2C"/>
    <w:rsid w:val="009540AC"/>
    <w:rsid w:val="00955571"/>
    <w:rsid w:val="00955B89"/>
    <w:rsid w:val="009622BD"/>
    <w:rsid w:val="0096652E"/>
    <w:rsid w:val="009670E6"/>
    <w:rsid w:val="00973B64"/>
    <w:rsid w:val="0098084B"/>
    <w:rsid w:val="0098532E"/>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3050"/>
    <w:rsid w:val="00B13340"/>
    <w:rsid w:val="00B13415"/>
    <w:rsid w:val="00B13FD0"/>
    <w:rsid w:val="00B14A50"/>
    <w:rsid w:val="00B17F1D"/>
    <w:rsid w:val="00B20762"/>
    <w:rsid w:val="00B2108B"/>
    <w:rsid w:val="00B330EE"/>
    <w:rsid w:val="00B34D14"/>
    <w:rsid w:val="00B35EA5"/>
    <w:rsid w:val="00B3777E"/>
    <w:rsid w:val="00B4104A"/>
    <w:rsid w:val="00B45FEE"/>
    <w:rsid w:val="00B466A0"/>
    <w:rsid w:val="00B46A6B"/>
    <w:rsid w:val="00B50CAA"/>
    <w:rsid w:val="00B5213E"/>
    <w:rsid w:val="00B52441"/>
    <w:rsid w:val="00B5250C"/>
    <w:rsid w:val="00B548CF"/>
    <w:rsid w:val="00B64946"/>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570"/>
    <w:rsid w:val="00BC4E22"/>
    <w:rsid w:val="00BD05C6"/>
    <w:rsid w:val="00BD0724"/>
    <w:rsid w:val="00BD2232"/>
    <w:rsid w:val="00BD28E0"/>
    <w:rsid w:val="00BD65B5"/>
    <w:rsid w:val="00BD6FF0"/>
    <w:rsid w:val="00BE01ED"/>
    <w:rsid w:val="00BE3247"/>
    <w:rsid w:val="00BE45C7"/>
    <w:rsid w:val="00BF48AC"/>
    <w:rsid w:val="00BF54B6"/>
    <w:rsid w:val="00BF69EC"/>
    <w:rsid w:val="00BF7AAD"/>
    <w:rsid w:val="00C005A3"/>
    <w:rsid w:val="00C00B3C"/>
    <w:rsid w:val="00C015C1"/>
    <w:rsid w:val="00C04D5C"/>
    <w:rsid w:val="00C0551D"/>
    <w:rsid w:val="00C05874"/>
    <w:rsid w:val="00C07423"/>
    <w:rsid w:val="00C10706"/>
    <w:rsid w:val="00C13408"/>
    <w:rsid w:val="00C13931"/>
    <w:rsid w:val="00C164B8"/>
    <w:rsid w:val="00C16FEF"/>
    <w:rsid w:val="00C17961"/>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D40"/>
    <w:rsid w:val="00D81927"/>
    <w:rsid w:val="00D82885"/>
    <w:rsid w:val="00D83075"/>
    <w:rsid w:val="00D83735"/>
    <w:rsid w:val="00D83DE5"/>
    <w:rsid w:val="00D900E9"/>
    <w:rsid w:val="00D917BC"/>
    <w:rsid w:val="00D92269"/>
    <w:rsid w:val="00D92832"/>
    <w:rsid w:val="00D955D5"/>
    <w:rsid w:val="00D956AC"/>
    <w:rsid w:val="00D95E2C"/>
    <w:rsid w:val="00D979D3"/>
    <w:rsid w:val="00DA5067"/>
    <w:rsid w:val="00DA6656"/>
    <w:rsid w:val="00DB1120"/>
    <w:rsid w:val="00DB19FE"/>
    <w:rsid w:val="00DB5660"/>
    <w:rsid w:val="00DB60BE"/>
    <w:rsid w:val="00DB6DA0"/>
    <w:rsid w:val="00DC5F5C"/>
    <w:rsid w:val="00DD2F71"/>
    <w:rsid w:val="00DD6168"/>
    <w:rsid w:val="00DD67CB"/>
    <w:rsid w:val="00DD6A58"/>
    <w:rsid w:val="00DD6EC5"/>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30358"/>
    <w:rsid w:val="00E30A16"/>
    <w:rsid w:val="00E30B92"/>
    <w:rsid w:val="00E33A3C"/>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96A"/>
    <w:rsid w:val="00EA5B21"/>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7AF2"/>
    <w:rsid w:val="00F401AB"/>
    <w:rsid w:val="00F40CDB"/>
    <w:rsid w:val="00F461CD"/>
    <w:rsid w:val="00F5269D"/>
    <w:rsid w:val="00F537BF"/>
    <w:rsid w:val="00F53BC2"/>
    <w:rsid w:val="00F6161A"/>
    <w:rsid w:val="00F620F3"/>
    <w:rsid w:val="00F64E03"/>
    <w:rsid w:val="00F65DAD"/>
    <w:rsid w:val="00F669C6"/>
    <w:rsid w:val="00F66B78"/>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36</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34</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11</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12</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10</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13</b:RefOrder>
  </b:Source>
  <b:Source>
    <b:Tag>Postman</b:Tag>
    <b:SourceType>InternetSite</b:SourceType>
    <b:Guid>{D50E8CB0-F160-484D-AFD4-FC2170553E11}</b:Guid>
    <b:Title>Postman</b:Title>
    <b:YearAccessed>2017</b:YearAccessed>
    <b:MonthAccessed>november</b:MonthAccessed>
    <b:DayAccessed>24</b:DayAccessed>
    <b:URL>https://www.getpostman.com/</b:URL>
    <b:RefOrder>14</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15</b:RefOrder>
  </b:Source>
  <b:Source>
    <b:Tag>VSCode</b:Tag>
    <b:SourceType>InternetSite</b:SourceType>
    <b:Guid>{11F147FE-B15D-47B2-A709-36F4C456D418}</b:Guid>
    <b:Title>VS Code</b:Title>
    <b:YearAccessed>2017</b:YearAccessed>
    <b:MonthAccessed>november</b:MonthAccessed>
    <b:DayAccessed>24</b:DayAccessed>
    <b:URL>https://code.visualstudio.com/</b:URL>
    <b:RefOrder>16</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17</b:RefOrder>
  </b:Source>
  <b:Source>
    <b:Tag>Angular</b:Tag>
    <b:SourceType>InternetSite</b:SourceType>
    <b:Guid>{10CFABDB-05B5-48DF-8E7C-9A3C60A57334}</b:Guid>
    <b:Title>Angular</b:Title>
    <b:YearAccessed>2017</b:YearAccessed>
    <b:MonthAccessed>november</b:MonthAccessed>
    <b:DayAccessed>25</b:DayAccessed>
    <b:URL>https://angular.io/docs</b:URL>
    <b:RefOrder>2</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3</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s>
</file>

<file path=customXml/itemProps1.xml><?xml version="1.0" encoding="utf-8"?>
<ds:datastoreItem xmlns:ds="http://schemas.openxmlformats.org/officeDocument/2006/customXml" ds:itemID="{9031548A-08B6-4A63-94CE-B00A6D25F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10904</TotalTime>
  <Pages>62</Pages>
  <Words>12181</Words>
  <Characters>69436</Characters>
  <Application>Microsoft Office Word</Application>
  <DocSecurity>0</DocSecurity>
  <Lines>578</Lines>
  <Paragraphs>162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81455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39</cp:revision>
  <cp:lastPrinted>2002-07-08T12:51:00Z</cp:lastPrinted>
  <dcterms:created xsi:type="dcterms:W3CDTF">2015-10-19T08:48:00Z</dcterms:created>
  <dcterms:modified xsi:type="dcterms:W3CDTF">2017-12-03T13:29:00Z</dcterms:modified>
</cp:coreProperties>
</file>