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274A39"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702B0BFF" w14:textId="111032DD" w:rsidR="00842D79"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267024" w:history="1">
        <w:r w:rsidR="00842D79" w:rsidRPr="005C7516">
          <w:rPr>
            <w:rStyle w:val="Hyperlink"/>
            <w:noProof/>
          </w:rPr>
          <w:t>Összefoglaló</w:t>
        </w:r>
        <w:r w:rsidR="00842D79">
          <w:rPr>
            <w:noProof/>
            <w:webHidden/>
          </w:rPr>
          <w:tab/>
        </w:r>
        <w:r w:rsidR="00842D79">
          <w:rPr>
            <w:noProof/>
            <w:webHidden/>
          </w:rPr>
          <w:fldChar w:fldCharType="begin"/>
        </w:r>
        <w:r w:rsidR="00842D79">
          <w:rPr>
            <w:noProof/>
            <w:webHidden/>
          </w:rPr>
          <w:instrText xml:space="preserve"> PAGEREF _Toc500267024 \h </w:instrText>
        </w:r>
        <w:r w:rsidR="00842D79">
          <w:rPr>
            <w:noProof/>
            <w:webHidden/>
          </w:rPr>
        </w:r>
        <w:r w:rsidR="00842D79">
          <w:rPr>
            <w:noProof/>
            <w:webHidden/>
          </w:rPr>
          <w:fldChar w:fldCharType="separate"/>
        </w:r>
        <w:r w:rsidR="00842D79">
          <w:rPr>
            <w:noProof/>
            <w:webHidden/>
          </w:rPr>
          <w:t>5</w:t>
        </w:r>
        <w:r w:rsidR="00842D79">
          <w:rPr>
            <w:noProof/>
            <w:webHidden/>
          </w:rPr>
          <w:fldChar w:fldCharType="end"/>
        </w:r>
      </w:hyperlink>
    </w:p>
    <w:p w14:paraId="3E7826DB" w14:textId="72107BBF" w:rsidR="00842D79" w:rsidRDefault="00B32967">
      <w:pPr>
        <w:pStyle w:val="TOC1"/>
        <w:rPr>
          <w:rFonts w:asciiTheme="minorHAnsi" w:eastAsiaTheme="minorEastAsia" w:hAnsiTheme="minorHAnsi" w:cstheme="minorBidi"/>
          <w:b w:val="0"/>
          <w:noProof/>
          <w:sz w:val="22"/>
          <w:szCs w:val="22"/>
          <w:lang w:val="en-US"/>
        </w:rPr>
      </w:pPr>
      <w:hyperlink w:anchor="_Toc500267025" w:history="1">
        <w:r w:rsidR="00842D79" w:rsidRPr="005C7516">
          <w:rPr>
            <w:rStyle w:val="Hyperlink"/>
            <w:noProof/>
          </w:rPr>
          <w:t>Abstract</w:t>
        </w:r>
        <w:r w:rsidR="00842D79">
          <w:rPr>
            <w:noProof/>
            <w:webHidden/>
          </w:rPr>
          <w:tab/>
        </w:r>
        <w:r w:rsidR="00842D79">
          <w:rPr>
            <w:noProof/>
            <w:webHidden/>
          </w:rPr>
          <w:fldChar w:fldCharType="begin"/>
        </w:r>
        <w:r w:rsidR="00842D79">
          <w:rPr>
            <w:noProof/>
            <w:webHidden/>
          </w:rPr>
          <w:instrText xml:space="preserve"> PAGEREF _Toc500267025 \h </w:instrText>
        </w:r>
        <w:r w:rsidR="00842D79">
          <w:rPr>
            <w:noProof/>
            <w:webHidden/>
          </w:rPr>
        </w:r>
        <w:r w:rsidR="00842D79">
          <w:rPr>
            <w:noProof/>
            <w:webHidden/>
          </w:rPr>
          <w:fldChar w:fldCharType="separate"/>
        </w:r>
        <w:r w:rsidR="00842D79">
          <w:rPr>
            <w:noProof/>
            <w:webHidden/>
          </w:rPr>
          <w:t>6</w:t>
        </w:r>
        <w:r w:rsidR="00842D79">
          <w:rPr>
            <w:noProof/>
            <w:webHidden/>
          </w:rPr>
          <w:fldChar w:fldCharType="end"/>
        </w:r>
      </w:hyperlink>
    </w:p>
    <w:p w14:paraId="227764B8" w14:textId="3BA0653B" w:rsidR="00842D79" w:rsidRDefault="00B32967">
      <w:pPr>
        <w:pStyle w:val="TOC1"/>
        <w:rPr>
          <w:rFonts w:asciiTheme="minorHAnsi" w:eastAsiaTheme="minorEastAsia" w:hAnsiTheme="minorHAnsi" w:cstheme="minorBidi"/>
          <w:b w:val="0"/>
          <w:noProof/>
          <w:sz w:val="22"/>
          <w:szCs w:val="22"/>
          <w:lang w:val="en-US"/>
        </w:rPr>
      </w:pPr>
      <w:hyperlink w:anchor="_Toc500267026" w:history="1">
        <w:r w:rsidR="00842D79" w:rsidRPr="005C7516">
          <w:rPr>
            <w:rStyle w:val="Hyperlink"/>
            <w:noProof/>
          </w:rPr>
          <w:t>1 Bevezetés</w:t>
        </w:r>
        <w:r w:rsidR="00842D79">
          <w:rPr>
            <w:noProof/>
            <w:webHidden/>
          </w:rPr>
          <w:tab/>
        </w:r>
        <w:r w:rsidR="00842D79">
          <w:rPr>
            <w:noProof/>
            <w:webHidden/>
          </w:rPr>
          <w:fldChar w:fldCharType="begin"/>
        </w:r>
        <w:r w:rsidR="00842D79">
          <w:rPr>
            <w:noProof/>
            <w:webHidden/>
          </w:rPr>
          <w:instrText xml:space="preserve"> PAGEREF _Toc500267026 \h </w:instrText>
        </w:r>
        <w:r w:rsidR="00842D79">
          <w:rPr>
            <w:noProof/>
            <w:webHidden/>
          </w:rPr>
        </w:r>
        <w:r w:rsidR="00842D79">
          <w:rPr>
            <w:noProof/>
            <w:webHidden/>
          </w:rPr>
          <w:fldChar w:fldCharType="separate"/>
        </w:r>
        <w:r w:rsidR="00842D79">
          <w:rPr>
            <w:noProof/>
            <w:webHidden/>
          </w:rPr>
          <w:t>7</w:t>
        </w:r>
        <w:r w:rsidR="00842D79">
          <w:rPr>
            <w:noProof/>
            <w:webHidden/>
          </w:rPr>
          <w:fldChar w:fldCharType="end"/>
        </w:r>
      </w:hyperlink>
    </w:p>
    <w:p w14:paraId="595FB36B" w14:textId="670435B7" w:rsidR="00842D79" w:rsidRDefault="00B32967">
      <w:pPr>
        <w:pStyle w:val="TOC1"/>
        <w:rPr>
          <w:rFonts w:asciiTheme="minorHAnsi" w:eastAsiaTheme="minorEastAsia" w:hAnsiTheme="minorHAnsi" w:cstheme="minorBidi"/>
          <w:b w:val="0"/>
          <w:noProof/>
          <w:sz w:val="22"/>
          <w:szCs w:val="22"/>
          <w:lang w:val="en-US"/>
        </w:rPr>
      </w:pPr>
      <w:hyperlink w:anchor="_Toc500267027" w:history="1">
        <w:r w:rsidR="00842D79" w:rsidRPr="005C7516">
          <w:rPr>
            <w:rStyle w:val="Hyperlink"/>
            <w:noProof/>
          </w:rPr>
          <w:t>2 Technológiák</w:t>
        </w:r>
        <w:r w:rsidR="00842D79">
          <w:rPr>
            <w:noProof/>
            <w:webHidden/>
          </w:rPr>
          <w:tab/>
        </w:r>
        <w:r w:rsidR="00842D79">
          <w:rPr>
            <w:noProof/>
            <w:webHidden/>
          </w:rPr>
          <w:fldChar w:fldCharType="begin"/>
        </w:r>
        <w:r w:rsidR="00842D79">
          <w:rPr>
            <w:noProof/>
            <w:webHidden/>
          </w:rPr>
          <w:instrText xml:space="preserve"> PAGEREF _Toc500267027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47730223" w14:textId="5FF1013C"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28" w:history="1">
        <w:r w:rsidR="00842D79" w:rsidRPr="005C7516">
          <w:rPr>
            <w:rStyle w:val="Hyperlink"/>
            <w:noProof/>
          </w:rPr>
          <w:t>2.1 Frontend</w:t>
        </w:r>
        <w:r w:rsidR="00842D79">
          <w:rPr>
            <w:noProof/>
            <w:webHidden/>
          </w:rPr>
          <w:tab/>
        </w:r>
        <w:r w:rsidR="00842D79">
          <w:rPr>
            <w:noProof/>
            <w:webHidden/>
          </w:rPr>
          <w:fldChar w:fldCharType="begin"/>
        </w:r>
        <w:r w:rsidR="00842D79">
          <w:rPr>
            <w:noProof/>
            <w:webHidden/>
          </w:rPr>
          <w:instrText xml:space="preserve"> PAGEREF _Toc500267028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2225D2A2" w14:textId="69E0D08E"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29" w:history="1">
        <w:r w:rsidR="00842D79" w:rsidRPr="005C7516">
          <w:rPr>
            <w:rStyle w:val="Hyperlink"/>
            <w:noProof/>
          </w:rPr>
          <w:t>2.2 Backend</w:t>
        </w:r>
        <w:r w:rsidR="00842D79">
          <w:rPr>
            <w:noProof/>
            <w:webHidden/>
          </w:rPr>
          <w:tab/>
        </w:r>
        <w:r w:rsidR="00842D79">
          <w:rPr>
            <w:noProof/>
            <w:webHidden/>
          </w:rPr>
          <w:fldChar w:fldCharType="begin"/>
        </w:r>
        <w:r w:rsidR="00842D79">
          <w:rPr>
            <w:noProof/>
            <w:webHidden/>
          </w:rPr>
          <w:instrText xml:space="preserve"> PAGEREF _Toc500267029 \h </w:instrText>
        </w:r>
        <w:r w:rsidR="00842D79">
          <w:rPr>
            <w:noProof/>
            <w:webHidden/>
          </w:rPr>
        </w:r>
        <w:r w:rsidR="00842D79">
          <w:rPr>
            <w:noProof/>
            <w:webHidden/>
          </w:rPr>
          <w:fldChar w:fldCharType="separate"/>
        </w:r>
        <w:r w:rsidR="00842D79">
          <w:rPr>
            <w:noProof/>
            <w:webHidden/>
          </w:rPr>
          <w:t>9</w:t>
        </w:r>
        <w:r w:rsidR="00842D79">
          <w:rPr>
            <w:noProof/>
            <w:webHidden/>
          </w:rPr>
          <w:fldChar w:fldCharType="end"/>
        </w:r>
      </w:hyperlink>
    </w:p>
    <w:p w14:paraId="200E4321" w14:textId="75FE6F4E"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0" w:history="1">
        <w:r w:rsidR="00842D79" w:rsidRPr="005C7516">
          <w:rPr>
            <w:rStyle w:val="Hyperlink"/>
            <w:noProof/>
          </w:rPr>
          <w:t>2.3 Dropbox</w:t>
        </w:r>
        <w:r w:rsidR="00842D79">
          <w:rPr>
            <w:noProof/>
            <w:webHidden/>
          </w:rPr>
          <w:tab/>
        </w:r>
        <w:r w:rsidR="00842D79">
          <w:rPr>
            <w:noProof/>
            <w:webHidden/>
          </w:rPr>
          <w:fldChar w:fldCharType="begin"/>
        </w:r>
        <w:r w:rsidR="00842D79">
          <w:rPr>
            <w:noProof/>
            <w:webHidden/>
          </w:rPr>
          <w:instrText xml:space="preserve"> PAGEREF _Toc500267030 \h </w:instrText>
        </w:r>
        <w:r w:rsidR="00842D79">
          <w:rPr>
            <w:noProof/>
            <w:webHidden/>
          </w:rPr>
        </w:r>
        <w:r w:rsidR="00842D79">
          <w:rPr>
            <w:noProof/>
            <w:webHidden/>
          </w:rPr>
          <w:fldChar w:fldCharType="separate"/>
        </w:r>
        <w:r w:rsidR="00842D79">
          <w:rPr>
            <w:noProof/>
            <w:webHidden/>
          </w:rPr>
          <w:t>10</w:t>
        </w:r>
        <w:r w:rsidR="00842D79">
          <w:rPr>
            <w:noProof/>
            <w:webHidden/>
          </w:rPr>
          <w:fldChar w:fldCharType="end"/>
        </w:r>
      </w:hyperlink>
    </w:p>
    <w:p w14:paraId="5E321E41" w14:textId="51972FF6"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1" w:history="1">
        <w:r w:rsidR="00842D79" w:rsidRPr="005C7516">
          <w:rPr>
            <w:rStyle w:val="Hyperlink"/>
            <w:noProof/>
          </w:rPr>
          <w:t>2.4 Raspberry PI</w:t>
        </w:r>
        <w:r w:rsidR="00842D79">
          <w:rPr>
            <w:noProof/>
            <w:webHidden/>
          </w:rPr>
          <w:tab/>
        </w:r>
        <w:r w:rsidR="00842D79">
          <w:rPr>
            <w:noProof/>
            <w:webHidden/>
          </w:rPr>
          <w:fldChar w:fldCharType="begin"/>
        </w:r>
        <w:r w:rsidR="00842D79">
          <w:rPr>
            <w:noProof/>
            <w:webHidden/>
          </w:rPr>
          <w:instrText xml:space="preserve"> PAGEREF _Toc500267031 \h </w:instrText>
        </w:r>
        <w:r w:rsidR="00842D79">
          <w:rPr>
            <w:noProof/>
            <w:webHidden/>
          </w:rPr>
        </w:r>
        <w:r w:rsidR="00842D79">
          <w:rPr>
            <w:noProof/>
            <w:webHidden/>
          </w:rPr>
          <w:fldChar w:fldCharType="separate"/>
        </w:r>
        <w:r w:rsidR="00842D79">
          <w:rPr>
            <w:noProof/>
            <w:webHidden/>
          </w:rPr>
          <w:t>11</w:t>
        </w:r>
        <w:r w:rsidR="00842D79">
          <w:rPr>
            <w:noProof/>
            <w:webHidden/>
          </w:rPr>
          <w:fldChar w:fldCharType="end"/>
        </w:r>
      </w:hyperlink>
    </w:p>
    <w:p w14:paraId="43BF9894" w14:textId="6F317EA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32" w:history="1">
        <w:r w:rsidR="00842D79" w:rsidRPr="005C7516">
          <w:rPr>
            <w:rStyle w:val="Hyperlink"/>
            <w:noProof/>
          </w:rPr>
          <w:t>2.4.1 Raspbian</w:t>
        </w:r>
        <w:r w:rsidR="00842D79">
          <w:rPr>
            <w:noProof/>
            <w:webHidden/>
          </w:rPr>
          <w:tab/>
        </w:r>
        <w:r w:rsidR="00842D79">
          <w:rPr>
            <w:noProof/>
            <w:webHidden/>
          </w:rPr>
          <w:fldChar w:fldCharType="begin"/>
        </w:r>
        <w:r w:rsidR="00842D79">
          <w:rPr>
            <w:noProof/>
            <w:webHidden/>
          </w:rPr>
          <w:instrText xml:space="preserve"> PAGEREF _Toc500267032 \h </w:instrText>
        </w:r>
        <w:r w:rsidR="00842D79">
          <w:rPr>
            <w:noProof/>
            <w:webHidden/>
          </w:rPr>
        </w:r>
        <w:r w:rsidR="00842D79">
          <w:rPr>
            <w:noProof/>
            <w:webHidden/>
          </w:rPr>
          <w:fldChar w:fldCharType="separate"/>
        </w:r>
        <w:r w:rsidR="00842D79">
          <w:rPr>
            <w:noProof/>
            <w:webHidden/>
          </w:rPr>
          <w:t>13</w:t>
        </w:r>
        <w:r w:rsidR="00842D79">
          <w:rPr>
            <w:noProof/>
            <w:webHidden/>
          </w:rPr>
          <w:fldChar w:fldCharType="end"/>
        </w:r>
      </w:hyperlink>
    </w:p>
    <w:p w14:paraId="284D2E00" w14:textId="119EFB85" w:rsidR="00842D79" w:rsidRDefault="00B32967">
      <w:pPr>
        <w:pStyle w:val="TOC1"/>
        <w:rPr>
          <w:rFonts w:asciiTheme="minorHAnsi" w:eastAsiaTheme="minorEastAsia" w:hAnsiTheme="minorHAnsi" w:cstheme="minorBidi"/>
          <w:b w:val="0"/>
          <w:noProof/>
          <w:sz w:val="22"/>
          <w:szCs w:val="22"/>
          <w:lang w:val="en-US"/>
        </w:rPr>
      </w:pPr>
      <w:hyperlink w:anchor="_Toc500267033" w:history="1">
        <w:r w:rsidR="00842D79" w:rsidRPr="005C7516">
          <w:rPr>
            <w:rStyle w:val="Hyperlink"/>
            <w:noProof/>
          </w:rPr>
          <w:t>3 Specifikáció</w:t>
        </w:r>
        <w:r w:rsidR="00842D79">
          <w:rPr>
            <w:noProof/>
            <w:webHidden/>
          </w:rPr>
          <w:tab/>
        </w:r>
        <w:r w:rsidR="00842D79">
          <w:rPr>
            <w:noProof/>
            <w:webHidden/>
          </w:rPr>
          <w:fldChar w:fldCharType="begin"/>
        </w:r>
        <w:r w:rsidR="00842D79">
          <w:rPr>
            <w:noProof/>
            <w:webHidden/>
          </w:rPr>
          <w:instrText xml:space="preserve"> PAGEREF _Toc500267033 \h </w:instrText>
        </w:r>
        <w:r w:rsidR="00842D79">
          <w:rPr>
            <w:noProof/>
            <w:webHidden/>
          </w:rPr>
        </w:r>
        <w:r w:rsidR="00842D79">
          <w:rPr>
            <w:noProof/>
            <w:webHidden/>
          </w:rPr>
          <w:fldChar w:fldCharType="separate"/>
        </w:r>
        <w:r w:rsidR="00842D79">
          <w:rPr>
            <w:noProof/>
            <w:webHidden/>
          </w:rPr>
          <w:t>14</w:t>
        </w:r>
        <w:r w:rsidR="00842D79">
          <w:rPr>
            <w:noProof/>
            <w:webHidden/>
          </w:rPr>
          <w:fldChar w:fldCharType="end"/>
        </w:r>
      </w:hyperlink>
    </w:p>
    <w:p w14:paraId="33EA6D60" w14:textId="435845CC"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4" w:history="1">
        <w:r w:rsidR="00842D79" w:rsidRPr="005C7516">
          <w:rPr>
            <w:rStyle w:val="Hyperlink"/>
            <w:noProof/>
          </w:rPr>
          <w:t>3.1 Felhasználási esetek</w:t>
        </w:r>
        <w:r w:rsidR="00842D79">
          <w:rPr>
            <w:noProof/>
            <w:webHidden/>
          </w:rPr>
          <w:tab/>
        </w:r>
        <w:r w:rsidR="00842D79">
          <w:rPr>
            <w:noProof/>
            <w:webHidden/>
          </w:rPr>
          <w:fldChar w:fldCharType="begin"/>
        </w:r>
        <w:r w:rsidR="00842D79">
          <w:rPr>
            <w:noProof/>
            <w:webHidden/>
          </w:rPr>
          <w:instrText xml:space="preserve"> PAGEREF _Toc500267034 \h </w:instrText>
        </w:r>
        <w:r w:rsidR="00842D79">
          <w:rPr>
            <w:noProof/>
            <w:webHidden/>
          </w:rPr>
        </w:r>
        <w:r w:rsidR="00842D79">
          <w:rPr>
            <w:noProof/>
            <w:webHidden/>
          </w:rPr>
          <w:fldChar w:fldCharType="separate"/>
        </w:r>
        <w:r w:rsidR="00842D79">
          <w:rPr>
            <w:noProof/>
            <w:webHidden/>
          </w:rPr>
          <w:t>16</w:t>
        </w:r>
        <w:r w:rsidR="00842D79">
          <w:rPr>
            <w:noProof/>
            <w:webHidden/>
          </w:rPr>
          <w:fldChar w:fldCharType="end"/>
        </w:r>
      </w:hyperlink>
    </w:p>
    <w:p w14:paraId="4372B844" w14:textId="16B9C85A" w:rsidR="00842D79" w:rsidRDefault="00B32967">
      <w:pPr>
        <w:pStyle w:val="TOC1"/>
        <w:rPr>
          <w:rFonts w:asciiTheme="minorHAnsi" w:eastAsiaTheme="minorEastAsia" w:hAnsiTheme="minorHAnsi" w:cstheme="minorBidi"/>
          <w:b w:val="0"/>
          <w:noProof/>
          <w:sz w:val="22"/>
          <w:szCs w:val="22"/>
          <w:lang w:val="en-US"/>
        </w:rPr>
      </w:pPr>
      <w:hyperlink w:anchor="_Toc500267035" w:history="1">
        <w:r w:rsidR="00842D79" w:rsidRPr="005C7516">
          <w:rPr>
            <w:rStyle w:val="Hyperlink"/>
            <w:noProof/>
          </w:rPr>
          <w:t>4 Tervezés és fejlesztés</w:t>
        </w:r>
        <w:r w:rsidR="00842D79">
          <w:rPr>
            <w:noProof/>
            <w:webHidden/>
          </w:rPr>
          <w:tab/>
        </w:r>
        <w:r w:rsidR="00842D79">
          <w:rPr>
            <w:noProof/>
            <w:webHidden/>
          </w:rPr>
          <w:fldChar w:fldCharType="begin"/>
        </w:r>
        <w:r w:rsidR="00842D79">
          <w:rPr>
            <w:noProof/>
            <w:webHidden/>
          </w:rPr>
          <w:instrText xml:space="preserve"> PAGEREF _Toc500267035 \h </w:instrText>
        </w:r>
        <w:r w:rsidR="00842D79">
          <w:rPr>
            <w:noProof/>
            <w:webHidden/>
          </w:rPr>
        </w:r>
        <w:r w:rsidR="00842D79">
          <w:rPr>
            <w:noProof/>
            <w:webHidden/>
          </w:rPr>
          <w:fldChar w:fldCharType="separate"/>
        </w:r>
        <w:r w:rsidR="00842D79">
          <w:rPr>
            <w:noProof/>
            <w:webHidden/>
          </w:rPr>
          <w:t>19</w:t>
        </w:r>
        <w:r w:rsidR="00842D79">
          <w:rPr>
            <w:noProof/>
            <w:webHidden/>
          </w:rPr>
          <w:fldChar w:fldCharType="end"/>
        </w:r>
      </w:hyperlink>
    </w:p>
    <w:p w14:paraId="2313F1FB" w14:textId="283EE4F8"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6" w:history="1">
        <w:r w:rsidR="00842D79" w:rsidRPr="005C7516">
          <w:rPr>
            <w:rStyle w:val="Hyperlink"/>
            <w:noProof/>
          </w:rPr>
          <w:t>4.1 Architektúra</w:t>
        </w:r>
        <w:r w:rsidR="00842D79">
          <w:rPr>
            <w:noProof/>
            <w:webHidden/>
          </w:rPr>
          <w:tab/>
        </w:r>
        <w:r w:rsidR="00842D79">
          <w:rPr>
            <w:noProof/>
            <w:webHidden/>
          </w:rPr>
          <w:fldChar w:fldCharType="begin"/>
        </w:r>
        <w:r w:rsidR="00842D79">
          <w:rPr>
            <w:noProof/>
            <w:webHidden/>
          </w:rPr>
          <w:instrText xml:space="preserve"> PAGEREF _Toc500267036 \h </w:instrText>
        </w:r>
        <w:r w:rsidR="00842D79">
          <w:rPr>
            <w:noProof/>
            <w:webHidden/>
          </w:rPr>
        </w:r>
        <w:r w:rsidR="00842D79">
          <w:rPr>
            <w:noProof/>
            <w:webHidden/>
          </w:rPr>
          <w:fldChar w:fldCharType="separate"/>
        </w:r>
        <w:r w:rsidR="00842D79">
          <w:rPr>
            <w:noProof/>
            <w:webHidden/>
          </w:rPr>
          <w:t>19</w:t>
        </w:r>
        <w:r w:rsidR="00842D79">
          <w:rPr>
            <w:noProof/>
            <w:webHidden/>
          </w:rPr>
          <w:fldChar w:fldCharType="end"/>
        </w:r>
      </w:hyperlink>
    </w:p>
    <w:p w14:paraId="4F36E587" w14:textId="0C61DE3D"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7" w:history="1">
        <w:r w:rsidR="00842D79" w:rsidRPr="005C7516">
          <w:rPr>
            <w:rStyle w:val="Hyperlink"/>
            <w:noProof/>
          </w:rPr>
          <w:t>4.2 Fejlesztőkörnyezet bemutatása</w:t>
        </w:r>
        <w:r w:rsidR="00842D79">
          <w:rPr>
            <w:noProof/>
            <w:webHidden/>
          </w:rPr>
          <w:tab/>
        </w:r>
        <w:r w:rsidR="00842D79">
          <w:rPr>
            <w:noProof/>
            <w:webHidden/>
          </w:rPr>
          <w:fldChar w:fldCharType="begin"/>
        </w:r>
        <w:r w:rsidR="00842D79">
          <w:rPr>
            <w:noProof/>
            <w:webHidden/>
          </w:rPr>
          <w:instrText xml:space="preserve"> PAGEREF _Toc500267037 \h </w:instrText>
        </w:r>
        <w:r w:rsidR="00842D79">
          <w:rPr>
            <w:noProof/>
            <w:webHidden/>
          </w:rPr>
        </w:r>
        <w:r w:rsidR="00842D79">
          <w:rPr>
            <w:noProof/>
            <w:webHidden/>
          </w:rPr>
          <w:fldChar w:fldCharType="separate"/>
        </w:r>
        <w:r w:rsidR="00842D79">
          <w:rPr>
            <w:noProof/>
            <w:webHidden/>
          </w:rPr>
          <w:t>20</w:t>
        </w:r>
        <w:r w:rsidR="00842D79">
          <w:rPr>
            <w:noProof/>
            <w:webHidden/>
          </w:rPr>
          <w:fldChar w:fldCharType="end"/>
        </w:r>
      </w:hyperlink>
    </w:p>
    <w:p w14:paraId="0810407E" w14:textId="169A150D"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8" w:history="1">
        <w:r w:rsidR="00842D79" w:rsidRPr="005C7516">
          <w:rPr>
            <w:rStyle w:val="Hyperlink"/>
            <w:noProof/>
          </w:rPr>
          <w:t>4.3 Telepítő script</w:t>
        </w:r>
        <w:r w:rsidR="00842D79">
          <w:rPr>
            <w:noProof/>
            <w:webHidden/>
          </w:rPr>
          <w:tab/>
        </w:r>
        <w:r w:rsidR="00842D79">
          <w:rPr>
            <w:noProof/>
            <w:webHidden/>
          </w:rPr>
          <w:fldChar w:fldCharType="begin"/>
        </w:r>
        <w:r w:rsidR="00842D79">
          <w:rPr>
            <w:noProof/>
            <w:webHidden/>
          </w:rPr>
          <w:instrText xml:space="preserve"> PAGEREF _Toc500267038 \h </w:instrText>
        </w:r>
        <w:r w:rsidR="00842D79">
          <w:rPr>
            <w:noProof/>
            <w:webHidden/>
          </w:rPr>
        </w:r>
        <w:r w:rsidR="00842D79">
          <w:rPr>
            <w:noProof/>
            <w:webHidden/>
          </w:rPr>
          <w:fldChar w:fldCharType="separate"/>
        </w:r>
        <w:r w:rsidR="00842D79">
          <w:rPr>
            <w:noProof/>
            <w:webHidden/>
          </w:rPr>
          <w:t>20</w:t>
        </w:r>
        <w:r w:rsidR="00842D79">
          <w:rPr>
            <w:noProof/>
            <w:webHidden/>
          </w:rPr>
          <w:fldChar w:fldCharType="end"/>
        </w:r>
      </w:hyperlink>
    </w:p>
    <w:p w14:paraId="7286CA15" w14:textId="06176641"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39" w:history="1">
        <w:r w:rsidR="00842D79" w:rsidRPr="005C7516">
          <w:rPr>
            <w:rStyle w:val="Hyperlink"/>
            <w:noProof/>
          </w:rPr>
          <w:t>4.4 Adatbázis</w:t>
        </w:r>
        <w:r w:rsidR="00842D79">
          <w:rPr>
            <w:noProof/>
            <w:webHidden/>
          </w:rPr>
          <w:tab/>
        </w:r>
        <w:r w:rsidR="00842D79">
          <w:rPr>
            <w:noProof/>
            <w:webHidden/>
          </w:rPr>
          <w:fldChar w:fldCharType="begin"/>
        </w:r>
        <w:r w:rsidR="00842D79">
          <w:rPr>
            <w:noProof/>
            <w:webHidden/>
          </w:rPr>
          <w:instrText xml:space="preserve"> PAGEREF _Toc500267039 \h </w:instrText>
        </w:r>
        <w:r w:rsidR="00842D79">
          <w:rPr>
            <w:noProof/>
            <w:webHidden/>
          </w:rPr>
        </w:r>
        <w:r w:rsidR="00842D79">
          <w:rPr>
            <w:noProof/>
            <w:webHidden/>
          </w:rPr>
          <w:fldChar w:fldCharType="separate"/>
        </w:r>
        <w:r w:rsidR="00842D79">
          <w:rPr>
            <w:noProof/>
            <w:webHidden/>
          </w:rPr>
          <w:t>22</w:t>
        </w:r>
        <w:r w:rsidR="00842D79">
          <w:rPr>
            <w:noProof/>
            <w:webHidden/>
          </w:rPr>
          <w:fldChar w:fldCharType="end"/>
        </w:r>
      </w:hyperlink>
    </w:p>
    <w:p w14:paraId="38037D31" w14:textId="22963517"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0" w:history="1">
        <w:r w:rsidR="00842D79" w:rsidRPr="005C7516">
          <w:rPr>
            <w:rStyle w:val="Hyperlink"/>
            <w:noProof/>
          </w:rPr>
          <w:t>4.4.1 User</w:t>
        </w:r>
        <w:r w:rsidR="00842D79">
          <w:rPr>
            <w:noProof/>
            <w:webHidden/>
          </w:rPr>
          <w:tab/>
        </w:r>
        <w:r w:rsidR="00842D79">
          <w:rPr>
            <w:noProof/>
            <w:webHidden/>
          </w:rPr>
          <w:fldChar w:fldCharType="begin"/>
        </w:r>
        <w:r w:rsidR="00842D79">
          <w:rPr>
            <w:noProof/>
            <w:webHidden/>
          </w:rPr>
          <w:instrText xml:space="preserve"> PAGEREF _Toc500267040 \h </w:instrText>
        </w:r>
        <w:r w:rsidR="00842D79">
          <w:rPr>
            <w:noProof/>
            <w:webHidden/>
          </w:rPr>
        </w:r>
        <w:r w:rsidR="00842D79">
          <w:rPr>
            <w:noProof/>
            <w:webHidden/>
          </w:rPr>
          <w:fldChar w:fldCharType="separate"/>
        </w:r>
        <w:r w:rsidR="00842D79">
          <w:rPr>
            <w:noProof/>
            <w:webHidden/>
          </w:rPr>
          <w:t>23</w:t>
        </w:r>
        <w:r w:rsidR="00842D79">
          <w:rPr>
            <w:noProof/>
            <w:webHidden/>
          </w:rPr>
          <w:fldChar w:fldCharType="end"/>
        </w:r>
      </w:hyperlink>
    </w:p>
    <w:p w14:paraId="78E69A7D" w14:textId="4B912BF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1" w:history="1">
        <w:r w:rsidR="00842D79" w:rsidRPr="005C7516">
          <w:rPr>
            <w:rStyle w:val="Hyperlink"/>
            <w:noProof/>
          </w:rPr>
          <w:t>4.4.2 File</w:t>
        </w:r>
        <w:r w:rsidR="00842D79">
          <w:rPr>
            <w:noProof/>
            <w:webHidden/>
          </w:rPr>
          <w:tab/>
        </w:r>
        <w:r w:rsidR="00842D79">
          <w:rPr>
            <w:noProof/>
            <w:webHidden/>
          </w:rPr>
          <w:fldChar w:fldCharType="begin"/>
        </w:r>
        <w:r w:rsidR="00842D79">
          <w:rPr>
            <w:noProof/>
            <w:webHidden/>
          </w:rPr>
          <w:instrText xml:space="preserve"> PAGEREF _Toc500267041 \h </w:instrText>
        </w:r>
        <w:r w:rsidR="00842D79">
          <w:rPr>
            <w:noProof/>
            <w:webHidden/>
          </w:rPr>
        </w:r>
        <w:r w:rsidR="00842D79">
          <w:rPr>
            <w:noProof/>
            <w:webHidden/>
          </w:rPr>
          <w:fldChar w:fldCharType="separate"/>
        </w:r>
        <w:r w:rsidR="00842D79">
          <w:rPr>
            <w:noProof/>
            <w:webHidden/>
          </w:rPr>
          <w:t>24</w:t>
        </w:r>
        <w:r w:rsidR="00842D79">
          <w:rPr>
            <w:noProof/>
            <w:webHidden/>
          </w:rPr>
          <w:fldChar w:fldCharType="end"/>
        </w:r>
      </w:hyperlink>
    </w:p>
    <w:p w14:paraId="41C19782" w14:textId="4DCA969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2" w:history="1">
        <w:r w:rsidR="00842D79" w:rsidRPr="005C7516">
          <w:rPr>
            <w:rStyle w:val="Hyperlink"/>
            <w:noProof/>
          </w:rPr>
          <w:t>4.4.3 Folder</w:t>
        </w:r>
        <w:r w:rsidR="00842D79">
          <w:rPr>
            <w:noProof/>
            <w:webHidden/>
          </w:rPr>
          <w:tab/>
        </w:r>
        <w:r w:rsidR="00842D79">
          <w:rPr>
            <w:noProof/>
            <w:webHidden/>
          </w:rPr>
          <w:fldChar w:fldCharType="begin"/>
        </w:r>
        <w:r w:rsidR="00842D79">
          <w:rPr>
            <w:noProof/>
            <w:webHidden/>
          </w:rPr>
          <w:instrText xml:space="preserve"> PAGEREF _Toc500267042 \h </w:instrText>
        </w:r>
        <w:r w:rsidR="00842D79">
          <w:rPr>
            <w:noProof/>
            <w:webHidden/>
          </w:rPr>
        </w:r>
        <w:r w:rsidR="00842D79">
          <w:rPr>
            <w:noProof/>
            <w:webHidden/>
          </w:rPr>
          <w:fldChar w:fldCharType="separate"/>
        </w:r>
        <w:r w:rsidR="00842D79">
          <w:rPr>
            <w:noProof/>
            <w:webHidden/>
          </w:rPr>
          <w:t>25</w:t>
        </w:r>
        <w:r w:rsidR="00842D79">
          <w:rPr>
            <w:noProof/>
            <w:webHidden/>
          </w:rPr>
          <w:fldChar w:fldCharType="end"/>
        </w:r>
      </w:hyperlink>
    </w:p>
    <w:p w14:paraId="3ADE37DC" w14:textId="7B797FF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3" w:history="1">
        <w:r w:rsidR="00842D79" w:rsidRPr="005C7516">
          <w:rPr>
            <w:rStyle w:val="Hyperlink"/>
            <w:noProof/>
          </w:rPr>
          <w:t>4.4.4 File share</w:t>
        </w:r>
        <w:r w:rsidR="00842D79">
          <w:rPr>
            <w:noProof/>
            <w:webHidden/>
          </w:rPr>
          <w:tab/>
        </w:r>
        <w:r w:rsidR="00842D79">
          <w:rPr>
            <w:noProof/>
            <w:webHidden/>
          </w:rPr>
          <w:fldChar w:fldCharType="begin"/>
        </w:r>
        <w:r w:rsidR="00842D79">
          <w:rPr>
            <w:noProof/>
            <w:webHidden/>
          </w:rPr>
          <w:instrText xml:space="preserve"> PAGEREF _Toc500267043 \h </w:instrText>
        </w:r>
        <w:r w:rsidR="00842D79">
          <w:rPr>
            <w:noProof/>
            <w:webHidden/>
          </w:rPr>
        </w:r>
        <w:r w:rsidR="00842D79">
          <w:rPr>
            <w:noProof/>
            <w:webHidden/>
          </w:rPr>
          <w:fldChar w:fldCharType="separate"/>
        </w:r>
        <w:r w:rsidR="00842D79">
          <w:rPr>
            <w:noProof/>
            <w:webHidden/>
          </w:rPr>
          <w:t>25</w:t>
        </w:r>
        <w:r w:rsidR="00842D79">
          <w:rPr>
            <w:noProof/>
            <w:webHidden/>
          </w:rPr>
          <w:fldChar w:fldCharType="end"/>
        </w:r>
      </w:hyperlink>
    </w:p>
    <w:p w14:paraId="7A11C065" w14:textId="28610C9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4" w:history="1">
        <w:r w:rsidR="00842D79" w:rsidRPr="005C7516">
          <w:rPr>
            <w:rStyle w:val="Hyperlink"/>
            <w:noProof/>
          </w:rPr>
          <w:t>4.4.5 Role</w:t>
        </w:r>
        <w:r w:rsidR="00842D79">
          <w:rPr>
            <w:noProof/>
            <w:webHidden/>
          </w:rPr>
          <w:tab/>
        </w:r>
        <w:r w:rsidR="00842D79">
          <w:rPr>
            <w:noProof/>
            <w:webHidden/>
          </w:rPr>
          <w:fldChar w:fldCharType="begin"/>
        </w:r>
        <w:r w:rsidR="00842D79">
          <w:rPr>
            <w:noProof/>
            <w:webHidden/>
          </w:rPr>
          <w:instrText xml:space="preserve"> PAGEREF _Toc500267044 \h </w:instrText>
        </w:r>
        <w:r w:rsidR="00842D79">
          <w:rPr>
            <w:noProof/>
            <w:webHidden/>
          </w:rPr>
        </w:r>
        <w:r w:rsidR="00842D79">
          <w:rPr>
            <w:noProof/>
            <w:webHidden/>
          </w:rPr>
          <w:fldChar w:fldCharType="separate"/>
        </w:r>
        <w:r w:rsidR="00842D79">
          <w:rPr>
            <w:noProof/>
            <w:webHidden/>
          </w:rPr>
          <w:t>26</w:t>
        </w:r>
        <w:r w:rsidR="00842D79">
          <w:rPr>
            <w:noProof/>
            <w:webHidden/>
          </w:rPr>
          <w:fldChar w:fldCharType="end"/>
        </w:r>
      </w:hyperlink>
    </w:p>
    <w:p w14:paraId="160EDBDA" w14:textId="6AAF449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5" w:history="1">
        <w:r w:rsidR="00842D79" w:rsidRPr="005C7516">
          <w:rPr>
            <w:rStyle w:val="Hyperlink"/>
            <w:noProof/>
          </w:rPr>
          <w:t>4.4.6 Credential store</w:t>
        </w:r>
        <w:r w:rsidR="00842D79">
          <w:rPr>
            <w:noProof/>
            <w:webHidden/>
          </w:rPr>
          <w:tab/>
        </w:r>
        <w:r w:rsidR="00842D79">
          <w:rPr>
            <w:noProof/>
            <w:webHidden/>
          </w:rPr>
          <w:fldChar w:fldCharType="begin"/>
        </w:r>
        <w:r w:rsidR="00842D79">
          <w:rPr>
            <w:noProof/>
            <w:webHidden/>
          </w:rPr>
          <w:instrText xml:space="preserve"> PAGEREF _Toc500267045 \h </w:instrText>
        </w:r>
        <w:r w:rsidR="00842D79">
          <w:rPr>
            <w:noProof/>
            <w:webHidden/>
          </w:rPr>
        </w:r>
        <w:r w:rsidR="00842D79">
          <w:rPr>
            <w:noProof/>
            <w:webHidden/>
          </w:rPr>
          <w:fldChar w:fldCharType="separate"/>
        </w:r>
        <w:r w:rsidR="00842D79">
          <w:rPr>
            <w:noProof/>
            <w:webHidden/>
          </w:rPr>
          <w:t>26</w:t>
        </w:r>
        <w:r w:rsidR="00842D79">
          <w:rPr>
            <w:noProof/>
            <w:webHidden/>
          </w:rPr>
          <w:fldChar w:fldCharType="end"/>
        </w:r>
      </w:hyperlink>
    </w:p>
    <w:p w14:paraId="53150918" w14:textId="77AC0F6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6" w:history="1">
        <w:r w:rsidR="00842D79" w:rsidRPr="005C7516">
          <w:rPr>
            <w:rStyle w:val="Hyperlink"/>
            <w:noProof/>
          </w:rPr>
          <w:t>4.4.7 Log</w:t>
        </w:r>
        <w:r w:rsidR="00842D79">
          <w:rPr>
            <w:noProof/>
            <w:webHidden/>
          </w:rPr>
          <w:tab/>
        </w:r>
        <w:r w:rsidR="00842D79">
          <w:rPr>
            <w:noProof/>
            <w:webHidden/>
          </w:rPr>
          <w:fldChar w:fldCharType="begin"/>
        </w:r>
        <w:r w:rsidR="00842D79">
          <w:rPr>
            <w:noProof/>
            <w:webHidden/>
          </w:rPr>
          <w:instrText xml:space="preserve"> PAGEREF _Toc500267046 \h </w:instrText>
        </w:r>
        <w:r w:rsidR="00842D79">
          <w:rPr>
            <w:noProof/>
            <w:webHidden/>
          </w:rPr>
        </w:r>
        <w:r w:rsidR="00842D79">
          <w:rPr>
            <w:noProof/>
            <w:webHidden/>
          </w:rPr>
          <w:fldChar w:fldCharType="separate"/>
        </w:r>
        <w:r w:rsidR="00842D79">
          <w:rPr>
            <w:noProof/>
            <w:webHidden/>
          </w:rPr>
          <w:t>27</w:t>
        </w:r>
        <w:r w:rsidR="00842D79">
          <w:rPr>
            <w:noProof/>
            <w:webHidden/>
          </w:rPr>
          <w:fldChar w:fldCharType="end"/>
        </w:r>
      </w:hyperlink>
    </w:p>
    <w:p w14:paraId="690AC1D2" w14:textId="3C461A2B"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47" w:history="1">
        <w:r w:rsidR="00842D79" w:rsidRPr="005C7516">
          <w:rPr>
            <w:rStyle w:val="Hyperlink"/>
            <w:noProof/>
          </w:rPr>
          <w:t>4.5 Végpontok</w:t>
        </w:r>
        <w:r w:rsidR="00842D79">
          <w:rPr>
            <w:noProof/>
            <w:webHidden/>
          </w:rPr>
          <w:tab/>
        </w:r>
        <w:r w:rsidR="00842D79">
          <w:rPr>
            <w:noProof/>
            <w:webHidden/>
          </w:rPr>
          <w:fldChar w:fldCharType="begin"/>
        </w:r>
        <w:r w:rsidR="00842D79">
          <w:rPr>
            <w:noProof/>
            <w:webHidden/>
          </w:rPr>
          <w:instrText xml:space="preserve"> PAGEREF _Toc500267047 \h </w:instrText>
        </w:r>
        <w:r w:rsidR="00842D79">
          <w:rPr>
            <w:noProof/>
            <w:webHidden/>
          </w:rPr>
        </w:r>
        <w:r w:rsidR="00842D79">
          <w:rPr>
            <w:noProof/>
            <w:webHidden/>
          </w:rPr>
          <w:fldChar w:fldCharType="separate"/>
        </w:r>
        <w:r w:rsidR="00842D79">
          <w:rPr>
            <w:noProof/>
            <w:webHidden/>
          </w:rPr>
          <w:t>27</w:t>
        </w:r>
        <w:r w:rsidR="00842D79">
          <w:rPr>
            <w:noProof/>
            <w:webHidden/>
          </w:rPr>
          <w:fldChar w:fldCharType="end"/>
        </w:r>
      </w:hyperlink>
    </w:p>
    <w:p w14:paraId="5CBA88E7" w14:textId="7B48C30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8" w:history="1">
        <w:r w:rsidR="00842D79" w:rsidRPr="005C7516">
          <w:rPr>
            <w:rStyle w:val="Hyperlink"/>
            <w:noProof/>
          </w:rPr>
          <w:t>4.5.1 Autentikáció</w:t>
        </w:r>
        <w:r w:rsidR="00842D79">
          <w:rPr>
            <w:noProof/>
            <w:webHidden/>
          </w:rPr>
          <w:tab/>
        </w:r>
        <w:r w:rsidR="00842D79">
          <w:rPr>
            <w:noProof/>
            <w:webHidden/>
          </w:rPr>
          <w:fldChar w:fldCharType="begin"/>
        </w:r>
        <w:r w:rsidR="00842D79">
          <w:rPr>
            <w:noProof/>
            <w:webHidden/>
          </w:rPr>
          <w:instrText xml:space="preserve"> PAGEREF _Toc500267048 \h </w:instrText>
        </w:r>
        <w:r w:rsidR="00842D79">
          <w:rPr>
            <w:noProof/>
            <w:webHidden/>
          </w:rPr>
        </w:r>
        <w:r w:rsidR="00842D79">
          <w:rPr>
            <w:noProof/>
            <w:webHidden/>
          </w:rPr>
          <w:fldChar w:fldCharType="separate"/>
        </w:r>
        <w:r w:rsidR="00842D79">
          <w:rPr>
            <w:noProof/>
            <w:webHidden/>
          </w:rPr>
          <w:t>28</w:t>
        </w:r>
        <w:r w:rsidR="00842D79">
          <w:rPr>
            <w:noProof/>
            <w:webHidden/>
          </w:rPr>
          <w:fldChar w:fldCharType="end"/>
        </w:r>
      </w:hyperlink>
    </w:p>
    <w:p w14:paraId="7B22EA2B" w14:textId="3347311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49" w:history="1">
        <w:r w:rsidR="00842D79" w:rsidRPr="005C7516">
          <w:rPr>
            <w:rStyle w:val="Hyperlink"/>
            <w:noProof/>
          </w:rPr>
          <w:t>4.5.2 Adatok ellenőrzése</w:t>
        </w:r>
        <w:r w:rsidR="00842D79">
          <w:rPr>
            <w:noProof/>
            <w:webHidden/>
          </w:rPr>
          <w:tab/>
        </w:r>
        <w:r w:rsidR="00842D79">
          <w:rPr>
            <w:noProof/>
            <w:webHidden/>
          </w:rPr>
          <w:fldChar w:fldCharType="begin"/>
        </w:r>
        <w:r w:rsidR="00842D79">
          <w:rPr>
            <w:noProof/>
            <w:webHidden/>
          </w:rPr>
          <w:instrText xml:space="preserve"> PAGEREF _Toc500267049 \h </w:instrText>
        </w:r>
        <w:r w:rsidR="00842D79">
          <w:rPr>
            <w:noProof/>
            <w:webHidden/>
          </w:rPr>
        </w:r>
        <w:r w:rsidR="00842D79">
          <w:rPr>
            <w:noProof/>
            <w:webHidden/>
          </w:rPr>
          <w:fldChar w:fldCharType="separate"/>
        </w:r>
        <w:r w:rsidR="00842D79">
          <w:rPr>
            <w:noProof/>
            <w:webHidden/>
          </w:rPr>
          <w:t>28</w:t>
        </w:r>
        <w:r w:rsidR="00842D79">
          <w:rPr>
            <w:noProof/>
            <w:webHidden/>
          </w:rPr>
          <w:fldChar w:fldCharType="end"/>
        </w:r>
      </w:hyperlink>
    </w:p>
    <w:p w14:paraId="057E752D" w14:textId="2C14C23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0" w:history="1">
        <w:r w:rsidR="00842D79" w:rsidRPr="005C7516">
          <w:rPr>
            <w:rStyle w:val="Hyperlink"/>
            <w:noProof/>
          </w:rPr>
          <w:t>4.5.3 UsersAPI</w:t>
        </w:r>
        <w:r w:rsidR="00842D79">
          <w:rPr>
            <w:noProof/>
            <w:webHidden/>
          </w:rPr>
          <w:tab/>
        </w:r>
        <w:r w:rsidR="00842D79">
          <w:rPr>
            <w:noProof/>
            <w:webHidden/>
          </w:rPr>
          <w:fldChar w:fldCharType="begin"/>
        </w:r>
        <w:r w:rsidR="00842D79">
          <w:rPr>
            <w:noProof/>
            <w:webHidden/>
          </w:rPr>
          <w:instrText xml:space="preserve"> PAGEREF _Toc500267050 \h </w:instrText>
        </w:r>
        <w:r w:rsidR="00842D79">
          <w:rPr>
            <w:noProof/>
            <w:webHidden/>
          </w:rPr>
        </w:r>
        <w:r w:rsidR="00842D79">
          <w:rPr>
            <w:noProof/>
            <w:webHidden/>
          </w:rPr>
          <w:fldChar w:fldCharType="separate"/>
        </w:r>
        <w:r w:rsidR="00842D79">
          <w:rPr>
            <w:noProof/>
            <w:webHidden/>
          </w:rPr>
          <w:t>29</w:t>
        </w:r>
        <w:r w:rsidR="00842D79">
          <w:rPr>
            <w:noProof/>
            <w:webHidden/>
          </w:rPr>
          <w:fldChar w:fldCharType="end"/>
        </w:r>
      </w:hyperlink>
    </w:p>
    <w:p w14:paraId="5F61F512" w14:textId="3E6C056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1" w:history="1">
        <w:r w:rsidR="00842D79" w:rsidRPr="005C7516">
          <w:rPr>
            <w:rStyle w:val="Hyperlink"/>
            <w:noProof/>
          </w:rPr>
          <w:t>4.5.4 RolesAPI</w:t>
        </w:r>
        <w:r w:rsidR="00842D79">
          <w:rPr>
            <w:noProof/>
            <w:webHidden/>
          </w:rPr>
          <w:tab/>
        </w:r>
        <w:r w:rsidR="00842D79">
          <w:rPr>
            <w:noProof/>
            <w:webHidden/>
          </w:rPr>
          <w:fldChar w:fldCharType="begin"/>
        </w:r>
        <w:r w:rsidR="00842D79">
          <w:rPr>
            <w:noProof/>
            <w:webHidden/>
          </w:rPr>
          <w:instrText xml:space="preserve"> PAGEREF _Toc500267051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4C039672" w14:textId="2106854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2" w:history="1">
        <w:r w:rsidR="00842D79" w:rsidRPr="005C7516">
          <w:rPr>
            <w:rStyle w:val="Hyperlink"/>
            <w:noProof/>
          </w:rPr>
          <w:t>4.5.5 LogsAPI</w:t>
        </w:r>
        <w:r w:rsidR="00842D79">
          <w:rPr>
            <w:noProof/>
            <w:webHidden/>
          </w:rPr>
          <w:tab/>
        </w:r>
        <w:r w:rsidR="00842D79">
          <w:rPr>
            <w:noProof/>
            <w:webHidden/>
          </w:rPr>
          <w:fldChar w:fldCharType="begin"/>
        </w:r>
        <w:r w:rsidR="00842D79">
          <w:rPr>
            <w:noProof/>
            <w:webHidden/>
          </w:rPr>
          <w:instrText xml:space="preserve"> PAGEREF _Toc500267052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40AF6443" w14:textId="0FE0593C"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3" w:history="1">
        <w:r w:rsidR="00842D79" w:rsidRPr="005C7516">
          <w:rPr>
            <w:rStyle w:val="Hyperlink"/>
            <w:noProof/>
          </w:rPr>
          <w:t>4.5.6 NotesAPI</w:t>
        </w:r>
        <w:r w:rsidR="00842D79">
          <w:rPr>
            <w:noProof/>
            <w:webHidden/>
          </w:rPr>
          <w:tab/>
        </w:r>
        <w:r w:rsidR="00842D79">
          <w:rPr>
            <w:noProof/>
            <w:webHidden/>
          </w:rPr>
          <w:fldChar w:fldCharType="begin"/>
        </w:r>
        <w:r w:rsidR="00842D79">
          <w:rPr>
            <w:noProof/>
            <w:webHidden/>
          </w:rPr>
          <w:instrText xml:space="preserve"> PAGEREF _Toc500267053 \h </w:instrText>
        </w:r>
        <w:r w:rsidR="00842D79">
          <w:rPr>
            <w:noProof/>
            <w:webHidden/>
          </w:rPr>
        </w:r>
        <w:r w:rsidR="00842D79">
          <w:rPr>
            <w:noProof/>
            <w:webHidden/>
          </w:rPr>
          <w:fldChar w:fldCharType="separate"/>
        </w:r>
        <w:r w:rsidR="00842D79">
          <w:rPr>
            <w:noProof/>
            <w:webHidden/>
          </w:rPr>
          <w:t>30</w:t>
        </w:r>
        <w:r w:rsidR="00842D79">
          <w:rPr>
            <w:noProof/>
            <w:webHidden/>
          </w:rPr>
          <w:fldChar w:fldCharType="end"/>
        </w:r>
      </w:hyperlink>
    </w:p>
    <w:p w14:paraId="23A637CE" w14:textId="5E6D6F25"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4" w:history="1">
        <w:r w:rsidR="00842D79" w:rsidRPr="005C7516">
          <w:rPr>
            <w:rStyle w:val="Hyperlink"/>
            <w:noProof/>
          </w:rPr>
          <w:t>4.5.7 DropboxAPI</w:t>
        </w:r>
        <w:r w:rsidR="00842D79">
          <w:rPr>
            <w:noProof/>
            <w:webHidden/>
          </w:rPr>
          <w:tab/>
        </w:r>
        <w:r w:rsidR="00842D79">
          <w:rPr>
            <w:noProof/>
            <w:webHidden/>
          </w:rPr>
          <w:fldChar w:fldCharType="begin"/>
        </w:r>
        <w:r w:rsidR="00842D79">
          <w:rPr>
            <w:noProof/>
            <w:webHidden/>
          </w:rPr>
          <w:instrText xml:space="preserve"> PAGEREF _Toc500267054 \h </w:instrText>
        </w:r>
        <w:r w:rsidR="00842D79">
          <w:rPr>
            <w:noProof/>
            <w:webHidden/>
          </w:rPr>
        </w:r>
        <w:r w:rsidR="00842D79">
          <w:rPr>
            <w:noProof/>
            <w:webHidden/>
          </w:rPr>
          <w:fldChar w:fldCharType="separate"/>
        </w:r>
        <w:r w:rsidR="00842D79">
          <w:rPr>
            <w:noProof/>
            <w:webHidden/>
          </w:rPr>
          <w:t>31</w:t>
        </w:r>
        <w:r w:rsidR="00842D79">
          <w:rPr>
            <w:noProof/>
            <w:webHidden/>
          </w:rPr>
          <w:fldChar w:fldCharType="end"/>
        </w:r>
      </w:hyperlink>
    </w:p>
    <w:p w14:paraId="3AB7AF08" w14:textId="300C471E"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5" w:history="1">
        <w:r w:rsidR="00842D79" w:rsidRPr="005C7516">
          <w:rPr>
            <w:rStyle w:val="Hyperlink"/>
            <w:noProof/>
          </w:rPr>
          <w:t>4.5.8 FilesharesAPI</w:t>
        </w:r>
        <w:r w:rsidR="00842D79">
          <w:rPr>
            <w:noProof/>
            <w:webHidden/>
          </w:rPr>
          <w:tab/>
        </w:r>
        <w:r w:rsidR="00842D79">
          <w:rPr>
            <w:noProof/>
            <w:webHidden/>
          </w:rPr>
          <w:fldChar w:fldCharType="begin"/>
        </w:r>
        <w:r w:rsidR="00842D79">
          <w:rPr>
            <w:noProof/>
            <w:webHidden/>
          </w:rPr>
          <w:instrText xml:space="preserve"> PAGEREF _Toc500267055 \h </w:instrText>
        </w:r>
        <w:r w:rsidR="00842D79">
          <w:rPr>
            <w:noProof/>
            <w:webHidden/>
          </w:rPr>
        </w:r>
        <w:r w:rsidR="00842D79">
          <w:rPr>
            <w:noProof/>
            <w:webHidden/>
          </w:rPr>
          <w:fldChar w:fldCharType="separate"/>
        </w:r>
        <w:r w:rsidR="00842D79">
          <w:rPr>
            <w:noProof/>
            <w:webHidden/>
          </w:rPr>
          <w:t>32</w:t>
        </w:r>
        <w:r w:rsidR="00842D79">
          <w:rPr>
            <w:noProof/>
            <w:webHidden/>
          </w:rPr>
          <w:fldChar w:fldCharType="end"/>
        </w:r>
      </w:hyperlink>
    </w:p>
    <w:p w14:paraId="33C28D8A" w14:textId="7B2CE3F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6" w:history="1">
        <w:r w:rsidR="00842D79" w:rsidRPr="005C7516">
          <w:rPr>
            <w:rStyle w:val="Hyperlink"/>
            <w:noProof/>
          </w:rPr>
          <w:t>4.5.9 FilesAPI</w:t>
        </w:r>
        <w:r w:rsidR="00842D79">
          <w:rPr>
            <w:noProof/>
            <w:webHidden/>
          </w:rPr>
          <w:tab/>
        </w:r>
        <w:r w:rsidR="00842D79">
          <w:rPr>
            <w:noProof/>
            <w:webHidden/>
          </w:rPr>
          <w:fldChar w:fldCharType="begin"/>
        </w:r>
        <w:r w:rsidR="00842D79">
          <w:rPr>
            <w:noProof/>
            <w:webHidden/>
          </w:rPr>
          <w:instrText xml:space="preserve"> PAGEREF _Toc500267056 \h </w:instrText>
        </w:r>
        <w:r w:rsidR="00842D79">
          <w:rPr>
            <w:noProof/>
            <w:webHidden/>
          </w:rPr>
        </w:r>
        <w:r w:rsidR="00842D79">
          <w:rPr>
            <w:noProof/>
            <w:webHidden/>
          </w:rPr>
          <w:fldChar w:fldCharType="separate"/>
        </w:r>
        <w:r w:rsidR="00842D79">
          <w:rPr>
            <w:noProof/>
            <w:webHidden/>
          </w:rPr>
          <w:t>32</w:t>
        </w:r>
        <w:r w:rsidR="00842D79">
          <w:rPr>
            <w:noProof/>
            <w:webHidden/>
          </w:rPr>
          <w:fldChar w:fldCharType="end"/>
        </w:r>
      </w:hyperlink>
    </w:p>
    <w:p w14:paraId="49BCB37C" w14:textId="12D48DF7"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57" w:history="1">
        <w:r w:rsidR="00842D79" w:rsidRPr="005C7516">
          <w:rPr>
            <w:rStyle w:val="Hyperlink"/>
            <w:noProof/>
          </w:rPr>
          <w:t>4.6 Modell</w:t>
        </w:r>
        <w:r w:rsidR="00842D79">
          <w:rPr>
            <w:noProof/>
            <w:webHidden/>
          </w:rPr>
          <w:tab/>
        </w:r>
        <w:r w:rsidR="00842D79">
          <w:rPr>
            <w:noProof/>
            <w:webHidden/>
          </w:rPr>
          <w:fldChar w:fldCharType="begin"/>
        </w:r>
        <w:r w:rsidR="00842D79">
          <w:rPr>
            <w:noProof/>
            <w:webHidden/>
          </w:rPr>
          <w:instrText xml:space="preserve"> PAGEREF _Toc500267057 \h </w:instrText>
        </w:r>
        <w:r w:rsidR="00842D79">
          <w:rPr>
            <w:noProof/>
            <w:webHidden/>
          </w:rPr>
        </w:r>
        <w:r w:rsidR="00842D79">
          <w:rPr>
            <w:noProof/>
            <w:webHidden/>
          </w:rPr>
          <w:fldChar w:fldCharType="separate"/>
        </w:r>
        <w:r w:rsidR="00842D79">
          <w:rPr>
            <w:noProof/>
            <w:webHidden/>
          </w:rPr>
          <w:t>34</w:t>
        </w:r>
        <w:r w:rsidR="00842D79">
          <w:rPr>
            <w:noProof/>
            <w:webHidden/>
          </w:rPr>
          <w:fldChar w:fldCharType="end"/>
        </w:r>
      </w:hyperlink>
    </w:p>
    <w:p w14:paraId="673E7968" w14:textId="5199D5CC"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8" w:history="1">
        <w:r w:rsidR="00842D79" w:rsidRPr="005C7516">
          <w:rPr>
            <w:rStyle w:val="Hyperlink"/>
            <w:noProof/>
          </w:rPr>
          <w:t>4.6.1 DropboxModel</w:t>
        </w:r>
        <w:r w:rsidR="00842D79">
          <w:rPr>
            <w:noProof/>
            <w:webHidden/>
          </w:rPr>
          <w:tab/>
        </w:r>
        <w:r w:rsidR="00842D79">
          <w:rPr>
            <w:noProof/>
            <w:webHidden/>
          </w:rPr>
          <w:fldChar w:fldCharType="begin"/>
        </w:r>
        <w:r w:rsidR="00842D79">
          <w:rPr>
            <w:noProof/>
            <w:webHidden/>
          </w:rPr>
          <w:instrText xml:space="preserve"> PAGEREF _Toc500267058 \h </w:instrText>
        </w:r>
        <w:r w:rsidR="00842D79">
          <w:rPr>
            <w:noProof/>
            <w:webHidden/>
          </w:rPr>
        </w:r>
        <w:r w:rsidR="00842D79">
          <w:rPr>
            <w:noProof/>
            <w:webHidden/>
          </w:rPr>
          <w:fldChar w:fldCharType="separate"/>
        </w:r>
        <w:r w:rsidR="00842D79">
          <w:rPr>
            <w:noProof/>
            <w:webHidden/>
          </w:rPr>
          <w:t>35</w:t>
        </w:r>
        <w:r w:rsidR="00842D79">
          <w:rPr>
            <w:noProof/>
            <w:webHidden/>
          </w:rPr>
          <w:fldChar w:fldCharType="end"/>
        </w:r>
      </w:hyperlink>
    </w:p>
    <w:p w14:paraId="62C4710E" w14:textId="387ECC6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59" w:history="1">
        <w:r w:rsidR="00842D79" w:rsidRPr="005C7516">
          <w:rPr>
            <w:rStyle w:val="Hyperlink"/>
            <w:noProof/>
          </w:rPr>
          <w:t>4.6.2 CredentialstoreModel</w:t>
        </w:r>
        <w:r w:rsidR="00842D79">
          <w:rPr>
            <w:noProof/>
            <w:webHidden/>
          </w:rPr>
          <w:tab/>
        </w:r>
        <w:r w:rsidR="00842D79">
          <w:rPr>
            <w:noProof/>
            <w:webHidden/>
          </w:rPr>
          <w:fldChar w:fldCharType="begin"/>
        </w:r>
        <w:r w:rsidR="00842D79">
          <w:rPr>
            <w:noProof/>
            <w:webHidden/>
          </w:rPr>
          <w:instrText xml:space="preserve"> PAGEREF _Toc500267059 \h </w:instrText>
        </w:r>
        <w:r w:rsidR="00842D79">
          <w:rPr>
            <w:noProof/>
            <w:webHidden/>
          </w:rPr>
        </w:r>
        <w:r w:rsidR="00842D79">
          <w:rPr>
            <w:noProof/>
            <w:webHidden/>
          </w:rPr>
          <w:fldChar w:fldCharType="separate"/>
        </w:r>
        <w:r w:rsidR="00842D79">
          <w:rPr>
            <w:noProof/>
            <w:webHidden/>
          </w:rPr>
          <w:t>36</w:t>
        </w:r>
        <w:r w:rsidR="00842D79">
          <w:rPr>
            <w:noProof/>
            <w:webHidden/>
          </w:rPr>
          <w:fldChar w:fldCharType="end"/>
        </w:r>
      </w:hyperlink>
    </w:p>
    <w:p w14:paraId="253223F8" w14:textId="4D60BEC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0" w:history="1">
        <w:r w:rsidR="00842D79" w:rsidRPr="005C7516">
          <w:rPr>
            <w:rStyle w:val="Hyperlink"/>
            <w:noProof/>
          </w:rPr>
          <w:t>4.6.3 UsersModel</w:t>
        </w:r>
        <w:r w:rsidR="00842D79">
          <w:rPr>
            <w:noProof/>
            <w:webHidden/>
          </w:rPr>
          <w:tab/>
        </w:r>
        <w:r w:rsidR="00842D79">
          <w:rPr>
            <w:noProof/>
            <w:webHidden/>
          </w:rPr>
          <w:fldChar w:fldCharType="begin"/>
        </w:r>
        <w:r w:rsidR="00842D79">
          <w:rPr>
            <w:noProof/>
            <w:webHidden/>
          </w:rPr>
          <w:instrText xml:space="preserve"> PAGEREF _Toc500267060 \h </w:instrText>
        </w:r>
        <w:r w:rsidR="00842D79">
          <w:rPr>
            <w:noProof/>
            <w:webHidden/>
          </w:rPr>
        </w:r>
        <w:r w:rsidR="00842D79">
          <w:rPr>
            <w:noProof/>
            <w:webHidden/>
          </w:rPr>
          <w:fldChar w:fldCharType="separate"/>
        </w:r>
        <w:r w:rsidR="00842D79">
          <w:rPr>
            <w:noProof/>
            <w:webHidden/>
          </w:rPr>
          <w:t>36</w:t>
        </w:r>
        <w:r w:rsidR="00842D79">
          <w:rPr>
            <w:noProof/>
            <w:webHidden/>
          </w:rPr>
          <w:fldChar w:fldCharType="end"/>
        </w:r>
      </w:hyperlink>
    </w:p>
    <w:p w14:paraId="0F9A9A91" w14:textId="1727307A"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1" w:history="1">
        <w:r w:rsidR="00842D79" w:rsidRPr="005C7516">
          <w:rPr>
            <w:rStyle w:val="Hyperlink"/>
            <w:noProof/>
          </w:rPr>
          <w:t>4.6.4 RolesModel</w:t>
        </w:r>
        <w:r w:rsidR="00842D79">
          <w:rPr>
            <w:noProof/>
            <w:webHidden/>
          </w:rPr>
          <w:tab/>
        </w:r>
        <w:r w:rsidR="00842D79">
          <w:rPr>
            <w:noProof/>
            <w:webHidden/>
          </w:rPr>
          <w:fldChar w:fldCharType="begin"/>
        </w:r>
        <w:r w:rsidR="00842D79">
          <w:rPr>
            <w:noProof/>
            <w:webHidden/>
          </w:rPr>
          <w:instrText xml:space="preserve"> PAGEREF _Toc500267061 \h </w:instrText>
        </w:r>
        <w:r w:rsidR="00842D79">
          <w:rPr>
            <w:noProof/>
            <w:webHidden/>
          </w:rPr>
        </w:r>
        <w:r w:rsidR="00842D79">
          <w:rPr>
            <w:noProof/>
            <w:webHidden/>
          </w:rPr>
          <w:fldChar w:fldCharType="separate"/>
        </w:r>
        <w:r w:rsidR="00842D79">
          <w:rPr>
            <w:noProof/>
            <w:webHidden/>
          </w:rPr>
          <w:t>37</w:t>
        </w:r>
        <w:r w:rsidR="00842D79">
          <w:rPr>
            <w:noProof/>
            <w:webHidden/>
          </w:rPr>
          <w:fldChar w:fldCharType="end"/>
        </w:r>
      </w:hyperlink>
    </w:p>
    <w:p w14:paraId="39286C5E" w14:textId="4E0EC1F8"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2" w:history="1">
        <w:r w:rsidR="00842D79" w:rsidRPr="005C7516">
          <w:rPr>
            <w:rStyle w:val="Hyperlink"/>
            <w:noProof/>
          </w:rPr>
          <w:t>4.6.5 NotesModel</w:t>
        </w:r>
        <w:r w:rsidR="00842D79">
          <w:rPr>
            <w:noProof/>
            <w:webHidden/>
          </w:rPr>
          <w:tab/>
        </w:r>
        <w:r w:rsidR="00842D79">
          <w:rPr>
            <w:noProof/>
            <w:webHidden/>
          </w:rPr>
          <w:fldChar w:fldCharType="begin"/>
        </w:r>
        <w:r w:rsidR="00842D79">
          <w:rPr>
            <w:noProof/>
            <w:webHidden/>
          </w:rPr>
          <w:instrText xml:space="preserve"> PAGEREF _Toc500267062 \h </w:instrText>
        </w:r>
        <w:r w:rsidR="00842D79">
          <w:rPr>
            <w:noProof/>
            <w:webHidden/>
          </w:rPr>
        </w:r>
        <w:r w:rsidR="00842D79">
          <w:rPr>
            <w:noProof/>
            <w:webHidden/>
          </w:rPr>
          <w:fldChar w:fldCharType="separate"/>
        </w:r>
        <w:r w:rsidR="00842D79">
          <w:rPr>
            <w:noProof/>
            <w:webHidden/>
          </w:rPr>
          <w:t>37</w:t>
        </w:r>
        <w:r w:rsidR="00842D79">
          <w:rPr>
            <w:noProof/>
            <w:webHidden/>
          </w:rPr>
          <w:fldChar w:fldCharType="end"/>
        </w:r>
      </w:hyperlink>
    </w:p>
    <w:p w14:paraId="5ED214C2" w14:textId="7CAD9B2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3" w:history="1">
        <w:r w:rsidR="00842D79" w:rsidRPr="005C7516">
          <w:rPr>
            <w:rStyle w:val="Hyperlink"/>
            <w:noProof/>
          </w:rPr>
          <w:t>4.6.6 LogsModel</w:t>
        </w:r>
        <w:r w:rsidR="00842D79">
          <w:rPr>
            <w:noProof/>
            <w:webHidden/>
          </w:rPr>
          <w:tab/>
        </w:r>
        <w:r w:rsidR="00842D79">
          <w:rPr>
            <w:noProof/>
            <w:webHidden/>
          </w:rPr>
          <w:fldChar w:fldCharType="begin"/>
        </w:r>
        <w:r w:rsidR="00842D79">
          <w:rPr>
            <w:noProof/>
            <w:webHidden/>
          </w:rPr>
          <w:instrText xml:space="preserve"> PAGEREF _Toc500267063 \h </w:instrText>
        </w:r>
        <w:r w:rsidR="00842D79">
          <w:rPr>
            <w:noProof/>
            <w:webHidden/>
          </w:rPr>
        </w:r>
        <w:r w:rsidR="00842D79">
          <w:rPr>
            <w:noProof/>
            <w:webHidden/>
          </w:rPr>
          <w:fldChar w:fldCharType="separate"/>
        </w:r>
        <w:r w:rsidR="00842D79">
          <w:rPr>
            <w:noProof/>
            <w:webHidden/>
          </w:rPr>
          <w:t>38</w:t>
        </w:r>
        <w:r w:rsidR="00842D79">
          <w:rPr>
            <w:noProof/>
            <w:webHidden/>
          </w:rPr>
          <w:fldChar w:fldCharType="end"/>
        </w:r>
      </w:hyperlink>
    </w:p>
    <w:p w14:paraId="3C7342AC" w14:textId="2BD124C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4" w:history="1">
        <w:r w:rsidR="00842D79" w:rsidRPr="005C7516">
          <w:rPr>
            <w:rStyle w:val="Hyperlink"/>
            <w:noProof/>
          </w:rPr>
          <w:t>4.6.7 FilesModel</w:t>
        </w:r>
        <w:r w:rsidR="00842D79">
          <w:rPr>
            <w:noProof/>
            <w:webHidden/>
          </w:rPr>
          <w:tab/>
        </w:r>
        <w:r w:rsidR="00842D79">
          <w:rPr>
            <w:noProof/>
            <w:webHidden/>
          </w:rPr>
          <w:fldChar w:fldCharType="begin"/>
        </w:r>
        <w:r w:rsidR="00842D79">
          <w:rPr>
            <w:noProof/>
            <w:webHidden/>
          </w:rPr>
          <w:instrText xml:space="preserve"> PAGEREF _Toc500267064 \h </w:instrText>
        </w:r>
        <w:r w:rsidR="00842D79">
          <w:rPr>
            <w:noProof/>
            <w:webHidden/>
          </w:rPr>
        </w:r>
        <w:r w:rsidR="00842D79">
          <w:rPr>
            <w:noProof/>
            <w:webHidden/>
          </w:rPr>
          <w:fldChar w:fldCharType="separate"/>
        </w:r>
        <w:r w:rsidR="00842D79">
          <w:rPr>
            <w:noProof/>
            <w:webHidden/>
          </w:rPr>
          <w:t>38</w:t>
        </w:r>
        <w:r w:rsidR="00842D79">
          <w:rPr>
            <w:noProof/>
            <w:webHidden/>
          </w:rPr>
          <w:fldChar w:fldCharType="end"/>
        </w:r>
      </w:hyperlink>
    </w:p>
    <w:p w14:paraId="2CD1A56A" w14:textId="32CB0C7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5" w:history="1">
        <w:r w:rsidR="00842D79" w:rsidRPr="005C7516">
          <w:rPr>
            <w:rStyle w:val="Hyperlink"/>
            <w:noProof/>
          </w:rPr>
          <w:t>4.6.8 FilesharesModel</w:t>
        </w:r>
        <w:r w:rsidR="00842D79">
          <w:rPr>
            <w:noProof/>
            <w:webHidden/>
          </w:rPr>
          <w:tab/>
        </w:r>
        <w:r w:rsidR="00842D79">
          <w:rPr>
            <w:noProof/>
            <w:webHidden/>
          </w:rPr>
          <w:fldChar w:fldCharType="begin"/>
        </w:r>
        <w:r w:rsidR="00842D79">
          <w:rPr>
            <w:noProof/>
            <w:webHidden/>
          </w:rPr>
          <w:instrText xml:space="preserve"> PAGEREF _Toc500267065 \h </w:instrText>
        </w:r>
        <w:r w:rsidR="00842D79">
          <w:rPr>
            <w:noProof/>
            <w:webHidden/>
          </w:rPr>
        </w:r>
        <w:r w:rsidR="00842D79">
          <w:rPr>
            <w:noProof/>
            <w:webHidden/>
          </w:rPr>
          <w:fldChar w:fldCharType="separate"/>
        </w:r>
        <w:r w:rsidR="00842D79">
          <w:rPr>
            <w:noProof/>
            <w:webHidden/>
          </w:rPr>
          <w:t>41</w:t>
        </w:r>
        <w:r w:rsidR="00842D79">
          <w:rPr>
            <w:noProof/>
            <w:webHidden/>
          </w:rPr>
          <w:fldChar w:fldCharType="end"/>
        </w:r>
      </w:hyperlink>
    </w:p>
    <w:p w14:paraId="01C3A0B0" w14:textId="0DB0273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6" w:history="1">
        <w:r w:rsidR="00842D79" w:rsidRPr="005C7516">
          <w:rPr>
            <w:rStyle w:val="Hyperlink"/>
            <w:noProof/>
          </w:rPr>
          <w:t>4.6.9 TokensModel</w:t>
        </w:r>
        <w:r w:rsidR="00842D79">
          <w:rPr>
            <w:noProof/>
            <w:webHidden/>
          </w:rPr>
          <w:tab/>
        </w:r>
        <w:r w:rsidR="00842D79">
          <w:rPr>
            <w:noProof/>
            <w:webHidden/>
          </w:rPr>
          <w:fldChar w:fldCharType="begin"/>
        </w:r>
        <w:r w:rsidR="00842D79">
          <w:rPr>
            <w:noProof/>
            <w:webHidden/>
          </w:rPr>
          <w:instrText xml:space="preserve"> PAGEREF _Toc500267066 \h </w:instrText>
        </w:r>
        <w:r w:rsidR="00842D79">
          <w:rPr>
            <w:noProof/>
            <w:webHidden/>
          </w:rPr>
        </w:r>
        <w:r w:rsidR="00842D79">
          <w:rPr>
            <w:noProof/>
            <w:webHidden/>
          </w:rPr>
          <w:fldChar w:fldCharType="separate"/>
        </w:r>
        <w:r w:rsidR="00842D79">
          <w:rPr>
            <w:noProof/>
            <w:webHidden/>
          </w:rPr>
          <w:t>41</w:t>
        </w:r>
        <w:r w:rsidR="00842D79">
          <w:rPr>
            <w:noProof/>
            <w:webHidden/>
          </w:rPr>
          <w:fldChar w:fldCharType="end"/>
        </w:r>
      </w:hyperlink>
    </w:p>
    <w:p w14:paraId="48F836DC" w14:textId="602BBD41"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7" w:history="1">
        <w:r w:rsidR="00842D79" w:rsidRPr="005C7516">
          <w:rPr>
            <w:rStyle w:val="Hyperlink"/>
            <w:noProof/>
          </w:rPr>
          <w:t>4.6.10 EmailHandler</w:t>
        </w:r>
        <w:r w:rsidR="00842D79">
          <w:rPr>
            <w:noProof/>
            <w:webHidden/>
          </w:rPr>
          <w:tab/>
        </w:r>
        <w:r w:rsidR="00842D79">
          <w:rPr>
            <w:noProof/>
            <w:webHidden/>
          </w:rPr>
          <w:fldChar w:fldCharType="begin"/>
        </w:r>
        <w:r w:rsidR="00842D79">
          <w:rPr>
            <w:noProof/>
            <w:webHidden/>
          </w:rPr>
          <w:instrText xml:space="preserve"> PAGEREF _Toc500267067 \h </w:instrText>
        </w:r>
        <w:r w:rsidR="00842D79">
          <w:rPr>
            <w:noProof/>
            <w:webHidden/>
          </w:rPr>
        </w:r>
        <w:r w:rsidR="00842D79">
          <w:rPr>
            <w:noProof/>
            <w:webHidden/>
          </w:rPr>
          <w:fldChar w:fldCharType="separate"/>
        </w:r>
        <w:r w:rsidR="00842D79">
          <w:rPr>
            <w:noProof/>
            <w:webHidden/>
          </w:rPr>
          <w:t>42</w:t>
        </w:r>
        <w:r w:rsidR="00842D79">
          <w:rPr>
            <w:noProof/>
            <w:webHidden/>
          </w:rPr>
          <w:fldChar w:fldCharType="end"/>
        </w:r>
      </w:hyperlink>
    </w:p>
    <w:p w14:paraId="755D753B" w14:textId="0832138B"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8" w:history="1">
        <w:r w:rsidR="00842D79" w:rsidRPr="005C7516">
          <w:rPr>
            <w:rStyle w:val="Hyperlink"/>
            <w:noProof/>
          </w:rPr>
          <w:t>4.6.11 Felhasználói limitek</w:t>
        </w:r>
        <w:r w:rsidR="00842D79">
          <w:rPr>
            <w:noProof/>
            <w:webHidden/>
          </w:rPr>
          <w:tab/>
        </w:r>
        <w:r w:rsidR="00842D79">
          <w:rPr>
            <w:noProof/>
            <w:webHidden/>
          </w:rPr>
          <w:fldChar w:fldCharType="begin"/>
        </w:r>
        <w:r w:rsidR="00842D79">
          <w:rPr>
            <w:noProof/>
            <w:webHidden/>
          </w:rPr>
          <w:instrText xml:space="preserve"> PAGEREF _Toc500267068 \h </w:instrText>
        </w:r>
        <w:r w:rsidR="00842D79">
          <w:rPr>
            <w:noProof/>
            <w:webHidden/>
          </w:rPr>
        </w:r>
        <w:r w:rsidR="00842D79">
          <w:rPr>
            <w:noProof/>
            <w:webHidden/>
          </w:rPr>
          <w:fldChar w:fldCharType="separate"/>
        </w:r>
        <w:r w:rsidR="00842D79">
          <w:rPr>
            <w:noProof/>
            <w:webHidden/>
          </w:rPr>
          <w:t>42</w:t>
        </w:r>
        <w:r w:rsidR="00842D79">
          <w:rPr>
            <w:noProof/>
            <w:webHidden/>
          </w:rPr>
          <w:fldChar w:fldCharType="end"/>
        </w:r>
      </w:hyperlink>
    </w:p>
    <w:p w14:paraId="1D674B14" w14:textId="54EA99D7"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69" w:history="1">
        <w:r w:rsidR="00842D79" w:rsidRPr="005C7516">
          <w:rPr>
            <w:rStyle w:val="Hyperlink"/>
            <w:noProof/>
          </w:rPr>
          <w:t>4.6.12 Logolás</w:t>
        </w:r>
        <w:r w:rsidR="00842D79">
          <w:rPr>
            <w:noProof/>
            <w:webHidden/>
          </w:rPr>
          <w:tab/>
        </w:r>
        <w:r w:rsidR="00842D79">
          <w:rPr>
            <w:noProof/>
            <w:webHidden/>
          </w:rPr>
          <w:fldChar w:fldCharType="begin"/>
        </w:r>
        <w:r w:rsidR="00842D79">
          <w:rPr>
            <w:noProof/>
            <w:webHidden/>
          </w:rPr>
          <w:instrText xml:space="preserve"> PAGEREF _Toc500267069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1EB7EE72" w14:textId="5468E492"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70" w:history="1">
        <w:r w:rsidR="00842D79" w:rsidRPr="005C7516">
          <w:rPr>
            <w:rStyle w:val="Hyperlink"/>
            <w:noProof/>
          </w:rPr>
          <w:t>4.7 UI</w:t>
        </w:r>
        <w:r w:rsidR="00842D79">
          <w:rPr>
            <w:noProof/>
            <w:webHidden/>
          </w:rPr>
          <w:tab/>
        </w:r>
        <w:r w:rsidR="00842D79">
          <w:rPr>
            <w:noProof/>
            <w:webHidden/>
          </w:rPr>
          <w:fldChar w:fldCharType="begin"/>
        </w:r>
        <w:r w:rsidR="00842D79">
          <w:rPr>
            <w:noProof/>
            <w:webHidden/>
          </w:rPr>
          <w:instrText xml:space="preserve"> PAGEREF _Toc500267070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11435D64" w14:textId="4FCF7BB2"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1" w:history="1">
        <w:r w:rsidR="00842D79" w:rsidRPr="005C7516">
          <w:rPr>
            <w:rStyle w:val="Hyperlink"/>
            <w:noProof/>
          </w:rPr>
          <w:t>4.7.1 Művelet sikeressége</w:t>
        </w:r>
        <w:r w:rsidR="00842D79">
          <w:rPr>
            <w:noProof/>
            <w:webHidden/>
          </w:rPr>
          <w:tab/>
        </w:r>
        <w:r w:rsidR="00842D79">
          <w:rPr>
            <w:noProof/>
            <w:webHidden/>
          </w:rPr>
          <w:fldChar w:fldCharType="begin"/>
        </w:r>
        <w:r w:rsidR="00842D79">
          <w:rPr>
            <w:noProof/>
            <w:webHidden/>
          </w:rPr>
          <w:instrText xml:space="preserve"> PAGEREF _Toc500267071 \h </w:instrText>
        </w:r>
        <w:r w:rsidR="00842D79">
          <w:rPr>
            <w:noProof/>
            <w:webHidden/>
          </w:rPr>
        </w:r>
        <w:r w:rsidR="00842D79">
          <w:rPr>
            <w:noProof/>
            <w:webHidden/>
          </w:rPr>
          <w:fldChar w:fldCharType="separate"/>
        </w:r>
        <w:r w:rsidR="00842D79">
          <w:rPr>
            <w:noProof/>
            <w:webHidden/>
          </w:rPr>
          <w:t>43</w:t>
        </w:r>
        <w:r w:rsidR="00842D79">
          <w:rPr>
            <w:noProof/>
            <w:webHidden/>
          </w:rPr>
          <w:fldChar w:fldCharType="end"/>
        </w:r>
      </w:hyperlink>
    </w:p>
    <w:p w14:paraId="60626DDD" w14:textId="4055361F"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2" w:history="1">
        <w:r w:rsidR="00842D79" w:rsidRPr="005C7516">
          <w:rPr>
            <w:rStyle w:val="Hyperlink"/>
            <w:noProof/>
          </w:rPr>
          <w:t>4.7.2 Bejelentkezés</w:t>
        </w:r>
        <w:r w:rsidR="00842D79">
          <w:rPr>
            <w:noProof/>
            <w:webHidden/>
          </w:rPr>
          <w:tab/>
        </w:r>
        <w:r w:rsidR="00842D79">
          <w:rPr>
            <w:noProof/>
            <w:webHidden/>
          </w:rPr>
          <w:fldChar w:fldCharType="begin"/>
        </w:r>
        <w:r w:rsidR="00842D79">
          <w:rPr>
            <w:noProof/>
            <w:webHidden/>
          </w:rPr>
          <w:instrText xml:space="preserve"> PAGEREF _Toc500267072 \h </w:instrText>
        </w:r>
        <w:r w:rsidR="00842D79">
          <w:rPr>
            <w:noProof/>
            <w:webHidden/>
          </w:rPr>
        </w:r>
        <w:r w:rsidR="00842D79">
          <w:rPr>
            <w:noProof/>
            <w:webHidden/>
          </w:rPr>
          <w:fldChar w:fldCharType="separate"/>
        </w:r>
        <w:r w:rsidR="00842D79">
          <w:rPr>
            <w:noProof/>
            <w:webHidden/>
          </w:rPr>
          <w:t>44</w:t>
        </w:r>
        <w:r w:rsidR="00842D79">
          <w:rPr>
            <w:noProof/>
            <w:webHidden/>
          </w:rPr>
          <w:fldChar w:fldCharType="end"/>
        </w:r>
      </w:hyperlink>
    </w:p>
    <w:p w14:paraId="3B1D9B64" w14:textId="03AD2DB0"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3" w:history="1">
        <w:r w:rsidR="00842D79" w:rsidRPr="005C7516">
          <w:rPr>
            <w:rStyle w:val="Hyperlink"/>
            <w:noProof/>
          </w:rPr>
          <w:t>4.7.3 Regisztráció</w:t>
        </w:r>
        <w:r w:rsidR="00842D79">
          <w:rPr>
            <w:noProof/>
            <w:webHidden/>
          </w:rPr>
          <w:tab/>
        </w:r>
        <w:r w:rsidR="00842D79">
          <w:rPr>
            <w:noProof/>
            <w:webHidden/>
          </w:rPr>
          <w:fldChar w:fldCharType="begin"/>
        </w:r>
        <w:r w:rsidR="00842D79">
          <w:rPr>
            <w:noProof/>
            <w:webHidden/>
          </w:rPr>
          <w:instrText xml:space="preserve"> PAGEREF _Toc500267073 \h </w:instrText>
        </w:r>
        <w:r w:rsidR="00842D79">
          <w:rPr>
            <w:noProof/>
            <w:webHidden/>
          </w:rPr>
        </w:r>
        <w:r w:rsidR="00842D79">
          <w:rPr>
            <w:noProof/>
            <w:webHidden/>
          </w:rPr>
          <w:fldChar w:fldCharType="separate"/>
        </w:r>
        <w:r w:rsidR="00842D79">
          <w:rPr>
            <w:noProof/>
            <w:webHidden/>
          </w:rPr>
          <w:t>44</w:t>
        </w:r>
        <w:r w:rsidR="00842D79">
          <w:rPr>
            <w:noProof/>
            <w:webHidden/>
          </w:rPr>
          <w:fldChar w:fldCharType="end"/>
        </w:r>
      </w:hyperlink>
    </w:p>
    <w:p w14:paraId="79DF1893" w14:textId="4C4BED63"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4" w:history="1">
        <w:r w:rsidR="00842D79" w:rsidRPr="005C7516">
          <w:rPr>
            <w:rStyle w:val="Hyperlink"/>
            <w:noProof/>
          </w:rPr>
          <w:t>4.7.4 Files menü</w:t>
        </w:r>
        <w:r w:rsidR="00842D79">
          <w:rPr>
            <w:noProof/>
            <w:webHidden/>
          </w:rPr>
          <w:tab/>
        </w:r>
        <w:r w:rsidR="00842D79">
          <w:rPr>
            <w:noProof/>
            <w:webHidden/>
          </w:rPr>
          <w:fldChar w:fldCharType="begin"/>
        </w:r>
        <w:r w:rsidR="00842D79">
          <w:rPr>
            <w:noProof/>
            <w:webHidden/>
          </w:rPr>
          <w:instrText xml:space="preserve"> PAGEREF _Toc500267074 \h </w:instrText>
        </w:r>
        <w:r w:rsidR="00842D79">
          <w:rPr>
            <w:noProof/>
            <w:webHidden/>
          </w:rPr>
        </w:r>
        <w:r w:rsidR="00842D79">
          <w:rPr>
            <w:noProof/>
            <w:webHidden/>
          </w:rPr>
          <w:fldChar w:fldCharType="separate"/>
        </w:r>
        <w:r w:rsidR="00842D79">
          <w:rPr>
            <w:noProof/>
            <w:webHidden/>
          </w:rPr>
          <w:t>45</w:t>
        </w:r>
        <w:r w:rsidR="00842D79">
          <w:rPr>
            <w:noProof/>
            <w:webHidden/>
          </w:rPr>
          <w:fldChar w:fldCharType="end"/>
        </w:r>
      </w:hyperlink>
    </w:p>
    <w:p w14:paraId="7EBECA04" w14:textId="4F5A4DFE"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5" w:history="1">
        <w:r w:rsidR="00842D79" w:rsidRPr="005C7516">
          <w:rPr>
            <w:rStyle w:val="Hyperlink"/>
            <w:noProof/>
          </w:rPr>
          <w:t>4.7.5 Notes menü</w:t>
        </w:r>
        <w:r w:rsidR="00842D79">
          <w:rPr>
            <w:noProof/>
            <w:webHidden/>
          </w:rPr>
          <w:tab/>
        </w:r>
        <w:r w:rsidR="00842D79">
          <w:rPr>
            <w:noProof/>
            <w:webHidden/>
          </w:rPr>
          <w:fldChar w:fldCharType="begin"/>
        </w:r>
        <w:r w:rsidR="00842D79">
          <w:rPr>
            <w:noProof/>
            <w:webHidden/>
          </w:rPr>
          <w:instrText xml:space="preserve"> PAGEREF _Toc500267075 \h </w:instrText>
        </w:r>
        <w:r w:rsidR="00842D79">
          <w:rPr>
            <w:noProof/>
            <w:webHidden/>
          </w:rPr>
        </w:r>
        <w:r w:rsidR="00842D79">
          <w:rPr>
            <w:noProof/>
            <w:webHidden/>
          </w:rPr>
          <w:fldChar w:fldCharType="separate"/>
        </w:r>
        <w:r w:rsidR="00842D79">
          <w:rPr>
            <w:noProof/>
            <w:webHidden/>
          </w:rPr>
          <w:t>50</w:t>
        </w:r>
        <w:r w:rsidR="00842D79">
          <w:rPr>
            <w:noProof/>
            <w:webHidden/>
          </w:rPr>
          <w:fldChar w:fldCharType="end"/>
        </w:r>
      </w:hyperlink>
    </w:p>
    <w:p w14:paraId="7858FD27" w14:textId="0F831B66" w:rsidR="00842D79" w:rsidRDefault="00B32967">
      <w:pPr>
        <w:pStyle w:val="TOC3"/>
        <w:tabs>
          <w:tab w:val="right" w:leader="dot" w:pos="8494"/>
        </w:tabs>
        <w:rPr>
          <w:rFonts w:asciiTheme="minorHAnsi" w:eastAsiaTheme="minorEastAsia" w:hAnsiTheme="minorHAnsi" w:cstheme="minorBidi"/>
          <w:noProof/>
          <w:sz w:val="22"/>
          <w:szCs w:val="22"/>
          <w:lang w:val="en-US"/>
        </w:rPr>
      </w:pPr>
      <w:hyperlink w:anchor="_Toc500267076" w:history="1">
        <w:r w:rsidR="00842D79" w:rsidRPr="005C7516">
          <w:rPr>
            <w:rStyle w:val="Hyperlink"/>
            <w:noProof/>
          </w:rPr>
          <w:t>4.7.6 User menü</w:t>
        </w:r>
        <w:r w:rsidR="00842D79">
          <w:rPr>
            <w:noProof/>
            <w:webHidden/>
          </w:rPr>
          <w:tab/>
        </w:r>
        <w:r w:rsidR="00842D79">
          <w:rPr>
            <w:noProof/>
            <w:webHidden/>
          </w:rPr>
          <w:fldChar w:fldCharType="begin"/>
        </w:r>
        <w:r w:rsidR="00842D79">
          <w:rPr>
            <w:noProof/>
            <w:webHidden/>
          </w:rPr>
          <w:instrText xml:space="preserve"> PAGEREF _Toc500267076 \h </w:instrText>
        </w:r>
        <w:r w:rsidR="00842D79">
          <w:rPr>
            <w:noProof/>
            <w:webHidden/>
          </w:rPr>
        </w:r>
        <w:r w:rsidR="00842D79">
          <w:rPr>
            <w:noProof/>
            <w:webHidden/>
          </w:rPr>
          <w:fldChar w:fldCharType="separate"/>
        </w:r>
        <w:r w:rsidR="00842D79">
          <w:rPr>
            <w:noProof/>
            <w:webHidden/>
          </w:rPr>
          <w:t>52</w:t>
        </w:r>
        <w:r w:rsidR="00842D79">
          <w:rPr>
            <w:noProof/>
            <w:webHidden/>
          </w:rPr>
          <w:fldChar w:fldCharType="end"/>
        </w:r>
      </w:hyperlink>
    </w:p>
    <w:p w14:paraId="08F4AB32" w14:textId="159F565C" w:rsidR="00842D79" w:rsidRDefault="00B32967">
      <w:pPr>
        <w:pStyle w:val="TOC1"/>
        <w:rPr>
          <w:rFonts w:asciiTheme="minorHAnsi" w:eastAsiaTheme="minorEastAsia" w:hAnsiTheme="minorHAnsi" w:cstheme="minorBidi"/>
          <w:b w:val="0"/>
          <w:noProof/>
          <w:sz w:val="22"/>
          <w:szCs w:val="22"/>
          <w:lang w:val="en-US"/>
        </w:rPr>
      </w:pPr>
      <w:hyperlink w:anchor="_Toc500267077" w:history="1">
        <w:r w:rsidR="00842D79" w:rsidRPr="005C7516">
          <w:rPr>
            <w:rStyle w:val="Hyperlink"/>
            <w:noProof/>
          </w:rPr>
          <w:t>5 Mérések</w:t>
        </w:r>
        <w:r w:rsidR="00842D79">
          <w:rPr>
            <w:noProof/>
            <w:webHidden/>
          </w:rPr>
          <w:tab/>
        </w:r>
        <w:r w:rsidR="00842D79">
          <w:rPr>
            <w:noProof/>
            <w:webHidden/>
          </w:rPr>
          <w:fldChar w:fldCharType="begin"/>
        </w:r>
        <w:r w:rsidR="00842D79">
          <w:rPr>
            <w:noProof/>
            <w:webHidden/>
          </w:rPr>
          <w:instrText xml:space="preserve"> PAGEREF _Toc500267077 \h </w:instrText>
        </w:r>
        <w:r w:rsidR="00842D79">
          <w:rPr>
            <w:noProof/>
            <w:webHidden/>
          </w:rPr>
        </w:r>
        <w:r w:rsidR="00842D79">
          <w:rPr>
            <w:noProof/>
            <w:webHidden/>
          </w:rPr>
          <w:fldChar w:fldCharType="separate"/>
        </w:r>
        <w:r w:rsidR="00842D79">
          <w:rPr>
            <w:noProof/>
            <w:webHidden/>
          </w:rPr>
          <w:t>55</w:t>
        </w:r>
        <w:r w:rsidR="00842D79">
          <w:rPr>
            <w:noProof/>
            <w:webHidden/>
          </w:rPr>
          <w:fldChar w:fldCharType="end"/>
        </w:r>
      </w:hyperlink>
    </w:p>
    <w:p w14:paraId="2D58518A" w14:textId="39CA1E72" w:rsidR="00842D79" w:rsidRDefault="00B32967">
      <w:pPr>
        <w:pStyle w:val="TOC1"/>
        <w:rPr>
          <w:rFonts w:asciiTheme="minorHAnsi" w:eastAsiaTheme="minorEastAsia" w:hAnsiTheme="minorHAnsi" w:cstheme="minorBidi"/>
          <w:b w:val="0"/>
          <w:noProof/>
          <w:sz w:val="22"/>
          <w:szCs w:val="22"/>
          <w:lang w:val="en-US"/>
        </w:rPr>
      </w:pPr>
      <w:hyperlink w:anchor="_Toc500267078" w:history="1">
        <w:r w:rsidR="00842D79" w:rsidRPr="005C7516">
          <w:rPr>
            <w:rStyle w:val="Hyperlink"/>
            <w:noProof/>
          </w:rPr>
          <w:t>6 Összefoglalás</w:t>
        </w:r>
        <w:r w:rsidR="00842D79">
          <w:rPr>
            <w:noProof/>
            <w:webHidden/>
          </w:rPr>
          <w:tab/>
        </w:r>
        <w:r w:rsidR="00842D79">
          <w:rPr>
            <w:noProof/>
            <w:webHidden/>
          </w:rPr>
          <w:fldChar w:fldCharType="begin"/>
        </w:r>
        <w:r w:rsidR="00842D79">
          <w:rPr>
            <w:noProof/>
            <w:webHidden/>
          </w:rPr>
          <w:instrText xml:space="preserve"> PAGEREF _Toc500267078 \h </w:instrText>
        </w:r>
        <w:r w:rsidR="00842D79">
          <w:rPr>
            <w:noProof/>
            <w:webHidden/>
          </w:rPr>
        </w:r>
        <w:r w:rsidR="00842D79">
          <w:rPr>
            <w:noProof/>
            <w:webHidden/>
          </w:rPr>
          <w:fldChar w:fldCharType="separate"/>
        </w:r>
        <w:r w:rsidR="00842D79">
          <w:rPr>
            <w:noProof/>
            <w:webHidden/>
          </w:rPr>
          <w:t>59</w:t>
        </w:r>
        <w:r w:rsidR="00842D79">
          <w:rPr>
            <w:noProof/>
            <w:webHidden/>
          </w:rPr>
          <w:fldChar w:fldCharType="end"/>
        </w:r>
      </w:hyperlink>
    </w:p>
    <w:p w14:paraId="303CF3B3" w14:textId="78C059AF" w:rsidR="00842D79" w:rsidRDefault="00B32967">
      <w:pPr>
        <w:pStyle w:val="TOC2"/>
        <w:tabs>
          <w:tab w:val="right" w:leader="dot" w:pos="8494"/>
        </w:tabs>
        <w:rPr>
          <w:rFonts w:asciiTheme="minorHAnsi" w:eastAsiaTheme="minorEastAsia" w:hAnsiTheme="minorHAnsi" w:cstheme="minorBidi"/>
          <w:noProof/>
          <w:sz w:val="22"/>
          <w:szCs w:val="22"/>
          <w:lang w:val="en-US"/>
        </w:rPr>
      </w:pPr>
      <w:hyperlink w:anchor="_Toc500267079" w:history="1">
        <w:r w:rsidR="00842D79" w:rsidRPr="005C7516">
          <w:rPr>
            <w:rStyle w:val="Hyperlink"/>
            <w:noProof/>
          </w:rPr>
          <w:t>6.1 Továbbfejlesztés</w:t>
        </w:r>
        <w:r w:rsidR="00842D79">
          <w:rPr>
            <w:noProof/>
            <w:webHidden/>
          </w:rPr>
          <w:tab/>
        </w:r>
        <w:r w:rsidR="00842D79">
          <w:rPr>
            <w:noProof/>
            <w:webHidden/>
          </w:rPr>
          <w:fldChar w:fldCharType="begin"/>
        </w:r>
        <w:r w:rsidR="00842D79">
          <w:rPr>
            <w:noProof/>
            <w:webHidden/>
          </w:rPr>
          <w:instrText xml:space="preserve"> PAGEREF _Toc500267079 \h </w:instrText>
        </w:r>
        <w:r w:rsidR="00842D79">
          <w:rPr>
            <w:noProof/>
            <w:webHidden/>
          </w:rPr>
        </w:r>
        <w:r w:rsidR="00842D79">
          <w:rPr>
            <w:noProof/>
            <w:webHidden/>
          </w:rPr>
          <w:fldChar w:fldCharType="separate"/>
        </w:r>
        <w:r w:rsidR="00842D79">
          <w:rPr>
            <w:noProof/>
            <w:webHidden/>
          </w:rPr>
          <w:t>59</w:t>
        </w:r>
        <w:r w:rsidR="00842D79">
          <w:rPr>
            <w:noProof/>
            <w:webHidden/>
          </w:rPr>
          <w:fldChar w:fldCharType="end"/>
        </w:r>
      </w:hyperlink>
    </w:p>
    <w:p w14:paraId="2D5DE854" w14:textId="7594D56D" w:rsidR="00842D79" w:rsidRDefault="00B32967">
      <w:pPr>
        <w:pStyle w:val="TOC1"/>
        <w:rPr>
          <w:rFonts w:asciiTheme="minorHAnsi" w:eastAsiaTheme="minorEastAsia" w:hAnsiTheme="minorHAnsi" w:cstheme="minorBidi"/>
          <w:b w:val="0"/>
          <w:noProof/>
          <w:sz w:val="22"/>
          <w:szCs w:val="22"/>
          <w:lang w:val="en-US"/>
        </w:rPr>
      </w:pPr>
      <w:hyperlink w:anchor="_Toc500267080" w:history="1">
        <w:r w:rsidR="00842D79" w:rsidRPr="005C7516">
          <w:rPr>
            <w:rStyle w:val="Hyperlink"/>
            <w:noProof/>
          </w:rPr>
          <w:t>7 Irodalomjegyzék</w:t>
        </w:r>
        <w:r w:rsidR="00842D79">
          <w:rPr>
            <w:noProof/>
            <w:webHidden/>
          </w:rPr>
          <w:tab/>
        </w:r>
        <w:r w:rsidR="00842D79">
          <w:rPr>
            <w:noProof/>
            <w:webHidden/>
          </w:rPr>
          <w:fldChar w:fldCharType="begin"/>
        </w:r>
        <w:r w:rsidR="00842D79">
          <w:rPr>
            <w:noProof/>
            <w:webHidden/>
          </w:rPr>
          <w:instrText xml:space="preserve"> PAGEREF _Toc500267080 \h </w:instrText>
        </w:r>
        <w:r w:rsidR="00842D79">
          <w:rPr>
            <w:noProof/>
            <w:webHidden/>
          </w:rPr>
        </w:r>
        <w:r w:rsidR="00842D79">
          <w:rPr>
            <w:noProof/>
            <w:webHidden/>
          </w:rPr>
          <w:fldChar w:fldCharType="separate"/>
        </w:r>
        <w:r w:rsidR="00842D79">
          <w:rPr>
            <w:noProof/>
            <w:webHidden/>
          </w:rPr>
          <w:t>62</w:t>
        </w:r>
        <w:r w:rsidR="00842D79">
          <w:rPr>
            <w:noProof/>
            <w:webHidden/>
          </w:rPr>
          <w:fldChar w:fldCharType="end"/>
        </w:r>
      </w:hyperlink>
    </w:p>
    <w:p w14:paraId="45012F29" w14:textId="6853C14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267024"/>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267025"/>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0C5806B2" w:rsidR="00C379F4" w:rsidRDefault="00C379F4" w:rsidP="00476FB2">
      <w:r>
        <w:t xml:space="preserve">The application is running on a Raspberry PI tool so during the development phase I had to pay attention to the fact that there are limited resources </w:t>
      </w:r>
      <w:r w:rsidR="00B32967">
        <w:t>when</w:t>
      </w:r>
      <w:r>
        <w:t xml:space="preserv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267026"/>
      <w:r w:rsidRPr="00BB07F9">
        <w:lastRenderedPageBreak/>
        <w:t>Bevezetés</w:t>
      </w:r>
      <w:bookmarkEnd w:id="2"/>
      <w:bookmarkEnd w:id="3"/>
    </w:p>
    <w:p w14:paraId="27335E3F" w14:textId="7C68EC27" w:rsidR="006514F3" w:rsidRPr="00BB07F9" w:rsidRDefault="006514F3" w:rsidP="00DF757E">
      <w:bookmarkStart w:id="4" w:name="_Ref433098505"/>
      <w:bookmarkStart w:id="5" w:name="_Toc332797398"/>
      <w:r w:rsidRPr="00BB07F9">
        <w:t>A feladat egy olyan alkalmazás elkészítése</w:t>
      </w:r>
      <w:r w:rsidR="00A13A97">
        <w:t xml:space="preserve"> volt</w:t>
      </w:r>
      <w:r w:rsidRPr="00BB07F9">
        <w:t>,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w:t>
      </w:r>
      <w:r w:rsidR="00B32967">
        <w:t>áthelyezhetik</w:t>
      </w:r>
      <w:r w:rsidRPr="00BB07F9">
        <w:t xml:space="preserve"> az általuk feltöltött fájlokat. A fájlokhoz a tulaj</w:t>
      </w:r>
      <w:r w:rsidR="00E078D4">
        <w:t>donosuk engedélye nélkül senki n</w:t>
      </w:r>
      <w:r w:rsidRPr="00BB07F9">
        <w:t xml:space="preserve">em férhet hozzá. </w:t>
      </w:r>
    </w:p>
    <w:p w14:paraId="1451FFC4" w14:textId="6AF27872" w:rsidR="006514F3" w:rsidRPr="00BB07F9" w:rsidRDefault="006514F3" w:rsidP="001A2EBA">
      <w:r w:rsidRPr="00BB07F9">
        <w:t>A felhasználók a böngészőjük segítség</w:t>
      </w:r>
      <w:r w:rsidR="001A2EBA">
        <w:t>ével érhetik el és használhatják az alkal</w:t>
      </w:r>
      <w:r w:rsidR="00B32967">
        <w:t>mazás valamennyi szolgáltatását,</w:t>
      </w:r>
      <w:r w:rsidR="00C10706">
        <w:t xml:space="preserve">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4"/>
    <w:p w14:paraId="788756D9" w14:textId="29EF84B0"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A13A97">
        <w:t>,</w:t>
      </w:r>
      <w:r w:rsidR="00E95406">
        <w:t xml:space="preserve"> és bár a fájlok bárhonnan letölthetőek, mégis egy privát megoldást kínál</w:t>
      </w:r>
      <w:r w:rsidR="0010584B">
        <w:t xml:space="preserve">. </w:t>
      </w:r>
      <w:r w:rsidR="00A13A97">
        <w:t xml:space="preserve">Az alkalmazás pedig otthonról is futtatható személyes felhasználásra, esetleg egy kisebb csoport számára. </w:t>
      </w:r>
      <w:r w:rsidR="0010584B">
        <w:t>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6" w:name="_Toc500267027"/>
      <w:r w:rsidRPr="00BB07F9">
        <w:lastRenderedPageBreak/>
        <w:t>Technológiák</w:t>
      </w:r>
      <w:bookmarkEnd w:id="6"/>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7" w:name="_Toc500267028"/>
      <w:r w:rsidRPr="00BB07F9">
        <w:t>Frontend</w:t>
      </w:r>
      <w:bookmarkEnd w:id="7"/>
    </w:p>
    <w:p w14:paraId="5FB7CAAA" w14:textId="0C741B70" w:rsidR="001E5C7A" w:rsidRDefault="00B14A50" w:rsidP="001E5C7A">
      <w:r>
        <w:t xml:space="preserve">A frontend </w:t>
      </w:r>
      <w:r w:rsidR="00347EFD">
        <w:t xml:space="preserve">npm, </w:t>
      </w:r>
      <w:r>
        <w:t>Angular,</w:t>
      </w:r>
      <w:r w:rsidR="00355DEA">
        <w:t xml:space="preserve"> TypeScript</w:t>
      </w:r>
      <w:r>
        <w:t xml:space="preserve"> és Bootstrap</w:t>
      </w:r>
      <w:r w:rsidR="00355DEA">
        <w:t xml:space="preserve"> felhasználásával készült.</w:t>
      </w:r>
    </w:p>
    <w:p w14:paraId="248E0FA4" w14:textId="281AF6CE"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F5CA4" w:rsidRPr="00DF5CA4">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4523E9BB"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F5CA4" w:rsidRPr="00DF5CA4">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5F689A28"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DF5CA4" w:rsidRPr="00DF5CA4">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6694A50D"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F5CA4" w:rsidRPr="00DF5CA4">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8" w:name="_Toc500267029"/>
      <w:r w:rsidRPr="00BB07F9">
        <w:t>Backend</w:t>
      </w:r>
      <w:bookmarkEnd w:id="8"/>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4EB85B5"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F5CA4" w:rsidRPr="00DF5CA4">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0D56ACAF"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F5CA4" w:rsidRPr="00DF5CA4">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00647CF9"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F5CA4" w:rsidRPr="00DF5CA4">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6658638D"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F5CA4" w:rsidRPr="00DF5CA4">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38F13D25"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F5CA4" w:rsidRPr="00DF5CA4">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9" w:name="_Toc500267030"/>
      <w:r w:rsidRPr="00BB07F9">
        <w:t>Dropbox</w:t>
      </w:r>
      <w:bookmarkEnd w:id="9"/>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7F70E28E"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Content>
          <w:r w:rsidR="00026ABE">
            <w:fldChar w:fldCharType="begin"/>
          </w:r>
          <w:r w:rsidR="00026ABE">
            <w:rPr>
              <w:lang w:val="en-US"/>
            </w:rPr>
            <w:instrText xml:space="preserve"> CITATION DbAPI \l 1033 </w:instrText>
          </w:r>
          <w:r w:rsidR="00026ABE">
            <w:fldChar w:fldCharType="separate"/>
          </w:r>
          <w:r w:rsidR="00DF5CA4" w:rsidRPr="00DF5CA4">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67AB724B" w:rsidR="000D21F3" w:rsidRPr="000C5D4F" w:rsidRDefault="000D21F3" w:rsidP="000C5D4F">
      <w:r>
        <w:t>Az API természetesen támogatást nyújt fájlok kezelésére is, lehet vele le- és feltölteni is. Letöltéshez meg kell adni, hogy pontosan milyen útvonalon érhető el a fájl a felhasználó mappa rendszerében Dropbox</w:t>
      </w:r>
      <w:r w:rsidR="00347EFD">
        <w:t>-</w:t>
      </w:r>
      <w:r>
        <w:t xml:space="preserve">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0" w:name="_Toc500267031"/>
      <w:r w:rsidRPr="00BB07F9">
        <w:t>Raspberry PI</w:t>
      </w:r>
      <w:bookmarkEnd w:id="10"/>
    </w:p>
    <w:p w14:paraId="37E55B4E" w14:textId="4A8C8F0C"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F5CA4" w:rsidRPr="00DF5CA4">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1" w:name="_Toc500267032"/>
      <w:r>
        <w:t>Raspbian</w:t>
      </w:r>
      <w:bookmarkEnd w:id="11"/>
    </w:p>
    <w:p w14:paraId="38B03D6F" w14:textId="2A3DE9FD"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F5CA4">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2" w:name="_Toc500267033"/>
      <w:r w:rsidRPr="00BB07F9">
        <w:lastRenderedPageBreak/>
        <w:t>Specifikáció</w:t>
      </w:r>
      <w:bookmarkEnd w:id="12"/>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44C7C6AB"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F5CA4">
            <w:rPr>
              <w:noProof/>
            </w:rPr>
            <w:t>[10]</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bookmarkStart w:id="13" w:name="_Toc500267034"/>
      <w:r>
        <w:lastRenderedPageBreak/>
        <w:t>Felhasználási esetek</w:t>
      </w:r>
      <w:bookmarkEnd w:id="13"/>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22FD47C0">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5677B1DB" w:rsidR="00415625" w:rsidRDefault="00347EFD" w:rsidP="0075609E">
      <w:pPr>
        <w:keepNext/>
        <w:ind w:firstLine="0"/>
        <w:jc w:val="center"/>
      </w:pPr>
      <w:r>
        <w:rPr>
          <w:noProof/>
          <w:lang w:val="en-US"/>
        </w:rPr>
        <w:lastRenderedPageBreak/>
        <w:drawing>
          <wp:inline distT="0" distB="0" distL="0" distR="0" wp14:anchorId="48EF0AD4" wp14:editId="67817060">
            <wp:extent cx="3648456" cy="32278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456" cy="322783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E0EE6B2" w:rsidR="006A11D9" w:rsidRDefault="00616928" w:rsidP="0041054F">
      <w:pPr>
        <w:pStyle w:val="Caption"/>
      </w:pPr>
      <w:r>
        <w:t xml:space="preserve">Kép </w:t>
      </w:r>
      <w:fldSimple w:instr=" SEQ Kép \* ARABIC ">
        <w:r w:rsidR="0041054F">
          <w:rPr>
            <w:noProof/>
          </w:rPr>
          <w:t>5</w:t>
        </w:r>
      </w:fldSimple>
      <w:r w:rsidR="00A569A2">
        <w:t xml:space="preserve"> Feljegyzéseken</w:t>
      </w:r>
      <w:r w:rsidR="0001142C">
        <w:t xml:space="preserve"> végzett műveletek Use C</w:t>
      </w:r>
      <w:r>
        <w:t>ase</w:t>
      </w:r>
    </w:p>
    <w:p w14:paraId="0D17D4CA" w14:textId="5CDC5AAA" w:rsidR="00145F75" w:rsidRPr="00145F75" w:rsidRDefault="00145F75" w:rsidP="00145F75">
      <w:r>
        <w:lastRenderedPageBreak/>
        <w:t>Az ut</w:t>
      </w:r>
      <w:r w:rsidR="00887486">
        <w:t>olsó tevékenység csoport a feljegyzéseken</w:t>
      </w:r>
      <w:r>
        <w:t xml:space="preserve">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w:t>
      </w:r>
      <w:r w:rsidR="00B56CB6">
        <w:t>szöveges tartalmokon.</w:t>
      </w:r>
      <w:r>
        <w:t xml:space="preserve"> </w:t>
      </w:r>
    </w:p>
    <w:p w14:paraId="27EE79BD" w14:textId="5BFF7325" w:rsidR="00F37AF2" w:rsidRPr="00BB07F9" w:rsidRDefault="00F37AF2">
      <w:pPr>
        <w:pStyle w:val="Heading1"/>
      </w:pPr>
      <w:bookmarkStart w:id="14" w:name="_Toc500267035"/>
      <w:r w:rsidRPr="00BB07F9">
        <w:lastRenderedPageBreak/>
        <w:t>Tervezés és fejlesztés</w:t>
      </w:r>
      <w:bookmarkEnd w:id="14"/>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5" w:name="_Toc500267036"/>
      <w:r>
        <w:t>Architektúra</w:t>
      </w:r>
      <w:bookmarkEnd w:id="15"/>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74AC7F4C"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w:t>
      </w:r>
      <w:r w:rsidR="00701CB6">
        <w:t>,</w:t>
      </w:r>
      <w:r w:rsidR="001877E6">
        <w:t xml:space="preserve"> és válaszolnak a </w:t>
      </w:r>
      <w:r w:rsidR="00BA4C31">
        <w:t>kívánt</w:t>
      </w:r>
      <w:r w:rsidR="001877E6">
        <w:t xml:space="preserve"> objektumokkal.</w:t>
      </w:r>
    </w:p>
    <w:p w14:paraId="773C8FFA" w14:textId="7C188DF6" w:rsidR="00877B5B" w:rsidRPr="00256F6F" w:rsidRDefault="00877B5B" w:rsidP="0092000C">
      <w:r>
        <w:lastRenderedPageBreak/>
        <w:t>A frontend futtatására Lite szervert</w:t>
      </w:r>
      <w:r w:rsidR="00E34161">
        <w:t xml:space="preserve"> </w:t>
      </w:r>
      <w:sdt>
        <w:sdtPr>
          <w:id w:val="-1603719676"/>
          <w:citation/>
        </w:sdtPr>
        <w:sdtContent>
          <w:r w:rsidR="00E34161">
            <w:fldChar w:fldCharType="begin"/>
          </w:r>
          <w:r w:rsidR="00E34161">
            <w:rPr>
              <w:lang w:val="en-US"/>
            </w:rPr>
            <w:instrText xml:space="preserve"> CITATION Lite \l 1033 </w:instrText>
          </w:r>
          <w:r w:rsidR="00E34161">
            <w:fldChar w:fldCharType="separate"/>
          </w:r>
          <w:r w:rsidR="00DF5CA4" w:rsidRPr="00DF5CA4">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6" w:name="_Toc500267037"/>
      <w:r w:rsidRPr="00BB07F9">
        <w:t>Fejlesztőkörnyezet bemutatása</w:t>
      </w:r>
      <w:bookmarkEnd w:id="16"/>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610C36A4"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F5CA4" w:rsidRPr="00DF5CA4">
            <w:rPr>
              <w:noProof/>
              <w:lang w:val="en-US"/>
            </w:rPr>
            <w:t>[14]</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F5CA4" w:rsidRPr="00DF5CA4">
            <w:rPr>
              <w:noProof/>
              <w:lang w:val="en-US"/>
            </w:rPr>
            <w:t>[15]</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73F87FA0"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F5CA4" w:rsidRPr="00DF5CA4">
            <w:rPr>
              <w:noProof/>
              <w:lang w:val="en-US"/>
            </w:rPr>
            <w:t>[16]</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3240E19D"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F5CA4" w:rsidRPr="00DF5CA4">
            <w:rPr>
              <w:noProof/>
              <w:lang w:val="en-US"/>
            </w:rPr>
            <w:t>[17]</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7" w:name="_Toc500267038"/>
      <w:r>
        <w:t>Telepítő script</w:t>
      </w:r>
      <w:bookmarkEnd w:id="17"/>
    </w:p>
    <w:p w14:paraId="296B9640" w14:textId="5E4DC2A5"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w:t>
      </w:r>
      <w:r w:rsidR="00551EDA">
        <w:t xml:space="preserve"> - 30</w:t>
      </w:r>
      <w:r w:rsidR="003D1FD8">
        <w:t xml:space="preserve"> </w:t>
      </w:r>
      <w:r w:rsidR="003D1FD8">
        <w:lastRenderedPageBreak/>
        <w:t>percet is igénybe vehet a r</w:t>
      </w:r>
      <w:r w:rsidR="0063186B">
        <w:t>endszer frissítése és az újabb</w:t>
      </w:r>
      <w:r w:rsidR="000C551C">
        <w:t xml:space="preserve"> Python telepítése miatt</w:t>
      </w:r>
      <w:r w:rsidR="00595F34">
        <w:t>, szükség van internet elérésre is</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5084321D" w:rsidR="001453A1" w:rsidRDefault="001453A1" w:rsidP="002F155F">
      <w:pPr>
        <w:pStyle w:val="ListParagraph"/>
        <w:ind w:left="1440" w:firstLine="0"/>
      </w:pPr>
      <w:r>
        <w:t>F</w:t>
      </w:r>
      <w:r w:rsidR="00701CB6">
        <w:t>eltelepít</w:t>
      </w:r>
      <w:r w:rsidR="007E7134">
        <w:t xml:space="preserve">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2866F75E"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F5CA4" w:rsidRPr="00DF5CA4">
            <w:rPr>
              <w:noProof/>
              <w:lang w:val="en-US"/>
            </w:rPr>
            <w:t>[18]</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8" w:name="_Toc500267039"/>
      <w:r w:rsidRPr="00BB07F9">
        <w:t>Adatbázis</w:t>
      </w:r>
      <w:bookmarkEnd w:id="18"/>
    </w:p>
    <w:p w14:paraId="2BC7A748" w14:textId="0766E7A7"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w:t>
      </w:r>
      <w:r w:rsidR="00701CB6">
        <w:t>,</w:t>
      </w:r>
      <w:r w:rsidR="008C432F" w:rsidRPr="00BB07F9">
        <w:t xml:space="preserve">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118882A8" w:rsidR="00BF54F4" w:rsidRPr="00BB07F9" w:rsidRDefault="00BF54F4" w:rsidP="002E323A">
      <w:r>
        <w:t xml:space="preserve">A korábban említett feljegyzések könnyen megkülönböztethetők a fájloktól, mivel ezek az adatbázisban </w:t>
      </w:r>
      <w:r w:rsidR="00701CB6">
        <w:t>vannak eltárolva csak, fizikailag nem jönnek létre fájlok belőlük.</w:t>
      </w:r>
    </w:p>
    <w:p w14:paraId="25501E12" w14:textId="372A7C7B" w:rsidR="002B65DB" w:rsidRPr="00BB07F9" w:rsidRDefault="00E575C6" w:rsidP="008D46D3">
      <w:r w:rsidRPr="00BB07F9">
        <w:t>A program indulás</w:t>
      </w:r>
      <w:r w:rsidR="00A40EB4" w:rsidRPr="00BB07F9">
        <w:t xml:space="preserve">kor a definiált osztályok alapján </w:t>
      </w:r>
      <w:r w:rsidR="001510BB">
        <w:t>az SQLAlchemy ellenőrzi</w:t>
      </w:r>
      <w:r w:rsidR="00A40EB4" w:rsidRPr="00BB07F9">
        <w:t>,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fldSimple w:instr=" SEQ Kép \* ARABIC ">
        <w:r w:rsidR="0041054F">
          <w:rPr>
            <w:noProof/>
          </w:rPr>
          <w:t>6</w:t>
        </w:r>
      </w:fldSimple>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19" w:name="_Toc500267040"/>
      <w:r w:rsidRPr="00BB07F9">
        <w:t>User</w:t>
      </w:r>
      <w:bookmarkEnd w:id="19"/>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w:t>
      </w:r>
      <w:r w:rsidRPr="00BB07F9">
        <w:lastRenderedPageBreak/>
        <w:t xml:space="preserve">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2CD2F226" w:rsidR="007817C3" w:rsidRPr="00BB07F9" w:rsidRDefault="007817C3" w:rsidP="00701CB6">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e-mail</w:t>
            </w:r>
            <w:r w:rsidR="00701CB6">
              <w:t>ek mennek</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0" w:name="_Toc500267041"/>
      <w:r w:rsidRPr="00BB07F9">
        <w:t>File</w:t>
      </w:r>
      <w:bookmarkEnd w:id="20"/>
    </w:p>
    <w:p w14:paraId="1DBA2404" w14:textId="22A0244C"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r w:rsidR="001510BB">
        <w:t xml:space="preserve"> Egy bejegyzés valódi fájlt jelöl, ha a note mező értéke üres, míg ha ki van töltve akkor egy feljegyzést.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5C603CC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w:t>
            </w:r>
            <w:r w:rsidR="001510BB">
              <w:t>,</w:t>
            </w:r>
            <w:r w:rsidRPr="00BB07F9">
              <w:t xml:space="preserve">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lastRenderedPageBreak/>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t>content</w:t>
            </w:r>
          </w:p>
        </w:tc>
        <w:tc>
          <w:tcPr>
            <w:tcW w:w="6426" w:type="dxa"/>
            <w:vAlign w:val="center"/>
          </w:tcPr>
          <w:p w14:paraId="0C90F9E5" w14:textId="27B55FD3"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ez a fájl egy note</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1" w:name="_Toc500267042"/>
      <w:r w:rsidRPr="00BB07F9">
        <w:t>Folder</w:t>
      </w:r>
      <w:bookmarkEnd w:id="21"/>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70D00E2B"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2" w:name="_Toc500267043"/>
      <w:r w:rsidRPr="00BB07F9">
        <w:t>File share</w:t>
      </w:r>
      <w:bookmarkEnd w:id="22"/>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3" w:name="_Toc500267044"/>
      <w:r w:rsidRPr="00BB07F9">
        <w:t>Role</w:t>
      </w:r>
      <w:bookmarkEnd w:id="23"/>
    </w:p>
    <w:p w14:paraId="7273433D" w14:textId="47DE8DF7" w:rsidR="005C2931" w:rsidRDefault="007F75C5" w:rsidP="00AC7438">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4" w:name="_Toc500267045"/>
      <w:r w:rsidRPr="00BB07F9">
        <w:t>Credential store</w:t>
      </w:r>
      <w:bookmarkEnd w:id="24"/>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lastRenderedPageBreak/>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140C357B" w:rsidR="001E0370" w:rsidRPr="00BB07F9" w:rsidRDefault="001E0370" w:rsidP="0042171B">
      <w:pPr>
        <w:pStyle w:val="ListParagraph"/>
        <w:numPr>
          <w:ilvl w:val="0"/>
          <w:numId w:val="20"/>
        </w:numPr>
      </w:pPr>
      <w:r w:rsidRPr="00BB07F9">
        <w:t>DRO</w:t>
      </w:r>
      <w:bookmarkStart w:id="25" w:name="_GoBack"/>
      <w:bookmarkEnd w:id="25"/>
      <w:r w:rsidRPr="00BB07F9">
        <w:t xml:space="preserve">PBOX_KEY: </w:t>
      </w:r>
      <w:r w:rsidR="00B04880" w:rsidRPr="00BB07F9">
        <w:t>a</w:t>
      </w:r>
      <w:r w:rsidR="00EF2F96" w:rsidRPr="00BB07F9">
        <w:t>z appl</w:t>
      </w:r>
      <w:r w:rsidR="001510BB">
        <w:t>ikációhoz tartozó D</w:t>
      </w:r>
      <w:r w:rsidR="00B04880" w:rsidRPr="00BB07F9">
        <w:t>ropbox kulcs</w:t>
      </w:r>
    </w:p>
    <w:p w14:paraId="2F637A12" w14:textId="20242897"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1510BB">
        <w:t>kációhoz tartozó D</w:t>
      </w:r>
      <w:r w:rsidR="00B04880" w:rsidRPr="00BB07F9">
        <w:t>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6" w:name="_Toc500267046"/>
      <w:r w:rsidRPr="00BB07F9">
        <w:t>Log</w:t>
      </w:r>
      <w:bookmarkEnd w:id="26"/>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7" w:name="_Toc500267047"/>
      <w:r>
        <w:lastRenderedPageBreak/>
        <w:t>Végpontok</w:t>
      </w:r>
      <w:bookmarkEnd w:id="27"/>
    </w:p>
    <w:p w14:paraId="2AC58DFC" w14:textId="0760FA52"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w:t>
      </w:r>
      <w:r w:rsidR="00215553">
        <w:t xml:space="preserve">A kommunikáció JSON objektumok segítségével történik. </w:t>
      </w:r>
      <w:r w:rsidR="004A3B8E" w:rsidRPr="00BB07F9">
        <w:t xml:space="preserve">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8" w:name="_Toc500267048"/>
      <w:r w:rsidRPr="00BB07F9">
        <w:t>Autentikáció</w:t>
      </w:r>
      <w:bookmarkEnd w:id="28"/>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9" w:name="_Toc500267049"/>
      <w:r w:rsidRPr="00BB07F9">
        <w:t>Adatok ellenőrzése</w:t>
      </w:r>
      <w:bookmarkEnd w:id="29"/>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0" w:name="_Toc500267050"/>
      <w:r w:rsidRPr="00BB07F9">
        <w:t>User</w:t>
      </w:r>
      <w:r w:rsidR="00136FDE" w:rsidRPr="00BB07F9">
        <w:t>s</w:t>
      </w:r>
      <w:r w:rsidRPr="00BB07F9">
        <w:t>API</w:t>
      </w:r>
      <w:bookmarkEnd w:id="30"/>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EB04891"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w:t>
      </w:r>
      <w:r w:rsidR="00805065">
        <w:t>n</w:t>
      </w:r>
      <w:r w:rsidRPr="00BB07F9">
        <w:t xml:space="preserve">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w:t>
      </w:r>
      <w:r w:rsidR="003D1FA8" w:rsidRPr="00BB07F9">
        <w:lastRenderedPageBreak/>
        <w:t>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1" w:name="_Toc500267051"/>
      <w:r w:rsidRPr="00BB07F9">
        <w:t>RolesAPI</w:t>
      </w:r>
      <w:bookmarkEnd w:id="31"/>
    </w:p>
    <w:p w14:paraId="41917715" w14:textId="6A8E8755" w:rsidR="00D14394" w:rsidRPr="00BB07F9" w:rsidRDefault="00927F40" w:rsidP="00D14394">
      <w:r w:rsidRPr="00BB07F9">
        <w:t>A tárolt fájlok és note-ok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2" w:name="_Toc500267052"/>
      <w:r w:rsidRPr="00BB07F9">
        <w:t>LogsAPI</w:t>
      </w:r>
      <w:bookmarkEnd w:id="32"/>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3" w:name="_Toc500267053"/>
      <w:r w:rsidRPr="00BB07F9">
        <w:t>NotesAPI</w:t>
      </w:r>
      <w:bookmarkEnd w:id="33"/>
    </w:p>
    <w:p w14:paraId="5C7A7EDE" w14:textId="706CAB14" w:rsidR="003612D9" w:rsidRPr="00BB07F9" w:rsidRDefault="003612D9" w:rsidP="003612D9">
      <w:r w:rsidRPr="00BB07F9">
        <w:t xml:space="preserve">Az alkalmazás képes note-okat is tárolni, melyek nem a fájlrendszerben, hanem az adatbázisban vannak tárolva, hiszen csak szöveges tartalomból állnak. Ezek a note-ok később törölhetőek, módosíthatóak és megoszthatóak is a </w:t>
      </w:r>
      <w:r w:rsidR="00B35CF0">
        <w:t>végpontok</w:t>
      </w:r>
      <w:r w:rsidRPr="00BB07F9">
        <w:t>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lastRenderedPageBreak/>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08003757"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6C75013"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 xml:space="preserve">zt tudják megtenni ezen a </w:t>
      </w:r>
      <w:r w:rsidR="00B35CF0">
        <w:t>végpont</w:t>
      </w:r>
      <w:r w:rsidR="00B00069" w:rsidRPr="00BB07F9">
        <w:t>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4" w:name="_Toc500267054"/>
      <w:r w:rsidRPr="00BB07F9">
        <w:t>DropboxAPI</w:t>
      </w:r>
      <w:bookmarkEnd w:id="34"/>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lastRenderedPageBreak/>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5" w:name="_Toc500267055"/>
      <w:r w:rsidRPr="00BB07F9">
        <w:t>FilesharesAPI</w:t>
      </w:r>
      <w:bookmarkEnd w:id="35"/>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6" w:name="_Toc500267056"/>
      <w:r w:rsidRPr="00BB07F9">
        <w:lastRenderedPageBreak/>
        <w:t>FilesAPI</w:t>
      </w:r>
      <w:bookmarkEnd w:id="36"/>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726CDA70" w:rsidR="00B00D53" w:rsidRPr="00BB07F9" w:rsidRDefault="00B00D53" w:rsidP="0042171B">
      <w:pPr>
        <w:pStyle w:val="ListParagraph"/>
        <w:numPr>
          <w:ilvl w:val="0"/>
          <w:numId w:val="26"/>
        </w:numPr>
      </w:pPr>
      <w:r w:rsidRPr="00BB07F9">
        <w:rPr>
          <w:u w:val="single"/>
        </w:rPr>
        <w:t>/files/file/&lt;folder_id&gt;</w:t>
      </w:r>
      <w:r w:rsidRPr="00BB07F9">
        <w:t xml:space="preserve"> (POST): Ez a</w:t>
      </w:r>
      <w:r w:rsidR="006C5CEE">
        <w:t>z</w:t>
      </w:r>
      <w:r w:rsidRPr="00BB07F9">
        <w:t xml:space="preserve">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lastRenderedPageBreak/>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63F13A94"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 xml:space="preserve">A fő mappa </w:t>
      </w:r>
      <w:r w:rsidR="006C5CEE">
        <w:t>„</w:t>
      </w:r>
      <w:r w:rsidR="00864BC5" w:rsidRPr="00BB07F9">
        <w:t>Main</w:t>
      </w:r>
      <w:r w:rsidR="006C5CEE">
        <w:t>”</w:t>
      </w:r>
      <w:r w:rsidR="00864BC5" w:rsidRPr="00BB07F9">
        <w:t xml:space="preserve">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7" w:name="_Toc500267057"/>
      <w:r w:rsidRPr="00BB07F9">
        <w:lastRenderedPageBreak/>
        <w:t>Modell</w:t>
      </w:r>
      <w:bookmarkEnd w:id="37"/>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8" w:name="_Toc500267058"/>
      <w:r w:rsidRPr="00BB07F9">
        <w:t>Dropbox</w:t>
      </w:r>
      <w:r w:rsidR="001B7BA2" w:rsidRPr="00BB07F9">
        <w:t>Model</w:t>
      </w:r>
      <w:bookmarkEnd w:id="38"/>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lastRenderedPageBreak/>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2E500F31"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0E656C">
        <w:t xml:space="preserve"> letölteni</w:t>
      </w:r>
      <w:r w:rsidR="00241225">
        <w:t>, majd visszatér</w:t>
      </w:r>
      <w:r w:rsidR="00DB5660">
        <w:t xml:space="preserve"> azzal</w:t>
      </w:r>
      <w:r w:rsidR="00241225">
        <w:t>, hogy a letöltés kezdetét vette.</w:t>
      </w:r>
    </w:p>
    <w:p w14:paraId="21321106" w14:textId="414FB5AD" w:rsidR="00D83735" w:rsidRPr="00BB07F9" w:rsidRDefault="00D83735">
      <w:pPr>
        <w:pStyle w:val="Heading3"/>
      </w:pPr>
      <w:bookmarkStart w:id="39" w:name="_Toc500267059"/>
      <w:r w:rsidRPr="00BB07F9">
        <w:t>CredentialstoreModel</w:t>
      </w:r>
      <w:bookmarkEnd w:id="39"/>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0" w:name="_Toc500267060"/>
      <w:r w:rsidRPr="00BB07F9">
        <w:t>UsersModel</w:t>
      </w:r>
      <w:bookmarkEnd w:id="40"/>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lastRenderedPageBreak/>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1F5F95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r w:rsidR="000E656C">
        <w:t xml:space="preserve"> Az új jelszót is paraméterben kapja meg.</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1" w:name="_Toc500267061"/>
      <w:r w:rsidRPr="00BB07F9">
        <w:t>RolesModel</w:t>
      </w:r>
      <w:bookmarkEnd w:id="41"/>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2" w:name="_Toc500267062"/>
      <w:r w:rsidRPr="00BB07F9">
        <w:t>NotesModel</w:t>
      </w:r>
      <w:bookmarkEnd w:id="42"/>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lastRenderedPageBreak/>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3" w:name="_Toc500267063"/>
      <w:r w:rsidRPr="00BB07F9">
        <w:t>LogsModel</w:t>
      </w:r>
      <w:bookmarkEnd w:id="43"/>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6AA666CA"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w:t>
      </w:r>
      <w:r w:rsidR="00551EDA">
        <w:t>z</w:t>
      </w:r>
      <w:r w:rsidR="002E54C0">
        <w:t xml:space="preserve">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4" w:name="_Toc500267064"/>
      <w:r w:rsidRPr="00BB07F9">
        <w:t>FilesModel</w:t>
      </w:r>
      <w:bookmarkEnd w:id="44"/>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lastRenderedPageBreak/>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426861E7"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551EDA">
        <w:t>váró fájlhoz.</w:t>
      </w:r>
      <w:r w:rsidR="00870001">
        <w:t xml:space="preserve">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3233AC0D" w:rsidR="00DF6A8A" w:rsidRPr="00BB07F9" w:rsidRDefault="00DF6A8A" w:rsidP="0042171B">
      <w:pPr>
        <w:pStyle w:val="ListParagraph"/>
        <w:numPr>
          <w:ilvl w:val="0"/>
          <w:numId w:val="32"/>
        </w:numPr>
      </w:pPr>
      <w:r w:rsidRPr="00BB07F9">
        <w:rPr>
          <w:u w:val="single"/>
        </w:rPr>
        <w:lastRenderedPageBreak/>
        <w:t>rename_folder(user_id, input_dictionary)</w:t>
      </w:r>
      <w:r w:rsidRPr="00BB07F9">
        <w:t>:</w:t>
      </w:r>
      <w:r w:rsidR="00B87419">
        <w:t xml:space="preserve"> Átnevezi a </w:t>
      </w:r>
      <w:r w:rsidR="00551EDA">
        <w:t>mappát</w:t>
      </w:r>
      <w:r w:rsidR="00B87419">
        <w:t xml:space="preserve">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lastRenderedPageBreak/>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5" w:name="_Toc500267065"/>
      <w:r w:rsidRPr="00BB07F9">
        <w:t>FilesharesModel</w:t>
      </w:r>
      <w:bookmarkEnd w:id="45"/>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6" w:name="_Toc500267066"/>
      <w:r w:rsidRPr="00BB07F9">
        <w:t>TokensModel</w:t>
      </w:r>
      <w:bookmarkEnd w:id="46"/>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lastRenderedPageBreak/>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7" w:name="_Toc500267067"/>
      <w:r>
        <w:t>EmailHandler</w:t>
      </w:r>
      <w:bookmarkEnd w:id="47"/>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8" w:name="_Toc500267068"/>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115118AA" w:rsidR="00387060" w:rsidRDefault="00387060" w:rsidP="00387060">
      <w:r>
        <w:lastRenderedPageBreak/>
        <w:t xml:space="preserve">Ezek betartásáért létrehoztam két függvényt, amelyek a megfelelő </w:t>
      </w:r>
      <w:r w:rsidR="009227C1">
        <w:t>végpont</w:t>
      </w:r>
      <w:r>
        <w:t>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267069"/>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267070"/>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267071"/>
      <w:r>
        <w:lastRenderedPageBreak/>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267072"/>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267073"/>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w:t>
      </w:r>
      <w:r w:rsidR="005D15F1" w:rsidRPr="00BB07F9">
        <w:lastRenderedPageBreak/>
        <w:t>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267074"/>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w:t>
      </w:r>
      <w:r w:rsidR="00BF69EC">
        <w:lastRenderedPageBreak/>
        <w:t>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267075"/>
      <w:r>
        <w:t>Notes menü</w:t>
      </w:r>
      <w:bookmarkEnd w:id="55"/>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6" w:name="_Toc500267076"/>
      <w:r>
        <w:lastRenderedPageBreak/>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267077"/>
      <w:r w:rsidRPr="00BB07F9">
        <w:lastRenderedPageBreak/>
        <w:t>Mérések</w:t>
      </w:r>
      <w:bookmarkEnd w:id="57"/>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8" w:name="_Toc500267078"/>
      <w:r w:rsidRPr="00BB07F9">
        <w:lastRenderedPageBreak/>
        <w:t>Összefoglalás</w:t>
      </w:r>
      <w:bookmarkEnd w:id="58"/>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9" w:name="_Toc500267079"/>
      <w:r w:rsidRPr="00BB07F9">
        <w:t>Továbbfejlesztés</w:t>
      </w:r>
      <w:bookmarkEnd w:id="59"/>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0" w:name="_Toc500267080"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0"/>
        </w:p>
        <w:sdt>
          <w:sdtPr>
            <w:id w:val="111145805"/>
            <w:bibliography/>
          </w:sdtPr>
          <w:sdtContent>
            <w:p w14:paraId="2C3B72F3" w14:textId="77777777" w:rsidR="00DF5CA4"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F5CA4" w14:paraId="0E6146F2" w14:textId="77777777">
                <w:trPr>
                  <w:divId w:val="1868062318"/>
                  <w:tblCellSpacing w:w="15" w:type="dxa"/>
                </w:trPr>
                <w:tc>
                  <w:tcPr>
                    <w:tcW w:w="50" w:type="pct"/>
                    <w:hideMark/>
                  </w:tcPr>
                  <w:p w14:paraId="4C6F3B88" w14:textId="32601CBE" w:rsidR="00DF5CA4" w:rsidRDefault="00DF5CA4">
                    <w:pPr>
                      <w:pStyle w:val="Bibliography"/>
                    </w:pPr>
                    <w:r>
                      <w:t xml:space="preserve">[1] </w:t>
                    </w:r>
                  </w:p>
                </w:tc>
                <w:tc>
                  <w:tcPr>
                    <w:tcW w:w="0" w:type="auto"/>
                    <w:hideMark/>
                  </w:tcPr>
                  <w:p w14:paraId="624BBB67" w14:textId="77777777" w:rsidR="00DF5CA4" w:rsidRDefault="00DF5CA4">
                    <w:pPr>
                      <w:pStyle w:val="Bibliography"/>
                    </w:pPr>
                    <w:r>
                      <w:t>„npm,” [Online]. Available: https://www.npmjs.com/. [Hozzáférés dátuma: 25 november 2017].</w:t>
                    </w:r>
                  </w:p>
                </w:tc>
              </w:tr>
              <w:tr w:rsidR="00DF5CA4" w14:paraId="0EDA4CA2" w14:textId="77777777">
                <w:trPr>
                  <w:divId w:val="1868062318"/>
                  <w:tblCellSpacing w:w="15" w:type="dxa"/>
                </w:trPr>
                <w:tc>
                  <w:tcPr>
                    <w:tcW w:w="50" w:type="pct"/>
                    <w:hideMark/>
                  </w:tcPr>
                  <w:p w14:paraId="44EB744D" w14:textId="77777777" w:rsidR="00DF5CA4" w:rsidRDefault="00DF5CA4">
                    <w:pPr>
                      <w:pStyle w:val="Bibliography"/>
                    </w:pPr>
                    <w:r>
                      <w:t xml:space="preserve">[2] </w:t>
                    </w:r>
                  </w:p>
                </w:tc>
                <w:tc>
                  <w:tcPr>
                    <w:tcW w:w="0" w:type="auto"/>
                    <w:hideMark/>
                  </w:tcPr>
                  <w:p w14:paraId="17D98544" w14:textId="77777777" w:rsidR="00DF5CA4" w:rsidRDefault="00DF5CA4">
                    <w:pPr>
                      <w:pStyle w:val="Bibliography"/>
                    </w:pPr>
                    <w:r>
                      <w:t>„Typescript,” [Online]. Available: https://www.typescriptlang.org/. [Hozzáférés dátuma: 25 november 2017].</w:t>
                    </w:r>
                  </w:p>
                </w:tc>
              </w:tr>
              <w:tr w:rsidR="00DF5CA4" w14:paraId="1F3444F8" w14:textId="77777777">
                <w:trPr>
                  <w:divId w:val="1868062318"/>
                  <w:tblCellSpacing w:w="15" w:type="dxa"/>
                </w:trPr>
                <w:tc>
                  <w:tcPr>
                    <w:tcW w:w="50" w:type="pct"/>
                    <w:hideMark/>
                  </w:tcPr>
                  <w:p w14:paraId="67BAAEE7" w14:textId="77777777" w:rsidR="00DF5CA4" w:rsidRDefault="00DF5CA4">
                    <w:pPr>
                      <w:pStyle w:val="Bibliography"/>
                    </w:pPr>
                    <w:r>
                      <w:t xml:space="preserve">[3] </w:t>
                    </w:r>
                  </w:p>
                </w:tc>
                <w:tc>
                  <w:tcPr>
                    <w:tcW w:w="0" w:type="auto"/>
                    <w:hideMark/>
                  </w:tcPr>
                  <w:p w14:paraId="7FD4BBC4" w14:textId="77777777" w:rsidR="00DF5CA4" w:rsidRDefault="00DF5CA4">
                    <w:pPr>
                      <w:pStyle w:val="Bibliography"/>
                    </w:pPr>
                    <w:r>
                      <w:t>„Angular,” [Online]. Available: https://angular.io/guide/architecture. [Hozzáférés dátuma: 25 november 2017].</w:t>
                    </w:r>
                  </w:p>
                </w:tc>
              </w:tr>
              <w:tr w:rsidR="00DF5CA4" w14:paraId="1DE2F3FA" w14:textId="77777777">
                <w:trPr>
                  <w:divId w:val="1868062318"/>
                  <w:tblCellSpacing w:w="15" w:type="dxa"/>
                </w:trPr>
                <w:tc>
                  <w:tcPr>
                    <w:tcW w:w="50" w:type="pct"/>
                    <w:hideMark/>
                  </w:tcPr>
                  <w:p w14:paraId="33468DD3" w14:textId="77777777" w:rsidR="00DF5CA4" w:rsidRDefault="00DF5CA4">
                    <w:pPr>
                      <w:pStyle w:val="Bibliography"/>
                    </w:pPr>
                    <w:r>
                      <w:t xml:space="preserve">[4] </w:t>
                    </w:r>
                  </w:p>
                </w:tc>
                <w:tc>
                  <w:tcPr>
                    <w:tcW w:w="0" w:type="auto"/>
                    <w:hideMark/>
                  </w:tcPr>
                  <w:p w14:paraId="34BBA62E" w14:textId="77777777" w:rsidR="00DF5CA4" w:rsidRDefault="00DF5CA4">
                    <w:pPr>
                      <w:pStyle w:val="Bibliography"/>
                    </w:pPr>
                    <w:r>
                      <w:t>„Bootstrap,” [Online]. Available: https://getbootstrap.com/. [Hozzáférés dátuma: 25 november 2017].</w:t>
                    </w:r>
                  </w:p>
                </w:tc>
              </w:tr>
              <w:tr w:rsidR="00DF5CA4" w14:paraId="07DADFDA" w14:textId="77777777">
                <w:trPr>
                  <w:divId w:val="1868062318"/>
                  <w:tblCellSpacing w:w="15" w:type="dxa"/>
                </w:trPr>
                <w:tc>
                  <w:tcPr>
                    <w:tcW w:w="50" w:type="pct"/>
                    <w:hideMark/>
                  </w:tcPr>
                  <w:p w14:paraId="26B67951" w14:textId="77777777" w:rsidR="00DF5CA4" w:rsidRDefault="00DF5CA4">
                    <w:pPr>
                      <w:pStyle w:val="Bibliography"/>
                    </w:pPr>
                    <w:r>
                      <w:t xml:space="preserve">[5] </w:t>
                    </w:r>
                  </w:p>
                </w:tc>
                <w:tc>
                  <w:tcPr>
                    <w:tcW w:w="0" w:type="auto"/>
                    <w:hideMark/>
                  </w:tcPr>
                  <w:p w14:paraId="4158D472" w14:textId="77777777" w:rsidR="00DF5CA4" w:rsidRDefault="00DF5CA4">
                    <w:pPr>
                      <w:pStyle w:val="Bibliography"/>
                    </w:pPr>
                    <w:r>
                      <w:t>„Flask,” [Online]. Available: http://flask.pocoo.org/docs/0.12/. [Hozzáférés dátuma: 21 november 2017].</w:t>
                    </w:r>
                  </w:p>
                </w:tc>
              </w:tr>
              <w:tr w:rsidR="00DF5CA4" w14:paraId="3FDC9F81" w14:textId="77777777">
                <w:trPr>
                  <w:divId w:val="1868062318"/>
                  <w:tblCellSpacing w:w="15" w:type="dxa"/>
                </w:trPr>
                <w:tc>
                  <w:tcPr>
                    <w:tcW w:w="50" w:type="pct"/>
                    <w:hideMark/>
                  </w:tcPr>
                  <w:p w14:paraId="72CA57C7" w14:textId="77777777" w:rsidR="00DF5CA4" w:rsidRDefault="00DF5CA4">
                    <w:pPr>
                      <w:pStyle w:val="Bibliography"/>
                    </w:pPr>
                    <w:r>
                      <w:t xml:space="preserve">[6] </w:t>
                    </w:r>
                  </w:p>
                </w:tc>
                <w:tc>
                  <w:tcPr>
                    <w:tcW w:w="0" w:type="auto"/>
                    <w:hideMark/>
                  </w:tcPr>
                  <w:p w14:paraId="5796663A" w14:textId="77777777" w:rsidR="00DF5CA4" w:rsidRDefault="00DF5CA4">
                    <w:pPr>
                      <w:pStyle w:val="Bibliography"/>
                    </w:pPr>
                    <w:r>
                      <w:t>„SQLite,” [Online]. Available: https://www.sqlite.org/about.html. [Hozzáférés dátuma: 24 november 2017].</w:t>
                    </w:r>
                  </w:p>
                </w:tc>
              </w:tr>
              <w:tr w:rsidR="00DF5CA4" w14:paraId="0338D200" w14:textId="77777777">
                <w:trPr>
                  <w:divId w:val="1868062318"/>
                  <w:tblCellSpacing w:w="15" w:type="dxa"/>
                </w:trPr>
                <w:tc>
                  <w:tcPr>
                    <w:tcW w:w="50" w:type="pct"/>
                    <w:hideMark/>
                  </w:tcPr>
                  <w:p w14:paraId="0DDFE8F0" w14:textId="77777777" w:rsidR="00DF5CA4" w:rsidRDefault="00DF5CA4">
                    <w:pPr>
                      <w:pStyle w:val="Bibliography"/>
                    </w:pPr>
                    <w:r>
                      <w:t xml:space="preserve">[7] </w:t>
                    </w:r>
                  </w:p>
                </w:tc>
                <w:tc>
                  <w:tcPr>
                    <w:tcW w:w="0" w:type="auto"/>
                    <w:hideMark/>
                  </w:tcPr>
                  <w:p w14:paraId="61F80731" w14:textId="77777777" w:rsidR="00DF5CA4" w:rsidRDefault="00DF5CA4">
                    <w:pPr>
                      <w:pStyle w:val="Bibliography"/>
                    </w:pPr>
                    <w:r>
                      <w:t>„Passlib,” [Online]. Available: https://passlib.readthedocs.io/en/stable/index.html. [Hozzáférés dátuma: 24 november 2017].</w:t>
                    </w:r>
                  </w:p>
                </w:tc>
              </w:tr>
              <w:tr w:rsidR="00DF5CA4" w14:paraId="10CA6B99" w14:textId="77777777">
                <w:trPr>
                  <w:divId w:val="1868062318"/>
                  <w:tblCellSpacing w:w="15" w:type="dxa"/>
                </w:trPr>
                <w:tc>
                  <w:tcPr>
                    <w:tcW w:w="50" w:type="pct"/>
                    <w:hideMark/>
                  </w:tcPr>
                  <w:p w14:paraId="35DCEC65" w14:textId="77777777" w:rsidR="00DF5CA4" w:rsidRDefault="00DF5CA4">
                    <w:pPr>
                      <w:pStyle w:val="Bibliography"/>
                    </w:pPr>
                    <w:r>
                      <w:t xml:space="preserve">[8] </w:t>
                    </w:r>
                  </w:p>
                </w:tc>
                <w:tc>
                  <w:tcPr>
                    <w:tcW w:w="0" w:type="auto"/>
                    <w:hideMark/>
                  </w:tcPr>
                  <w:p w14:paraId="7765A07A" w14:textId="77777777" w:rsidR="00DF5CA4" w:rsidRDefault="00DF5CA4">
                    <w:pPr>
                      <w:pStyle w:val="Bibliography"/>
                    </w:pPr>
                    <w:r>
                      <w:t>„SQLAlchemy,” [Online]. Available: https://www.sqlalchemy.org/. [Hozzáférés dátuma: 24 november 2017].</w:t>
                    </w:r>
                  </w:p>
                </w:tc>
              </w:tr>
              <w:tr w:rsidR="00DF5CA4" w14:paraId="4174CE88" w14:textId="77777777">
                <w:trPr>
                  <w:divId w:val="1868062318"/>
                  <w:tblCellSpacing w:w="15" w:type="dxa"/>
                </w:trPr>
                <w:tc>
                  <w:tcPr>
                    <w:tcW w:w="50" w:type="pct"/>
                    <w:hideMark/>
                  </w:tcPr>
                  <w:p w14:paraId="408E890D" w14:textId="77777777" w:rsidR="00DF5CA4" w:rsidRDefault="00DF5CA4">
                    <w:pPr>
                      <w:pStyle w:val="Bibliography"/>
                    </w:pPr>
                    <w:r>
                      <w:t xml:space="preserve">[9] </w:t>
                    </w:r>
                  </w:p>
                </w:tc>
                <w:tc>
                  <w:tcPr>
                    <w:tcW w:w="0" w:type="auto"/>
                    <w:hideMark/>
                  </w:tcPr>
                  <w:p w14:paraId="372C819A" w14:textId="77777777" w:rsidR="00DF5CA4" w:rsidRDefault="00DF5CA4">
                    <w:pPr>
                      <w:pStyle w:val="Bibliography"/>
                    </w:pPr>
                    <w:r>
                      <w:t>„Pyjwt,” [Online]. Available: https://pyjwt.readthedocs.io/en/latest/. [Hozzáférés dátuma: 24 november 2017].</w:t>
                    </w:r>
                  </w:p>
                </w:tc>
              </w:tr>
              <w:tr w:rsidR="00DF5CA4" w14:paraId="1074E3AB" w14:textId="77777777">
                <w:trPr>
                  <w:divId w:val="1868062318"/>
                  <w:tblCellSpacing w:w="15" w:type="dxa"/>
                </w:trPr>
                <w:tc>
                  <w:tcPr>
                    <w:tcW w:w="50" w:type="pct"/>
                    <w:hideMark/>
                  </w:tcPr>
                  <w:p w14:paraId="39240C3A" w14:textId="77777777" w:rsidR="00DF5CA4" w:rsidRDefault="00DF5CA4">
                    <w:pPr>
                      <w:pStyle w:val="Bibliography"/>
                    </w:pPr>
                    <w:r>
                      <w:t xml:space="preserve">[10] </w:t>
                    </w:r>
                  </w:p>
                </w:tc>
                <w:tc>
                  <w:tcPr>
                    <w:tcW w:w="0" w:type="auto"/>
                    <w:hideMark/>
                  </w:tcPr>
                  <w:p w14:paraId="36F5D839" w14:textId="77777777" w:rsidR="00DF5CA4" w:rsidRDefault="00DF5CA4">
                    <w:pPr>
                      <w:pStyle w:val="Bibliography"/>
                    </w:pPr>
                    <w:r>
                      <w:t>„Dropbox Python API,” [Online]. Available: http://dropbox-sdk-python.readthedocs.io/en/latest/. [Hozzáférés dátuma: 6 november 2017].</w:t>
                    </w:r>
                  </w:p>
                </w:tc>
              </w:tr>
              <w:tr w:rsidR="00DF5CA4" w14:paraId="0578AD9A" w14:textId="77777777">
                <w:trPr>
                  <w:divId w:val="1868062318"/>
                  <w:tblCellSpacing w:w="15" w:type="dxa"/>
                </w:trPr>
                <w:tc>
                  <w:tcPr>
                    <w:tcW w:w="50" w:type="pct"/>
                    <w:hideMark/>
                  </w:tcPr>
                  <w:p w14:paraId="6F4ECC3E" w14:textId="77777777" w:rsidR="00DF5CA4" w:rsidRDefault="00DF5CA4">
                    <w:pPr>
                      <w:pStyle w:val="Bibliography"/>
                    </w:pPr>
                    <w:r>
                      <w:t xml:space="preserve">[11] </w:t>
                    </w:r>
                  </w:p>
                </w:tc>
                <w:tc>
                  <w:tcPr>
                    <w:tcW w:w="0" w:type="auto"/>
                    <w:hideMark/>
                  </w:tcPr>
                  <w:p w14:paraId="3CFE5E69" w14:textId="77777777" w:rsidR="00DF5CA4" w:rsidRDefault="00DF5CA4">
                    <w:pPr>
                      <w:pStyle w:val="Bibliography"/>
                    </w:pPr>
                    <w:r>
                      <w:t>„RPI,” [Online]. Available: https://www.raspberrypi.org/help/what-%20is-a-raspberry-pi/. [Hozzáférés dátuma: 22 november 2017].</w:t>
                    </w:r>
                  </w:p>
                </w:tc>
              </w:tr>
              <w:tr w:rsidR="00DF5CA4" w14:paraId="0BDDA098" w14:textId="77777777">
                <w:trPr>
                  <w:divId w:val="1868062318"/>
                  <w:tblCellSpacing w:w="15" w:type="dxa"/>
                </w:trPr>
                <w:tc>
                  <w:tcPr>
                    <w:tcW w:w="50" w:type="pct"/>
                    <w:hideMark/>
                  </w:tcPr>
                  <w:p w14:paraId="01A89D0E" w14:textId="77777777" w:rsidR="00DF5CA4" w:rsidRDefault="00DF5CA4">
                    <w:pPr>
                      <w:pStyle w:val="Bibliography"/>
                    </w:pPr>
                    <w:r>
                      <w:t xml:space="preserve">[12] </w:t>
                    </w:r>
                  </w:p>
                </w:tc>
                <w:tc>
                  <w:tcPr>
                    <w:tcW w:w="0" w:type="auto"/>
                    <w:hideMark/>
                  </w:tcPr>
                  <w:p w14:paraId="3C9DC6BA" w14:textId="77777777" w:rsidR="00DF5CA4" w:rsidRDefault="00DF5CA4">
                    <w:pPr>
                      <w:pStyle w:val="Bibliography"/>
                    </w:pPr>
                    <w:r>
                      <w:t>„Raspbian OS,” [Online]. Available: http://www.raspbian.org/. [Hozzáférés dátuma: 6 November 2017].</w:t>
                    </w:r>
                  </w:p>
                </w:tc>
              </w:tr>
              <w:tr w:rsidR="00DF5CA4" w14:paraId="5FCB4F78" w14:textId="77777777">
                <w:trPr>
                  <w:divId w:val="1868062318"/>
                  <w:tblCellSpacing w:w="15" w:type="dxa"/>
                </w:trPr>
                <w:tc>
                  <w:tcPr>
                    <w:tcW w:w="50" w:type="pct"/>
                    <w:hideMark/>
                  </w:tcPr>
                  <w:p w14:paraId="5066B00C" w14:textId="77777777" w:rsidR="00DF5CA4" w:rsidRDefault="00DF5CA4">
                    <w:pPr>
                      <w:pStyle w:val="Bibliography"/>
                    </w:pPr>
                    <w:r>
                      <w:lastRenderedPageBreak/>
                      <w:t xml:space="preserve">[13] </w:t>
                    </w:r>
                  </w:p>
                </w:tc>
                <w:tc>
                  <w:tcPr>
                    <w:tcW w:w="0" w:type="auto"/>
                    <w:hideMark/>
                  </w:tcPr>
                  <w:p w14:paraId="0E7CAB7B" w14:textId="77777777" w:rsidR="00DF5CA4" w:rsidRDefault="00DF5CA4">
                    <w:pPr>
                      <w:pStyle w:val="Bibliography"/>
                    </w:pPr>
                    <w:r>
                      <w:t>„Lite server,” [Online]. Available: https://www.npmjs.com/package/lite-server. [Hozzáférés dátuma: 4 december 2017].</w:t>
                    </w:r>
                  </w:p>
                </w:tc>
              </w:tr>
              <w:tr w:rsidR="00DF5CA4" w14:paraId="16C86022" w14:textId="77777777">
                <w:trPr>
                  <w:divId w:val="1868062318"/>
                  <w:tblCellSpacing w:w="15" w:type="dxa"/>
                </w:trPr>
                <w:tc>
                  <w:tcPr>
                    <w:tcW w:w="50" w:type="pct"/>
                    <w:hideMark/>
                  </w:tcPr>
                  <w:p w14:paraId="15B49ADE" w14:textId="77777777" w:rsidR="00DF5CA4" w:rsidRDefault="00DF5CA4">
                    <w:pPr>
                      <w:pStyle w:val="Bibliography"/>
                    </w:pPr>
                    <w:r>
                      <w:t xml:space="preserve">[14] </w:t>
                    </w:r>
                  </w:p>
                </w:tc>
                <w:tc>
                  <w:tcPr>
                    <w:tcW w:w="0" w:type="auto"/>
                    <w:hideMark/>
                  </w:tcPr>
                  <w:p w14:paraId="4CA5FC2E" w14:textId="77777777" w:rsidR="00DF5CA4" w:rsidRDefault="00DF5CA4">
                    <w:pPr>
                      <w:pStyle w:val="Bibliography"/>
                    </w:pPr>
                    <w:r>
                      <w:t>„Pycharm,” [Online]. Available: https://www.jetbrains.com/pycharm/features/. [Hozzáférés dátuma: 24 november 2017].</w:t>
                    </w:r>
                  </w:p>
                </w:tc>
              </w:tr>
              <w:tr w:rsidR="00DF5CA4" w14:paraId="066612C1" w14:textId="77777777">
                <w:trPr>
                  <w:divId w:val="1868062318"/>
                  <w:tblCellSpacing w:w="15" w:type="dxa"/>
                </w:trPr>
                <w:tc>
                  <w:tcPr>
                    <w:tcW w:w="50" w:type="pct"/>
                    <w:hideMark/>
                  </w:tcPr>
                  <w:p w14:paraId="201CAFA7" w14:textId="77777777" w:rsidR="00DF5CA4" w:rsidRDefault="00DF5CA4">
                    <w:pPr>
                      <w:pStyle w:val="Bibliography"/>
                    </w:pPr>
                    <w:r>
                      <w:t xml:space="preserve">[15] </w:t>
                    </w:r>
                  </w:p>
                </w:tc>
                <w:tc>
                  <w:tcPr>
                    <w:tcW w:w="0" w:type="auto"/>
                    <w:hideMark/>
                  </w:tcPr>
                  <w:p w14:paraId="078B4F18" w14:textId="77777777" w:rsidR="00DF5CA4" w:rsidRDefault="00DF5CA4">
                    <w:pPr>
                      <w:pStyle w:val="Bibliography"/>
                    </w:pPr>
                    <w:r>
                      <w:t>„Postman,” [Online]. Available: https://www.getpostman.com/. [Hozzáférés dátuma: 24 november 2017].</w:t>
                    </w:r>
                  </w:p>
                </w:tc>
              </w:tr>
              <w:tr w:rsidR="00DF5CA4" w14:paraId="308E0C80" w14:textId="77777777">
                <w:trPr>
                  <w:divId w:val="1868062318"/>
                  <w:tblCellSpacing w:w="15" w:type="dxa"/>
                </w:trPr>
                <w:tc>
                  <w:tcPr>
                    <w:tcW w:w="50" w:type="pct"/>
                    <w:hideMark/>
                  </w:tcPr>
                  <w:p w14:paraId="14EA3116" w14:textId="77777777" w:rsidR="00DF5CA4" w:rsidRDefault="00DF5CA4">
                    <w:pPr>
                      <w:pStyle w:val="Bibliography"/>
                    </w:pPr>
                    <w:r>
                      <w:t xml:space="preserve">[16] </w:t>
                    </w:r>
                  </w:p>
                </w:tc>
                <w:tc>
                  <w:tcPr>
                    <w:tcW w:w="0" w:type="auto"/>
                    <w:hideMark/>
                  </w:tcPr>
                  <w:p w14:paraId="7769CA97" w14:textId="77777777" w:rsidR="00DF5CA4" w:rsidRDefault="00DF5CA4">
                    <w:pPr>
                      <w:pStyle w:val="Bibliography"/>
                    </w:pPr>
                    <w:r>
                      <w:t>„DB Browser for SQLite,” [Online]. Available: http://sqlitebrowser.org/. [Hozzáférés dátuma: 24 november 2017].</w:t>
                    </w:r>
                  </w:p>
                </w:tc>
              </w:tr>
              <w:tr w:rsidR="00DF5CA4" w14:paraId="0289E656" w14:textId="77777777">
                <w:trPr>
                  <w:divId w:val="1868062318"/>
                  <w:tblCellSpacing w:w="15" w:type="dxa"/>
                </w:trPr>
                <w:tc>
                  <w:tcPr>
                    <w:tcW w:w="50" w:type="pct"/>
                    <w:hideMark/>
                  </w:tcPr>
                  <w:p w14:paraId="548257E6" w14:textId="77777777" w:rsidR="00DF5CA4" w:rsidRDefault="00DF5CA4">
                    <w:pPr>
                      <w:pStyle w:val="Bibliography"/>
                    </w:pPr>
                    <w:r>
                      <w:t xml:space="preserve">[17] </w:t>
                    </w:r>
                  </w:p>
                </w:tc>
                <w:tc>
                  <w:tcPr>
                    <w:tcW w:w="0" w:type="auto"/>
                    <w:hideMark/>
                  </w:tcPr>
                  <w:p w14:paraId="277304BF" w14:textId="77777777" w:rsidR="00DF5CA4" w:rsidRDefault="00DF5CA4">
                    <w:pPr>
                      <w:pStyle w:val="Bibliography"/>
                    </w:pPr>
                    <w:r>
                      <w:t>„VS Code,” [Online]. Available: https://code.visualstudio.com/. [Hozzáférés dátuma: 24 november 2017].</w:t>
                    </w:r>
                  </w:p>
                </w:tc>
              </w:tr>
              <w:tr w:rsidR="00DF5CA4" w14:paraId="33957215" w14:textId="77777777">
                <w:trPr>
                  <w:divId w:val="1868062318"/>
                  <w:tblCellSpacing w:w="15" w:type="dxa"/>
                </w:trPr>
                <w:tc>
                  <w:tcPr>
                    <w:tcW w:w="50" w:type="pct"/>
                    <w:hideMark/>
                  </w:tcPr>
                  <w:p w14:paraId="7F5627A3" w14:textId="77777777" w:rsidR="00DF5CA4" w:rsidRDefault="00DF5CA4">
                    <w:pPr>
                      <w:pStyle w:val="Bibliography"/>
                    </w:pPr>
                    <w:r>
                      <w:t xml:space="preserve">[18] </w:t>
                    </w:r>
                  </w:p>
                </w:tc>
                <w:tc>
                  <w:tcPr>
                    <w:tcW w:w="0" w:type="auto"/>
                    <w:hideMark/>
                  </w:tcPr>
                  <w:p w14:paraId="273B937A" w14:textId="77777777" w:rsidR="00DF5CA4" w:rsidRDefault="00DF5CA4">
                    <w:pPr>
                      <w:pStyle w:val="Bibliography"/>
                    </w:pPr>
                    <w:r>
                      <w:t>„pip,” [Online]. Available: https://pip.pypa.io/en/stable/installing/. [Hozzáférés dátuma: 24 november 2017].</w:t>
                    </w:r>
                  </w:p>
                </w:tc>
              </w:tr>
            </w:tbl>
            <w:p w14:paraId="07466367" w14:textId="77777777" w:rsidR="00DF5CA4" w:rsidRDefault="00DF5CA4">
              <w:pPr>
                <w:divId w:val="1868062318"/>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57A7B1CA"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3CB0D" w14:textId="77777777" w:rsidR="00E36705" w:rsidRDefault="00E36705">
      <w:r>
        <w:separator/>
      </w:r>
    </w:p>
  </w:endnote>
  <w:endnote w:type="continuationSeparator" w:id="0">
    <w:p w14:paraId="2F66EC1D" w14:textId="77777777" w:rsidR="00E36705" w:rsidRDefault="00E36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B32967" w:rsidRDefault="00B32967">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48D37003" w:rsidR="00B32967" w:rsidRDefault="00B32967"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95F34">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CFA83" w14:textId="77777777" w:rsidR="00E36705" w:rsidRDefault="00E36705">
      <w:r>
        <w:separator/>
      </w:r>
    </w:p>
  </w:footnote>
  <w:footnote w:type="continuationSeparator" w:id="0">
    <w:p w14:paraId="338C99D6" w14:textId="77777777" w:rsidR="00E36705" w:rsidRDefault="00E367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B32967" w:rsidRDefault="00B32967"/>
  <w:p w14:paraId="2C6DFBBE" w14:textId="77777777" w:rsidR="00B32967" w:rsidRDefault="00B32967"/>
  <w:p w14:paraId="125F8157" w14:textId="77777777" w:rsidR="00B32967" w:rsidRDefault="00B3296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2590"/>
    <w:rsid w:val="000E3579"/>
    <w:rsid w:val="000E5402"/>
    <w:rsid w:val="000E59B3"/>
    <w:rsid w:val="000E6452"/>
    <w:rsid w:val="000E656C"/>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0BB"/>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55E5"/>
    <w:rsid w:val="001F62AC"/>
    <w:rsid w:val="002007E5"/>
    <w:rsid w:val="00201117"/>
    <w:rsid w:val="00203E00"/>
    <w:rsid w:val="0020430C"/>
    <w:rsid w:val="00205806"/>
    <w:rsid w:val="002066D0"/>
    <w:rsid w:val="0020748C"/>
    <w:rsid w:val="00207BF8"/>
    <w:rsid w:val="002102C3"/>
    <w:rsid w:val="00210A99"/>
    <w:rsid w:val="00212764"/>
    <w:rsid w:val="00215553"/>
    <w:rsid w:val="00215CDC"/>
    <w:rsid w:val="002166F7"/>
    <w:rsid w:val="00216C43"/>
    <w:rsid w:val="00217F2E"/>
    <w:rsid w:val="00220BE1"/>
    <w:rsid w:val="002231D7"/>
    <w:rsid w:val="002239B0"/>
    <w:rsid w:val="00224238"/>
    <w:rsid w:val="00225F65"/>
    <w:rsid w:val="00227347"/>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74A39"/>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47EFD"/>
    <w:rsid w:val="00350AEC"/>
    <w:rsid w:val="00350BF9"/>
    <w:rsid w:val="003527DE"/>
    <w:rsid w:val="003536D7"/>
    <w:rsid w:val="003556AA"/>
    <w:rsid w:val="00355D7B"/>
    <w:rsid w:val="00355DEA"/>
    <w:rsid w:val="003612D9"/>
    <w:rsid w:val="003616E4"/>
    <w:rsid w:val="00362FA3"/>
    <w:rsid w:val="00363937"/>
    <w:rsid w:val="00363D3F"/>
    <w:rsid w:val="003665E5"/>
    <w:rsid w:val="00370C0A"/>
    <w:rsid w:val="00371949"/>
    <w:rsid w:val="0037381F"/>
    <w:rsid w:val="003753A0"/>
    <w:rsid w:val="00376832"/>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1EDA"/>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5F34"/>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C5CEE"/>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1CB6"/>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17C3"/>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0013"/>
    <w:rsid w:val="007E566D"/>
    <w:rsid w:val="007E6030"/>
    <w:rsid w:val="007E6105"/>
    <w:rsid w:val="007E7134"/>
    <w:rsid w:val="007F10CB"/>
    <w:rsid w:val="007F75C5"/>
    <w:rsid w:val="008013FF"/>
    <w:rsid w:val="008024A3"/>
    <w:rsid w:val="008040C2"/>
    <w:rsid w:val="00805065"/>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2D7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486"/>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739"/>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13A97"/>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569A2"/>
    <w:rsid w:val="00A60D92"/>
    <w:rsid w:val="00A616A9"/>
    <w:rsid w:val="00A707E5"/>
    <w:rsid w:val="00A72F58"/>
    <w:rsid w:val="00A74863"/>
    <w:rsid w:val="00A74B0C"/>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2967"/>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56CB6"/>
    <w:rsid w:val="00B64946"/>
    <w:rsid w:val="00B6571A"/>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5067"/>
    <w:rsid w:val="00DA6656"/>
    <w:rsid w:val="00DA67A5"/>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1E"/>
    <w:rsid w:val="00DE1CE2"/>
    <w:rsid w:val="00DE4C47"/>
    <w:rsid w:val="00DE62A0"/>
    <w:rsid w:val="00DE6348"/>
    <w:rsid w:val="00DE6A47"/>
    <w:rsid w:val="00DF0414"/>
    <w:rsid w:val="00DF12D6"/>
    <w:rsid w:val="00DF1A37"/>
    <w:rsid w:val="00DF297D"/>
    <w:rsid w:val="00DF33EB"/>
    <w:rsid w:val="00DF45B1"/>
    <w:rsid w:val="00DF5C78"/>
    <w:rsid w:val="00DF5CA4"/>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36705"/>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0121620">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3995210">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01934992">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14182704">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0766770">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6082421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697119456">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0059638">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77525108">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83634747">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37851778">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0953126">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43973416">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82233648">
      <w:bodyDiv w:val="1"/>
      <w:marLeft w:val="0"/>
      <w:marRight w:val="0"/>
      <w:marTop w:val="0"/>
      <w:marBottom w:val="0"/>
      <w:divBdr>
        <w:top w:val="none" w:sz="0" w:space="0" w:color="auto"/>
        <w:left w:val="none" w:sz="0" w:space="0" w:color="auto"/>
        <w:bottom w:val="none" w:sz="0" w:space="0" w:color="auto"/>
        <w:right w:val="none" w:sz="0" w:space="0" w:color="auto"/>
      </w:divBdr>
    </w:div>
    <w:div w:id="1490713879">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68062318">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0824573">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5283325">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8091901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2219411">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s>
</file>

<file path=customXml/itemProps1.xml><?xml version="1.0" encoding="utf-8"?>
<ds:datastoreItem xmlns:ds="http://schemas.openxmlformats.org/officeDocument/2006/customXml" ds:itemID="{EC2FE351-554D-44AE-A5D1-55D385C0A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11523</TotalTime>
  <Pages>63</Pages>
  <Words>12906</Words>
  <Characters>73568</Characters>
  <Application>Microsoft Office Word</Application>
  <DocSecurity>0</DocSecurity>
  <Lines>613</Lines>
  <Paragraphs>172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86302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115</cp:revision>
  <cp:lastPrinted>2002-07-08T12:51:00Z</cp:lastPrinted>
  <dcterms:created xsi:type="dcterms:W3CDTF">2015-10-19T08:48:00Z</dcterms:created>
  <dcterms:modified xsi:type="dcterms:W3CDTF">2017-12-06T20:33:00Z</dcterms:modified>
</cp:coreProperties>
</file>